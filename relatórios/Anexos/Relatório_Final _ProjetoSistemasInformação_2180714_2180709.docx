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6659" w14:textId="77777777" w:rsidR="00C17BC3" w:rsidRDefault="00C17BC3">
      <w:pPr>
        <w:pStyle w:val="CompanyName"/>
        <w:framePr w:h="1920" w:wrap="notBeside" w:anchorLock="1"/>
        <w:rPr>
          <w:rFonts w:ascii="Times New Roman" w:hAnsi="Times New Roman" w:cs="Times New Roman"/>
          <w:b/>
          <w:spacing w:val="0"/>
          <w:kern w:val="0"/>
          <w:sz w:val="32"/>
          <w:szCs w:val="32"/>
          <w:lang w:val="pt-PT"/>
        </w:rPr>
      </w:pPr>
    </w:p>
    <w:p w14:paraId="0A37501D" w14:textId="77777777" w:rsidR="00C17BC3" w:rsidRDefault="00E63175">
      <w:pPr>
        <w:pStyle w:val="CompanyName"/>
        <w:framePr w:h="1920" w:wrap="notBeside" w:anchorLock="1"/>
        <w:rPr>
          <w:rFonts w:ascii="Times New Roman" w:hAnsi="Times New Roman" w:cs="Times New Roman"/>
          <w:b/>
          <w:spacing w:val="0"/>
          <w:kern w:val="0"/>
          <w:sz w:val="32"/>
          <w:szCs w:val="32"/>
          <w:lang w:val="pt-PT"/>
        </w:rPr>
      </w:pPr>
      <w:r>
        <w:rPr>
          <w:rFonts w:ascii="Times New Roman" w:hAnsi="Times New Roman" w:cs="Times New Roman"/>
          <w:b/>
          <w:noProof/>
          <w:spacing w:val="0"/>
          <w:kern w:val="0"/>
          <w:sz w:val="32"/>
          <w:szCs w:val="32"/>
          <w:lang w:val="pt-PT" w:eastAsia="pt-PT" w:bidi="ar-SA"/>
        </w:rPr>
        <w:drawing>
          <wp:inline distT="0" distB="0" distL="0" distR="0" wp14:anchorId="4C561A7F" wp14:editId="07777777">
            <wp:extent cx="1955165" cy="1544955"/>
            <wp:effectExtent l="19050" t="0" r="6985" b="0"/>
            <wp:docPr id="1" name="Imagem 1" descr="C:\Documents and Settings\david.santos\Ambiente de trabalho\Logo IPL 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avid.santos\Ambiente de trabalho\Logo IPL vertical.jpg"/>
                    <pic:cNvPicPr>
                      <a:picLocks noChangeAspect="1" noChangeArrowheads="1"/>
                    </pic:cNvPicPr>
                  </pic:nvPicPr>
                  <pic:blipFill>
                    <a:blip r:embed="rId9" cstate="print"/>
                    <a:srcRect/>
                    <a:stretch>
                      <a:fillRect/>
                    </a:stretch>
                  </pic:blipFill>
                  <pic:spPr bwMode="auto">
                    <a:xfrm>
                      <a:off x="0" y="0"/>
                      <a:ext cx="1955165" cy="1544955"/>
                    </a:xfrm>
                    <a:prstGeom prst="rect">
                      <a:avLst/>
                    </a:prstGeom>
                    <a:noFill/>
                    <a:ln w="9525">
                      <a:noFill/>
                      <a:miter lim="800000"/>
                      <a:headEnd/>
                      <a:tailEnd/>
                    </a:ln>
                  </pic:spPr>
                </pic:pic>
              </a:graphicData>
            </a:graphic>
          </wp:inline>
        </w:drawing>
      </w:r>
    </w:p>
    <w:p w14:paraId="08DA4A86" w14:textId="77777777" w:rsidR="00B23C8A" w:rsidRPr="00C17BC3" w:rsidRDefault="00C17BC3">
      <w:pPr>
        <w:pStyle w:val="CompanyName"/>
        <w:framePr w:h="1920" w:wrap="notBeside" w:anchorLock="1"/>
        <w:rPr>
          <w:rFonts w:ascii="Times New Roman" w:hAnsi="Times New Roman" w:cs="Times New Roman"/>
          <w:b/>
          <w:spacing w:val="0"/>
          <w:kern w:val="0"/>
          <w:sz w:val="32"/>
          <w:szCs w:val="32"/>
          <w:lang w:val="pt-PT"/>
        </w:rPr>
      </w:pPr>
      <w:r w:rsidRPr="00C17BC3">
        <w:rPr>
          <w:rFonts w:ascii="Times New Roman" w:hAnsi="Times New Roman" w:cs="Times New Roman"/>
          <w:b/>
          <w:spacing w:val="0"/>
          <w:kern w:val="0"/>
          <w:sz w:val="32"/>
          <w:szCs w:val="32"/>
          <w:lang w:val="pt-PT"/>
        </w:rPr>
        <w:t>INSTITUTO POLITÉCNICO DE LEIRIA</w:t>
      </w:r>
    </w:p>
    <w:p w14:paraId="5DAB6C7B" w14:textId="77777777" w:rsidR="00C17BC3" w:rsidRPr="00C17BC3" w:rsidRDefault="00C17BC3">
      <w:pPr>
        <w:pStyle w:val="CompanyName"/>
        <w:framePr w:h="1920" w:wrap="notBeside" w:anchorLock="1"/>
        <w:rPr>
          <w:lang w:val="pt-PT"/>
        </w:rPr>
      </w:pPr>
    </w:p>
    <w:p w14:paraId="02EB378F" w14:textId="77777777" w:rsidR="00C17BC3" w:rsidRDefault="00C17BC3">
      <w:pPr>
        <w:pStyle w:val="TitleCover"/>
        <w:rPr>
          <w:lang w:val="pt-PT"/>
        </w:rPr>
      </w:pPr>
    </w:p>
    <w:p w14:paraId="6A05A809" w14:textId="77777777" w:rsidR="00C17BC3" w:rsidRDefault="00C17BC3">
      <w:pPr>
        <w:pStyle w:val="TitleCover"/>
        <w:rPr>
          <w:lang w:val="pt-PT"/>
        </w:rPr>
      </w:pPr>
    </w:p>
    <w:p w14:paraId="5A39BBE3" w14:textId="77777777" w:rsidR="00C17BC3" w:rsidRDefault="00C17BC3">
      <w:pPr>
        <w:pStyle w:val="TitleCover"/>
        <w:rPr>
          <w:lang w:val="pt-PT"/>
        </w:rPr>
      </w:pPr>
    </w:p>
    <w:p w14:paraId="41C8F396" w14:textId="77777777" w:rsidR="00E63175" w:rsidRDefault="00E63175">
      <w:pPr>
        <w:pStyle w:val="TitleCover"/>
        <w:rPr>
          <w:rFonts w:ascii="Times New Roman" w:hAnsi="Times New Roman" w:cs="Times New Roman"/>
          <w:sz w:val="56"/>
          <w:szCs w:val="56"/>
          <w:lang w:val="pt-PT"/>
        </w:rPr>
      </w:pPr>
    </w:p>
    <w:p w14:paraId="711C9874" w14:textId="362FF3D4" w:rsidR="00B23C8A" w:rsidRPr="00C17BC3" w:rsidRDefault="4588F2AE">
      <w:pPr>
        <w:pStyle w:val="TitleCover"/>
        <w:rPr>
          <w:rFonts w:ascii="Times New Roman" w:hAnsi="Times New Roman" w:cs="Times New Roman"/>
          <w:sz w:val="56"/>
          <w:szCs w:val="56"/>
          <w:lang w:val="pt-PT"/>
        </w:rPr>
      </w:pPr>
      <w:r w:rsidRPr="591799F7">
        <w:rPr>
          <w:rFonts w:ascii="Times New Roman" w:hAnsi="Times New Roman" w:cs="Times New Roman"/>
          <w:sz w:val="56"/>
          <w:szCs w:val="56"/>
          <w:lang w:val="pt-PT"/>
        </w:rPr>
        <w:t>Administration West</w:t>
      </w:r>
    </w:p>
    <w:p w14:paraId="611C3EAB" w14:textId="77777777" w:rsidR="00B23C8A" w:rsidRPr="00C17BC3" w:rsidRDefault="00C17BC3" w:rsidP="00E63175">
      <w:pPr>
        <w:pStyle w:val="SubtitleCover"/>
        <w:rPr>
          <w:rFonts w:ascii="Times New Roman" w:hAnsi="Times New Roman" w:cs="Times New Roman"/>
          <w:kern w:val="26"/>
          <w:sz w:val="26"/>
          <w:szCs w:val="26"/>
          <w:lang w:val="pt-PT"/>
        </w:rPr>
        <w:sectPr w:rsidR="00B23C8A" w:rsidRPr="00C17BC3" w:rsidSect="00384DC4">
          <w:headerReference w:type="default" r:id="rId10"/>
          <w:footerReference w:type="even" r:id="rId11"/>
          <w:footerReference w:type="default" r:id="rId12"/>
          <w:headerReference w:type="first" r:id="rId13"/>
          <w:footerReference w:type="first" r:id="rId14"/>
          <w:pgSz w:w="11907" w:h="16839"/>
          <w:pgMar w:top="1440" w:right="1800" w:bottom="1440" w:left="1800" w:header="960" w:footer="965" w:gutter="0"/>
          <w:pgNumType w:start="1"/>
          <w:cols w:space="708"/>
          <w:titlePg/>
          <w:docGrid w:linePitch="360"/>
        </w:sectPr>
      </w:pPr>
      <w:r w:rsidRPr="00C17BC3">
        <w:rPr>
          <w:rFonts w:ascii="Times New Roman" w:hAnsi="Times New Roman" w:cs="Times New Roman"/>
          <w:kern w:val="26"/>
          <w:sz w:val="26"/>
          <w:szCs w:val="26"/>
          <w:lang w:val="pt-PT"/>
        </w:rPr>
        <w:t xml:space="preserve">RELATÓRIO DE </w:t>
      </w:r>
      <w:r w:rsidR="00BA62C0">
        <w:rPr>
          <w:rFonts w:ascii="Times New Roman" w:hAnsi="Times New Roman" w:cs="Times New Roman"/>
          <w:kern w:val="26"/>
          <w:sz w:val="26"/>
          <w:szCs w:val="26"/>
          <w:lang w:val="pt-PT"/>
        </w:rPr>
        <w:t>projeto em</w:t>
      </w:r>
      <w:r w:rsidR="007E3E80">
        <w:rPr>
          <w:rFonts w:ascii="Times New Roman" w:hAnsi="Times New Roman" w:cs="Times New Roman"/>
          <w:kern w:val="26"/>
          <w:sz w:val="26"/>
          <w:szCs w:val="26"/>
          <w:lang w:val="pt-PT"/>
        </w:rPr>
        <w:t xml:space="preserve"> sistemas de informação</w:t>
      </w:r>
    </w:p>
    <w:p w14:paraId="1CD641E5" w14:textId="30481AB1" w:rsidR="00E63175" w:rsidRPr="00E63175" w:rsidRDefault="00B4563F" w:rsidP="00E63175">
      <w:pPr>
        <w:jc w:val="center"/>
        <w:rPr>
          <w:rFonts w:ascii="Times New Roman" w:hAnsi="Times New Roman" w:cs="Times New Roman"/>
          <w:kern w:val="20"/>
          <w:lang w:val="pt-PT"/>
        </w:rPr>
      </w:pPr>
      <w:r>
        <w:rPr>
          <w:noProof/>
          <w:lang w:val="pt-PT" w:eastAsia="pt-PT"/>
        </w:rPr>
        <mc:AlternateContent>
          <mc:Choice Requires="wps">
            <w:drawing>
              <wp:anchor distT="0" distB="0" distL="114300" distR="114300" simplePos="0" relativeHeight="251658242" behindDoc="0" locked="0" layoutInCell="1" allowOverlap="1" wp14:anchorId="7FA3D612" wp14:editId="07777777">
                <wp:simplePos x="0" y="0"/>
                <wp:positionH relativeFrom="column">
                  <wp:posOffset>-1143000</wp:posOffset>
                </wp:positionH>
                <wp:positionV relativeFrom="paragraph">
                  <wp:posOffset>1396365</wp:posOffset>
                </wp:positionV>
                <wp:extent cx="7553325" cy="175895"/>
                <wp:effectExtent l="0" t="0" r="0" b="0"/>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175895"/>
                        </a:xfrm>
                        <a:prstGeom prst="rect">
                          <a:avLst/>
                        </a:prstGeom>
                        <a:solidFill>
                          <a:srgbClr val="990000"/>
                        </a:solidFill>
                        <a:ln>
                          <a:noFill/>
                        </a:ln>
                        <a:effectLst/>
                        <a:extLst>
                          <a:ext uri="{91240B29-F687-4F45-9708-019B960494DF}">
                            <a14:hiddenLine xmlns:a14="http://schemas.microsoft.com/office/drawing/2010/main" w="38100">
                              <a:solidFill>
                                <a:srgbClr val="F2F2F2"/>
                              </a:solidFill>
                              <a:miter lim="800000"/>
                              <a:headEnd/>
                              <a:tailEnd/>
                            </a14:hiddenLine>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B307C6" id="Rectangle 7" o:spid="_x0000_s1026" style="position:absolute;margin-left:-90pt;margin-top:109.95pt;width:594.75pt;height:13.8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" fillcolor="#900" stroked="f" strokecolor="#f2f2f2" strokeweight="3pt">
                <v:shadow color="#622423" opacity=".5" offset="1pt"/>
              </v:rect>
            </w:pict>
          </mc:Fallback>
        </mc:AlternateContent>
      </w:r>
      <w:r>
        <w:rPr>
          <w:noProof/>
          <w:lang w:val="pt-PT" w:eastAsia="pt-PT"/>
        </w:rPr>
        <mc:AlternateContent>
          <mc:Choice Requires="wps">
            <w:drawing>
              <wp:anchor distT="0" distB="0" distL="114300" distR="114300" simplePos="0" relativeHeight="251658240" behindDoc="0" locked="0" layoutInCell="1" allowOverlap="1" wp14:anchorId="3011087B" wp14:editId="07777777">
                <wp:simplePos x="0" y="0"/>
                <wp:positionH relativeFrom="column">
                  <wp:posOffset>-1143000</wp:posOffset>
                </wp:positionH>
                <wp:positionV relativeFrom="paragraph">
                  <wp:posOffset>1631950</wp:posOffset>
                </wp:positionV>
                <wp:extent cx="7553325" cy="2556510"/>
                <wp:effectExtent l="0" t="3175" r="0" b="2540"/>
                <wp:wrapNone/>
                <wp:docPr id="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2556510"/>
                        </a:xfrm>
                        <a:prstGeom prst="rect">
                          <a:avLst/>
                        </a:prstGeom>
                        <a:solidFill>
                          <a:srgbClr val="990000"/>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1ADFA5" id="Rectangle 6" o:spid="_x0000_s1026" style="position:absolute;margin-left:-90pt;margin-top:128.5pt;width:594.75pt;height:201.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" fillcolor="#900" stroked="f" strokecolor="#f2f2f2 [3041]" strokeweight="3pt">
                <v:shadow color="#622423 [1605]" opacity=".5" offset="1pt"/>
              </v:rect>
            </w:pict>
          </mc:Fallback>
        </mc:AlternateContent>
      </w:r>
      <w:r>
        <w:rPr>
          <w:noProof/>
          <w:lang w:val="pt-PT" w:eastAsia="pt-PT"/>
        </w:rPr>
        <mc:AlternateContent>
          <mc:Choice Requires="wps">
            <w:drawing>
              <wp:anchor distT="0" distB="0" distL="114300" distR="114300" simplePos="0" relativeHeight="251658241" behindDoc="0" locked="0" layoutInCell="1" allowOverlap="1" wp14:anchorId="3854B7CD" wp14:editId="07777777">
                <wp:simplePos x="0" y="0"/>
                <wp:positionH relativeFrom="page">
                  <wp:posOffset>1722755</wp:posOffset>
                </wp:positionH>
                <wp:positionV relativeFrom="page">
                  <wp:posOffset>8867775</wp:posOffset>
                </wp:positionV>
                <wp:extent cx="4325620" cy="980440"/>
                <wp:effectExtent l="0" t="0" r="0" b="63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5620" cy="980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C0164" w14:textId="69F79AD5" w:rsidR="00093523" w:rsidRDefault="00093523" w:rsidP="00C17BC3">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Rodolfo Barreira nº 2180714</w:t>
                            </w:r>
                          </w:p>
                          <w:p w14:paraId="59C2BB98" w14:textId="4D5D56F9" w:rsidR="00093523" w:rsidRPr="00E63175" w:rsidRDefault="00093523" w:rsidP="0018438A">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Cidália Pinto nº2180709</w:t>
                            </w:r>
                          </w:p>
                          <w:p w14:paraId="72A3D3EC" w14:textId="77777777" w:rsidR="00093523" w:rsidRPr="00E63175" w:rsidRDefault="00093523" w:rsidP="00C17BC3">
                            <w:pPr>
                              <w:pStyle w:val="CompanyName"/>
                              <w:rPr>
                                <w:rFonts w:ascii="Times New Roman" w:hAnsi="Times New Roman" w:cs="Times New Roman"/>
                                <w:color w:val="FFFFFF" w:themeColor="background1"/>
                                <w:sz w:val="20"/>
                                <w:szCs w:val="20"/>
                                <w:lang w:val="pt-PT"/>
                              </w:rPr>
                            </w:pPr>
                          </w:p>
                          <w:p w14:paraId="694EBE4E" w14:textId="77777777" w:rsidR="00093523" w:rsidRPr="00E63175" w:rsidRDefault="00093523" w:rsidP="00C17BC3">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Programação em Sistemas de informação</w:t>
                            </w:r>
                          </w:p>
                          <w:p w14:paraId="0D0B940D" w14:textId="77777777" w:rsidR="00093523" w:rsidRPr="00E63175" w:rsidRDefault="00093523" w:rsidP="00C17BC3">
                            <w:pPr>
                              <w:pStyle w:val="CompanyName"/>
                              <w:rPr>
                                <w:rFonts w:ascii="Times New Roman" w:hAnsi="Times New Roman" w:cs="Times New Roman"/>
                                <w:color w:val="FFFFFF" w:themeColor="background1"/>
                                <w:sz w:val="20"/>
                                <w:szCs w:val="20"/>
                                <w:lang w:val="pt-PT"/>
                              </w:rPr>
                            </w:pPr>
                          </w:p>
                          <w:p w14:paraId="686A201D" w14:textId="00FBC38D" w:rsidR="00093523" w:rsidRPr="001A3182" w:rsidRDefault="00093523" w:rsidP="00C17BC3">
                            <w:pPr>
                              <w:pStyle w:val="CompanyName"/>
                              <w:rPr>
                                <w:rFonts w:ascii="Times New Roman" w:hAnsi="Times New Roman" w:cs="Times New Roman"/>
                                <w:color w:val="FFFFFF" w:themeColor="background1"/>
                                <w:sz w:val="20"/>
                                <w:szCs w:val="20"/>
                                <w:lang w:val="pt-PT"/>
                              </w:rPr>
                            </w:pPr>
                            <w:r w:rsidRPr="001A3182">
                              <w:rPr>
                                <w:rFonts w:ascii="Times New Roman" w:hAnsi="Times New Roman" w:cs="Times New Roman"/>
                                <w:color w:val="FFFFFF" w:themeColor="background1"/>
                                <w:sz w:val="20"/>
                                <w:szCs w:val="20"/>
                                <w:lang w:val="pt-PT"/>
                              </w:rPr>
                              <w:t>14 fevereiro 2021</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854B7CD" id="_x0000_t202" coordsize="21600,21600" o:spt="202" path="m,l,21600r21600,l21600,xe">
                <v:stroke joinstyle="miter"/>
                <v:path gradientshapeok="t" o:connecttype="rect"/>
              </v:shapetype>
              <v:shape id="Text Box 4" o:spid="_x0000_s1026" type="#_x0000_t202" style="position:absolute;left:0;text-align:left;margin-left:135.65pt;margin-top:698.25pt;width:340.6pt;height:77.2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" filled="f" stroked="f">
                <v:textbox style="mso-fit-shape-to-text:t">
                  <w:txbxContent>
                    <w:p w14:paraId="671C0164" w14:textId="69F79AD5" w:rsidR="00093523" w:rsidRDefault="00093523" w:rsidP="00C17BC3">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Rodolfo Barreira nº 2180714</w:t>
                      </w:r>
                    </w:p>
                    <w:p w14:paraId="59C2BB98" w14:textId="4D5D56F9" w:rsidR="00093523" w:rsidRPr="00E63175" w:rsidRDefault="00093523" w:rsidP="0018438A">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Cidália Pinto nº2180709</w:t>
                      </w:r>
                    </w:p>
                    <w:p w14:paraId="72A3D3EC" w14:textId="77777777" w:rsidR="00093523" w:rsidRPr="00E63175" w:rsidRDefault="00093523" w:rsidP="00C17BC3">
                      <w:pPr>
                        <w:pStyle w:val="CompanyName"/>
                        <w:rPr>
                          <w:rFonts w:ascii="Times New Roman" w:hAnsi="Times New Roman" w:cs="Times New Roman"/>
                          <w:color w:val="FFFFFF" w:themeColor="background1"/>
                          <w:sz w:val="20"/>
                          <w:szCs w:val="20"/>
                          <w:lang w:val="pt-PT"/>
                        </w:rPr>
                      </w:pPr>
                    </w:p>
                    <w:p w14:paraId="694EBE4E" w14:textId="77777777" w:rsidR="00093523" w:rsidRPr="00E63175" w:rsidRDefault="00093523" w:rsidP="00C17BC3">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Programação em Sistemas de informação</w:t>
                      </w:r>
                    </w:p>
                    <w:p w14:paraId="0D0B940D" w14:textId="77777777" w:rsidR="00093523" w:rsidRPr="00E63175" w:rsidRDefault="00093523" w:rsidP="00C17BC3">
                      <w:pPr>
                        <w:pStyle w:val="CompanyName"/>
                        <w:rPr>
                          <w:rFonts w:ascii="Times New Roman" w:hAnsi="Times New Roman" w:cs="Times New Roman"/>
                          <w:color w:val="FFFFFF" w:themeColor="background1"/>
                          <w:sz w:val="20"/>
                          <w:szCs w:val="20"/>
                          <w:lang w:val="pt-PT"/>
                        </w:rPr>
                      </w:pPr>
                    </w:p>
                    <w:p w14:paraId="686A201D" w14:textId="00FBC38D" w:rsidR="00093523" w:rsidRPr="001A3182" w:rsidRDefault="00093523" w:rsidP="00C17BC3">
                      <w:pPr>
                        <w:pStyle w:val="CompanyName"/>
                        <w:rPr>
                          <w:rFonts w:ascii="Times New Roman" w:hAnsi="Times New Roman" w:cs="Times New Roman"/>
                          <w:color w:val="FFFFFF" w:themeColor="background1"/>
                          <w:sz w:val="20"/>
                          <w:szCs w:val="20"/>
                          <w:lang w:val="pt-PT"/>
                        </w:rPr>
                      </w:pPr>
                      <w:r w:rsidRPr="001A3182">
                        <w:rPr>
                          <w:rFonts w:ascii="Times New Roman" w:hAnsi="Times New Roman" w:cs="Times New Roman"/>
                          <w:color w:val="FFFFFF" w:themeColor="background1"/>
                          <w:sz w:val="20"/>
                          <w:szCs w:val="20"/>
                          <w:lang w:val="pt-PT"/>
                        </w:rPr>
                        <w:t>14 fevereiro 2021</w:t>
                      </w:r>
                    </w:p>
                  </w:txbxContent>
                </v:textbox>
                <w10:wrap anchorx="page" anchory="page"/>
              </v:shape>
            </w:pict>
          </mc:Fallback>
        </mc:AlternateContent>
      </w:r>
      <w:r w:rsidR="00E63175" w:rsidRPr="00E63175">
        <w:rPr>
          <w:lang w:val="pt-PT"/>
        </w:rPr>
        <w:br w:type="page"/>
      </w:r>
      <w:r w:rsidR="00E63175" w:rsidRPr="00E63175">
        <w:rPr>
          <w:rFonts w:ascii="Times New Roman" w:hAnsi="Times New Roman" w:cs="Times New Roman"/>
          <w:kern w:val="20"/>
          <w:lang w:val="pt-BR"/>
        </w:rPr>
        <w:lastRenderedPageBreak/>
        <w:t xml:space="preserve">Relatório de </w:t>
      </w:r>
      <w:r w:rsidR="00BA62C0">
        <w:rPr>
          <w:rFonts w:ascii="Times New Roman" w:hAnsi="Times New Roman" w:cs="Times New Roman"/>
          <w:kern w:val="20"/>
          <w:lang w:val="pt-BR"/>
        </w:rPr>
        <w:t>Projeto em Sistemas de Informação</w:t>
      </w:r>
      <w:r w:rsidR="00E63175" w:rsidRPr="00E63175">
        <w:rPr>
          <w:rFonts w:ascii="Times New Roman" w:hAnsi="Times New Roman" w:cs="Times New Roman"/>
          <w:kern w:val="20"/>
          <w:lang w:val="pt-BR"/>
        </w:rPr>
        <w:t xml:space="preserve"> </w:t>
      </w:r>
      <w:r w:rsidR="00E63175" w:rsidRPr="00E63175">
        <w:rPr>
          <w:rFonts w:ascii="Times New Roman" w:hAnsi="Times New Roman" w:cs="Times New Roman"/>
          <w:kern w:val="20"/>
          <w:lang w:val="pt-PT"/>
        </w:rPr>
        <w:t xml:space="preserve">para cumprimento dos requisitos necessários à </w:t>
      </w:r>
      <w:r w:rsidR="007E3E80">
        <w:rPr>
          <w:rFonts w:ascii="Times New Roman" w:hAnsi="Times New Roman" w:cs="Times New Roman"/>
          <w:kern w:val="20"/>
          <w:lang w:val="pt-PT"/>
        </w:rPr>
        <w:t>realização da</w:t>
      </w:r>
      <w:r w:rsidR="00BA62C0">
        <w:rPr>
          <w:rFonts w:ascii="Times New Roman" w:hAnsi="Times New Roman" w:cs="Times New Roman"/>
          <w:kern w:val="20"/>
          <w:lang w:val="pt-PT"/>
        </w:rPr>
        <w:t xml:space="preserve"> prova de apresentação de proje</w:t>
      </w:r>
      <w:r w:rsidR="007E3E80">
        <w:rPr>
          <w:rFonts w:ascii="Times New Roman" w:hAnsi="Times New Roman" w:cs="Times New Roman"/>
          <w:kern w:val="20"/>
          <w:lang w:val="pt-PT"/>
        </w:rPr>
        <w:t xml:space="preserve">to </w:t>
      </w:r>
      <w:r w:rsidR="007E3E80" w:rsidRPr="00BA62C0">
        <w:rPr>
          <w:rFonts w:ascii="Times New Roman" w:hAnsi="Times New Roman" w:cs="Times New Roman"/>
          <w:kern w:val="20"/>
          <w:lang w:val="pt-BR"/>
        </w:rPr>
        <w:t>do</w:t>
      </w:r>
      <w:r w:rsidR="00BA62C0" w:rsidRPr="00BA62C0">
        <w:rPr>
          <w:rFonts w:ascii="Times New Roman" w:hAnsi="Times New Roman" w:cs="Times New Roman"/>
          <w:kern w:val="20"/>
          <w:lang w:val="pt-BR"/>
        </w:rPr>
        <w:t xml:space="preserve"> </w:t>
      </w:r>
      <w:r w:rsidR="00BA62C0">
        <w:rPr>
          <w:rFonts w:ascii="Times New Roman" w:hAnsi="Times New Roman" w:cs="Times New Roman"/>
          <w:kern w:val="20"/>
          <w:lang w:val="pt-BR"/>
        </w:rPr>
        <w:t>Curso Técnico Superior Profissional (TeSP)</w:t>
      </w:r>
      <w:r w:rsidR="00E63175">
        <w:rPr>
          <w:rFonts w:ascii="Times New Roman" w:hAnsi="Times New Roman" w:cs="Times New Roman"/>
          <w:kern w:val="20"/>
          <w:lang w:val="pt-PT"/>
        </w:rPr>
        <w:t xml:space="preserve"> de </w:t>
      </w:r>
      <w:r w:rsidR="007E3E80" w:rsidRPr="007E3E80">
        <w:rPr>
          <w:rFonts w:ascii="Times New Roman" w:hAnsi="Times New Roman" w:cs="Times New Roman"/>
          <w:b/>
          <w:kern w:val="20"/>
          <w:lang w:val="pt-PT"/>
        </w:rPr>
        <w:t>Programação de Sistemas de Informação</w:t>
      </w:r>
      <w:r w:rsidR="007E3E80">
        <w:rPr>
          <w:rFonts w:ascii="Times New Roman" w:hAnsi="Times New Roman" w:cs="Times New Roman"/>
          <w:kern w:val="20"/>
          <w:lang w:val="pt-PT"/>
        </w:rPr>
        <w:t xml:space="preserve"> </w:t>
      </w:r>
      <w:r w:rsidR="00E63175" w:rsidRPr="00E63175">
        <w:rPr>
          <w:rFonts w:ascii="Times New Roman" w:hAnsi="Times New Roman" w:cs="Times New Roman"/>
          <w:kern w:val="20"/>
          <w:lang w:val="pt-PT"/>
        </w:rPr>
        <w:t>realizado sob a orientação de</w:t>
      </w:r>
      <w:r w:rsidR="00E63175">
        <w:rPr>
          <w:rFonts w:ascii="Times New Roman" w:hAnsi="Times New Roman" w:cs="Times New Roman"/>
          <w:kern w:val="20"/>
          <w:lang w:val="pt-PT"/>
        </w:rPr>
        <w:t xml:space="preserve"> </w:t>
      </w:r>
      <w:r w:rsidR="002D2683">
        <w:rPr>
          <w:rFonts w:ascii="Times New Roman" w:hAnsi="Times New Roman" w:cs="Times New Roman"/>
          <w:kern w:val="20"/>
          <w:lang w:val="pt-PT"/>
        </w:rPr>
        <w:t>Marco Vicente</w:t>
      </w:r>
    </w:p>
    <w:p w14:paraId="44EAFD9C" w14:textId="77777777" w:rsidR="00E63175" w:rsidRDefault="00E63175" w:rsidP="00C17BC3">
      <w:pPr>
        <w:pStyle w:val="Ttulo1"/>
      </w:pPr>
    </w:p>
    <w:p w14:paraId="4B94D5A5" w14:textId="77777777" w:rsidR="00E63175" w:rsidRDefault="00E63175" w:rsidP="00E63175">
      <w:pPr>
        <w:pStyle w:val="Corpodetexto"/>
        <w:rPr>
          <w:lang w:val="pt-PT"/>
        </w:rPr>
      </w:pPr>
    </w:p>
    <w:p w14:paraId="3DEEC669" w14:textId="77777777" w:rsidR="00E63175" w:rsidRDefault="00E63175" w:rsidP="00E63175">
      <w:pPr>
        <w:pStyle w:val="Corpodetexto"/>
        <w:rPr>
          <w:lang w:val="pt-PT"/>
        </w:rPr>
      </w:pPr>
    </w:p>
    <w:p w14:paraId="3656B9AB" w14:textId="77777777" w:rsidR="00E63175" w:rsidRDefault="00E63175" w:rsidP="00E63175">
      <w:pPr>
        <w:pStyle w:val="Corpodetexto"/>
        <w:rPr>
          <w:lang w:val="pt-PT"/>
        </w:rPr>
      </w:pPr>
    </w:p>
    <w:p w14:paraId="45FB0818" w14:textId="77777777" w:rsidR="00E63175" w:rsidRDefault="00E63175" w:rsidP="00E63175">
      <w:pPr>
        <w:pStyle w:val="Corpodetexto"/>
        <w:rPr>
          <w:lang w:val="pt-PT"/>
        </w:rPr>
      </w:pPr>
    </w:p>
    <w:p w14:paraId="049F31CB" w14:textId="77777777" w:rsidR="00E63175" w:rsidRDefault="00E63175" w:rsidP="00E63175">
      <w:pPr>
        <w:pStyle w:val="Corpodetexto"/>
        <w:rPr>
          <w:lang w:val="pt-PT"/>
        </w:rPr>
      </w:pPr>
    </w:p>
    <w:p w14:paraId="53128261" w14:textId="77777777" w:rsidR="00E63175" w:rsidRDefault="00E63175" w:rsidP="00E63175">
      <w:pPr>
        <w:pStyle w:val="Corpodetexto"/>
        <w:rPr>
          <w:lang w:val="pt-PT"/>
        </w:rPr>
      </w:pPr>
    </w:p>
    <w:p w14:paraId="62486C05" w14:textId="77777777" w:rsidR="00E63175" w:rsidRDefault="00E63175" w:rsidP="00E63175">
      <w:pPr>
        <w:pStyle w:val="Corpodetexto"/>
        <w:rPr>
          <w:lang w:val="pt-PT"/>
        </w:rPr>
      </w:pPr>
    </w:p>
    <w:p w14:paraId="4101652C" w14:textId="77777777" w:rsidR="00E63175" w:rsidRDefault="00E63175" w:rsidP="00E63175">
      <w:pPr>
        <w:pStyle w:val="Corpodetexto"/>
        <w:rPr>
          <w:lang w:val="pt-PT"/>
        </w:rPr>
      </w:pPr>
    </w:p>
    <w:p w14:paraId="4B99056E" w14:textId="77777777" w:rsidR="00E63175" w:rsidRDefault="00E63175" w:rsidP="00E63175">
      <w:pPr>
        <w:pStyle w:val="Corpodetexto"/>
        <w:rPr>
          <w:lang w:val="pt-PT"/>
        </w:rPr>
      </w:pPr>
    </w:p>
    <w:p w14:paraId="1299C43A" w14:textId="77777777" w:rsidR="00E63175" w:rsidRDefault="00E63175" w:rsidP="00E63175">
      <w:pPr>
        <w:pStyle w:val="Corpodetexto"/>
        <w:rPr>
          <w:lang w:val="pt-PT"/>
        </w:rPr>
      </w:pPr>
    </w:p>
    <w:p w14:paraId="4DDBEF00" w14:textId="77777777" w:rsidR="00E63175" w:rsidRPr="00E63175" w:rsidRDefault="00E63175" w:rsidP="00E63175">
      <w:pPr>
        <w:pStyle w:val="Corpodetexto"/>
        <w:rPr>
          <w:lang w:val="pt-PT"/>
        </w:rPr>
      </w:pPr>
    </w:p>
    <w:p w14:paraId="2D2B8D3D" w14:textId="77777777" w:rsidR="00E63175" w:rsidRPr="00E63175" w:rsidRDefault="00E63175" w:rsidP="00E63175">
      <w:pPr>
        <w:tabs>
          <w:tab w:val="center" w:pos="2820"/>
        </w:tabs>
        <w:suppressAutoHyphens/>
        <w:spacing w:before="120" w:after="120" w:line="360" w:lineRule="auto"/>
        <w:jc w:val="center"/>
        <w:rPr>
          <w:b/>
          <w:spacing w:val="-2"/>
          <w:sz w:val="24"/>
          <w:lang w:val="pt-PT"/>
        </w:rPr>
      </w:pPr>
      <w:r w:rsidRPr="00E63175">
        <w:rPr>
          <w:b/>
          <w:spacing w:val="-2"/>
          <w:sz w:val="28"/>
          <w:lang w:val="pt-PT"/>
        </w:rPr>
        <w:t>DECLARAÇ</w:t>
      </w:r>
      <w:r>
        <w:rPr>
          <w:b/>
          <w:spacing w:val="-2"/>
          <w:sz w:val="28"/>
          <w:lang w:val="pt-PT"/>
        </w:rPr>
        <w:t>ÃO</w:t>
      </w:r>
    </w:p>
    <w:p w14:paraId="3461D779" w14:textId="77777777" w:rsidR="00E63175" w:rsidRDefault="00E63175" w:rsidP="00E63175">
      <w:pPr>
        <w:tabs>
          <w:tab w:val="left" w:pos="-720"/>
        </w:tabs>
        <w:suppressAutoHyphens/>
        <w:spacing w:before="120" w:after="120" w:line="360" w:lineRule="auto"/>
        <w:jc w:val="both"/>
        <w:rPr>
          <w:spacing w:val="-2"/>
          <w:sz w:val="24"/>
          <w:lang w:val="pt-PT"/>
        </w:rPr>
      </w:pPr>
    </w:p>
    <w:p w14:paraId="3CF2D8B6" w14:textId="77777777" w:rsidR="00E63175" w:rsidRDefault="00E63175" w:rsidP="00E63175">
      <w:pPr>
        <w:tabs>
          <w:tab w:val="left" w:pos="-720"/>
        </w:tabs>
        <w:suppressAutoHyphens/>
        <w:spacing w:before="120" w:after="120" w:line="360" w:lineRule="auto"/>
        <w:jc w:val="both"/>
        <w:rPr>
          <w:spacing w:val="-2"/>
          <w:sz w:val="24"/>
          <w:lang w:val="pt-PT"/>
        </w:rPr>
      </w:pPr>
    </w:p>
    <w:p w14:paraId="65C0B64E" w14:textId="77777777" w:rsidR="00E63175" w:rsidRPr="00E63175" w:rsidRDefault="00E63175" w:rsidP="00E63175">
      <w:pPr>
        <w:tabs>
          <w:tab w:val="left" w:pos="-720"/>
        </w:tabs>
        <w:suppressAutoHyphens/>
        <w:spacing w:before="120" w:after="120" w:line="360" w:lineRule="auto"/>
        <w:jc w:val="both"/>
        <w:rPr>
          <w:spacing w:val="-2"/>
          <w:sz w:val="24"/>
          <w:lang w:val="pt-PT"/>
        </w:rPr>
      </w:pPr>
      <w:r w:rsidRPr="00E63175">
        <w:rPr>
          <w:spacing w:val="-2"/>
          <w:sz w:val="24"/>
          <w:lang w:val="pt-PT"/>
        </w:rPr>
        <w:t>Declaro que est</w:t>
      </w:r>
      <w:r>
        <w:rPr>
          <w:spacing w:val="-2"/>
          <w:sz w:val="24"/>
          <w:lang w:val="pt-PT"/>
        </w:rPr>
        <w:t>e</w:t>
      </w:r>
      <w:r w:rsidRPr="00E63175">
        <w:rPr>
          <w:spacing w:val="-2"/>
          <w:sz w:val="24"/>
          <w:lang w:val="pt-PT"/>
        </w:rPr>
        <w:t xml:space="preserve"> Relatório se encontra em condições de ser apreciada (o) pelo júri a designar.</w:t>
      </w:r>
    </w:p>
    <w:p w14:paraId="0FB78278" w14:textId="77777777" w:rsidR="00E63175" w:rsidRDefault="00E63175" w:rsidP="00E63175">
      <w:pPr>
        <w:tabs>
          <w:tab w:val="left" w:pos="-720"/>
        </w:tabs>
        <w:suppressAutoHyphens/>
        <w:spacing w:before="120" w:after="120" w:line="360" w:lineRule="auto"/>
        <w:jc w:val="both"/>
        <w:rPr>
          <w:spacing w:val="-2"/>
          <w:sz w:val="24"/>
          <w:lang w:val="pt-PT"/>
        </w:rPr>
      </w:pPr>
    </w:p>
    <w:p w14:paraId="1FC39945" w14:textId="77777777" w:rsidR="007E3E80" w:rsidRPr="00E63175" w:rsidRDefault="007E3E80" w:rsidP="00E63175">
      <w:pPr>
        <w:tabs>
          <w:tab w:val="left" w:pos="-720"/>
        </w:tabs>
        <w:suppressAutoHyphens/>
        <w:spacing w:before="120" w:after="120" w:line="360" w:lineRule="auto"/>
        <w:jc w:val="both"/>
        <w:rPr>
          <w:spacing w:val="-2"/>
          <w:sz w:val="24"/>
          <w:lang w:val="pt-PT"/>
        </w:rPr>
      </w:pPr>
    </w:p>
    <w:p w14:paraId="5467E772" w14:textId="35FD62F7" w:rsidR="00E63175" w:rsidRPr="00E63175" w:rsidRDefault="00E63175" w:rsidP="591799F7">
      <w:pPr>
        <w:tabs>
          <w:tab w:val="center" w:pos="2820"/>
        </w:tabs>
        <w:suppressAutoHyphens/>
        <w:spacing w:before="120" w:after="120" w:line="360" w:lineRule="auto"/>
        <w:jc w:val="center"/>
        <w:rPr>
          <w:spacing w:val="-2"/>
          <w:sz w:val="24"/>
          <w:szCs w:val="24"/>
          <w:lang w:val="pt-PT"/>
        </w:rPr>
      </w:pPr>
      <w:r w:rsidRPr="591799F7">
        <w:rPr>
          <w:spacing w:val="-2"/>
          <w:sz w:val="24"/>
          <w:szCs w:val="24"/>
          <w:lang w:val="pt-PT"/>
        </w:rPr>
        <w:t xml:space="preserve">O </w:t>
      </w:r>
      <w:r w:rsidR="007E3E80" w:rsidRPr="591799F7">
        <w:rPr>
          <w:spacing w:val="-2"/>
          <w:sz w:val="24"/>
          <w:szCs w:val="24"/>
          <w:lang w:val="pt-PT"/>
        </w:rPr>
        <w:t xml:space="preserve">estudante </w:t>
      </w:r>
      <w:r w:rsidR="60C2E47D" w:rsidRPr="591799F7">
        <w:rPr>
          <w:spacing w:val="-2"/>
          <w:sz w:val="24"/>
          <w:szCs w:val="24"/>
          <w:lang w:val="pt-PT"/>
        </w:rPr>
        <w:t>Cidália Pinto</w:t>
      </w:r>
      <w:r w:rsidRPr="591799F7">
        <w:rPr>
          <w:spacing w:val="-2"/>
          <w:sz w:val="24"/>
          <w:szCs w:val="24"/>
          <w:lang w:val="pt-PT"/>
        </w:rPr>
        <w:t>,</w:t>
      </w:r>
    </w:p>
    <w:p w14:paraId="07F72E87" w14:textId="77777777" w:rsidR="00E63175" w:rsidRDefault="00E63175" w:rsidP="00E63175">
      <w:pPr>
        <w:tabs>
          <w:tab w:val="center" w:pos="2820"/>
        </w:tabs>
        <w:suppressAutoHyphens/>
        <w:spacing w:before="120" w:after="120" w:line="360" w:lineRule="auto"/>
        <w:jc w:val="center"/>
        <w:rPr>
          <w:spacing w:val="-2"/>
          <w:sz w:val="24"/>
          <w:lang w:val="pt-PT"/>
        </w:rPr>
      </w:pPr>
      <w:r w:rsidRPr="00E63175">
        <w:rPr>
          <w:spacing w:val="-2"/>
          <w:sz w:val="24"/>
          <w:lang w:val="pt-PT"/>
        </w:rPr>
        <w:t>____________________</w:t>
      </w:r>
    </w:p>
    <w:p w14:paraId="0562CB0E" w14:textId="77777777" w:rsidR="007E3E80" w:rsidRPr="00E63175" w:rsidRDefault="007E3E80" w:rsidP="00E63175">
      <w:pPr>
        <w:tabs>
          <w:tab w:val="center" w:pos="2820"/>
        </w:tabs>
        <w:suppressAutoHyphens/>
        <w:spacing w:before="120" w:after="120" w:line="360" w:lineRule="auto"/>
        <w:jc w:val="center"/>
        <w:rPr>
          <w:spacing w:val="-2"/>
          <w:sz w:val="24"/>
          <w:lang w:val="pt-PT"/>
        </w:rPr>
      </w:pPr>
    </w:p>
    <w:p w14:paraId="34CE0A41" w14:textId="77777777" w:rsidR="00E63175" w:rsidRPr="00E63175" w:rsidRDefault="00E63175" w:rsidP="00E63175">
      <w:pPr>
        <w:tabs>
          <w:tab w:val="left" w:pos="-720"/>
        </w:tabs>
        <w:suppressAutoHyphens/>
        <w:spacing w:before="120" w:after="120" w:line="360" w:lineRule="auto"/>
        <w:jc w:val="both"/>
        <w:rPr>
          <w:spacing w:val="-2"/>
          <w:sz w:val="24"/>
          <w:lang w:val="pt-PT"/>
        </w:rPr>
      </w:pPr>
    </w:p>
    <w:p w14:paraId="30A0EBEC" w14:textId="77777777" w:rsidR="00E63175" w:rsidRPr="00E63175" w:rsidRDefault="00E63175" w:rsidP="00E63175">
      <w:pPr>
        <w:tabs>
          <w:tab w:val="left" w:pos="-720"/>
        </w:tabs>
        <w:suppressAutoHyphens/>
        <w:spacing w:before="120" w:after="120" w:line="360" w:lineRule="auto"/>
        <w:jc w:val="center"/>
        <w:rPr>
          <w:spacing w:val="-2"/>
          <w:sz w:val="24"/>
          <w:lang w:val="pt-PT"/>
        </w:rPr>
      </w:pPr>
      <w:r>
        <w:rPr>
          <w:spacing w:val="-2"/>
          <w:sz w:val="24"/>
          <w:lang w:val="pt-PT"/>
        </w:rPr>
        <w:t>Leiria</w:t>
      </w:r>
      <w:r w:rsidRPr="00E63175">
        <w:rPr>
          <w:spacing w:val="-2"/>
          <w:sz w:val="24"/>
          <w:lang w:val="pt-PT"/>
        </w:rPr>
        <w:t>, ....  de ...............  de ...............</w:t>
      </w:r>
    </w:p>
    <w:p w14:paraId="62EBF3C5" w14:textId="77777777" w:rsidR="007E3E80" w:rsidRDefault="007E3E80">
      <w:pPr>
        <w:rPr>
          <w:rFonts w:ascii="Times New Roman" w:hAnsi="Times New Roman" w:cs="Times New Roman"/>
          <w:b/>
          <w:kern w:val="20"/>
          <w:sz w:val="32"/>
          <w:szCs w:val="32"/>
          <w:lang w:val="pt-PT"/>
        </w:rPr>
      </w:pPr>
      <w:r w:rsidRPr="00A63BC6">
        <w:rPr>
          <w:lang w:val="pt-PT"/>
        </w:rPr>
        <w:br w:type="page"/>
      </w:r>
    </w:p>
    <w:p w14:paraId="25453722" w14:textId="567293F4" w:rsidR="00BA62C0" w:rsidRPr="00E63175" w:rsidRDefault="007E3E80" w:rsidP="00BA62C0">
      <w:pPr>
        <w:jc w:val="center"/>
        <w:rPr>
          <w:rFonts w:ascii="Times New Roman" w:hAnsi="Times New Roman" w:cs="Times New Roman"/>
          <w:kern w:val="20"/>
          <w:lang w:val="pt-PT"/>
        </w:rPr>
      </w:pPr>
      <w:r w:rsidRPr="00E63175">
        <w:rPr>
          <w:rFonts w:ascii="Times New Roman" w:hAnsi="Times New Roman" w:cs="Times New Roman"/>
          <w:kern w:val="20"/>
          <w:lang w:val="pt-BR"/>
        </w:rPr>
        <w:lastRenderedPageBreak/>
        <w:t xml:space="preserve">Relatório de </w:t>
      </w:r>
      <w:r w:rsidR="00BA62C0">
        <w:rPr>
          <w:rFonts w:ascii="Times New Roman" w:hAnsi="Times New Roman" w:cs="Times New Roman"/>
          <w:kern w:val="20"/>
          <w:lang w:val="pt-BR"/>
        </w:rPr>
        <w:t xml:space="preserve">Projeto em  Sistemas de Informação </w:t>
      </w:r>
      <w:r w:rsidRPr="00E63175">
        <w:rPr>
          <w:rFonts w:ascii="Times New Roman" w:hAnsi="Times New Roman" w:cs="Times New Roman"/>
          <w:kern w:val="20"/>
          <w:lang w:val="pt-PT"/>
        </w:rPr>
        <w:t xml:space="preserve">para cumprimento dos requisitos necessários à </w:t>
      </w:r>
      <w:r>
        <w:rPr>
          <w:rFonts w:ascii="Times New Roman" w:hAnsi="Times New Roman" w:cs="Times New Roman"/>
          <w:kern w:val="20"/>
          <w:lang w:val="pt-PT"/>
        </w:rPr>
        <w:t>realização da</w:t>
      </w:r>
      <w:r w:rsidR="00BA62C0">
        <w:rPr>
          <w:rFonts w:ascii="Times New Roman" w:hAnsi="Times New Roman" w:cs="Times New Roman"/>
          <w:kern w:val="20"/>
          <w:lang w:val="pt-PT"/>
        </w:rPr>
        <w:t xml:space="preserve"> prova de apresentação de proje</w:t>
      </w:r>
      <w:r>
        <w:rPr>
          <w:rFonts w:ascii="Times New Roman" w:hAnsi="Times New Roman" w:cs="Times New Roman"/>
          <w:kern w:val="20"/>
          <w:lang w:val="pt-PT"/>
        </w:rPr>
        <w:t xml:space="preserve">to </w:t>
      </w:r>
      <w:r w:rsidR="00BA62C0" w:rsidRPr="00BA62C0">
        <w:rPr>
          <w:rFonts w:ascii="Times New Roman" w:hAnsi="Times New Roman" w:cs="Times New Roman"/>
          <w:kern w:val="20"/>
          <w:lang w:val="pt-BR"/>
        </w:rPr>
        <w:t xml:space="preserve">do </w:t>
      </w:r>
      <w:r w:rsidR="00BA62C0">
        <w:rPr>
          <w:rFonts w:ascii="Times New Roman" w:hAnsi="Times New Roman" w:cs="Times New Roman"/>
          <w:kern w:val="20"/>
          <w:lang w:val="pt-BR"/>
        </w:rPr>
        <w:t>Curso Técnico Superior Profissional (TeSP)</w:t>
      </w:r>
      <w:r w:rsidR="00BA62C0">
        <w:rPr>
          <w:rFonts w:ascii="Times New Roman" w:hAnsi="Times New Roman" w:cs="Times New Roman"/>
          <w:kern w:val="20"/>
          <w:lang w:val="pt-PT"/>
        </w:rPr>
        <w:t xml:space="preserve"> de </w:t>
      </w:r>
      <w:r w:rsidR="00BA62C0" w:rsidRPr="007E3E80">
        <w:rPr>
          <w:rFonts w:ascii="Times New Roman" w:hAnsi="Times New Roman" w:cs="Times New Roman"/>
          <w:b/>
          <w:kern w:val="20"/>
          <w:lang w:val="pt-PT"/>
        </w:rPr>
        <w:t>Programação de Sistemas de Informação</w:t>
      </w:r>
      <w:r w:rsidR="00BA62C0">
        <w:rPr>
          <w:rFonts w:ascii="Times New Roman" w:hAnsi="Times New Roman" w:cs="Times New Roman"/>
          <w:kern w:val="20"/>
          <w:lang w:val="pt-PT"/>
        </w:rPr>
        <w:t xml:space="preserve"> </w:t>
      </w:r>
      <w:r w:rsidR="00BA62C0" w:rsidRPr="00E63175">
        <w:rPr>
          <w:rFonts w:ascii="Times New Roman" w:hAnsi="Times New Roman" w:cs="Times New Roman"/>
          <w:kern w:val="20"/>
          <w:lang w:val="pt-PT"/>
        </w:rPr>
        <w:t>realizado sob a orientação de</w:t>
      </w:r>
      <w:r w:rsidR="00BA62C0">
        <w:rPr>
          <w:rFonts w:ascii="Times New Roman" w:hAnsi="Times New Roman" w:cs="Times New Roman"/>
          <w:kern w:val="20"/>
          <w:lang w:val="pt-PT"/>
        </w:rPr>
        <w:t xml:space="preserve"> </w:t>
      </w:r>
      <w:r w:rsidR="002D2683">
        <w:rPr>
          <w:rFonts w:ascii="Times New Roman" w:hAnsi="Times New Roman" w:cs="Times New Roman"/>
          <w:kern w:val="20"/>
          <w:lang w:val="pt-PT"/>
        </w:rPr>
        <w:t>Marco Vicente</w:t>
      </w:r>
    </w:p>
    <w:p w14:paraId="6D98A12B" w14:textId="77777777" w:rsidR="007E3E80" w:rsidRPr="00BA62C0" w:rsidRDefault="007E3E80" w:rsidP="00BA62C0">
      <w:pPr>
        <w:jc w:val="center"/>
        <w:rPr>
          <w:lang w:val="pt-PT"/>
        </w:rPr>
      </w:pPr>
    </w:p>
    <w:p w14:paraId="2946DB82" w14:textId="77777777" w:rsidR="007E3E80" w:rsidRDefault="007E3E80" w:rsidP="007E3E80">
      <w:pPr>
        <w:pStyle w:val="Corpodetexto"/>
        <w:rPr>
          <w:lang w:val="pt-PT"/>
        </w:rPr>
      </w:pPr>
    </w:p>
    <w:p w14:paraId="5997CC1D" w14:textId="77777777" w:rsidR="007E3E80" w:rsidRDefault="007E3E80" w:rsidP="007E3E80">
      <w:pPr>
        <w:pStyle w:val="Corpodetexto"/>
        <w:rPr>
          <w:lang w:val="pt-PT"/>
        </w:rPr>
      </w:pPr>
    </w:p>
    <w:p w14:paraId="110FFD37" w14:textId="77777777" w:rsidR="007E3E80" w:rsidRDefault="007E3E80" w:rsidP="007E3E80">
      <w:pPr>
        <w:pStyle w:val="Corpodetexto"/>
        <w:rPr>
          <w:lang w:val="pt-PT"/>
        </w:rPr>
      </w:pPr>
    </w:p>
    <w:p w14:paraId="6B699379" w14:textId="77777777" w:rsidR="007E3E80" w:rsidRDefault="007E3E80" w:rsidP="007E3E80">
      <w:pPr>
        <w:pStyle w:val="Corpodetexto"/>
        <w:rPr>
          <w:lang w:val="pt-PT"/>
        </w:rPr>
      </w:pPr>
    </w:p>
    <w:p w14:paraId="3FE9F23F" w14:textId="77777777" w:rsidR="007E3E80" w:rsidRDefault="007E3E80" w:rsidP="007E3E80">
      <w:pPr>
        <w:pStyle w:val="Corpodetexto"/>
        <w:rPr>
          <w:lang w:val="pt-PT"/>
        </w:rPr>
      </w:pPr>
    </w:p>
    <w:p w14:paraId="1F72F646" w14:textId="77777777" w:rsidR="007E3E80" w:rsidRDefault="007E3E80" w:rsidP="007E3E80">
      <w:pPr>
        <w:pStyle w:val="Corpodetexto"/>
        <w:rPr>
          <w:lang w:val="pt-PT"/>
        </w:rPr>
      </w:pPr>
    </w:p>
    <w:p w14:paraId="08CE6F91" w14:textId="77777777" w:rsidR="007E3E80" w:rsidRDefault="007E3E80" w:rsidP="007E3E80">
      <w:pPr>
        <w:pStyle w:val="Corpodetexto"/>
        <w:rPr>
          <w:lang w:val="pt-PT"/>
        </w:rPr>
      </w:pPr>
    </w:p>
    <w:p w14:paraId="61CDCEAD" w14:textId="77777777" w:rsidR="007E3E80" w:rsidRDefault="007E3E80" w:rsidP="007E3E80">
      <w:pPr>
        <w:pStyle w:val="Corpodetexto"/>
        <w:rPr>
          <w:lang w:val="pt-PT"/>
        </w:rPr>
      </w:pPr>
    </w:p>
    <w:p w14:paraId="6BB9E253" w14:textId="77777777" w:rsidR="007E3E80" w:rsidRDefault="007E3E80" w:rsidP="007E3E80">
      <w:pPr>
        <w:pStyle w:val="Corpodetexto"/>
        <w:rPr>
          <w:lang w:val="pt-PT"/>
        </w:rPr>
      </w:pPr>
    </w:p>
    <w:p w14:paraId="23DE523C" w14:textId="77777777" w:rsidR="007E3E80" w:rsidRDefault="007E3E80" w:rsidP="007E3E80">
      <w:pPr>
        <w:pStyle w:val="Corpodetexto"/>
        <w:rPr>
          <w:lang w:val="pt-PT"/>
        </w:rPr>
      </w:pPr>
    </w:p>
    <w:p w14:paraId="52E56223" w14:textId="77777777" w:rsidR="007E3E80" w:rsidRPr="00E63175" w:rsidRDefault="007E3E80" w:rsidP="007E3E80">
      <w:pPr>
        <w:pStyle w:val="Corpodetexto"/>
        <w:rPr>
          <w:lang w:val="pt-PT"/>
        </w:rPr>
      </w:pPr>
    </w:p>
    <w:p w14:paraId="2FE2847B" w14:textId="77777777" w:rsidR="007E3E80" w:rsidRPr="00E63175" w:rsidRDefault="007E3E80" w:rsidP="007E3E80">
      <w:pPr>
        <w:tabs>
          <w:tab w:val="center" w:pos="2820"/>
        </w:tabs>
        <w:suppressAutoHyphens/>
        <w:spacing w:before="120" w:after="120" w:line="360" w:lineRule="auto"/>
        <w:jc w:val="center"/>
        <w:rPr>
          <w:b/>
          <w:spacing w:val="-2"/>
          <w:sz w:val="24"/>
          <w:lang w:val="pt-PT"/>
        </w:rPr>
      </w:pPr>
      <w:r w:rsidRPr="00E63175">
        <w:rPr>
          <w:b/>
          <w:spacing w:val="-2"/>
          <w:sz w:val="28"/>
          <w:lang w:val="pt-PT"/>
        </w:rPr>
        <w:t>DECLARAÇ</w:t>
      </w:r>
      <w:r>
        <w:rPr>
          <w:b/>
          <w:spacing w:val="-2"/>
          <w:sz w:val="28"/>
          <w:lang w:val="pt-PT"/>
        </w:rPr>
        <w:t>ÃO</w:t>
      </w:r>
    </w:p>
    <w:p w14:paraId="07547A01" w14:textId="77777777" w:rsidR="007E3E80" w:rsidRDefault="007E3E80" w:rsidP="007E3E80">
      <w:pPr>
        <w:tabs>
          <w:tab w:val="left" w:pos="-720"/>
        </w:tabs>
        <w:suppressAutoHyphens/>
        <w:spacing w:before="120" w:after="120" w:line="360" w:lineRule="auto"/>
        <w:jc w:val="both"/>
        <w:rPr>
          <w:spacing w:val="-2"/>
          <w:sz w:val="24"/>
          <w:lang w:val="pt-PT"/>
        </w:rPr>
      </w:pPr>
    </w:p>
    <w:p w14:paraId="5043CB0F" w14:textId="77777777" w:rsidR="007E3E80" w:rsidRDefault="007E3E80" w:rsidP="007E3E80">
      <w:pPr>
        <w:tabs>
          <w:tab w:val="left" w:pos="-720"/>
        </w:tabs>
        <w:suppressAutoHyphens/>
        <w:spacing w:before="120" w:after="120" w:line="360" w:lineRule="auto"/>
        <w:jc w:val="both"/>
        <w:rPr>
          <w:spacing w:val="-2"/>
          <w:sz w:val="24"/>
          <w:lang w:val="pt-PT"/>
        </w:rPr>
      </w:pPr>
    </w:p>
    <w:p w14:paraId="176EBFC1" w14:textId="77777777" w:rsidR="007E3E80" w:rsidRPr="00E63175" w:rsidRDefault="007E3E80" w:rsidP="007E3E80">
      <w:pPr>
        <w:tabs>
          <w:tab w:val="left" w:pos="-720"/>
        </w:tabs>
        <w:suppressAutoHyphens/>
        <w:spacing w:before="120" w:after="120" w:line="360" w:lineRule="auto"/>
        <w:jc w:val="both"/>
        <w:rPr>
          <w:spacing w:val="-2"/>
          <w:sz w:val="24"/>
          <w:lang w:val="pt-PT"/>
        </w:rPr>
      </w:pPr>
      <w:r w:rsidRPr="00E63175">
        <w:rPr>
          <w:spacing w:val="-2"/>
          <w:sz w:val="24"/>
          <w:lang w:val="pt-PT"/>
        </w:rPr>
        <w:t>Declaro que est</w:t>
      </w:r>
      <w:r>
        <w:rPr>
          <w:spacing w:val="-2"/>
          <w:sz w:val="24"/>
          <w:lang w:val="pt-PT"/>
        </w:rPr>
        <w:t>e</w:t>
      </w:r>
      <w:r w:rsidRPr="00E63175">
        <w:rPr>
          <w:spacing w:val="-2"/>
          <w:sz w:val="24"/>
          <w:lang w:val="pt-PT"/>
        </w:rPr>
        <w:t xml:space="preserve"> Relatório se encontra em condições de ser apreciada (o) pelo júri a designar.</w:t>
      </w:r>
    </w:p>
    <w:p w14:paraId="07459315" w14:textId="77777777" w:rsidR="007E3E80" w:rsidRDefault="007E3E80" w:rsidP="007E3E80">
      <w:pPr>
        <w:tabs>
          <w:tab w:val="left" w:pos="-720"/>
        </w:tabs>
        <w:suppressAutoHyphens/>
        <w:spacing w:before="120" w:after="120" w:line="360" w:lineRule="auto"/>
        <w:jc w:val="both"/>
        <w:rPr>
          <w:spacing w:val="-2"/>
          <w:sz w:val="24"/>
          <w:lang w:val="pt-PT"/>
        </w:rPr>
      </w:pPr>
    </w:p>
    <w:p w14:paraId="6537F28F" w14:textId="77777777" w:rsidR="007E3E80" w:rsidRPr="00E63175" w:rsidRDefault="007E3E80" w:rsidP="007E3E80">
      <w:pPr>
        <w:tabs>
          <w:tab w:val="left" w:pos="-720"/>
        </w:tabs>
        <w:suppressAutoHyphens/>
        <w:spacing w:before="120" w:after="120" w:line="360" w:lineRule="auto"/>
        <w:jc w:val="both"/>
        <w:rPr>
          <w:spacing w:val="-2"/>
          <w:sz w:val="24"/>
          <w:lang w:val="pt-PT"/>
        </w:rPr>
      </w:pPr>
    </w:p>
    <w:p w14:paraId="747D78C0" w14:textId="6BCD9027" w:rsidR="007E3E80" w:rsidRPr="00E63175" w:rsidRDefault="007E3E80" w:rsidP="591799F7">
      <w:pPr>
        <w:tabs>
          <w:tab w:val="center" w:pos="2820"/>
        </w:tabs>
        <w:suppressAutoHyphens/>
        <w:spacing w:before="120" w:after="120" w:line="360" w:lineRule="auto"/>
        <w:jc w:val="center"/>
        <w:rPr>
          <w:spacing w:val="-2"/>
          <w:sz w:val="24"/>
          <w:szCs w:val="24"/>
          <w:lang w:val="pt-PT"/>
        </w:rPr>
      </w:pPr>
      <w:r w:rsidRPr="591799F7">
        <w:rPr>
          <w:spacing w:val="-2"/>
          <w:sz w:val="24"/>
          <w:szCs w:val="24"/>
          <w:lang w:val="pt-PT"/>
        </w:rPr>
        <w:t xml:space="preserve">O estudante </w:t>
      </w:r>
      <w:r w:rsidR="54952C2C" w:rsidRPr="591799F7">
        <w:rPr>
          <w:spacing w:val="-2"/>
          <w:sz w:val="24"/>
          <w:szCs w:val="24"/>
          <w:lang w:val="pt-PT"/>
        </w:rPr>
        <w:t>Rodolfo Barreira</w:t>
      </w:r>
      <w:r w:rsidRPr="591799F7">
        <w:rPr>
          <w:spacing w:val="-2"/>
          <w:sz w:val="24"/>
          <w:szCs w:val="24"/>
          <w:lang w:val="pt-PT"/>
        </w:rPr>
        <w:t>,</w:t>
      </w:r>
    </w:p>
    <w:p w14:paraId="006BDDB4" w14:textId="77777777" w:rsidR="007E3E80" w:rsidRDefault="007E3E80" w:rsidP="007E3E80">
      <w:pPr>
        <w:tabs>
          <w:tab w:val="center" w:pos="2820"/>
        </w:tabs>
        <w:suppressAutoHyphens/>
        <w:spacing w:before="120" w:after="120" w:line="360" w:lineRule="auto"/>
        <w:jc w:val="center"/>
        <w:rPr>
          <w:spacing w:val="-2"/>
          <w:sz w:val="24"/>
          <w:lang w:val="pt-PT"/>
        </w:rPr>
      </w:pPr>
      <w:r w:rsidRPr="00E63175">
        <w:rPr>
          <w:spacing w:val="-2"/>
          <w:sz w:val="24"/>
          <w:lang w:val="pt-PT"/>
        </w:rPr>
        <w:t>____________________</w:t>
      </w:r>
    </w:p>
    <w:p w14:paraId="6DFB9E20" w14:textId="77777777" w:rsidR="007E3E80" w:rsidRPr="00E63175" w:rsidRDefault="007E3E80" w:rsidP="007E3E80">
      <w:pPr>
        <w:tabs>
          <w:tab w:val="center" w:pos="2820"/>
        </w:tabs>
        <w:suppressAutoHyphens/>
        <w:spacing w:before="120" w:after="120" w:line="360" w:lineRule="auto"/>
        <w:jc w:val="center"/>
        <w:rPr>
          <w:spacing w:val="-2"/>
          <w:sz w:val="24"/>
          <w:lang w:val="pt-PT"/>
        </w:rPr>
      </w:pPr>
    </w:p>
    <w:p w14:paraId="70DF9E56" w14:textId="77777777" w:rsidR="007E3E80" w:rsidRPr="00E63175" w:rsidRDefault="007E3E80" w:rsidP="007E3E80">
      <w:pPr>
        <w:tabs>
          <w:tab w:val="left" w:pos="-720"/>
        </w:tabs>
        <w:suppressAutoHyphens/>
        <w:spacing w:before="120" w:after="120" w:line="360" w:lineRule="auto"/>
        <w:jc w:val="both"/>
        <w:rPr>
          <w:spacing w:val="-2"/>
          <w:sz w:val="24"/>
          <w:lang w:val="pt-PT"/>
        </w:rPr>
      </w:pPr>
    </w:p>
    <w:p w14:paraId="74C67A84" w14:textId="77777777" w:rsidR="007E3E80" w:rsidRPr="00E63175" w:rsidRDefault="007E3E80" w:rsidP="007E3E80">
      <w:pPr>
        <w:tabs>
          <w:tab w:val="left" w:pos="-720"/>
        </w:tabs>
        <w:suppressAutoHyphens/>
        <w:spacing w:before="120" w:after="120" w:line="360" w:lineRule="auto"/>
        <w:jc w:val="center"/>
        <w:rPr>
          <w:spacing w:val="-2"/>
          <w:sz w:val="24"/>
          <w:lang w:val="pt-PT"/>
        </w:rPr>
      </w:pPr>
      <w:r>
        <w:rPr>
          <w:spacing w:val="-2"/>
          <w:sz w:val="24"/>
          <w:lang w:val="pt-PT"/>
        </w:rPr>
        <w:t>Leiria</w:t>
      </w:r>
      <w:r w:rsidRPr="00E63175">
        <w:rPr>
          <w:spacing w:val="-2"/>
          <w:sz w:val="24"/>
          <w:lang w:val="pt-PT"/>
        </w:rPr>
        <w:t>, ....  de ...............  de ...............</w:t>
      </w:r>
    </w:p>
    <w:p w14:paraId="0B9F15EC" w14:textId="77777777" w:rsidR="00C17BC3" w:rsidRDefault="00C17BC3" w:rsidP="00BE70F2">
      <w:pPr>
        <w:pStyle w:val="Ttulo1"/>
        <w:jc w:val="left"/>
      </w:pPr>
      <w:r>
        <w:br w:type="page"/>
      </w:r>
      <w:bookmarkStart w:id="0" w:name="_Toc64318235"/>
      <w:r>
        <w:lastRenderedPageBreak/>
        <w:t>Resumo</w:t>
      </w:r>
      <w:bookmarkEnd w:id="0"/>
      <w:r>
        <w:t xml:space="preserve"> </w:t>
      </w:r>
    </w:p>
    <w:p w14:paraId="637805D2" w14:textId="77777777" w:rsidR="00C17BC3" w:rsidRDefault="00C17BC3" w:rsidP="00C17BC3">
      <w:pPr>
        <w:pStyle w:val="Corpodetexto"/>
        <w:rPr>
          <w:lang w:val="pt-PT"/>
        </w:rPr>
      </w:pPr>
    </w:p>
    <w:p w14:paraId="65B020CE" w14:textId="274D4AC1" w:rsidR="00E63175" w:rsidRPr="00E63175" w:rsidRDefault="00E63175" w:rsidP="591799F7">
      <w:pPr>
        <w:spacing w:before="120" w:after="120" w:line="360" w:lineRule="auto"/>
        <w:jc w:val="center"/>
        <w:rPr>
          <w:b/>
          <w:bCs/>
          <w:sz w:val="24"/>
          <w:szCs w:val="24"/>
          <w:lang w:val="pt-PT"/>
        </w:rPr>
      </w:pPr>
      <w:r w:rsidRPr="591799F7">
        <w:rPr>
          <w:b/>
          <w:bCs/>
          <w:sz w:val="24"/>
          <w:szCs w:val="24"/>
          <w:lang w:val="pt-PT"/>
        </w:rPr>
        <w:t xml:space="preserve">RELATÓRIO DE </w:t>
      </w:r>
      <w:r w:rsidR="00A63BC6" w:rsidRPr="591799F7">
        <w:rPr>
          <w:b/>
          <w:bCs/>
          <w:sz w:val="24"/>
          <w:szCs w:val="24"/>
          <w:lang w:val="pt-PT"/>
        </w:rPr>
        <w:t>PROJETO</w:t>
      </w:r>
      <w:r w:rsidR="3A1D895C" w:rsidRPr="591799F7">
        <w:rPr>
          <w:b/>
          <w:bCs/>
          <w:sz w:val="24"/>
          <w:szCs w:val="24"/>
          <w:lang w:val="pt-PT"/>
        </w:rPr>
        <w:t xml:space="preserve"> – </w:t>
      </w:r>
      <w:proofErr w:type="spellStart"/>
      <w:r w:rsidR="3A1D895C" w:rsidRPr="591799F7">
        <w:rPr>
          <w:b/>
          <w:bCs/>
          <w:sz w:val="24"/>
          <w:szCs w:val="24"/>
          <w:lang w:val="pt-PT"/>
        </w:rPr>
        <w:t>Administration</w:t>
      </w:r>
      <w:proofErr w:type="spellEnd"/>
      <w:r w:rsidR="3A1D895C" w:rsidRPr="591799F7">
        <w:rPr>
          <w:b/>
          <w:bCs/>
          <w:sz w:val="24"/>
          <w:szCs w:val="24"/>
          <w:lang w:val="pt-PT"/>
        </w:rPr>
        <w:t xml:space="preserve"> West</w:t>
      </w:r>
    </w:p>
    <w:p w14:paraId="463F29E8" w14:textId="77777777" w:rsidR="00E63175" w:rsidRPr="00E63175" w:rsidRDefault="00E63175" w:rsidP="00E63175">
      <w:pPr>
        <w:spacing w:before="120" w:after="120" w:line="360" w:lineRule="auto"/>
        <w:jc w:val="center"/>
        <w:rPr>
          <w:b/>
          <w:sz w:val="24"/>
          <w:lang w:val="pt-PT"/>
        </w:rPr>
      </w:pPr>
    </w:p>
    <w:p w14:paraId="2FB04B3C" w14:textId="3017D858" w:rsidR="00E63175" w:rsidRPr="00E63175" w:rsidRDefault="3A1D895C" w:rsidP="591799F7">
      <w:pPr>
        <w:spacing w:before="120" w:after="120" w:line="360" w:lineRule="auto"/>
        <w:jc w:val="center"/>
        <w:rPr>
          <w:b/>
          <w:bCs/>
          <w:sz w:val="24"/>
          <w:szCs w:val="24"/>
          <w:lang w:val="pt-PT"/>
        </w:rPr>
      </w:pPr>
      <w:r w:rsidRPr="591799F7">
        <w:rPr>
          <w:b/>
          <w:bCs/>
          <w:sz w:val="24"/>
          <w:szCs w:val="24"/>
          <w:lang w:val="pt-PT"/>
        </w:rPr>
        <w:t>Cidália Pinto, Rodolfo Barreira</w:t>
      </w:r>
    </w:p>
    <w:p w14:paraId="3B7B4B86" w14:textId="77777777" w:rsidR="00E63175" w:rsidRPr="00643661" w:rsidRDefault="00E63175" w:rsidP="00E63175">
      <w:pPr>
        <w:spacing w:before="120" w:after="120" w:line="360" w:lineRule="auto"/>
        <w:jc w:val="center"/>
        <w:rPr>
          <w:b/>
          <w:sz w:val="24"/>
          <w:lang w:val="pt-PT"/>
        </w:rPr>
      </w:pPr>
    </w:p>
    <w:p w14:paraId="3A0FF5F2" w14:textId="6945E63F" w:rsidR="00E63175" w:rsidRPr="00643661" w:rsidRDefault="7BB79588" w:rsidP="591799F7">
      <w:pPr>
        <w:spacing w:before="120" w:after="120" w:line="360" w:lineRule="auto"/>
        <w:jc w:val="both"/>
        <w:rPr>
          <w:color w:val="000000"/>
          <w:sz w:val="24"/>
          <w:szCs w:val="24"/>
          <w:lang w:val="pt-PT" w:eastAsia="pt-PT"/>
        </w:rPr>
      </w:pPr>
      <w:proofErr w:type="spellStart"/>
      <w:r w:rsidRPr="13EEF5F3">
        <w:rPr>
          <w:color w:val="000000" w:themeColor="text1"/>
          <w:sz w:val="24"/>
          <w:szCs w:val="24"/>
          <w:lang w:val="pt-PT" w:eastAsia="pt-PT"/>
        </w:rPr>
        <w:t>Administration</w:t>
      </w:r>
      <w:proofErr w:type="spellEnd"/>
      <w:r w:rsidRPr="13EEF5F3">
        <w:rPr>
          <w:color w:val="000000" w:themeColor="text1"/>
          <w:sz w:val="24"/>
          <w:szCs w:val="24"/>
          <w:lang w:val="pt-PT" w:eastAsia="pt-PT"/>
        </w:rPr>
        <w:t xml:space="preserve"> West </w:t>
      </w:r>
      <w:r w:rsidR="110F2316" w:rsidRPr="13EEF5F3">
        <w:rPr>
          <w:color w:val="000000" w:themeColor="text1"/>
          <w:sz w:val="24"/>
          <w:szCs w:val="24"/>
          <w:lang w:val="pt-PT" w:eastAsia="pt-PT"/>
        </w:rPr>
        <w:t xml:space="preserve">consiste num projeto desenvolvido especificamente para micro, pequenas empresas presentes </w:t>
      </w:r>
      <w:r w:rsidR="5E3636C6" w:rsidRPr="13EEF5F3">
        <w:rPr>
          <w:color w:val="000000" w:themeColor="text1"/>
          <w:sz w:val="24"/>
          <w:szCs w:val="24"/>
          <w:lang w:val="pt-PT" w:eastAsia="pt-PT"/>
        </w:rPr>
        <w:t xml:space="preserve">no concelho de </w:t>
      </w:r>
      <w:r w:rsidR="00C20AD9">
        <w:rPr>
          <w:color w:val="000000" w:themeColor="text1"/>
          <w:sz w:val="24"/>
          <w:szCs w:val="24"/>
          <w:lang w:val="pt-PT" w:eastAsia="pt-PT"/>
        </w:rPr>
        <w:t>Torres</w:t>
      </w:r>
      <w:r w:rsidR="5E3636C6" w:rsidRPr="13EEF5F3">
        <w:rPr>
          <w:color w:val="000000" w:themeColor="text1"/>
          <w:sz w:val="24"/>
          <w:szCs w:val="24"/>
          <w:lang w:val="pt-PT" w:eastAsia="pt-PT"/>
        </w:rPr>
        <w:t xml:space="preserve"> </w:t>
      </w:r>
      <w:r w:rsidR="00C20AD9">
        <w:rPr>
          <w:color w:val="000000" w:themeColor="text1"/>
          <w:sz w:val="24"/>
          <w:szCs w:val="24"/>
          <w:lang w:val="pt-PT" w:eastAsia="pt-PT"/>
        </w:rPr>
        <w:t>V</w:t>
      </w:r>
      <w:r w:rsidR="5E3636C6" w:rsidRPr="13EEF5F3">
        <w:rPr>
          <w:color w:val="000000" w:themeColor="text1"/>
          <w:sz w:val="24"/>
          <w:szCs w:val="24"/>
          <w:lang w:val="pt-PT" w:eastAsia="pt-PT"/>
        </w:rPr>
        <w:t xml:space="preserve">edras. Este projeto tem um </w:t>
      </w:r>
      <w:r w:rsidR="5E3636C6" w:rsidRPr="36C6A81C">
        <w:rPr>
          <w:i/>
          <w:color w:val="000000" w:themeColor="text1"/>
          <w:sz w:val="24"/>
          <w:szCs w:val="24"/>
          <w:lang w:val="pt-PT" w:eastAsia="pt-PT"/>
        </w:rPr>
        <w:t>website</w:t>
      </w:r>
      <w:r w:rsidR="43D9D64B" w:rsidRPr="36C6A81C">
        <w:rPr>
          <w:i/>
          <w:color w:val="000000" w:themeColor="text1"/>
          <w:sz w:val="24"/>
          <w:szCs w:val="24"/>
          <w:lang w:val="pt-PT" w:eastAsia="pt-PT"/>
        </w:rPr>
        <w:t xml:space="preserve"> </w:t>
      </w:r>
      <w:r w:rsidR="43D9D64B" w:rsidRPr="13EEF5F3">
        <w:rPr>
          <w:color w:val="000000" w:themeColor="text1"/>
          <w:sz w:val="24"/>
          <w:szCs w:val="24"/>
          <w:lang w:val="pt-PT" w:eastAsia="pt-PT"/>
        </w:rPr>
        <w:t xml:space="preserve">desenvolvido </w:t>
      </w:r>
      <w:r w:rsidR="00EE65B0">
        <w:rPr>
          <w:color w:val="000000" w:themeColor="text1"/>
          <w:sz w:val="24"/>
          <w:szCs w:val="24"/>
          <w:lang w:val="pt-PT" w:eastAsia="pt-PT"/>
        </w:rPr>
        <w:t xml:space="preserve">utilizando uma </w:t>
      </w:r>
      <w:proofErr w:type="spellStart"/>
      <w:r w:rsidR="00EE65B0" w:rsidRPr="60BB561D">
        <w:rPr>
          <w:i/>
          <w:color w:val="000000" w:themeColor="text1"/>
          <w:sz w:val="24"/>
          <w:szCs w:val="24"/>
          <w:lang w:val="pt-PT" w:eastAsia="pt-PT"/>
        </w:rPr>
        <w:t>framework</w:t>
      </w:r>
      <w:proofErr w:type="spellEnd"/>
      <w:r w:rsidR="00EE65B0" w:rsidRPr="60BB561D">
        <w:rPr>
          <w:i/>
          <w:color w:val="000000" w:themeColor="text1"/>
          <w:sz w:val="24"/>
          <w:szCs w:val="24"/>
          <w:lang w:val="pt-PT" w:eastAsia="pt-PT"/>
        </w:rPr>
        <w:t xml:space="preserve"> </w:t>
      </w:r>
      <w:r w:rsidR="00EE65B0">
        <w:rPr>
          <w:color w:val="000000" w:themeColor="text1"/>
          <w:sz w:val="24"/>
          <w:szCs w:val="24"/>
          <w:lang w:val="pt-PT" w:eastAsia="pt-PT"/>
        </w:rPr>
        <w:t>de PHP designada</w:t>
      </w:r>
      <w:r w:rsidR="43D9D64B" w:rsidRPr="13EEF5F3">
        <w:rPr>
          <w:color w:val="000000" w:themeColor="text1"/>
          <w:sz w:val="24"/>
          <w:szCs w:val="24"/>
          <w:lang w:val="pt-PT" w:eastAsia="pt-PT"/>
        </w:rPr>
        <w:t xml:space="preserve"> </w:t>
      </w:r>
      <w:proofErr w:type="spellStart"/>
      <w:r w:rsidR="43D9D64B" w:rsidRPr="13EEF5F3">
        <w:rPr>
          <w:color w:val="000000" w:themeColor="text1"/>
          <w:sz w:val="24"/>
          <w:szCs w:val="24"/>
          <w:lang w:val="pt-PT" w:eastAsia="pt-PT"/>
        </w:rPr>
        <w:t>CodeIgniter</w:t>
      </w:r>
      <w:proofErr w:type="spellEnd"/>
      <w:r w:rsidR="43D9D64B" w:rsidRPr="13EEF5F3">
        <w:rPr>
          <w:color w:val="000000" w:themeColor="text1"/>
          <w:sz w:val="24"/>
          <w:szCs w:val="24"/>
          <w:lang w:val="pt-PT" w:eastAsia="pt-PT"/>
        </w:rPr>
        <w:t>,</w:t>
      </w:r>
      <w:r w:rsidR="00EE65B0">
        <w:rPr>
          <w:color w:val="000000" w:themeColor="text1"/>
          <w:sz w:val="24"/>
          <w:szCs w:val="24"/>
          <w:lang w:val="pt-PT" w:eastAsia="pt-PT"/>
        </w:rPr>
        <w:t xml:space="preserve"> acesso a uma </w:t>
      </w:r>
      <w:r w:rsidR="00EE65B0" w:rsidRPr="572D9C34">
        <w:rPr>
          <w:i/>
          <w:color w:val="000000" w:themeColor="text1"/>
          <w:sz w:val="24"/>
          <w:szCs w:val="24"/>
          <w:lang w:val="pt-PT" w:eastAsia="pt-PT"/>
        </w:rPr>
        <w:t xml:space="preserve">API </w:t>
      </w:r>
      <w:proofErr w:type="spellStart"/>
      <w:r w:rsidR="00EE65B0" w:rsidRPr="572D9C34">
        <w:rPr>
          <w:i/>
          <w:color w:val="000000" w:themeColor="text1"/>
          <w:sz w:val="24"/>
          <w:szCs w:val="24"/>
          <w:lang w:val="pt-PT" w:eastAsia="pt-PT"/>
        </w:rPr>
        <w:t>Restful</w:t>
      </w:r>
      <w:proofErr w:type="spellEnd"/>
      <w:r w:rsidR="00EE65B0">
        <w:rPr>
          <w:color w:val="000000" w:themeColor="text1"/>
          <w:sz w:val="24"/>
          <w:szCs w:val="24"/>
          <w:lang w:val="pt-PT" w:eastAsia="pt-PT"/>
        </w:rPr>
        <w:t xml:space="preserve"> utilizando a mesma </w:t>
      </w:r>
      <w:proofErr w:type="spellStart"/>
      <w:r w:rsidR="00EE65B0" w:rsidRPr="0EF49031">
        <w:rPr>
          <w:i/>
          <w:color w:val="000000" w:themeColor="text1"/>
          <w:sz w:val="24"/>
          <w:szCs w:val="24"/>
          <w:lang w:val="pt-PT" w:eastAsia="pt-PT"/>
        </w:rPr>
        <w:t>framework</w:t>
      </w:r>
      <w:proofErr w:type="spellEnd"/>
      <w:r w:rsidR="00EE65B0" w:rsidRPr="0EF49031">
        <w:rPr>
          <w:i/>
          <w:color w:val="000000" w:themeColor="text1"/>
          <w:sz w:val="24"/>
          <w:szCs w:val="24"/>
          <w:lang w:val="pt-PT" w:eastAsia="pt-PT"/>
        </w:rPr>
        <w:t xml:space="preserve"> </w:t>
      </w:r>
      <w:r w:rsidR="00EE65B0">
        <w:rPr>
          <w:color w:val="000000" w:themeColor="text1"/>
          <w:sz w:val="24"/>
          <w:szCs w:val="24"/>
          <w:lang w:val="pt-PT" w:eastAsia="pt-PT"/>
        </w:rPr>
        <w:t>e</w:t>
      </w:r>
      <w:r w:rsidR="43D9D64B" w:rsidRPr="13EEF5F3">
        <w:rPr>
          <w:color w:val="000000" w:themeColor="text1"/>
          <w:sz w:val="24"/>
          <w:szCs w:val="24"/>
          <w:lang w:val="pt-PT" w:eastAsia="pt-PT"/>
        </w:rPr>
        <w:t xml:space="preserve"> uma aplicação </w:t>
      </w:r>
      <w:r w:rsidR="00EE65B0" w:rsidRPr="0EF49031">
        <w:rPr>
          <w:i/>
          <w:color w:val="000000" w:themeColor="text1"/>
          <w:sz w:val="24"/>
          <w:szCs w:val="24"/>
          <w:lang w:val="pt-PT" w:eastAsia="pt-PT"/>
        </w:rPr>
        <w:t>Android</w:t>
      </w:r>
      <w:r w:rsidR="66957BAC" w:rsidRPr="13EEF5F3">
        <w:rPr>
          <w:color w:val="000000" w:themeColor="text1"/>
          <w:sz w:val="24"/>
          <w:szCs w:val="24"/>
          <w:lang w:val="pt-PT" w:eastAsia="pt-PT"/>
        </w:rPr>
        <w:t xml:space="preserve">, desenvolvida </w:t>
      </w:r>
      <w:r w:rsidR="00EE65B0">
        <w:rPr>
          <w:color w:val="000000" w:themeColor="text1"/>
          <w:sz w:val="24"/>
          <w:szCs w:val="24"/>
          <w:lang w:val="pt-PT" w:eastAsia="pt-PT"/>
        </w:rPr>
        <w:t xml:space="preserve">em </w:t>
      </w:r>
      <w:r w:rsidR="00EE65B0" w:rsidRPr="0039001C">
        <w:rPr>
          <w:i/>
          <w:iCs/>
          <w:color w:val="000000" w:themeColor="text1"/>
          <w:sz w:val="24"/>
          <w:szCs w:val="24"/>
          <w:lang w:val="pt-PT" w:eastAsia="pt-PT"/>
        </w:rPr>
        <w:t>JAVA</w:t>
      </w:r>
      <w:r w:rsidR="50A70313" w:rsidRPr="13EEF5F3">
        <w:rPr>
          <w:color w:val="000000" w:themeColor="text1"/>
          <w:sz w:val="24"/>
          <w:szCs w:val="24"/>
          <w:lang w:val="pt-PT" w:eastAsia="pt-PT"/>
        </w:rPr>
        <w:t>.</w:t>
      </w:r>
    </w:p>
    <w:p w14:paraId="0BBDBEAB" w14:textId="795FA058" w:rsidR="50A70313" w:rsidRDefault="50A70313" w:rsidP="591799F7">
      <w:pPr>
        <w:spacing w:before="120" w:after="120" w:line="360" w:lineRule="auto"/>
        <w:jc w:val="both"/>
        <w:rPr>
          <w:color w:val="000000" w:themeColor="text1"/>
          <w:sz w:val="24"/>
          <w:szCs w:val="24"/>
          <w:lang w:val="pt-PT" w:eastAsia="pt-PT"/>
        </w:rPr>
      </w:pPr>
      <w:r w:rsidRPr="591799F7">
        <w:rPr>
          <w:color w:val="000000" w:themeColor="text1"/>
          <w:sz w:val="24"/>
          <w:szCs w:val="24"/>
          <w:lang w:val="pt-PT" w:eastAsia="pt-PT"/>
        </w:rPr>
        <w:t xml:space="preserve">O objetivo </w:t>
      </w:r>
      <w:r w:rsidR="00002ABA">
        <w:rPr>
          <w:color w:val="000000" w:themeColor="text1"/>
          <w:sz w:val="24"/>
          <w:szCs w:val="24"/>
          <w:lang w:val="pt-PT" w:eastAsia="pt-PT"/>
        </w:rPr>
        <w:t xml:space="preserve">deste projeto é promover o comércio </w:t>
      </w:r>
      <w:r w:rsidR="00002ABA" w:rsidRPr="00002ABA">
        <w:rPr>
          <w:i/>
          <w:iCs/>
          <w:color w:val="000000" w:themeColor="text1"/>
          <w:sz w:val="24"/>
          <w:szCs w:val="24"/>
          <w:lang w:val="pt-PT" w:eastAsia="pt-PT"/>
        </w:rPr>
        <w:t>Online</w:t>
      </w:r>
      <w:r w:rsidR="7F59BD35" w:rsidRPr="591799F7">
        <w:rPr>
          <w:color w:val="000000" w:themeColor="text1"/>
          <w:sz w:val="24"/>
          <w:szCs w:val="24"/>
          <w:lang w:val="pt-PT" w:eastAsia="pt-PT"/>
        </w:rPr>
        <w:t xml:space="preserve"> </w:t>
      </w:r>
      <w:r w:rsidR="00002ABA">
        <w:rPr>
          <w:color w:val="000000" w:themeColor="text1"/>
          <w:sz w:val="24"/>
          <w:szCs w:val="24"/>
          <w:lang w:val="pt-PT" w:eastAsia="pt-PT"/>
        </w:rPr>
        <w:t xml:space="preserve">de modo a facilitar </w:t>
      </w:r>
      <w:r w:rsidR="00EA3FDF">
        <w:rPr>
          <w:color w:val="000000" w:themeColor="text1"/>
          <w:sz w:val="24"/>
          <w:szCs w:val="24"/>
          <w:lang w:val="pt-PT" w:eastAsia="pt-PT"/>
        </w:rPr>
        <w:t>a venda de produtos na atual situação económica debilitada pela atual</w:t>
      </w:r>
      <w:r w:rsidR="7F59BD35" w:rsidRPr="591799F7">
        <w:rPr>
          <w:color w:val="000000" w:themeColor="text1"/>
          <w:sz w:val="24"/>
          <w:szCs w:val="24"/>
          <w:lang w:val="pt-PT" w:eastAsia="pt-PT"/>
        </w:rPr>
        <w:t xml:space="preserve"> pandemia</w:t>
      </w:r>
      <w:r w:rsidR="00EA3FDF">
        <w:rPr>
          <w:color w:val="000000" w:themeColor="text1"/>
          <w:sz w:val="24"/>
          <w:szCs w:val="24"/>
          <w:lang w:val="pt-PT" w:eastAsia="pt-PT"/>
        </w:rPr>
        <w:t xml:space="preserve">. </w:t>
      </w:r>
    </w:p>
    <w:p w14:paraId="7A8E8CB3" w14:textId="5151DDDB" w:rsidR="5FD45376" w:rsidRDefault="00270838" w:rsidP="591799F7">
      <w:pPr>
        <w:spacing w:before="120" w:after="120" w:line="360" w:lineRule="auto"/>
        <w:jc w:val="both"/>
        <w:rPr>
          <w:color w:val="000000" w:themeColor="text1"/>
          <w:sz w:val="24"/>
          <w:szCs w:val="24"/>
          <w:lang w:val="pt-PT" w:eastAsia="pt-PT"/>
        </w:rPr>
      </w:pPr>
      <w:r>
        <w:rPr>
          <w:color w:val="000000" w:themeColor="text1"/>
          <w:sz w:val="24"/>
          <w:szCs w:val="24"/>
          <w:lang w:val="pt-PT" w:eastAsia="pt-PT"/>
        </w:rPr>
        <w:t xml:space="preserve">No </w:t>
      </w:r>
      <w:r w:rsidRPr="30F754AA">
        <w:rPr>
          <w:i/>
          <w:color w:val="000000" w:themeColor="text1"/>
          <w:sz w:val="24"/>
          <w:szCs w:val="24"/>
          <w:lang w:val="pt-PT" w:eastAsia="pt-PT"/>
        </w:rPr>
        <w:t>website</w:t>
      </w:r>
      <w:r>
        <w:rPr>
          <w:color w:val="000000" w:themeColor="text1"/>
          <w:sz w:val="24"/>
          <w:szCs w:val="24"/>
          <w:lang w:val="pt-PT" w:eastAsia="pt-PT"/>
        </w:rPr>
        <w:t>, o</w:t>
      </w:r>
      <w:r w:rsidR="7E96CE7F" w:rsidRPr="591799F7">
        <w:rPr>
          <w:color w:val="000000" w:themeColor="text1"/>
          <w:sz w:val="24"/>
          <w:szCs w:val="24"/>
          <w:lang w:val="pt-PT" w:eastAsia="pt-PT"/>
        </w:rPr>
        <w:t xml:space="preserve"> cliente pode ver os produtos, as empresas</w:t>
      </w:r>
      <w:r>
        <w:rPr>
          <w:color w:val="000000" w:themeColor="text1"/>
          <w:sz w:val="24"/>
          <w:szCs w:val="24"/>
          <w:lang w:val="pt-PT" w:eastAsia="pt-PT"/>
        </w:rPr>
        <w:t xml:space="preserve"> parceiras</w:t>
      </w:r>
      <w:r w:rsidR="7E96CE7F" w:rsidRPr="591799F7">
        <w:rPr>
          <w:color w:val="000000" w:themeColor="text1"/>
          <w:sz w:val="24"/>
          <w:szCs w:val="24"/>
          <w:lang w:val="pt-PT" w:eastAsia="pt-PT"/>
        </w:rPr>
        <w:t xml:space="preserve">, as categorias, </w:t>
      </w:r>
      <w:r w:rsidR="16268079" w:rsidRPr="591799F7">
        <w:rPr>
          <w:color w:val="000000" w:themeColor="text1"/>
          <w:sz w:val="24"/>
          <w:szCs w:val="24"/>
          <w:lang w:val="pt-PT" w:eastAsia="pt-PT"/>
        </w:rPr>
        <w:t>o perfil, o histórico de compras e o carrinho</w:t>
      </w:r>
      <w:r w:rsidR="005D6D99">
        <w:rPr>
          <w:color w:val="000000" w:themeColor="text1"/>
          <w:sz w:val="24"/>
          <w:szCs w:val="24"/>
          <w:lang w:val="pt-PT" w:eastAsia="pt-PT"/>
        </w:rPr>
        <w:t xml:space="preserve"> e efetuar as suas compras</w:t>
      </w:r>
      <w:r w:rsidR="16268079" w:rsidRPr="591799F7">
        <w:rPr>
          <w:color w:val="000000" w:themeColor="text1"/>
          <w:sz w:val="24"/>
          <w:szCs w:val="24"/>
          <w:lang w:val="pt-PT" w:eastAsia="pt-PT"/>
        </w:rPr>
        <w:t>. A empresa pode</w:t>
      </w:r>
      <w:r w:rsidR="005D6D99">
        <w:rPr>
          <w:color w:val="000000" w:themeColor="text1"/>
          <w:sz w:val="24"/>
          <w:szCs w:val="24"/>
          <w:lang w:val="pt-PT" w:eastAsia="pt-PT"/>
        </w:rPr>
        <w:t xml:space="preserve"> </w:t>
      </w:r>
      <w:r w:rsidR="16268079" w:rsidRPr="591799F7">
        <w:rPr>
          <w:color w:val="000000" w:themeColor="text1"/>
          <w:sz w:val="24"/>
          <w:szCs w:val="24"/>
          <w:lang w:val="pt-PT" w:eastAsia="pt-PT"/>
        </w:rPr>
        <w:t>criar</w:t>
      </w:r>
      <w:r w:rsidR="171A8AB2" w:rsidRPr="591799F7">
        <w:rPr>
          <w:color w:val="000000" w:themeColor="text1"/>
          <w:sz w:val="24"/>
          <w:szCs w:val="24"/>
          <w:lang w:val="pt-PT" w:eastAsia="pt-PT"/>
        </w:rPr>
        <w:t xml:space="preserve"> os produtos</w:t>
      </w:r>
      <w:r w:rsidR="0DFDBEB1" w:rsidRPr="591799F7">
        <w:rPr>
          <w:color w:val="000000" w:themeColor="text1"/>
          <w:sz w:val="24"/>
          <w:szCs w:val="24"/>
          <w:lang w:val="pt-PT" w:eastAsia="pt-PT"/>
        </w:rPr>
        <w:t>,</w:t>
      </w:r>
      <w:r w:rsidR="171A8AB2" w:rsidRPr="591799F7">
        <w:rPr>
          <w:color w:val="000000" w:themeColor="text1"/>
          <w:sz w:val="24"/>
          <w:szCs w:val="24"/>
          <w:lang w:val="pt-PT" w:eastAsia="pt-PT"/>
        </w:rPr>
        <w:t xml:space="preserve"> os funcionários</w:t>
      </w:r>
      <w:r w:rsidR="238AD7DC" w:rsidRPr="591799F7">
        <w:rPr>
          <w:color w:val="000000" w:themeColor="text1"/>
          <w:sz w:val="24"/>
          <w:szCs w:val="24"/>
          <w:lang w:val="pt-PT" w:eastAsia="pt-PT"/>
        </w:rPr>
        <w:t xml:space="preserve"> e </w:t>
      </w:r>
      <w:r w:rsidR="1B5375C9" w:rsidRPr="591799F7">
        <w:rPr>
          <w:color w:val="000000" w:themeColor="text1"/>
          <w:sz w:val="24"/>
          <w:szCs w:val="24"/>
          <w:lang w:val="pt-PT" w:eastAsia="pt-PT"/>
        </w:rPr>
        <w:t xml:space="preserve">vendas </w:t>
      </w:r>
      <w:r w:rsidR="238AD7DC" w:rsidRPr="591799F7">
        <w:rPr>
          <w:color w:val="000000" w:themeColor="text1"/>
          <w:sz w:val="24"/>
          <w:szCs w:val="24"/>
          <w:lang w:val="pt-PT" w:eastAsia="pt-PT"/>
        </w:rPr>
        <w:t>com os produtos da mesma</w:t>
      </w:r>
      <w:r w:rsidR="171A8AB2" w:rsidRPr="591799F7">
        <w:rPr>
          <w:color w:val="000000" w:themeColor="text1"/>
          <w:sz w:val="24"/>
          <w:szCs w:val="24"/>
          <w:lang w:val="pt-PT" w:eastAsia="pt-PT"/>
        </w:rPr>
        <w:t xml:space="preserve">. Os funcionários poderão criar produtos, vendas para a empresa em que estão. </w:t>
      </w:r>
      <w:r w:rsidR="000A6C8F">
        <w:rPr>
          <w:color w:val="000000" w:themeColor="text1"/>
          <w:sz w:val="24"/>
          <w:szCs w:val="24"/>
          <w:lang w:val="pt-PT" w:eastAsia="pt-PT"/>
        </w:rPr>
        <w:t>Para além disso o administrador pode criar empresas e atribuir funcionários à empresa.</w:t>
      </w:r>
    </w:p>
    <w:p w14:paraId="7BDED37C" w14:textId="3E36067B" w:rsidR="552CAE90" w:rsidRDefault="552CAE90" w:rsidP="591799F7">
      <w:pPr>
        <w:spacing w:before="120" w:after="120" w:line="360" w:lineRule="auto"/>
        <w:jc w:val="both"/>
        <w:rPr>
          <w:color w:val="000000" w:themeColor="text1"/>
          <w:sz w:val="24"/>
          <w:szCs w:val="24"/>
          <w:lang w:val="pt-PT" w:eastAsia="pt-PT"/>
        </w:rPr>
      </w:pPr>
      <w:r w:rsidRPr="13EEF5F3">
        <w:rPr>
          <w:color w:val="000000" w:themeColor="text1"/>
          <w:sz w:val="24"/>
          <w:szCs w:val="24"/>
          <w:lang w:val="pt-PT" w:eastAsia="pt-PT"/>
        </w:rPr>
        <w:t>A aplicação</w:t>
      </w:r>
      <w:r w:rsidR="0013437D">
        <w:rPr>
          <w:color w:val="000000" w:themeColor="text1"/>
          <w:sz w:val="24"/>
          <w:szCs w:val="24"/>
          <w:lang w:val="pt-PT" w:eastAsia="pt-PT"/>
        </w:rPr>
        <w:t xml:space="preserve"> </w:t>
      </w:r>
      <w:r w:rsidR="0013437D" w:rsidRPr="30F754AA">
        <w:rPr>
          <w:i/>
          <w:color w:val="000000" w:themeColor="text1"/>
          <w:sz w:val="24"/>
          <w:szCs w:val="24"/>
          <w:lang w:val="pt-PT" w:eastAsia="pt-PT"/>
        </w:rPr>
        <w:t>Android</w:t>
      </w:r>
      <w:r w:rsidRPr="30F754AA">
        <w:rPr>
          <w:i/>
          <w:color w:val="000000" w:themeColor="text1"/>
          <w:sz w:val="24"/>
          <w:szCs w:val="24"/>
          <w:lang w:val="pt-PT" w:eastAsia="pt-PT"/>
        </w:rPr>
        <w:t xml:space="preserve"> </w:t>
      </w:r>
      <w:r w:rsidR="002D6C3E">
        <w:rPr>
          <w:color w:val="000000" w:themeColor="text1"/>
          <w:sz w:val="24"/>
          <w:szCs w:val="24"/>
          <w:lang w:val="pt-PT" w:eastAsia="pt-PT"/>
        </w:rPr>
        <w:t xml:space="preserve">recebe </w:t>
      </w:r>
      <w:r w:rsidR="28BA58A5" w:rsidRPr="13EEF5F3">
        <w:rPr>
          <w:color w:val="000000" w:themeColor="text1"/>
          <w:sz w:val="24"/>
          <w:szCs w:val="24"/>
          <w:lang w:val="pt-PT" w:eastAsia="pt-PT"/>
        </w:rPr>
        <w:t>os dados</w:t>
      </w:r>
      <w:r w:rsidR="002D6C3E">
        <w:rPr>
          <w:color w:val="000000" w:themeColor="text1"/>
          <w:sz w:val="24"/>
          <w:szCs w:val="24"/>
          <w:lang w:val="pt-PT" w:eastAsia="pt-PT"/>
        </w:rPr>
        <w:t xml:space="preserve"> </w:t>
      </w:r>
      <w:r w:rsidR="28BA58A5" w:rsidRPr="13EEF5F3">
        <w:rPr>
          <w:color w:val="000000" w:themeColor="text1"/>
          <w:sz w:val="24"/>
          <w:szCs w:val="24"/>
          <w:lang w:val="pt-PT" w:eastAsia="pt-PT"/>
        </w:rPr>
        <w:t xml:space="preserve">através da </w:t>
      </w:r>
      <w:r w:rsidR="28BA58A5" w:rsidRPr="31433C05">
        <w:rPr>
          <w:i/>
          <w:color w:val="000000" w:themeColor="text1"/>
          <w:sz w:val="24"/>
          <w:szCs w:val="24"/>
          <w:lang w:val="pt-PT" w:eastAsia="pt-PT"/>
        </w:rPr>
        <w:t xml:space="preserve">API </w:t>
      </w:r>
      <w:proofErr w:type="spellStart"/>
      <w:r w:rsidR="28BA58A5" w:rsidRPr="31433C05">
        <w:rPr>
          <w:i/>
          <w:color w:val="000000" w:themeColor="text1"/>
          <w:sz w:val="24"/>
          <w:szCs w:val="24"/>
          <w:lang w:val="pt-PT" w:eastAsia="pt-PT"/>
        </w:rPr>
        <w:t>Restful</w:t>
      </w:r>
      <w:proofErr w:type="spellEnd"/>
      <w:r w:rsidR="002D6C3E">
        <w:rPr>
          <w:color w:val="000000" w:themeColor="text1"/>
          <w:sz w:val="24"/>
          <w:szCs w:val="24"/>
          <w:lang w:val="pt-PT" w:eastAsia="pt-PT"/>
        </w:rPr>
        <w:t xml:space="preserve">, esta é direcionada à utilização apenas para os </w:t>
      </w:r>
      <w:r w:rsidR="00911E21">
        <w:rPr>
          <w:color w:val="000000" w:themeColor="text1"/>
          <w:sz w:val="24"/>
          <w:szCs w:val="24"/>
          <w:lang w:val="pt-PT" w:eastAsia="pt-PT"/>
        </w:rPr>
        <w:t>clientes, ou seja</w:t>
      </w:r>
      <w:r w:rsidR="00313631">
        <w:rPr>
          <w:color w:val="000000" w:themeColor="text1"/>
          <w:sz w:val="24"/>
          <w:szCs w:val="24"/>
          <w:lang w:val="pt-PT" w:eastAsia="pt-PT"/>
        </w:rPr>
        <w:t>,</w:t>
      </w:r>
      <w:r w:rsidR="00911E21">
        <w:rPr>
          <w:color w:val="000000" w:themeColor="text1"/>
          <w:sz w:val="24"/>
          <w:szCs w:val="24"/>
          <w:lang w:val="pt-PT" w:eastAsia="pt-PT"/>
        </w:rPr>
        <w:t xml:space="preserve"> para</w:t>
      </w:r>
      <w:r w:rsidR="002D6C3E">
        <w:rPr>
          <w:color w:val="000000" w:themeColor="text1"/>
          <w:sz w:val="24"/>
          <w:szCs w:val="24"/>
          <w:lang w:val="pt-PT" w:eastAsia="pt-PT"/>
        </w:rPr>
        <w:t xml:space="preserve"> poderem efetuar os seus pedido</w:t>
      </w:r>
      <w:r w:rsidR="00AE1341">
        <w:rPr>
          <w:color w:val="000000" w:themeColor="text1"/>
          <w:sz w:val="24"/>
          <w:szCs w:val="24"/>
          <w:lang w:val="pt-PT" w:eastAsia="pt-PT"/>
        </w:rPr>
        <w:t>s, verem os produtos, histórico de compra e outros detalhes.</w:t>
      </w:r>
    </w:p>
    <w:p w14:paraId="09EE3016" w14:textId="62D51C08" w:rsidR="591799F7" w:rsidRDefault="591799F7" w:rsidP="591799F7">
      <w:pPr>
        <w:spacing w:before="120" w:after="120" w:line="360" w:lineRule="auto"/>
        <w:jc w:val="both"/>
        <w:rPr>
          <w:color w:val="000000" w:themeColor="text1"/>
          <w:sz w:val="24"/>
          <w:szCs w:val="24"/>
          <w:lang w:val="pt-PT" w:eastAsia="pt-PT"/>
        </w:rPr>
      </w:pPr>
    </w:p>
    <w:p w14:paraId="75FD5138" w14:textId="569B2EE9" w:rsidR="591799F7" w:rsidRDefault="591799F7" w:rsidP="591799F7">
      <w:pPr>
        <w:spacing w:before="120" w:after="120" w:line="360" w:lineRule="auto"/>
        <w:jc w:val="both"/>
        <w:rPr>
          <w:color w:val="000000" w:themeColor="text1"/>
          <w:sz w:val="24"/>
          <w:szCs w:val="24"/>
          <w:lang w:val="pt-PT" w:eastAsia="pt-PT"/>
        </w:rPr>
      </w:pPr>
    </w:p>
    <w:p w14:paraId="63536744" w14:textId="5097B35D" w:rsidR="591799F7" w:rsidRDefault="591799F7" w:rsidP="591799F7">
      <w:pPr>
        <w:spacing w:before="120" w:after="120" w:line="360" w:lineRule="auto"/>
        <w:jc w:val="both"/>
        <w:rPr>
          <w:color w:val="000000" w:themeColor="text1"/>
          <w:sz w:val="24"/>
          <w:szCs w:val="24"/>
          <w:lang w:val="pt-PT" w:eastAsia="pt-PT"/>
        </w:rPr>
      </w:pPr>
    </w:p>
    <w:p w14:paraId="5630AD66" w14:textId="77777777" w:rsidR="00C17BC3" w:rsidRDefault="00C17BC3" w:rsidP="00C17BC3">
      <w:pPr>
        <w:pStyle w:val="Corpodetexto"/>
        <w:rPr>
          <w:lang w:val="pt-PT"/>
        </w:rPr>
      </w:pPr>
    </w:p>
    <w:p w14:paraId="4E38FD09" w14:textId="27D59ED9" w:rsidR="00E63175" w:rsidRPr="00643661" w:rsidRDefault="00E63175" w:rsidP="591799F7">
      <w:pPr>
        <w:spacing w:before="120" w:after="120" w:line="360" w:lineRule="auto"/>
        <w:jc w:val="both"/>
        <w:rPr>
          <w:color w:val="000000"/>
          <w:sz w:val="24"/>
          <w:szCs w:val="24"/>
          <w:lang w:val="pt-PT" w:eastAsia="pt-PT"/>
        </w:rPr>
      </w:pPr>
      <w:r w:rsidRPr="591799F7">
        <w:rPr>
          <w:color w:val="000000" w:themeColor="text1"/>
          <w:sz w:val="24"/>
          <w:szCs w:val="24"/>
          <w:lang w:val="pt-PT" w:eastAsia="pt-PT"/>
        </w:rPr>
        <w:t xml:space="preserve">PALAVRAS-CHAVE:  </w:t>
      </w:r>
      <w:proofErr w:type="spellStart"/>
      <w:r w:rsidR="52513A20" w:rsidRPr="591799F7">
        <w:rPr>
          <w:color w:val="000000" w:themeColor="text1"/>
          <w:sz w:val="24"/>
          <w:szCs w:val="24"/>
          <w:lang w:val="pt-PT" w:eastAsia="pt-PT"/>
        </w:rPr>
        <w:t>Code</w:t>
      </w:r>
      <w:r w:rsidR="615B350D" w:rsidRPr="591799F7">
        <w:rPr>
          <w:color w:val="000000" w:themeColor="text1"/>
          <w:sz w:val="24"/>
          <w:szCs w:val="24"/>
          <w:lang w:val="pt-PT" w:eastAsia="pt-PT"/>
        </w:rPr>
        <w:t>I</w:t>
      </w:r>
      <w:r w:rsidR="52513A20" w:rsidRPr="591799F7">
        <w:rPr>
          <w:color w:val="000000" w:themeColor="text1"/>
          <w:sz w:val="24"/>
          <w:szCs w:val="24"/>
          <w:lang w:val="pt-PT" w:eastAsia="pt-PT"/>
        </w:rPr>
        <w:t>gniter</w:t>
      </w:r>
      <w:proofErr w:type="spellEnd"/>
      <w:r w:rsidRPr="591799F7">
        <w:rPr>
          <w:color w:val="000000" w:themeColor="text1"/>
          <w:sz w:val="24"/>
          <w:szCs w:val="24"/>
          <w:lang w:val="pt-PT" w:eastAsia="pt-PT"/>
        </w:rPr>
        <w:t xml:space="preserve">, </w:t>
      </w:r>
      <w:r w:rsidR="4071E5F1" w:rsidRPr="591799F7">
        <w:rPr>
          <w:color w:val="000000" w:themeColor="text1"/>
          <w:sz w:val="24"/>
          <w:szCs w:val="24"/>
          <w:lang w:val="pt-PT" w:eastAsia="pt-PT"/>
        </w:rPr>
        <w:t>Android,</w:t>
      </w:r>
      <w:r w:rsidR="15C64700" w:rsidRPr="591799F7">
        <w:rPr>
          <w:color w:val="000000" w:themeColor="text1"/>
          <w:sz w:val="24"/>
          <w:szCs w:val="24"/>
          <w:lang w:val="pt-PT" w:eastAsia="pt-PT"/>
        </w:rPr>
        <w:t xml:space="preserve"> </w:t>
      </w:r>
      <w:proofErr w:type="spellStart"/>
      <w:r w:rsidR="15C64700" w:rsidRPr="591799F7">
        <w:rPr>
          <w:color w:val="000000" w:themeColor="text1"/>
          <w:sz w:val="24"/>
          <w:szCs w:val="24"/>
          <w:lang w:val="pt-PT" w:eastAsia="pt-PT"/>
        </w:rPr>
        <w:t>Restful</w:t>
      </w:r>
      <w:proofErr w:type="spellEnd"/>
      <w:r w:rsidR="00911E21">
        <w:rPr>
          <w:color w:val="000000" w:themeColor="text1"/>
          <w:sz w:val="24"/>
          <w:szCs w:val="24"/>
          <w:lang w:val="pt-PT" w:eastAsia="pt-PT"/>
        </w:rPr>
        <w:t>, API</w:t>
      </w:r>
    </w:p>
    <w:p w14:paraId="1D539255" w14:textId="7AD7771A" w:rsidR="00C17BC3" w:rsidRPr="00C161B5" w:rsidRDefault="00C17BC3" w:rsidP="002803C7">
      <w:pPr>
        <w:pStyle w:val="Ttulo1"/>
        <w:jc w:val="left"/>
        <w:rPr>
          <w:rStyle w:val="nfase"/>
        </w:rPr>
      </w:pPr>
      <w:r>
        <w:br w:type="page"/>
      </w:r>
    </w:p>
    <w:p w14:paraId="2BA226A1" w14:textId="77777777" w:rsidR="00C17BC3" w:rsidRDefault="00C17BC3" w:rsidP="00570866">
      <w:pPr>
        <w:pStyle w:val="Corpodetexto"/>
        <w:ind w:left="360" w:firstLine="0"/>
        <w:rPr>
          <w:lang w:val="pt-PT"/>
        </w:rPr>
      </w:pPr>
    </w:p>
    <w:sdt>
      <w:sdtPr>
        <w:rPr>
          <w:rFonts w:ascii="Garamond" w:eastAsia="Times New Roman" w:hAnsi="Garamond" w:cs="Garamond"/>
          <w:color w:val="auto"/>
          <w:sz w:val="22"/>
          <w:szCs w:val="22"/>
          <w:lang w:val="en-IE" w:eastAsia="en-US"/>
        </w:rPr>
        <w:id w:val="1841191985"/>
        <w:docPartObj>
          <w:docPartGallery w:val="Table of Contents"/>
          <w:docPartUnique/>
        </w:docPartObj>
      </w:sdtPr>
      <w:sdtEndPr>
        <w:rPr>
          <w:b/>
          <w:bCs/>
        </w:rPr>
      </w:sdtEndPr>
      <w:sdtContent>
        <w:p w14:paraId="369674F6" w14:textId="4FBBC143" w:rsidR="00663013" w:rsidRPr="00FB759C" w:rsidRDefault="00663013">
          <w:pPr>
            <w:pStyle w:val="Cabealhodondice"/>
            <w:rPr>
              <w:rFonts w:ascii="Garamond" w:hAnsi="Garamond"/>
              <w:b/>
              <w:bCs/>
              <w:sz w:val="28"/>
              <w:szCs w:val="28"/>
            </w:rPr>
          </w:pPr>
          <w:r w:rsidRPr="00FB759C">
            <w:rPr>
              <w:rFonts w:ascii="Garamond" w:hAnsi="Garamond"/>
              <w:b/>
              <w:bCs/>
              <w:sz w:val="28"/>
              <w:szCs w:val="28"/>
            </w:rPr>
            <w:t>Índice</w:t>
          </w:r>
        </w:p>
        <w:p w14:paraId="3B2A29D0" w14:textId="6D8D3C06" w:rsidR="00BE70F2" w:rsidRDefault="00663013">
          <w:pPr>
            <w:pStyle w:val="ndice1"/>
            <w:rPr>
              <w:rFonts w:asciiTheme="minorHAnsi" w:eastAsiaTheme="minorEastAsia" w:hAnsiTheme="minorHAnsi" w:cstheme="minorBidi"/>
              <w:noProof/>
              <w:lang w:val="pt-PT" w:eastAsia="pt-PT"/>
            </w:rPr>
          </w:pPr>
          <w:r w:rsidRPr="004250BA">
            <w:rPr>
              <w:sz w:val="24"/>
              <w:szCs w:val="24"/>
            </w:rPr>
            <w:fldChar w:fldCharType="begin"/>
          </w:r>
          <w:r w:rsidRPr="004250BA">
            <w:rPr>
              <w:sz w:val="24"/>
              <w:szCs w:val="24"/>
            </w:rPr>
            <w:instrText xml:space="preserve"> TOC \o "1-3" \h \z \u </w:instrText>
          </w:r>
          <w:r w:rsidRPr="004250BA">
            <w:rPr>
              <w:sz w:val="24"/>
              <w:szCs w:val="24"/>
            </w:rPr>
            <w:fldChar w:fldCharType="separate"/>
          </w:r>
          <w:hyperlink w:anchor="_Toc64318235" w:history="1">
            <w:r w:rsidR="00BE70F2" w:rsidRPr="00C36178">
              <w:rPr>
                <w:rStyle w:val="Hiperligao"/>
                <w:noProof/>
              </w:rPr>
              <w:t>Resumo</w:t>
            </w:r>
            <w:r w:rsidR="00BE70F2">
              <w:rPr>
                <w:noProof/>
                <w:webHidden/>
              </w:rPr>
              <w:tab/>
            </w:r>
            <w:r w:rsidR="00BE70F2">
              <w:rPr>
                <w:noProof/>
                <w:webHidden/>
              </w:rPr>
              <w:fldChar w:fldCharType="begin"/>
            </w:r>
            <w:r w:rsidR="00BE70F2">
              <w:rPr>
                <w:noProof/>
                <w:webHidden/>
              </w:rPr>
              <w:instrText xml:space="preserve"> PAGEREF _Toc64318235 \h </w:instrText>
            </w:r>
            <w:r w:rsidR="00BE70F2">
              <w:rPr>
                <w:noProof/>
                <w:webHidden/>
              </w:rPr>
            </w:r>
            <w:r w:rsidR="00BE70F2">
              <w:rPr>
                <w:noProof/>
                <w:webHidden/>
              </w:rPr>
              <w:fldChar w:fldCharType="separate"/>
            </w:r>
            <w:r w:rsidR="00D76DE3">
              <w:rPr>
                <w:noProof/>
                <w:webHidden/>
              </w:rPr>
              <w:t>iv</w:t>
            </w:r>
            <w:r w:rsidR="00BE70F2">
              <w:rPr>
                <w:noProof/>
                <w:webHidden/>
              </w:rPr>
              <w:fldChar w:fldCharType="end"/>
            </w:r>
          </w:hyperlink>
        </w:p>
        <w:p w14:paraId="5B92F56A" w14:textId="4BCAC728" w:rsidR="00BE70F2" w:rsidRDefault="00911C6F">
          <w:pPr>
            <w:pStyle w:val="ndice1"/>
            <w:tabs>
              <w:tab w:val="left" w:pos="1100"/>
            </w:tabs>
            <w:rPr>
              <w:rFonts w:asciiTheme="minorHAnsi" w:eastAsiaTheme="minorEastAsia" w:hAnsiTheme="minorHAnsi" w:cstheme="minorBidi"/>
              <w:noProof/>
              <w:lang w:val="pt-PT" w:eastAsia="pt-PT"/>
            </w:rPr>
          </w:pPr>
          <w:hyperlink w:anchor="_Toc64318236" w:history="1">
            <w:r w:rsidR="00BE70F2" w:rsidRPr="00C36178">
              <w:rPr>
                <w:rStyle w:val="Hiperligao"/>
                <w:noProof/>
              </w:rPr>
              <w:t>1.</w:t>
            </w:r>
            <w:r w:rsidR="00BE70F2">
              <w:rPr>
                <w:rFonts w:asciiTheme="minorHAnsi" w:eastAsiaTheme="minorEastAsia" w:hAnsiTheme="minorHAnsi" w:cstheme="minorBidi"/>
                <w:noProof/>
                <w:lang w:val="pt-PT" w:eastAsia="pt-PT"/>
              </w:rPr>
              <w:tab/>
            </w:r>
            <w:r w:rsidR="00BE70F2" w:rsidRPr="00C36178">
              <w:rPr>
                <w:rStyle w:val="Hiperligao"/>
                <w:noProof/>
              </w:rPr>
              <w:t>Dicionário de significados</w:t>
            </w:r>
            <w:r w:rsidR="00BE70F2">
              <w:rPr>
                <w:noProof/>
                <w:webHidden/>
              </w:rPr>
              <w:tab/>
            </w:r>
            <w:r w:rsidR="00BE70F2">
              <w:rPr>
                <w:noProof/>
                <w:webHidden/>
              </w:rPr>
              <w:fldChar w:fldCharType="begin"/>
            </w:r>
            <w:r w:rsidR="00BE70F2">
              <w:rPr>
                <w:noProof/>
                <w:webHidden/>
              </w:rPr>
              <w:instrText xml:space="preserve"> PAGEREF _Toc64318236 \h </w:instrText>
            </w:r>
            <w:r w:rsidR="00BE70F2">
              <w:rPr>
                <w:noProof/>
                <w:webHidden/>
              </w:rPr>
            </w:r>
            <w:r w:rsidR="00BE70F2">
              <w:rPr>
                <w:noProof/>
                <w:webHidden/>
              </w:rPr>
              <w:fldChar w:fldCharType="separate"/>
            </w:r>
            <w:r w:rsidR="00D76DE3">
              <w:rPr>
                <w:noProof/>
                <w:webHidden/>
              </w:rPr>
              <w:t>2</w:t>
            </w:r>
            <w:r w:rsidR="00BE70F2">
              <w:rPr>
                <w:noProof/>
                <w:webHidden/>
              </w:rPr>
              <w:fldChar w:fldCharType="end"/>
            </w:r>
          </w:hyperlink>
        </w:p>
        <w:p w14:paraId="2FDDD015" w14:textId="6C6CCD75" w:rsidR="00BE70F2" w:rsidRDefault="00911C6F">
          <w:pPr>
            <w:pStyle w:val="ndice1"/>
            <w:tabs>
              <w:tab w:val="left" w:pos="1100"/>
            </w:tabs>
            <w:rPr>
              <w:rFonts w:asciiTheme="minorHAnsi" w:eastAsiaTheme="minorEastAsia" w:hAnsiTheme="minorHAnsi" w:cstheme="minorBidi"/>
              <w:noProof/>
              <w:lang w:val="pt-PT" w:eastAsia="pt-PT"/>
            </w:rPr>
          </w:pPr>
          <w:hyperlink w:anchor="_Toc64318237" w:history="1">
            <w:r w:rsidR="00BE70F2" w:rsidRPr="00C36178">
              <w:rPr>
                <w:rStyle w:val="Hiperligao"/>
                <w:noProof/>
              </w:rPr>
              <w:t>2.</w:t>
            </w:r>
            <w:r w:rsidR="00BE70F2">
              <w:rPr>
                <w:rFonts w:asciiTheme="minorHAnsi" w:eastAsiaTheme="minorEastAsia" w:hAnsiTheme="minorHAnsi" w:cstheme="minorBidi"/>
                <w:noProof/>
                <w:lang w:val="pt-PT" w:eastAsia="pt-PT"/>
              </w:rPr>
              <w:tab/>
            </w:r>
            <w:r w:rsidR="00BE70F2" w:rsidRPr="00C36178">
              <w:rPr>
                <w:rStyle w:val="Hiperligao"/>
                <w:noProof/>
              </w:rPr>
              <w:t>Introdução</w:t>
            </w:r>
            <w:r w:rsidR="00BE70F2">
              <w:rPr>
                <w:noProof/>
                <w:webHidden/>
              </w:rPr>
              <w:tab/>
            </w:r>
            <w:r w:rsidR="00BE70F2">
              <w:rPr>
                <w:noProof/>
                <w:webHidden/>
              </w:rPr>
              <w:fldChar w:fldCharType="begin"/>
            </w:r>
            <w:r w:rsidR="00BE70F2">
              <w:rPr>
                <w:noProof/>
                <w:webHidden/>
              </w:rPr>
              <w:instrText xml:space="preserve"> PAGEREF _Toc64318237 \h </w:instrText>
            </w:r>
            <w:r w:rsidR="00BE70F2">
              <w:rPr>
                <w:noProof/>
                <w:webHidden/>
              </w:rPr>
            </w:r>
            <w:r w:rsidR="00BE70F2">
              <w:rPr>
                <w:noProof/>
                <w:webHidden/>
              </w:rPr>
              <w:fldChar w:fldCharType="separate"/>
            </w:r>
            <w:r w:rsidR="00D76DE3">
              <w:rPr>
                <w:noProof/>
                <w:webHidden/>
              </w:rPr>
              <w:t>3</w:t>
            </w:r>
            <w:r w:rsidR="00BE70F2">
              <w:rPr>
                <w:noProof/>
                <w:webHidden/>
              </w:rPr>
              <w:fldChar w:fldCharType="end"/>
            </w:r>
          </w:hyperlink>
        </w:p>
        <w:p w14:paraId="6B8470AC" w14:textId="646C178D" w:rsidR="00BE70F2" w:rsidRDefault="00911C6F">
          <w:pPr>
            <w:pStyle w:val="ndice1"/>
            <w:tabs>
              <w:tab w:val="left" w:pos="1100"/>
            </w:tabs>
            <w:rPr>
              <w:rFonts w:asciiTheme="minorHAnsi" w:eastAsiaTheme="minorEastAsia" w:hAnsiTheme="minorHAnsi" w:cstheme="minorBidi"/>
              <w:noProof/>
              <w:lang w:val="pt-PT" w:eastAsia="pt-PT"/>
            </w:rPr>
          </w:pPr>
          <w:hyperlink w:anchor="_Toc64318238" w:history="1">
            <w:r w:rsidR="00BE70F2" w:rsidRPr="00C36178">
              <w:rPr>
                <w:rStyle w:val="Hiperligao"/>
                <w:noProof/>
              </w:rPr>
              <w:t>3.</w:t>
            </w:r>
            <w:r w:rsidR="00BE70F2">
              <w:rPr>
                <w:rFonts w:asciiTheme="minorHAnsi" w:eastAsiaTheme="minorEastAsia" w:hAnsiTheme="minorHAnsi" w:cstheme="minorBidi"/>
                <w:noProof/>
                <w:lang w:val="pt-PT" w:eastAsia="pt-PT"/>
              </w:rPr>
              <w:tab/>
            </w:r>
            <w:r w:rsidR="00BE70F2" w:rsidRPr="00C36178">
              <w:rPr>
                <w:rStyle w:val="Hiperligao"/>
                <w:noProof/>
              </w:rPr>
              <w:t>Metodologia</w:t>
            </w:r>
            <w:r w:rsidR="00BE70F2">
              <w:rPr>
                <w:noProof/>
                <w:webHidden/>
              </w:rPr>
              <w:tab/>
            </w:r>
            <w:r w:rsidR="00BE70F2">
              <w:rPr>
                <w:noProof/>
                <w:webHidden/>
              </w:rPr>
              <w:fldChar w:fldCharType="begin"/>
            </w:r>
            <w:r w:rsidR="00BE70F2">
              <w:rPr>
                <w:noProof/>
                <w:webHidden/>
              </w:rPr>
              <w:instrText xml:space="preserve"> PAGEREF _Toc64318238 \h </w:instrText>
            </w:r>
            <w:r w:rsidR="00BE70F2">
              <w:rPr>
                <w:noProof/>
                <w:webHidden/>
              </w:rPr>
            </w:r>
            <w:r w:rsidR="00BE70F2">
              <w:rPr>
                <w:noProof/>
                <w:webHidden/>
              </w:rPr>
              <w:fldChar w:fldCharType="separate"/>
            </w:r>
            <w:r w:rsidR="00D76DE3">
              <w:rPr>
                <w:noProof/>
                <w:webHidden/>
              </w:rPr>
              <w:t>4</w:t>
            </w:r>
            <w:r w:rsidR="00BE70F2">
              <w:rPr>
                <w:noProof/>
                <w:webHidden/>
              </w:rPr>
              <w:fldChar w:fldCharType="end"/>
            </w:r>
          </w:hyperlink>
        </w:p>
        <w:p w14:paraId="52E3556B" w14:textId="547927D5" w:rsidR="00BE70F2" w:rsidRDefault="00911C6F">
          <w:pPr>
            <w:pStyle w:val="ndice1"/>
            <w:tabs>
              <w:tab w:val="left" w:pos="1100"/>
            </w:tabs>
            <w:rPr>
              <w:rFonts w:asciiTheme="minorHAnsi" w:eastAsiaTheme="minorEastAsia" w:hAnsiTheme="minorHAnsi" w:cstheme="minorBidi"/>
              <w:noProof/>
              <w:lang w:val="pt-PT" w:eastAsia="pt-PT"/>
            </w:rPr>
          </w:pPr>
          <w:hyperlink w:anchor="_Toc64318239" w:history="1">
            <w:r w:rsidR="00BE70F2" w:rsidRPr="00C36178">
              <w:rPr>
                <w:rStyle w:val="Hiperligao"/>
                <w:noProof/>
              </w:rPr>
              <w:t>4.</w:t>
            </w:r>
            <w:r w:rsidR="00BE70F2">
              <w:rPr>
                <w:rFonts w:asciiTheme="minorHAnsi" w:eastAsiaTheme="minorEastAsia" w:hAnsiTheme="minorHAnsi" w:cstheme="minorBidi"/>
                <w:noProof/>
                <w:lang w:val="pt-PT" w:eastAsia="pt-PT"/>
              </w:rPr>
              <w:tab/>
            </w:r>
            <w:r w:rsidR="00BE70F2" w:rsidRPr="00C36178">
              <w:rPr>
                <w:rStyle w:val="Hiperligao"/>
                <w:noProof/>
              </w:rPr>
              <w:t>Arquitetura do Sistema</w:t>
            </w:r>
            <w:r w:rsidR="00BE70F2">
              <w:rPr>
                <w:noProof/>
                <w:webHidden/>
              </w:rPr>
              <w:tab/>
            </w:r>
            <w:r w:rsidR="00BE70F2">
              <w:rPr>
                <w:noProof/>
                <w:webHidden/>
              </w:rPr>
              <w:fldChar w:fldCharType="begin"/>
            </w:r>
            <w:r w:rsidR="00BE70F2">
              <w:rPr>
                <w:noProof/>
                <w:webHidden/>
              </w:rPr>
              <w:instrText xml:space="preserve"> PAGEREF _Toc64318239 \h </w:instrText>
            </w:r>
            <w:r w:rsidR="00BE70F2">
              <w:rPr>
                <w:noProof/>
                <w:webHidden/>
              </w:rPr>
            </w:r>
            <w:r w:rsidR="00BE70F2">
              <w:rPr>
                <w:noProof/>
                <w:webHidden/>
              </w:rPr>
              <w:fldChar w:fldCharType="separate"/>
            </w:r>
            <w:r w:rsidR="00D76DE3">
              <w:rPr>
                <w:noProof/>
                <w:webHidden/>
              </w:rPr>
              <w:t>5</w:t>
            </w:r>
            <w:r w:rsidR="00BE70F2">
              <w:rPr>
                <w:noProof/>
                <w:webHidden/>
              </w:rPr>
              <w:fldChar w:fldCharType="end"/>
            </w:r>
          </w:hyperlink>
        </w:p>
        <w:p w14:paraId="7650C91A" w14:textId="7DE6017C" w:rsidR="00BE70F2" w:rsidRDefault="00911C6F">
          <w:pPr>
            <w:pStyle w:val="ndice1"/>
            <w:tabs>
              <w:tab w:val="left" w:pos="1100"/>
            </w:tabs>
            <w:rPr>
              <w:rFonts w:asciiTheme="minorHAnsi" w:eastAsiaTheme="minorEastAsia" w:hAnsiTheme="minorHAnsi" w:cstheme="minorBidi"/>
              <w:noProof/>
              <w:lang w:val="pt-PT" w:eastAsia="pt-PT"/>
            </w:rPr>
          </w:pPr>
          <w:hyperlink w:anchor="_Toc64318240" w:history="1">
            <w:r w:rsidR="00BE70F2" w:rsidRPr="00C36178">
              <w:rPr>
                <w:rStyle w:val="Hiperligao"/>
                <w:noProof/>
              </w:rPr>
              <w:t>5.</w:t>
            </w:r>
            <w:r w:rsidR="00BE70F2">
              <w:rPr>
                <w:rFonts w:asciiTheme="minorHAnsi" w:eastAsiaTheme="minorEastAsia" w:hAnsiTheme="minorHAnsi" w:cstheme="minorBidi"/>
                <w:noProof/>
                <w:lang w:val="pt-PT" w:eastAsia="pt-PT"/>
              </w:rPr>
              <w:tab/>
            </w:r>
            <w:r w:rsidR="00BE70F2" w:rsidRPr="00C36178">
              <w:rPr>
                <w:rStyle w:val="Hiperligao"/>
                <w:noProof/>
              </w:rPr>
              <w:t>Gestão do Projeto</w:t>
            </w:r>
            <w:r w:rsidR="00BE70F2">
              <w:rPr>
                <w:noProof/>
                <w:webHidden/>
              </w:rPr>
              <w:tab/>
            </w:r>
            <w:r w:rsidR="00BE70F2">
              <w:rPr>
                <w:noProof/>
                <w:webHidden/>
              </w:rPr>
              <w:fldChar w:fldCharType="begin"/>
            </w:r>
            <w:r w:rsidR="00BE70F2">
              <w:rPr>
                <w:noProof/>
                <w:webHidden/>
              </w:rPr>
              <w:instrText xml:space="preserve"> PAGEREF _Toc64318240 \h </w:instrText>
            </w:r>
            <w:r w:rsidR="00BE70F2">
              <w:rPr>
                <w:noProof/>
                <w:webHidden/>
              </w:rPr>
            </w:r>
            <w:r w:rsidR="00BE70F2">
              <w:rPr>
                <w:noProof/>
                <w:webHidden/>
              </w:rPr>
              <w:fldChar w:fldCharType="separate"/>
            </w:r>
            <w:r w:rsidR="00D76DE3">
              <w:rPr>
                <w:noProof/>
                <w:webHidden/>
              </w:rPr>
              <w:t>6</w:t>
            </w:r>
            <w:r w:rsidR="00BE70F2">
              <w:rPr>
                <w:noProof/>
                <w:webHidden/>
              </w:rPr>
              <w:fldChar w:fldCharType="end"/>
            </w:r>
          </w:hyperlink>
        </w:p>
        <w:p w14:paraId="143FE57B" w14:textId="0E51A3CB" w:rsidR="00BE70F2" w:rsidRDefault="00911C6F">
          <w:pPr>
            <w:pStyle w:val="ndice1"/>
            <w:tabs>
              <w:tab w:val="left" w:pos="1100"/>
            </w:tabs>
            <w:rPr>
              <w:rFonts w:asciiTheme="minorHAnsi" w:eastAsiaTheme="minorEastAsia" w:hAnsiTheme="minorHAnsi" w:cstheme="minorBidi"/>
              <w:noProof/>
              <w:lang w:val="pt-PT" w:eastAsia="pt-PT"/>
            </w:rPr>
          </w:pPr>
          <w:hyperlink w:anchor="_Toc64318241" w:history="1">
            <w:r w:rsidR="00BE70F2" w:rsidRPr="00C36178">
              <w:rPr>
                <w:rStyle w:val="Hiperligao"/>
                <w:noProof/>
              </w:rPr>
              <w:t>6.</w:t>
            </w:r>
            <w:r w:rsidR="00BE70F2">
              <w:rPr>
                <w:rFonts w:asciiTheme="minorHAnsi" w:eastAsiaTheme="minorEastAsia" w:hAnsiTheme="minorHAnsi" w:cstheme="minorBidi"/>
                <w:noProof/>
                <w:lang w:val="pt-PT" w:eastAsia="pt-PT"/>
              </w:rPr>
              <w:tab/>
            </w:r>
            <w:r w:rsidR="00BE70F2" w:rsidRPr="00C36178">
              <w:rPr>
                <w:rStyle w:val="Hiperligao"/>
                <w:noProof/>
              </w:rPr>
              <w:t>Análise</w:t>
            </w:r>
            <w:r w:rsidR="00BE70F2">
              <w:rPr>
                <w:noProof/>
                <w:webHidden/>
              </w:rPr>
              <w:tab/>
            </w:r>
            <w:r w:rsidR="00BE70F2">
              <w:rPr>
                <w:noProof/>
                <w:webHidden/>
              </w:rPr>
              <w:fldChar w:fldCharType="begin"/>
            </w:r>
            <w:r w:rsidR="00BE70F2">
              <w:rPr>
                <w:noProof/>
                <w:webHidden/>
              </w:rPr>
              <w:instrText xml:space="preserve"> PAGEREF _Toc64318241 \h </w:instrText>
            </w:r>
            <w:r w:rsidR="00BE70F2">
              <w:rPr>
                <w:noProof/>
                <w:webHidden/>
              </w:rPr>
            </w:r>
            <w:r w:rsidR="00BE70F2">
              <w:rPr>
                <w:noProof/>
                <w:webHidden/>
              </w:rPr>
              <w:fldChar w:fldCharType="separate"/>
            </w:r>
            <w:r w:rsidR="00D76DE3">
              <w:rPr>
                <w:noProof/>
                <w:webHidden/>
              </w:rPr>
              <w:t>9</w:t>
            </w:r>
            <w:r w:rsidR="00BE70F2">
              <w:rPr>
                <w:noProof/>
                <w:webHidden/>
              </w:rPr>
              <w:fldChar w:fldCharType="end"/>
            </w:r>
          </w:hyperlink>
        </w:p>
        <w:p w14:paraId="72535D0C" w14:textId="03367E73" w:rsidR="00BE70F2" w:rsidRDefault="00911C6F">
          <w:pPr>
            <w:pStyle w:val="ndice1"/>
            <w:tabs>
              <w:tab w:val="left" w:pos="1100"/>
            </w:tabs>
            <w:rPr>
              <w:rFonts w:asciiTheme="minorHAnsi" w:eastAsiaTheme="minorEastAsia" w:hAnsiTheme="minorHAnsi" w:cstheme="minorBidi"/>
              <w:noProof/>
              <w:lang w:val="pt-PT" w:eastAsia="pt-PT"/>
            </w:rPr>
          </w:pPr>
          <w:hyperlink w:anchor="_Toc64318242" w:history="1">
            <w:r w:rsidR="00BE70F2" w:rsidRPr="00C36178">
              <w:rPr>
                <w:rStyle w:val="Hiperligao"/>
                <w:noProof/>
              </w:rPr>
              <w:t>7.</w:t>
            </w:r>
            <w:r w:rsidR="00BE70F2">
              <w:rPr>
                <w:rFonts w:asciiTheme="minorHAnsi" w:eastAsiaTheme="minorEastAsia" w:hAnsiTheme="minorHAnsi" w:cstheme="minorBidi"/>
                <w:noProof/>
                <w:lang w:val="pt-PT" w:eastAsia="pt-PT"/>
              </w:rPr>
              <w:tab/>
            </w:r>
            <w:r w:rsidR="00BE70F2" w:rsidRPr="00C36178">
              <w:rPr>
                <w:rStyle w:val="Hiperligao"/>
                <w:noProof/>
              </w:rPr>
              <w:t>Desenho</w:t>
            </w:r>
            <w:r w:rsidR="00BE70F2">
              <w:rPr>
                <w:noProof/>
                <w:webHidden/>
              </w:rPr>
              <w:tab/>
            </w:r>
            <w:r w:rsidR="00BE70F2">
              <w:rPr>
                <w:noProof/>
                <w:webHidden/>
              </w:rPr>
              <w:fldChar w:fldCharType="begin"/>
            </w:r>
            <w:r w:rsidR="00BE70F2">
              <w:rPr>
                <w:noProof/>
                <w:webHidden/>
              </w:rPr>
              <w:instrText xml:space="preserve"> PAGEREF _Toc64318242 \h </w:instrText>
            </w:r>
            <w:r w:rsidR="00BE70F2">
              <w:rPr>
                <w:noProof/>
                <w:webHidden/>
              </w:rPr>
            </w:r>
            <w:r w:rsidR="00BE70F2">
              <w:rPr>
                <w:noProof/>
                <w:webHidden/>
              </w:rPr>
              <w:fldChar w:fldCharType="separate"/>
            </w:r>
            <w:r w:rsidR="00D76DE3">
              <w:rPr>
                <w:noProof/>
                <w:webHidden/>
              </w:rPr>
              <w:t>11</w:t>
            </w:r>
            <w:r w:rsidR="00BE70F2">
              <w:rPr>
                <w:noProof/>
                <w:webHidden/>
              </w:rPr>
              <w:fldChar w:fldCharType="end"/>
            </w:r>
          </w:hyperlink>
        </w:p>
        <w:p w14:paraId="03258C80" w14:textId="2808DE42" w:rsidR="00BE70F2" w:rsidRDefault="00911C6F">
          <w:pPr>
            <w:pStyle w:val="ndice1"/>
            <w:tabs>
              <w:tab w:val="left" w:pos="1100"/>
            </w:tabs>
            <w:rPr>
              <w:rFonts w:asciiTheme="minorHAnsi" w:eastAsiaTheme="minorEastAsia" w:hAnsiTheme="minorHAnsi" w:cstheme="minorBidi"/>
              <w:noProof/>
              <w:lang w:val="pt-PT" w:eastAsia="pt-PT"/>
            </w:rPr>
          </w:pPr>
          <w:hyperlink w:anchor="_Toc64318243" w:history="1">
            <w:r w:rsidR="00BE70F2" w:rsidRPr="00C36178">
              <w:rPr>
                <w:rStyle w:val="Hiperligao"/>
                <w:noProof/>
              </w:rPr>
              <w:t>8.</w:t>
            </w:r>
            <w:r w:rsidR="00BE70F2">
              <w:rPr>
                <w:rFonts w:asciiTheme="minorHAnsi" w:eastAsiaTheme="minorEastAsia" w:hAnsiTheme="minorHAnsi" w:cstheme="minorBidi"/>
                <w:noProof/>
                <w:lang w:val="pt-PT" w:eastAsia="pt-PT"/>
              </w:rPr>
              <w:tab/>
            </w:r>
            <w:r w:rsidR="00BE70F2" w:rsidRPr="00C36178">
              <w:rPr>
                <w:rStyle w:val="Hiperligao"/>
                <w:noProof/>
              </w:rPr>
              <w:t>Implementação</w:t>
            </w:r>
            <w:r w:rsidR="00BE70F2">
              <w:rPr>
                <w:noProof/>
                <w:webHidden/>
              </w:rPr>
              <w:tab/>
            </w:r>
            <w:r w:rsidR="00BE70F2">
              <w:rPr>
                <w:noProof/>
                <w:webHidden/>
              </w:rPr>
              <w:fldChar w:fldCharType="begin"/>
            </w:r>
            <w:r w:rsidR="00BE70F2">
              <w:rPr>
                <w:noProof/>
                <w:webHidden/>
              </w:rPr>
              <w:instrText xml:space="preserve"> PAGEREF _Toc64318243 \h </w:instrText>
            </w:r>
            <w:r w:rsidR="00BE70F2">
              <w:rPr>
                <w:noProof/>
                <w:webHidden/>
              </w:rPr>
            </w:r>
            <w:r w:rsidR="00BE70F2">
              <w:rPr>
                <w:noProof/>
                <w:webHidden/>
              </w:rPr>
              <w:fldChar w:fldCharType="separate"/>
            </w:r>
            <w:r w:rsidR="00D76DE3">
              <w:rPr>
                <w:noProof/>
                <w:webHidden/>
              </w:rPr>
              <w:t>28</w:t>
            </w:r>
            <w:r w:rsidR="00BE70F2">
              <w:rPr>
                <w:noProof/>
                <w:webHidden/>
              </w:rPr>
              <w:fldChar w:fldCharType="end"/>
            </w:r>
          </w:hyperlink>
        </w:p>
        <w:p w14:paraId="528BB6C8" w14:textId="6AB03044" w:rsidR="00BE70F2" w:rsidRDefault="00911C6F">
          <w:pPr>
            <w:pStyle w:val="ndice1"/>
            <w:tabs>
              <w:tab w:val="left" w:pos="1100"/>
            </w:tabs>
            <w:rPr>
              <w:rFonts w:asciiTheme="minorHAnsi" w:eastAsiaTheme="minorEastAsia" w:hAnsiTheme="minorHAnsi" w:cstheme="minorBidi"/>
              <w:noProof/>
              <w:lang w:val="pt-PT" w:eastAsia="pt-PT"/>
            </w:rPr>
          </w:pPr>
          <w:hyperlink w:anchor="_Toc64318244" w:history="1">
            <w:r w:rsidR="00BE70F2" w:rsidRPr="00C36178">
              <w:rPr>
                <w:rStyle w:val="Hiperligao"/>
                <w:noProof/>
              </w:rPr>
              <w:t>9.</w:t>
            </w:r>
            <w:r w:rsidR="00BE70F2">
              <w:rPr>
                <w:rFonts w:asciiTheme="minorHAnsi" w:eastAsiaTheme="minorEastAsia" w:hAnsiTheme="minorHAnsi" w:cstheme="minorBidi"/>
                <w:noProof/>
                <w:lang w:val="pt-PT" w:eastAsia="pt-PT"/>
              </w:rPr>
              <w:tab/>
            </w:r>
            <w:r w:rsidR="00BE70F2" w:rsidRPr="00C36178">
              <w:rPr>
                <w:rStyle w:val="Hiperligao"/>
                <w:noProof/>
              </w:rPr>
              <w:t>Testes</w:t>
            </w:r>
            <w:r w:rsidR="00BE70F2">
              <w:rPr>
                <w:noProof/>
                <w:webHidden/>
              </w:rPr>
              <w:tab/>
            </w:r>
            <w:r w:rsidR="00BE70F2">
              <w:rPr>
                <w:noProof/>
                <w:webHidden/>
              </w:rPr>
              <w:fldChar w:fldCharType="begin"/>
            </w:r>
            <w:r w:rsidR="00BE70F2">
              <w:rPr>
                <w:noProof/>
                <w:webHidden/>
              </w:rPr>
              <w:instrText xml:space="preserve"> PAGEREF _Toc64318244 \h </w:instrText>
            </w:r>
            <w:r w:rsidR="00BE70F2">
              <w:rPr>
                <w:noProof/>
                <w:webHidden/>
              </w:rPr>
            </w:r>
            <w:r w:rsidR="00BE70F2">
              <w:rPr>
                <w:noProof/>
                <w:webHidden/>
              </w:rPr>
              <w:fldChar w:fldCharType="separate"/>
            </w:r>
            <w:r w:rsidR="00D76DE3">
              <w:rPr>
                <w:noProof/>
                <w:webHidden/>
              </w:rPr>
              <w:t>30</w:t>
            </w:r>
            <w:r w:rsidR="00BE70F2">
              <w:rPr>
                <w:noProof/>
                <w:webHidden/>
              </w:rPr>
              <w:fldChar w:fldCharType="end"/>
            </w:r>
          </w:hyperlink>
        </w:p>
        <w:p w14:paraId="54EFFDE9" w14:textId="09095269" w:rsidR="00BE70F2" w:rsidRDefault="00911C6F">
          <w:pPr>
            <w:pStyle w:val="ndice1"/>
            <w:tabs>
              <w:tab w:val="left" w:pos="1100"/>
            </w:tabs>
            <w:rPr>
              <w:rFonts w:asciiTheme="minorHAnsi" w:eastAsiaTheme="minorEastAsia" w:hAnsiTheme="minorHAnsi" w:cstheme="minorBidi"/>
              <w:noProof/>
              <w:lang w:val="pt-PT" w:eastAsia="pt-PT"/>
            </w:rPr>
          </w:pPr>
          <w:hyperlink w:anchor="_Toc64318245" w:history="1">
            <w:r w:rsidR="00BE70F2" w:rsidRPr="00C36178">
              <w:rPr>
                <w:rStyle w:val="Hiperligao"/>
                <w:noProof/>
              </w:rPr>
              <w:t>10.</w:t>
            </w:r>
            <w:r w:rsidR="00BE70F2">
              <w:rPr>
                <w:rFonts w:asciiTheme="minorHAnsi" w:eastAsiaTheme="minorEastAsia" w:hAnsiTheme="minorHAnsi" w:cstheme="minorBidi"/>
                <w:noProof/>
                <w:lang w:val="pt-PT" w:eastAsia="pt-PT"/>
              </w:rPr>
              <w:tab/>
            </w:r>
            <w:r w:rsidR="00BE70F2" w:rsidRPr="00C36178">
              <w:rPr>
                <w:rStyle w:val="Hiperligao"/>
                <w:noProof/>
              </w:rPr>
              <w:t>Conclusão e trabalho futuro</w:t>
            </w:r>
            <w:r w:rsidR="00BE70F2">
              <w:rPr>
                <w:noProof/>
                <w:webHidden/>
              </w:rPr>
              <w:tab/>
            </w:r>
            <w:r w:rsidR="00BE70F2">
              <w:rPr>
                <w:noProof/>
                <w:webHidden/>
              </w:rPr>
              <w:fldChar w:fldCharType="begin"/>
            </w:r>
            <w:r w:rsidR="00BE70F2">
              <w:rPr>
                <w:noProof/>
                <w:webHidden/>
              </w:rPr>
              <w:instrText xml:space="preserve"> PAGEREF _Toc64318245 \h </w:instrText>
            </w:r>
            <w:r w:rsidR="00BE70F2">
              <w:rPr>
                <w:noProof/>
                <w:webHidden/>
              </w:rPr>
            </w:r>
            <w:r w:rsidR="00BE70F2">
              <w:rPr>
                <w:noProof/>
                <w:webHidden/>
              </w:rPr>
              <w:fldChar w:fldCharType="separate"/>
            </w:r>
            <w:r w:rsidR="00D76DE3">
              <w:rPr>
                <w:noProof/>
                <w:webHidden/>
              </w:rPr>
              <w:t>33</w:t>
            </w:r>
            <w:r w:rsidR="00BE70F2">
              <w:rPr>
                <w:noProof/>
                <w:webHidden/>
              </w:rPr>
              <w:fldChar w:fldCharType="end"/>
            </w:r>
          </w:hyperlink>
        </w:p>
        <w:p w14:paraId="15ECA9AA" w14:textId="52A0B386" w:rsidR="00BE70F2" w:rsidRDefault="00911C6F">
          <w:pPr>
            <w:pStyle w:val="ndice1"/>
            <w:tabs>
              <w:tab w:val="left" w:pos="1100"/>
            </w:tabs>
            <w:rPr>
              <w:rFonts w:asciiTheme="minorHAnsi" w:eastAsiaTheme="minorEastAsia" w:hAnsiTheme="minorHAnsi" w:cstheme="minorBidi"/>
              <w:noProof/>
              <w:lang w:val="pt-PT" w:eastAsia="pt-PT"/>
            </w:rPr>
          </w:pPr>
          <w:hyperlink w:anchor="_Toc64318246" w:history="1">
            <w:r w:rsidR="00BE70F2" w:rsidRPr="00C36178">
              <w:rPr>
                <w:rStyle w:val="Hiperligao"/>
                <w:noProof/>
              </w:rPr>
              <w:t>11.</w:t>
            </w:r>
            <w:r w:rsidR="00BE70F2">
              <w:rPr>
                <w:rFonts w:asciiTheme="minorHAnsi" w:eastAsiaTheme="minorEastAsia" w:hAnsiTheme="minorHAnsi" w:cstheme="minorBidi"/>
                <w:noProof/>
                <w:lang w:val="pt-PT" w:eastAsia="pt-PT"/>
              </w:rPr>
              <w:tab/>
            </w:r>
            <w:r w:rsidR="00BE70F2" w:rsidRPr="00C36178">
              <w:rPr>
                <w:rStyle w:val="Hiperligao"/>
                <w:noProof/>
              </w:rPr>
              <w:t>Webgrafia</w:t>
            </w:r>
            <w:r w:rsidR="00BE70F2">
              <w:rPr>
                <w:noProof/>
                <w:webHidden/>
              </w:rPr>
              <w:tab/>
            </w:r>
            <w:r w:rsidR="00BE70F2">
              <w:rPr>
                <w:noProof/>
                <w:webHidden/>
              </w:rPr>
              <w:fldChar w:fldCharType="begin"/>
            </w:r>
            <w:r w:rsidR="00BE70F2">
              <w:rPr>
                <w:noProof/>
                <w:webHidden/>
              </w:rPr>
              <w:instrText xml:space="preserve"> PAGEREF _Toc64318246 \h </w:instrText>
            </w:r>
            <w:r w:rsidR="00BE70F2">
              <w:rPr>
                <w:noProof/>
                <w:webHidden/>
              </w:rPr>
            </w:r>
            <w:r w:rsidR="00BE70F2">
              <w:rPr>
                <w:noProof/>
                <w:webHidden/>
              </w:rPr>
              <w:fldChar w:fldCharType="separate"/>
            </w:r>
            <w:r w:rsidR="00D76DE3">
              <w:rPr>
                <w:noProof/>
                <w:webHidden/>
              </w:rPr>
              <w:t>34</w:t>
            </w:r>
            <w:r w:rsidR="00BE70F2">
              <w:rPr>
                <w:noProof/>
                <w:webHidden/>
              </w:rPr>
              <w:fldChar w:fldCharType="end"/>
            </w:r>
          </w:hyperlink>
        </w:p>
        <w:p w14:paraId="3335A651" w14:textId="69C1CC5E" w:rsidR="00BE70F2" w:rsidRDefault="00911C6F">
          <w:pPr>
            <w:pStyle w:val="ndice1"/>
            <w:tabs>
              <w:tab w:val="left" w:pos="1100"/>
            </w:tabs>
            <w:rPr>
              <w:rFonts w:asciiTheme="minorHAnsi" w:eastAsiaTheme="minorEastAsia" w:hAnsiTheme="minorHAnsi" w:cstheme="minorBidi"/>
              <w:noProof/>
              <w:lang w:val="pt-PT" w:eastAsia="pt-PT"/>
            </w:rPr>
          </w:pPr>
          <w:hyperlink w:anchor="_Toc64318247" w:history="1">
            <w:r w:rsidR="00BE70F2" w:rsidRPr="00C36178">
              <w:rPr>
                <w:rStyle w:val="Hiperligao"/>
                <w:noProof/>
              </w:rPr>
              <w:t>12.</w:t>
            </w:r>
            <w:r w:rsidR="00BE70F2">
              <w:rPr>
                <w:rFonts w:asciiTheme="minorHAnsi" w:eastAsiaTheme="minorEastAsia" w:hAnsiTheme="minorHAnsi" w:cstheme="minorBidi"/>
                <w:noProof/>
                <w:lang w:val="pt-PT" w:eastAsia="pt-PT"/>
              </w:rPr>
              <w:tab/>
            </w:r>
            <w:r w:rsidR="00BE70F2" w:rsidRPr="00C36178">
              <w:rPr>
                <w:rStyle w:val="Hiperligao"/>
                <w:noProof/>
              </w:rPr>
              <w:t>Guia de instalação</w:t>
            </w:r>
            <w:r w:rsidR="00BE70F2">
              <w:rPr>
                <w:noProof/>
                <w:webHidden/>
              </w:rPr>
              <w:tab/>
            </w:r>
            <w:r w:rsidR="00BE70F2">
              <w:rPr>
                <w:noProof/>
                <w:webHidden/>
              </w:rPr>
              <w:fldChar w:fldCharType="begin"/>
            </w:r>
            <w:r w:rsidR="00BE70F2">
              <w:rPr>
                <w:noProof/>
                <w:webHidden/>
              </w:rPr>
              <w:instrText xml:space="preserve"> PAGEREF _Toc64318247 \h </w:instrText>
            </w:r>
            <w:r w:rsidR="00BE70F2">
              <w:rPr>
                <w:noProof/>
                <w:webHidden/>
              </w:rPr>
            </w:r>
            <w:r w:rsidR="00BE70F2">
              <w:rPr>
                <w:noProof/>
                <w:webHidden/>
              </w:rPr>
              <w:fldChar w:fldCharType="separate"/>
            </w:r>
            <w:r w:rsidR="00D76DE3">
              <w:rPr>
                <w:noProof/>
                <w:webHidden/>
              </w:rPr>
              <w:t>35</w:t>
            </w:r>
            <w:r w:rsidR="00BE70F2">
              <w:rPr>
                <w:noProof/>
                <w:webHidden/>
              </w:rPr>
              <w:fldChar w:fldCharType="end"/>
            </w:r>
          </w:hyperlink>
        </w:p>
        <w:p w14:paraId="2C3A36D0" w14:textId="46CA1D18" w:rsidR="00BE70F2" w:rsidRDefault="00911C6F">
          <w:pPr>
            <w:pStyle w:val="ndice1"/>
            <w:tabs>
              <w:tab w:val="left" w:pos="1100"/>
            </w:tabs>
            <w:rPr>
              <w:rFonts w:asciiTheme="minorHAnsi" w:eastAsiaTheme="minorEastAsia" w:hAnsiTheme="minorHAnsi" w:cstheme="minorBidi"/>
              <w:noProof/>
              <w:lang w:val="pt-PT" w:eastAsia="pt-PT"/>
            </w:rPr>
          </w:pPr>
          <w:hyperlink w:anchor="_Toc64318248" w:history="1">
            <w:r w:rsidR="00BE70F2" w:rsidRPr="00C36178">
              <w:rPr>
                <w:rStyle w:val="Hiperligao"/>
                <w:noProof/>
              </w:rPr>
              <w:t>13.</w:t>
            </w:r>
            <w:r w:rsidR="00BE70F2">
              <w:rPr>
                <w:rFonts w:asciiTheme="minorHAnsi" w:eastAsiaTheme="minorEastAsia" w:hAnsiTheme="minorHAnsi" w:cstheme="minorBidi"/>
                <w:noProof/>
                <w:lang w:val="pt-PT" w:eastAsia="pt-PT"/>
              </w:rPr>
              <w:tab/>
            </w:r>
            <w:r w:rsidR="00BE70F2" w:rsidRPr="00C36178">
              <w:rPr>
                <w:rStyle w:val="Hiperligao"/>
                <w:noProof/>
              </w:rPr>
              <w:t>Anexos</w:t>
            </w:r>
            <w:r w:rsidR="00BE70F2">
              <w:rPr>
                <w:noProof/>
                <w:webHidden/>
              </w:rPr>
              <w:tab/>
            </w:r>
            <w:r w:rsidR="00BE70F2">
              <w:rPr>
                <w:noProof/>
                <w:webHidden/>
              </w:rPr>
              <w:fldChar w:fldCharType="begin"/>
            </w:r>
            <w:r w:rsidR="00BE70F2">
              <w:rPr>
                <w:noProof/>
                <w:webHidden/>
              </w:rPr>
              <w:instrText xml:space="preserve"> PAGEREF _Toc64318248 \h </w:instrText>
            </w:r>
            <w:r w:rsidR="00BE70F2">
              <w:rPr>
                <w:noProof/>
                <w:webHidden/>
              </w:rPr>
            </w:r>
            <w:r w:rsidR="00BE70F2">
              <w:rPr>
                <w:noProof/>
                <w:webHidden/>
              </w:rPr>
              <w:fldChar w:fldCharType="separate"/>
            </w:r>
            <w:r w:rsidR="00D76DE3">
              <w:rPr>
                <w:noProof/>
                <w:webHidden/>
              </w:rPr>
              <w:t>36</w:t>
            </w:r>
            <w:r w:rsidR="00BE70F2">
              <w:rPr>
                <w:noProof/>
                <w:webHidden/>
              </w:rPr>
              <w:fldChar w:fldCharType="end"/>
            </w:r>
          </w:hyperlink>
        </w:p>
        <w:p w14:paraId="4511E15A" w14:textId="505584AE" w:rsidR="00663013" w:rsidRDefault="00663013" w:rsidP="00663013">
          <w:pPr>
            <w:jc w:val="both"/>
          </w:pPr>
          <w:r w:rsidRPr="004250BA">
            <w:rPr>
              <w:b/>
              <w:bCs/>
              <w:sz w:val="24"/>
              <w:szCs w:val="24"/>
            </w:rPr>
            <w:fldChar w:fldCharType="end"/>
          </w:r>
        </w:p>
      </w:sdtContent>
    </w:sdt>
    <w:p w14:paraId="17AD93B2" w14:textId="77777777" w:rsidR="00996763" w:rsidRDefault="00996763" w:rsidP="00C17BC3">
      <w:pPr>
        <w:pStyle w:val="Corpodetexto"/>
        <w:rPr>
          <w:lang w:val="pt-PT"/>
        </w:rPr>
      </w:pPr>
    </w:p>
    <w:p w14:paraId="0DE4B5B7" w14:textId="77777777" w:rsidR="00996763" w:rsidRDefault="00996763" w:rsidP="00C17BC3">
      <w:pPr>
        <w:pStyle w:val="Corpodetexto"/>
        <w:rPr>
          <w:lang w:val="pt-PT"/>
        </w:rPr>
      </w:pPr>
    </w:p>
    <w:p w14:paraId="66204FF1" w14:textId="2BEEA05C" w:rsidR="00AA49D7" w:rsidRDefault="00AA49D7">
      <w:pPr>
        <w:rPr>
          <w:lang w:val="pt-PT"/>
        </w:rPr>
      </w:pPr>
      <w:r>
        <w:rPr>
          <w:lang w:val="pt-PT"/>
        </w:rPr>
        <w:br w:type="page"/>
      </w:r>
    </w:p>
    <w:p w14:paraId="6F186629" w14:textId="307CB429" w:rsidR="00AA49D7" w:rsidRPr="00FB759C" w:rsidRDefault="00AA49D7">
      <w:pPr>
        <w:pStyle w:val="ndicedeilustraes"/>
        <w:tabs>
          <w:tab w:val="right" w:leader="dot" w:pos="8297"/>
        </w:tabs>
        <w:rPr>
          <w:b/>
          <w:bCs/>
          <w:sz w:val="24"/>
          <w:szCs w:val="24"/>
          <w:lang w:val="pt-PT"/>
        </w:rPr>
      </w:pPr>
      <w:r w:rsidRPr="00FB759C">
        <w:rPr>
          <w:b/>
          <w:bCs/>
          <w:sz w:val="24"/>
          <w:szCs w:val="24"/>
          <w:lang w:val="pt-PT"/>
        </w:rPr>
        <w:lastRenderedPageBreak/>
        <w:t>Índice de ilustrações</w:t>
      </w:r>
    </w:p>
    <w:p w14:paraId="40DD9610" w14:textId="77777777" w:rsidR="00AA49D7" w:rsidRDefault="00AA49D7">
      <w:pPr>
        <w:pStyle w:val="ndicedeilustraes"/>
        <w:tabs>
          <w:tab w:val="right" w:leader="dot" w:pos="8297"/>
        </w:tabs>
        <w:rPr>
          <w:sz w:val="24"/>
          <w:szCs w:val="24"/>
          <w:lang w:val="pt-PT"/>
        </w:rPr>
      </w:pPr>
    </w:p>
    <w:p w14:paraId="49B995A6" w14:textId="33AC3EA1" w:rsidR="004250BA" w:rsidRPr="004250BA" w:rsidRDefault="004250BA">
      <w:pPr>
        <w:pStyle w:val="ndicedeilustraes"/>
        <w:tabs>
          <w:tab w:val="right" w:leader="dot" w:pos="8297"/>
        </w:tabs>
        <w:rPr>
          <w:rFonts w:eastAsiaTheme="minorEastAsia" w:cstheme="minorBidi"/>
          <w:noProof/>
          <w:sz w:val="24"/>
          <w:szCs w:val="24"/>
          <w:lang w:val="pt-PT" w:eastAsia="pt-PT"/>
        </w:rPr>
      </w:pPr>
      <w:r w:rsidRPr="004250BA">
        <w:rPr>
          <w:sz w:val="24"/>
          <w:szCs w:val="24"/>
          <w:lang w:val="pt-PT"/>
        </w:rPr>
        <w:fldChar w:fldCharType="begin"/>
      </w:r>
      <w:r w:rsidRPr="004250BA">
        <w:rPr>
          <w:sz w:val="24"/>
          <w:szCs w:val="24"/>
          <w:lang w:val="pt-PT"/>
        </w:rPr>
        <w:instrText xml:space="preserve"> TOC \h \z \c "Figure" </w:instrText>
      </w:r>
      <w:r w:rsidRPr="004250BA">
        <w:rPr>
          <w:sz w:val="24"/>
          <w:szCs w:val="24"/>
          <w:lang w:val="pt-PT"/>
        </w:rPr>
        <w:fldChar w:fldCharType="separate"/>
      </w:r>
      <w:hyperlink w:anchor="_Toc64317961" w:history="1">
        <w:r w:rsidRPr="004250BA">
          <w:rPr>
            <w:rStyle w:val="Hiperligao"/>
            <w:noProof/>
            <w:sz w:val="24"/>
            <w:szCs w:val="24"/>
          </w:rPr>
          <w:t>1 - Arquitetura do sistema</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_Toc64317961 \h </w:instrText>
        </w:r>
        <w:r w:rsidRPr="004250BA">
          <w:rPr>
            <w:noProof/>
            <w:webHidden/>
            <w:sz w:val="24"/>
            <w:szCs w:val="24"/>
          </w:rPr>
        </w:r>
        <w:r w:rsidRPr="004250BA">
          <w:rPr>
            <w:noProof/>
            <w:webHidden/>
            <w:sz w:val="24"/>
            <w:szCs w:val="24"/>
          </w:rPr>
          <w:fldChar w:fldCharType="separate"/>
        </w:r>
        <w:r w:rsidR="00D76DE3">
          <w:rPr>
            <w:noProof/>
            <w:webHidden/>
            <w:sz w:val="24"/>
            <w:szCs w:val="24"/>
          </w:rPr>
          <w:t>5</w:t>
        </w:r>
        <w:r w:rsidRPr="004250BA">
          <w:rPr>
            <w:noProof/>
            <w:webHidden/>
            <w:sz w:val="24"/>
            <w:szCs w:val="24"/>
          </w:rPr>
          <w:fldChar w:fldCharType="end"/>
        </w:r>
      </w:hyperlink>
    </w:p>
    <w:p w14:paraId="6FAECEB4" w14:textId="7045839A" w:rsidR="004250BA" w:rsidRPr="004250BA" w:rsidRDefault="00911C6F">
      <w:pPr>
        <w:pStyle w:val="ndicedeilustraes"/>
        <w:tabs>
          <w:tab w:val="right" w:leader="dot" w:pos="8297"/>
        </w:tabs>
        <w:rPr>
          <w:rFonts w:eastAsiaTheme="minorEastAsia" w:cstheme="minorBidi"/>
          <w:noProof/>
          <w:sz w:val="24"/>
          <w:szCs w:val="24"/>
          <w:lang w:val="pt-PT" w:eastAsia="pt-PT"/>
        </w:rPr>
      </w:pPr>
      <w:hyperlink r:id="rId15" w:anchor="_Toc64317962" w:history="1">
        <w:r w:rsidR="004250BA" w:rsidRPr="004250BA">
          <w:rPr>
            <w:rStyle w:val="Hiperligao"/>
            <w:noProof/>
            <w:sz w:val="24"/>
            <w:szCs w:val="24"/>
          </w:rPr>
          <w:t>2 - Tabela de atividades dos utilizadores</w:t>
        </w:r>
        <w:r w:rsidR="004250BA" w:rsidRPr="004250BA">
          <w:rPr>
            <w:noProof/>
            <w:webHidden/>
            <w:sz w:val="24"/>
            <w:szCs w:val="24"/>
          </w:rPr>
          <w:tab/>
        </w:r>
        <w:r w:rsidR="004250BA" w:rsidRPr="004250BA">
          <w:rPr>
            <w:noProof/>
            <w:webHidden/>
            <w:sz w:val="24"/>
            <w:szCs w:val="24"/>
          </w:rPr>
          <w:fldChar w:fldCharType="begin"/>
        </w:r>
        <w:r w:rsidR="004250BA" w:rsidRPr="004250BA">
          <w:rPr>
            <w:noProof/>
            <w:webHidden/>
            <w:sz w:val="24"/>
            <w:szCs w:val="24"/>
          </w:rPr>
          <w:instrText xml:space="preserve"> PAGEREF _Toc64317962 \h </w:instrText>
        </w:r>
        <w:r w:rsidR="004250BA" w:rsidRPr="004250BA">
          <w:rPr>
            <w:noProof/>
            <w:webHidden/>
            <w:sz w:val="24"/>
            <w:szCs w:val="24"/>
          </w:rPr>
        </w:r>
        <w:r w:rsidR="004250BA" w:rsidRPr="004250BA">
          <w:rPr>
            <w:noProof/>
            <w:webHidden/>
            <w:sz w:val="24"/>
            <w:szCs w:val="24"/>
          </w:rPr>
          <w:fldChar w:fldCharType="separate"/>
        </w:r>
        <w:r w:rsidR="00D76DE3">
          <w:rPr>
            <w:noProof/>
            <w:webHidden/>
            <w:sz w:val="24"/>
            <w:szCs w:val="24"/>
          </w:rPr>
          <w:t>6</w:t>
        </w:r>
        <w:r w:rsidR="004250BA" w:rsidRPr="004250BA">
          <w:rPr>
            <w:noProof/>
            <w:webHidden/>
            <w:sz w:val="24"/>
            <w:szCs w:val="24"/>
          </w:rPr>
          <w:fldChar w:fldCharType="end"/>
        </w:r>
      </w:hyperlink>
    </w:p>
    <w:p w14:paraId="203CC195" w14:textId="0617B213" w:rsidR="004250BA" w:rsidRPr="004250BA" w:rsidRDefault="00911C6F">
      <w:pPr>
        <w:pStyle w:val="ndicedeilustraes"/>
        <w:tabs>
          <w:tab w:val="right" w:leader="dot" w:pos="8297"/>
        </w:tabs>
        <w:rPr>
          <w:rFonts w:eastAsiaTheme="minorEastAsia" w:cstheme="minorBidi"/>
          <w:noProof/>
          <w:sz w:val="24"/>
          <w:szCs w:val="24"/>
          <w:lang w:val="pt-PT" w:eastAsia="pt-PT"/>
        </w:rPr>
      </w:pPr>
      <w:hyperlink r:id="rId16" w:anchor="_Toc64317963" w:history="1">
        <w:r w:rsidR="004250BA" w:rsidRPr="004250BA">
          <w:rPr>
            <w:rStyle w:val="Hiperligao"/>
            <w:noProof/>
            <w:sz w:val="24"/>
            <w:szCs w:val="24"/>
          </w:rPr>
          <w:t>3 - Gráfico das atividades</w:t>
        </w:r>
        <w:r w:rsidR="004250BA" w:rsidRPr="004250BA">
          <w:rPr>
            <w:noProof/>
            <w:webHidden/>
            <w:sz w:val="24"/>
            <w:szCs w:val="24"/>
          </w:rPr>
          <w:tab/>
        </w:r>
        <w:r w:rsidR="004250BA" w:rsidRPr="004250BA">
          <w:rPr>
            <w:noProof/>
            <w:webHidden/>
            <w:sz w:val="24"/>
            <w:szCs w:val="24"/>
          </w:rPr>
          <w:fldChar w:fldCharType="begin"/>
        </w:r>
        <w:r w:rsidR="004250BA" w:rsidRPr="004250BA">
          <w:rPr>
            <w:noProof/>
            <w:webHidden/>
            <w:sz w:val="24"/>
            <w:szCs w:val="24"/>
          </w:rPr>
          <w:instrText xml:space="preserve"> PAGEREF _Toc64317963 \h </w:instrText>
        </w:r>
        <w:r w:rsidR="004250BA" w:rsidRPr="004250BA">
          <w:rPr>
            <w:noProof/>
            <w:webHidden/>
            <w:sz w:val="24"/>
            <w:szCs w:val="24"/>
          </w:rPr>
        </w:r>
        <w:r w:rsidR="004250BA" w:rsidRPr="004250BA">
          <w:rPr>
            <w:noProof/>
            <w:webHidden/>
            <w:sz w:val="24"/>
            <w:szCs w:val="24"/>
          </w:rPr>
          <w:fldChar w:fldCharType="separate"/>
        </w:r>
        <w:r w:rsidR="00D76DE3">
          <w:rPr>
            <w:noProof/>
            <w:webHidden/>
            <w:sz w:val="24"/>
            <w:szCs w:val="24"/>
          </w:rPr>
          <w:t>7</w:t>
        </w:r>
        <w:r w:rsidR="004250BA" w:rsidRPr="004250BA">
          <w:rPr>
            <w:noProof/>
            <w:webHidden/>
            <w:sz w:val="24"/>
            <w:szCs w:val="24"/>
          </w:rPr>
          <w:fldChar w:fldCharType="end"/>
        </w:r>
      </w:hyperlink>
    </w:p>
    <w:p w14:paraId="55DB4413" w14:textId="53E714E6" w:rsidR="004250BA" w:rsidRPr="004250BA" w:rsidRDefault="00911C6F">
      <w:pPr>
        <w:pStyle w:val="ndicedeilustraes"/>
        <w:tabs>
          <w:tab w:val="right" w:leader="dot" w:pos="8297"/>
        </w:tabs>
        <w:rPr>
          <w:rFonts w:eastAsiaTheme="minorEastAsia" w:cstheme="minorBidi"/>
          <w:noProof/>
          <w:sz w:val="24"/>
          <w:szCs w:val="24"/>
          <w:lang w:val="pt-PT" w:eastAsia="pt-PT"/>
        </w:rPr>
      </w:pPr>
      <w:hyperlink r:id="rId17" w:anchor="_Toc64317964" w:history="1">
        <w:r w:rsidR="004250BA" w:rsidRPr="004250BA">
          <w:rPr>
            <w:rStyle w:val="Hiperligao"/>
            <w:noProof/>
            <w:sz w:val="24"/>
            <w:szCs w:val="24"/>
          </w:rPr>
          <w:t>4 -Página inicial do website</w:t>
        </w:r>
        <w:r w:rsidR="004250BA" w:rsidRPr="004250BA">
          <w:rPr>
            <w:noProof/>
            <w:webHidden/>
            <w:sz w:val="24"/>
            <w:szCs w:val="24"/>
          </w:rPr>
          <w:tab/>
        </w:r>
        <w:r w:rsidR="004250BA" w:rsidRPr="004250BA">
          <w:rPr>
            <w:noProof/>
            <w:webHidden/>
            <w:sz w:val="24"/>
            <w:szCs w:val="24"/>
          </w:rPr>
          <w:fldChar w:fldCharType="begin"/>
        </w:r>
        <w:r w:rsidR="004250BA" w:rsidRPr="004250BA">
          <w:rPr>
            <w:noProof/>
            <w:webHidden/>
            <w:sz w:val="24"/>
            <w:szCs w:val="24"/>
          </w:rPr>
          <w:instrText xml:space="preserve"> PAGEREF _Toc64317964 \h </w:instrText>
        </w:r>
        <w:r w:rsidR="004250BA" w:rsidRPr="004250BA">
          <w:rPr>
            <w:noProof/>
            <w:webHidden/>
            <w:sz w:val="24"/>
            <w:szCs w:val="24"/>
          </w:rPr>
        </w:r>
        <w:r w:rsidR="004250BA" w:rsidRPr="004250BA">
          <w:rPr>
            <w:noProof/>
            <w:webHidden/>
            <w:sz w:val="24"/>
            <w:szCs w:val="24"/>
          </w:rPr>
          <w:fldChar w:fldCharType="separate"/>
        </w:r>
        <w:r w:rsidR="00D76DE3">
          <w:rPr>
            <w:noProof/>
            <w:webHidden/>
            <w:sz w:val="24"/>
            <w:szCs w:val="24"/>
          </w:rPr>
          <w:t>11</w:t>
        </w:r>
        <w:r w:rsidR="004250BA" w:rsidRPr="004250BA">
          <w:rPr>
            <w:noProof/>
            <w:webHidden/>
            <w:sz w:val="24"/>
            <w:szCs w:val="24"/>
          </w:rPr>
          <w:fldChar w:fldCharType="end"/>
        </w:r>
      </w:hyperlink>
    </w:p>
    <w:p w14:paraId="57CF69AA" w14:textId="6B4DC9C7" w:rsidR="004250BA" w:rsidRPr="004250BA" w:rsidRDefault="00911C6F">
      <w:pPr>
        <w:pStyle w:val="ndicedeilustraes"/>
        <w:tabs>
          <w:tab w:val="right" w:leader="dot" w:pos="8297"/>
        </w:tabs>
        <w:rPr>
          <w:rFonts w:eastAsiaTheme="minorEastAsia" w:cstheme="minorBidi"/>
          <w:noProof/>
          <w:sz w:val="24"/>
          <w:szCs w:val="24"/>
          <w:lang w:val="pt-PT" w:eastAsia="pt-PT"/>
        </w:rPr>
      </w:pPr>
      <w:hyperlink r:id="rId18" w:anchor="_Toc64317965" w:history="1">
        <w:r w:rsidR="004250BA" w:rsidRPr="004250BA">
          <w:rPr>
            <w:rStyle w:val="Hiperligao"/>
            <w:noProof/>
            <w:sz w:val="24"/>
            <w:szCs w:val="24"/>
          </w:rPr>
          <w:t>5 - Página de produtos</w:t>
        </w:r>
        <w:r w:rsidR="004250BA" w:rsidRPr="004250BA">
          <w:rPr>
            <w:noProof/>
            <w:webHidden/>
            <w:sz w:val="24"/>
            <w:szCs w:val="24"/>
          </w:rPr>
          <w:tab/>
        </w:r>
        <w:r w:rsidR="004250BA" w:rsidRPr="004250BA">
          <w:rPr>
            <w:noProof/>
            <w:webHidden/>
            <w:sz w:val="24"/>
            <w:szCs w:val="24"/>
          </w:rPr>
          <w:fldChar w:fldCharType="begin"/>
        </w:r>
        <w:r w:rsidR="004250BA" w:rsidRPr="004250BA">
          <w:rPr>
            <w:noProof/>
            <w:webHidden/>
            <w:sz w:val="24"/>
            <w:szCs w:val="24"/>
          </w:rPr>
          <w:instrText xml:space="preserve"> PAGEREF _Toc64317965 \h </w:instrText>
        </w:r>
        <w:r w:rsidR="004250BA" w:rsidRPr="004250BA">
          <w:rPr>
            <w:noProof/>
            <w:webHidden/>
            <w:sz w:val="24"/>
            <w:szCs w:val="24"/>
          </w:rPr>
        </w:r>
        <w:r w:rsidR="004250BA" w:rsidRPr="004250BA">
          <w:rPr>
            <w:noProof/>
            <w:webHidden/>
            <w:sz w:val="24"/>
            <w:szCs w:val="24"/>
          </w:rPr>
          <w:fldChar w:fldCharType="separate"/>
        </w:r>
        <w:r w:rsidR="00D76DE3">
          <w:rPr>
            <w:noProof/>
            <w:webHidden/>
            <w:sz w:val="24"/>
            <w:szCs w:val="24"/>
          </w:rPr>
          <w:t>12</w:t>
        </w:r>
        <w:r w:rsidR="004250BA" w:rsidRPr="004250BA">
          <w:rPr>
            <w:noProof/>
            <w:webHidden/>
            <w:sz w:val="24"/>
            <w:szCs w:val="24"/>
          </w:rPr>
          <w:fldChar w:fldCharType="end"/>
        </w:r>
      </w:hyperlink>
    </w:p>
    <w:p w14:paraId="4B1573A7" w14:textId="7818A30D" w:rsidR="004250BA" w:rsidRPr="004250BA" w:rsidRDefault="00911C6F">
      <w:pPr>
        <w:pStyle w:val="ndicedeilustraes"/>
        <w:tabs>
          <w:tab w:val="right" w:leader="dot" w:pos="8297"/>
        </w:tabs>
        <w:rPr>
          <w:rFonts w:eastAsiaTheme="minorEastAsia" w:cstheme="minorBidi"/>
          <w:noProof/>
          <w:sz w:val="24"/>
          <w:szCs w:val="24"/>
          <w:lang w:val="pt-PT" w:eastAsia="pt-PT"/>
        </w:rPr>
      </w:pPr>
      <w:hyperlink r:id="rId19" w:anchor="_Toc64317966" w:history="1">
        <w:r w:rsidR="004250BA" w:rsidRPr="004250BA">
          <w:rPr>
            <w:rStyle w:val="Hiperligao"/>
            <w:noProof/>
            <w:sz w:val="24"/>
            <w:szCs w:val="24"/>
          </w:rPr>
          <w:t>6 - Detalhes do produto</w:t>
        </w:r>
        <w:r w:rsidR="004250BA" w:rsidRPr="004250BA">
          <w:rPr>
            <w:noProof/>
            <w:webHidden/>
            <w:sz w:val="24"/>
            <w:szCs w:val="24"/>
          </w:rPr>
          <w:tab/>
        </w:r>
        <w:r w:rsidR="004250BA" w:rsidRPr="004250BA">
          <w:rPr>
            <w:noProof/>
            <w:webHidden/>
            <w:sz w:val="24"/>
            <w:szCs w:val="24"/>
          </w:rPr>
          <w:fldChar w:fldCharType="begin"/>
        </w:r>
        <w:r w:rsidR="004250BA" w:rsidRPr="004250BA">
          <w:rPr>
            <w:noProof/>
            <w:webHidden/>
            <w:sz w:val="24"/>
            <w:szCs w:val="24"/>
          </w:rPr>
          <w:instrText xml:space="preserve"> PAGEREF _Toc64317966 \h </w:instrText>
        </w:r>
        <w:r w:rsidR="004250BA" w:rsidRPr="004250BA">
          <w:rPr>
            <w:noProof/>
            <w:webHidden/>
            <w:sz w:val="24"/>
            <w:szCs w:val="24"/>
          </w:rPr>
        </w:r>
        <w:r w:rsidR="004250BA" w:rsidRPr="004250BA">
          <w:rPr>
            <w:noProof/>
            <w:webHidden/>
            <w:sz w:val="24"/>
            <w:szCs w:val="24"/>
          </w:rPr>
          <w:fldChar w:fldCharType="separate"/>
        </w:r>
        <w:r w:rsidR="00D76DE3">
          <w:rPr>
            <w:noProof/>
            <w:webHidden/>
            <w:sz w:val="24"/>
            <w:szCs w:val="24"/>
          </w:rPr>
          <w:t>13</w:t>
        </w:r>
        <w:r w:rsidR="004250BA" w:rsidRPr="004250BA">
          <w:rPr>
            <w:noProof/>
            <w:webHidden/>
            <w:sz w:val="24"/>
            <w:szCs w:val="24"/>
          </w:rPr>
          <w:fldChar w:fldCharType="end"/>
        </w:r>
      </w:hyperlink>
    </w:p>
    <w:p w14:paraId="11029FCB" w14:textId="409256E9" w:rsidR="004250BA" w:rsidRPr="004250BA" w:rsidRDefault="00911C6F">
      <w:pPr>
        <w:pStyle w:val="ndicedeilustraes"/>
        <w:tabs>
          <w:tab w:val="right" w:leader="dot" w:pos="8297"/>
        </w:tabs>
        <w:rPr>
          <w:rFonts w:eastAsiaTheme="minorEastAsia" w:cstheme="minorBidi"/>
          <w:noProof/>
          <w:sz w:val="24"/>
          <w:szCs w:val="24"/>
          <w:lang w:val="pt-PT" w:eastAsia="pt-PT"/>
        </w:rPr>
      </w:pPr>
      <w:hyperlink r:id="rId20" w:anchor="_Toc64317967" w:history="1">
        <w:r w:rsidR="004250BA" w:rsidRPr="004250BA">
          <w:rPr>
            <w:rStyle w:val="Hiperligao"/>
            <w:noProof/>
            <w:sz w:val="24"/>
            <w:szCs w:val="24"/>
          </w:rPr>
          <w:t>7- Carrinho do utilizador</w:t>
        </w:r>
        <w:r w:rsidR="004250BA" w:rsidRPr="004250BA">
          <w:rPr>
            <w:noProof/>
            <w:webHidden/>
            <w:sz w:val="24"/>
            <w:szCs w:val="24"/>
          </w:rPr>
          <w:tab/>
        </w:r>
        <w:r w:rsidR="004250BA" w:rsidRPr="004250BA">
          <w:rPr>
            <w:noProof/>
            <w:webHidden/>
            <w:sz w:val="24"/>
            <w:szCs w:val="24"/>
          </w:rPr>
          <w:fldChar w:fldCharType="begin"/>
        </w:r>
        <w:r w:rsidR="004250BA" w:rsidRPr="004250BA">
          <w:rPr>
            <w:noProof/>
            <w:webHidden/>
            <w:sz w:val="24"/>
            <w:szCs w:val="24"/>
          </w:rPr>
          <w:instrText xml:space="preserve"> PAGEREF _Toc64317967 \h </w:instrText>
        </w:r>
        <w:r w:rsidR="004250BA" w:rsidRPr="004250BA">
          <w:rPr>
            <w:noProof/>
            <w:webHidden/>
            <w:sz w:val="24"/>
            <w:szCs w:val="24"/>
          </w:rPr>
        </w:r>
        <w:r w:rsidR="004250BA" w:rsidRPr="004250BA">
          <w:rPr>
            <w:noProof/>
            <w:webHidden/>
            <w:sz w:val="24"/>
            <w:szCs w:val="24"/>
          </w:rPr>
          <w:fldChar w:fldCharType="separate"/>
        </w:r>
        <w:r w:rsidR="00D76DE3">
          <w:rPr>
            <w:noProof/>
            <w:webHidden/>
            <w:sz w:val="24"/>
            <w:szCs w:val="24"/>
          </w:rPr>
          <w:t>14</w:t>
        </w:r>
        <w:r w:rsidR="004250BA" w:rsidRPr="004250BA">
          <w:rPr>
            <w:noProof/>
            <w:webHidden/>
            <w:sz w:val="24"/>
            <w:szCs w:val="24"/>
          </w:rPr>
          <w:fldChar w:fldCharType="end"/>
        </w:r>
      </w:hyperlink>
    </w:p>
    <w:p w14:paraId="2CB8E538" w14:textId="7914BF4B" w:rsidR="004250BA" w:rsidRPr="004250BA" w:rsidRDefault="00911C6F">
      <w:pPr>
        <w:pStyle w:val="ndicedeilustraes"/>
        <w:tabs>
          <w:tab w:val="right" w:leader="dot" w:pos="8297"/>
        </w:tabs>
        <w:rPr>
          <w:rFonts w:eastAsiaTheme="minorEastAsia" w:cstheme="minorBidi"/>
          <w:noProof/>
          <w:sz w:val="24"/>
          <w:szCs w:val="24"/>
          <w:lang w:val="pt-PT" w:eastAsia="pt-PT"/>
        </w:rPr>
      </w:pPr>
      <w:hyperlink r:id="rId21" w:anchor="_Toc64317968" w:history="1">
        <w:r w:rsidR="004250BA" w:rsidRPr="004250BA">
          <w:rPr>
            <w:rStyle w:val="Hiperligao"/>
            <w:noProof/>
            <w:sz w:val="24"/>
            <w:szCs w:val="24"/>
          </w:rPr>
          <w:t>8 - Histórico de compras</w:t>
        </w:r>
        <w:r w:rsidR="004250BA" w:rsidRPr="004250BA">
          <w:rPr>
            <w:noProof/>
            <w:webHidden/>
            <w:sz w:val="24"/>
            <w:szCs w:val="24"/>
          </w:rPr>
          <w:tab/>
        </w:r>
        <w:r w:rsidR="004250BA" w:rsidRPr="004250BA">
          <w:rPr>
            <w:noProof/>
            <w:webHidden/>
            <w:sz w:val="24"/>
            <w:szCs w:val="24"/>
          </w:rPr>
          <w:fldChar w:fldCharType="begin"/>
        </w:r>
        <w:r w:rsidR="004250BA" w:rsidRPr="004250BA">
          <w:rPr>
            <w:noProof/>
            <w:webHidden/>
            <w:sz w:val="24"/>
            <w:szCs w:val="24"/>
          </w:rPr>
          <w:instrText xml:space="preserve"> PAGEREF _Toc64317968 \h </w:instrText>
        </w:r>
        <w:r w:rsidR="004250BA" w:rsidRPr="004250BA">
          <w:rPr>
            <w:noProof/>
            <w:webHidden/>
            <w:sz w:val="24"/>
            <w:szCs w:val="24"/>
          </w:rPr>
        </w:r>
        <w:r w:rsidR="004250BA" w:rsidRPr="004250BA">
          <w:rPr>
            <w:noProof/>
            <w:webHidden/>
            <w:sz w:val="24"/>
            <w:szCs w:val="24"/>
          </w:rPr>
          <w:fldChar w:fldCharType="separate"/>
        </w:r>
        <w:r w:rsidR="00D76DE3">
          <w:rPr>
            <w:noProof/>
            <w:webHidden/>
            <w:sz w:val="24"/>
            <w:szCs w:val="24"/>
          </w:rPr>
          <w:t>15</w:t>
        </w:r>
        <w:r w:rsidR="004250BA" w:rsidRPr="004250BA">
          <w:rPr>
            <w:noProof/>
            <w:webHidden/>
            <w:sz w:val="24"/>
            <w:szCs w:val="24"/>
          </w:rPr>
          <w:fldChar w:fldCharType="end"/>
        </w:r>
      </w:hyperlink>
    </w:p>
    <w:p w14:paraId="4C3E7135" w14:textId="6E2A9A40" w:rsidR="004250BA" w:rsidRPr="004250BA" w:rsidRDefault="00911C6F">
      <w:pPr>
        <w:pStyle w:val="ndicedeilustraes"/>
        <w:tabs>
          <w:tab w:val="right" w:leader="dot" w:pos="8297"/>
        </w:tabs>
        <w:rPr>
          <w:rFonts w:eastAsiaTheme="minorEastAsia" w:cstheme="minorBidi"/>
          <w:noProof/>
          <w:sz w:val="24"/>
          <w:szCs w:val="24"/>
          <w:lang w:val="pt-PT" w:eastAsia="pt-PT"/>
        </w:rPr>
      </w:pPr>
      <w:hyperlink r:id="rId22" w:anchor="_Toc64317969" w:history="1">
        <w:r w:rsidR="004250BA" w:rsidRPr="004250BA">
          <w:rPr>
            <w:rStyle w:val="Hiperligao"/>
            <w:noProof/>
            <w:sz w:val="24"/>
            <w:szCs w:val="24"/>
          </w:rPr>
          <w:t>9 - Atividade de produtos da aplicação</w:t>
        </w:r>
        <w:r w:rsidR="004250BA" w:rsidRPr="004250BA">
          <w:rPr>
            <w:noProof/>
            <w:webHidden/>
            <w:sz w:val="24"/>
            <w:szCs w:val="24"/>
          </w:rPr>
          <w:tab/>
        </w:r>
        <w:r w:rsidR="004250BA" w:rsidRPr="004250BA">
          <w:rPr>
            <w:noProof/>
            <w:webHidden/>
            <w:sz w:val="24"/>
            <w:szCs w:val="24"/>
          </w:rPr>
          <w:fldChar w:fldCharType="begin"/>
        </w:r>
        <w:r w:rsidR="004250BA" w:rsidRPr="004250BA">
          <w:rPr>
            <w:noProof/>
            <w:webHidden/>
            <w:sz w:val="24"/>
            <w:szCs w:val="24"/>
          </w:rPr>
          <w:instrText xml:space="preserve"> PAGEREF _Toc64317969 \h </w:instrText>
        </w:r>
        <w:r w:rsidR="004250BA" w:rsidRPr="004250BA">
          <w:rPr>
            <w:noProof/>
            <w:webHidden/>
            <w:sz w:val="24"/>
            <w:szCs w:val="24"/>
          </w:rPr>
        </w:r>
        <w:r w:rsidR="004250BA" w:rsidRPr="004250BA">
          <w:rPr>
            <w:noProof/>
            <w:webHidden/>
            <w:sz w:val="24"/>
            <w:szCs w:val="24"/>
          </w:rPr>
          <w:fldChar w:fldCharType="separate"/>
        </w:r>
        <w:r w:rsidR="00D76DE3">
          <w:rPr>
            <w:noProof/>
            <w:webHidden/>
            <w:sz w:val="24"/>
            <w:szCs w:val="24"/>
          </w:rPr>
          <w:t>16</w:t>
        </w:r>
        <w:r w:rsidR="004250BA" w:rsidRPr="004250BA">
          <w:rPr>
            <w:noProof/>
            <w:webHidden/>
            <w:sz w:val="24"/>
            <w:szCs w:val="24"/>
          </w:rPr>
          <w:fldChar w:fldCharType="end"/>
        </w:r>
      </w:hyperlink>
    </w:p>
    <w:p w14:paraId="1289CC42" w14:textId="23B731ED" w:rsidR="004250BA" w:rsidRPr="004250BA" w:rsidRDefault="00911C6F">
      <w:pPr>
        <w:pStyle w:val="ndicedeilustraes"/>
        <w:tabs>
          <w:tab w:val="right" w:leader="dot" w:pos="8297"/>
        </w:tabs>
        <w:rPr>
          <w:rFonts w:eastAsiaTheme="minorEastAsia" w:cstheme="minorBidi"/>
          <w:noProof/>
          <w:sz w:val="24"/>
          <w:szCs w:val="24"/>
          <w:lang w:val="pt-PT" w:eastAsia="pt-PT"/>
        </w:rPr>
      </w:pPr>
      <w:hyperlink r:id="rId23" w:anchor="_Toc64317970" w:history="1">
        <w:r w:rsidR="004250BA" w:rsidRPr="004250BA">
          <w:rPr>
            <w:rStyle w:val="Hiperligao"/>
            <w:noProof/>
            <w:sz w:val="24"/>
            <w:szCs w:val="24"/>
          </w:rPr>
          <w:t>10 - Detalhes dos produto</w:t>
        </w:r>
        <w:r w:rsidR="004250BA" w:rsidRPr="004250BA">
          <w:rPr>
            <w:noProof/>
            <w:webHidden/>
            <w:sz w:val="24"/>
            <w:szCs w:val="24"/>
          </w:rPr>
          <w:tab/>
        </w:r>
        <w:r w:rsidR="004250BA" w:rsidRPr="004250BA">
          <w:rPr>
            <w:noProof/>
            <w:webHidden/>
            <w:sz w:val="24"/>
            <w:szCs w:val="24"/>
          </w:rPr>
          <w:fldChar w:fldCharType="begin"/>
        </w:r>
        <w:r w:rsidR="004250BA" w:rsidRPr="004250BA">
          <w:rPr>
            <w:noProof/>
            <w:webHidden/>
            <w:sz w:val="24"/>
            <w:szCs w:val="24"/>
          </w:rPr>
          <w:instrText xml:space="preserve"> PAGEREF _Toc64317970 \h </w:instrText>
        </w:r>
        <w:r w:rsidR="004250BA" w:rsidRPr="004250BA">
          <w:rPr>
            <w:noProof/>
            <w:webHidden/>
            <w:sz w:val="24"/>
            <w:szCs w:val="24"/>
          </w:rPr>
        </w:r>
        <w:r w:rsidR="004250BA" w:rsidRPr="004250BA">
          <w:rPr>
            <w:noProof/>
            <w:webHidden/>
            <w:sz w:val="24"/>
            <w:szCs w:val="24"/>
          </w:rPr>
          <w:fldChar w:fldCharType="separate"/>
        </w:r>
        <w:r w:rsidR="00D76DE3">
          <w:rPr>
            <w:noProof/>
            <w:webHidden/>
            <w:sz w:val="24"/>
            <w:szCs w:val="24"/>
          </w:rPr>
          <w:t>17</w:t>
        </w:r>
        <w:r w:rsidR="004250BA" w:rsidRPr="004250BA">
          <w:rPr>
            <w:noProof/>
            <w:webHidden/>
            <w:sz w:val="24"/>
            <w:szCs w:val="24"/>
          </w:rPr>
          <w:fldChar w:fldCharType="end"/>
        </w:r>
      </w:hyperlink>
    </w:p>
    <w:p w14:paraId="4B6DB6D3" w14:textId="7D51C761" w:rsidR="004250BA" w:rsidRPr="004250BA" w:rsidRDefault="00911C6F">
      <w:pPr>
        <w:pStyle w:val="ndicedeilustraes"/>
        <w:tabs>
          <w:tab w:val="right" w:leader="dot" w:pos="8297"/>
        </w:tabs>
        <w:rPr>
          <w:rFonts w:eastAsiaTheme="minorEastAsia" w:cstheme="minorBidi"/>
          <w:noProof/>
          <w:sz w:val="24"/>
          <w:szCs w:val="24"/>
          <w:lang w:val="pt-PT" w:eastAsia="pt-PT"/>
        </w:rPr>
      </w:pPr>
      <w:hyperlink r:id="rId24" w:anchor="_Toc64317971" w:history="1">
        <w:r w:rsidR="004250BA" w:rsidRPr="004250BA">
          <w:rPr>
            <w:rStyle w:val="Hiperligao"/>
            <w:noProof/>
            <w:sz w:val="24"/>
            <w:szCs w:val="24"/>
          </w:rPr>
          <w:t>11 - Carrinho na aplicação</w:t>
        </w:r>
        <w:r w:rsidR="004250BA" w:rsidRPr="004250BA">
          <w:rPr>
            <w:noProof/>
            <w:webHidden/>
            <w:sz w:val="24"/>
            <w:szCs w:val="24"/>
          </w:rPr>
          <w:tab/>
        </w:r>
        <w:r w:rsidR="004250BA" w:rsidRPr="004250BA">
          <w:rPr>
            <w:noProof/>
            <w:webHidden/>
            <w:sz w:val="24"/>
            <w:szCs w:val="24"/>
          </w:rPr>
          <w:fldChar w:fldCharType="begin"/>
        </w:r>
        <w:r w:rsidR="004250BA" w:rsidRPr="004250BA">
          <w:rPr>
            <w:noProof/>
            <w:webHidden/>
            <w:sz w:val="24"/>
            <w:szCs w:val="24"/>
          </w:rPr>
          <w:instrText xml:space="preserve"> PAGEREF _Toc64317971 \h </w:instrText>
        </w:r>
        <w:r w:rsidR="004250BA" w:rsidRPr="004250BA">
          <w:rPr>
            <w:noProof/>
            <w:webHidden/>
            <w:sz w:val="24"/>
            <w:szCs w:val="24"/>
          </w:rPr>
        </w:r>
        <w:r w:rsidR="004250BA" w:rsidRPr="004250BA">
          <w:rPr>
            <w:noProof/>
            <w:webHidden/>
            <w:sz w:val="24"/>
            <w:szCs w:val="24"/>
          </w:rPr>
          <w:fldChar w:fldCharType="separate"/>
        </w:r>
        <w:r w:rsidR="00D76DE3">
          <w:rPr>
            <w:noProof/>
            <w:webHidden/>
            <w:sz w:val="24"/>
            <w:szCs w:val="24"/>
          </w:rPr>
          <w:t>18</w:t>
        </w:r>
        <w:r w:rsidR="004250BA" w:rsidRPr="004250BA">
          <w:rPr>
            <w:noProof/>
            <w:webHidden/>
            <w:sz w:val="24"/>
            <w:szCs w:val="24"/>
          </w:rPr>
          <w:fldChar w:fldCharType="end"/>
        </w:r>
      </w:hyperlink>
    </w:p>
    <w:p w14:paraId="4B0B94FE" w14:textId="4A15F378" w:rsidR="004250BA" w:rsidRPr="004250BA" w:rsidRDefault="00911C6F">
      <w:pPr>
        <w:pStyle w:val="ndicedeilustraes"/>
        <w:tabs>
          <w:tab w:val="right" w:leader="dot" w:pos="8297"/>
        </w:tabs>
        <w:rPr>
          <w:rFonts w:eastAsiaTheme="minorEastAsia" w:cstheme="minorBidi"/>
          <w:noProof/>
          <w:sz w:val="24"/>
          <w:szCs w:val="24"/>
          <w:lang w:val="pt-PT" w:eastAsia="pt-PT"/>
        </w:rPr>
      </w:pPr>
      <w:hyperlink r:id="rId25" w:anchor="_Toc64317972" w:history="1">
        <w:r w:rsidR="004250BA" w:rsidRPr="004250BA">
          <w:rPr>
            <w:rStyle w:val="Hiperligao"/>
            <w:noProof/>
            <w:sz w:val="24"/>
            <w:szCs w:val="24"/>
          </w:rPr>
          <w:t>12 - Caso de uso</w:t>
        </w:r>
        <w:r w:rsidR="004250BA" w:rsidRPr="004250BA">
          <w:rPr>
            <w:noProof/>
            <w:webHidden/>
            <w:sz w:val="24"/>
            <w:szCs w:val="24"/>
          </w:rPr>
          <w:tab/>
        </w:r>
        <w:r w:rsidR="004250BA" w:rsidRPr="004250BA">
          <w:rPr>
            <w:noProof/>
            <w:webHidden/>
            <w:sz w:val="24"/>
            <w:szCs w:val="24"/>
          </w:rPr>
          <w:fldChar w:fldCharType="begin"/>
        </w:r>
        <w:r w:rsidR="004250BA" w:rsidRPr="004250BA">
          <w:rPr>
            <w:noProof/>
            <w:webHidden/>
            <w:sz w:val="24"/>
            <w:szCs w:val="24"/>
          </w:rPr>
          <w:instrText xml:space="preserve"> PAGEREF _Toc64317972 \h </w:instrText>
        </w:r>
        <w:r w:rsidR="004250BA" w:rsidRPr="004250BA">
          <w:rPr>
            <w:noProof/>
            <w:webHidden/>
            <w:sz w:val="24"/>
            <w:szCs w:val="24"/>
          </w:rPr>
        </w:r>
        <w:r w:rsidR="004250BA" w:rsidRPr="004250BA">
          <w:rPr>
            <w:noProof/>
            <w:webHidden/>
            <w:sz w:val="24"/>
            <w:szCs w:val="24"/>
          </w:rPr>
          <w:fldChar w:fldCharType="separate"/>
        </w:r>
        <w:r w:rsidR="00D76DE3">
          <w:rPr>
            <w:noProof/>
            <w:webHidden/>
            <w:sz w:val="24"/>
            <w:szCs w:val="24"/>
          </w:rPr>
          <w:t>19</w:t>
        </w:r>
        <w:r w:rsidR="004250BA" w:rsidRPr="004250BA">
          <w:rPr>
            <w:noProof/>
            <w:webHidden/>
            <w:sz w:val="24"/>
            <w:szCs w:val="24"/>
          </w:rPr>
          <w:fldChar w:fldCharType="end"/>
        </w:r>
      </w:hyperlink>
    </w:p>
    <w:p w14:paraId="165FB409" w14:textId="34470EDF" w:rsidR="004250BA" w:rsidRPr="004250BA" w:rsidRDefault="00911C6F">
      <w:pPr>
        <w:pStyle w:val="ndicedeilustraes"/>
        <w:tabs>
          <w:tab w:val="right" w:leader="dot" w:pos="8297"/>
        </w:tabs>
        <w:rPr>
          <w:rFonts w:eastAsiaTheme="minorEastAsia" w:cstheme="minorBidi"/>
          <w:noProof/>
          <w:sz w:val="24"/>
          <w:szCs w:val="24"/>
          <w:lang w:val="pt-PT" w:eastAsia="pt-PT"/>
        </w:rPr>
      </w:pPr>
      <w:hyperlink w:anchor="_Toc64317973" w:history="1">
        <w:r w:rsidR="004250BA" w:rsidRPr="004250BA">
          <w:rPr>
            <w:rStyle w:val="Hiperligao"/>
            <w:rFonts w:cs="Times New Roman"/>
            <w:iCs/>
            <w:noProof/>
            <w:sz w:val="24"/>
            <w:szCs w:val="24"/>
            <w:lang w:val="pt-PT"/>
          </w:rPr>
          <w:t>13</w:t>
        </w:r>
        <w:r w:rsidR="004250BA" w:rsidRPr="004250BA">
          <w:rPr>
            <w:rStyle w:val="Hiperligao"/>
            <w:noProof/>
            <w:sz w:val="24"/>
            <w:szCs w:val="24"/>
            <w:lang w:val="pt-PT"/>
          </w:rPr>
          <w:t xml:space="preserve"> - Estrutura das tabelas da base de dados</w:t>
        </w:r>
        <w:r w:rsidR="004250BA" w:rsidRPr="004250BA">
          <w:rPr>
            <w:noProof/>
            <w:webHidden/>
            <w:sz w:val="24"/>
            <w:szCs w:val="24"/>
          </w:rPr>
          <w:tab/>
        </w:r>
        <w:r w:rsidR="004250BA" w:rsidRPr="004250BA">
          <w:rPr>
            <w:noProof/>
            <w:webHidden/>
            <w:sz w:val="24"/>
            <w:szCs w:val="24"/>
          </w:rPr>
          <w:fldChar w:fldCharType="begin"/>
        </w:r>
        <w:r w:rsidR="004250BA" w:rsidRPr="004250BA">
          <w:rPr>
            <w:noProof/>
            <w:webHidden/>
            <w:sz w:val="24"/>
            <w:szCs w:val="24"/>
          </w:rPr>
          <w:instrText xml:space="preserve"> PAGEREF _Toc64317973 \h </w:instrText>
        </w:r>
        <w:r w:rsidR="004250BA" w:rsidRPr="004250BA">
          <w:rPr>
            <w:noProof/>
            <w:webHidden/>
            <w:sz w:val="24"/>
            <w:szCs w:val="24"/>
          </w:rPr>
        </w:r>
        <w:r w:rsidR="004250BA" w:rsidRPr="004250BA">
          <w:rPr>
            <w:noProof/>
            <w:webHidden/>
            <w:sz w:val="24"/>
            <w:szCs w:val="24"/>
          </w:rPr>
          <w:fldChar w:fldCharType="separate"/>
        </w:r>
        <w:r w:rsidR="00D76DE3">
          <w:rPr>
            <w:noProof/>
            <w:webHidden/>
            <w:sz w:val="24"/>
            <w:szCs w:val="24"/>
          </w:rPr>
          <w:t>22</w:t>
        </w:r>
        <w:r w:rsidR="004250BA" w:rsidRPr="004250BA">
          <w:rPr>
            <w:noProof/>
            <w:webHidden/>
            <w:sz w:val="24"/>
            <w:szCs w:val="24"/>
          </w:rPr>
          <w:fldChar w:fldCharType="end"/>
        </w:r>
      </w:hyperlink>
    </w:p>
    <w:p w14:paraId="708A75FD" w14:textId="486B7A73" w:rsidR="004250BA" w:rsidRPr="004250BA" w:rsidRDefault="00911C6F">
      <w:pPr>
        <w:pStyle w:val="ndicedeilustraes"/>
        <w:tabs>
          <w:tab w:val="right" w:leader="dot" w:pos="8297"/>
        </w:tabs>
        <w:rPr>
          <w:rFonts w:eastAsiaTheme="minorEastAsia" w:cstheme="minorBidi"/>
          <w:noProof/>
          <w:sz w:val="24"/>
          <w:szCs w:val="24"/>
          <w:lang w:val="pt-PT" w:eastAsia="pt-PT"/>
        </w:rPr>
      </w:pPr>
      <w:hyperlink r:id="rId26" w:anchor="_Toc64317974" w:history="1">
        <w:r w:rsidR="004250BA" w:rsidRPr="004250BA">
          <w:rPr>
            <w:rStyle w:val="Hiperligao"/>
            <w:noProof/>
            <w:sz w:val="24"/>
            <w:szCs w:val="24"/>
          </w:rPr>
          <w:t>14 - Mockup inicial</w:t>
        </w:r>
        <w:r w:rsidR="004250BA" w:rsidRPr="004250BA">
          <w:rPr>
            <w:noProof/>
            <w:webHidden/>
            <w:sz w:val="24"/>
            <w:szCs w:val="24"/>
          </w:rPr>
          <w:tab/>
        </w:r>
        <w:r w:rsidR="004250BA" w:rsidRPr="004250BA">
          <w:rPr>
            <w:noProof/>
            <w:webHidden/>
            <w:sz w:val="24"/>
            <w:szCs w:val="24"/>
          </w:rPr>
          <w:fldChar w:fldCharType="begin"/>
        </w:r>
        <w:r w:rsidR="004250BA" w:rsidRPr="004250BA">
          <w:rPr>
            <w:noProof/>
            <w:webHidden/>
            <w:sz w:val="24"/>
            <w:szCs w:val="24"/>
          </w:rPr>
          <w:instrText xml:space="preserve"> PAGEREF _Toc64317974 \h </w:instrText>
        </w:r>
        <w:r w:rsidR="004250BA" w:rsidRPr="004250BA">
          <w:rPr>
            <w:noProof/>
            <w:webHidden/>
            <w:sz w:val="24"/>
            <w:szCs w:val="24"/>
          </w:rPr>
        </w:r>
        <w:r w:rsidR="004250BA" w:rsidRPr="004250BA">
          <w:rPr>
            <w:noProof/>
            <w:webHidden/>
            <w:sz w:val="24"/>
            <w:szCs w:val="24"/>
          </w:rPr>
          <w:fldChar w:fldCharType="separate"/>
        </w:r>
        <w:r w:rsidR="00D76DE3">
          <w:rPr>
            <w:noProof/>
            <w:webHidden/>
            <w:sz w:val="24"/>
            <w:szCs w:val="24"/>
          </w:rPr>
          <w:t>23</w:t>
        </w:r>
        <w:r w:rsidR="004250BA" w:rsidRPr="004250BA">
          <w:rPr>
            <w:noProof/>
            <w:webHidden/>
            <w:sz w:val="24"/>
            <w:szCs w:val="24"/>
          </w:rPr>
          <w:fldChar w:fldCharType="end"/>
        </w:r>
      </w:hyperlink>
    </w:p>
    <w:p w14:paraId="0ADD5802" w14:textId="28BBBD87" w:rsidR="004250BA" w:rsidRPr="004250BA" w:rsidRDefault="00911C6F">
      <w:pPr>
        <w:pStyle w:val="ndicedeilustraes"/>
        <w:tabs>
          <w:tab w:val="right" w:leader="dot" w:pos="8297"/>
        </w:tabs>
        <w:rPr>
          <w:rFonts w:eastAsiaTheme="minorEastAsia" w:cstheme="minorBidi"/>
          <w:noProof/>
          <w:sz w:val="24"/>
          <w:szCs w:val="24"/>
          <w:lang w:val="pt-PT" w:eastAsia="pt-PT"/>
        </w:rPr>
      </w:pPr>
      <w:hyperlink w:anchor="_Toc64317975" w:history="1">
        <w:r w:rsidR="004250BA" w:rsidRPr="004250BA">
          <w:rPr>
            <w:rStyle w:val="Hiperligao"/>
            <w:noProof/>
            <w:sz w:val="24"/>
            <w:szCs w:val="24"/>
            <w:lang w:val="pt-PT"/>
          </w:rPr>
          <w:t>15 - Estrutura de funcionamento explicada</w:t>
        </w:r>
        <w:r w:rsidR="004250BA" w:rsidRPr="004250BA">
          <w:rPr>
            <w:noProof/>
            <w:webHidden/>
            <w:sz w:val="24"/>
            <w:szCs w:val="24"/>
          </w:rPr>
          <w:tab/>
        </w:r>
        <w:r w:rsidR="004250BA" w:rsidRPr="004250BA">
          <w:rPr>
            <w:noProof/>
            <w:webHidden/>
            <w:sz w:val="24"/>
            <w:szCs w:val="24"/>
          </w:rPr>
          <w:fldChar w:fldCharType="begin"/>
        </w:r>
        <w:r w:rsidR="004250BA" w:rsidRPr="004250BA">
          <w:rPr>
            <w:noProof/>
            <w:webHidden/>
            <w:sz w:val="24"/>
            <w:szCs w:val="24"/>
          </w:rPr>
          <w:instrText xml:space="preserve"> PAGEREF _Toc64317975 \h </w:instrText>
        </w:r>
        <w:r w:rsidR="004250BA" w:rsidRPr="004250BA">
          <w:rPr>
            <w:noProof/>
            <w:webHidden/>
            <w:sz w:val="24"/>
            <w:szCs w:val="24"/>
          </w:rPr>
        </w:r>
        <w:r w:rsidR="004250BA" w:rsidRPr="004250BA">
          <w:rPr>
            <w:noProof/>
            <w:webHidden/>
            <w:sz w:val="24"/>
            <w:szCs w:val="24"/>
          </w:rPr>
          <w:fldChar w:fldCharType="separate"/>
        </w:r>
        <w:r w:rsidR="00D76DE3">
          <w:rPr>
            <w:noProof/>
            <w:webHidden/>
            <w:sz w:val="24"/>
            <w:szCs w:val="24"/>
          </w:rPr>
          <w:t>24</w:t>
        </w:r>
        <w:r w:rsidR="004250BA" w:rsidRPr="004250BA">
          <w:rPr>
            <w:noProof/>
            <w:webHidden/>
            <w:sz w:val="24"/>
            <w:szCs w:val="24"/>
          </w:rPr>
          <w:fldChar w:fldCharType="end"/>
        </w:r>
      </w:hyperlink>
    </w:p>
    <w:p w14:paraId="68860A2F" w14:textId="75A0155A" w:rsidR="004250BA" w:rsidRPr="004250BA" w:rsidRDefault="00911C6F">
      <w:pPr>
        <w:pStyle w:val="ndicedeilustraes"/>
        <w:tabs>
          <w:tab w:val="right" w:leader="dot" w:pos="8297"/>
        </w:tabs>
        <w:rPr>
          <w:rFonts w:eastAsiaTheme="minorEastAsia" w:cstheme="minorBidi"/>
          <w:noProof/>
          <w:sz w:val="24"/>
          <w:szCs w:val="24"/>
          <w:lang w:val="pt-PT" w:eastAsia="pt-PT"/>
        </w:rPr>
      </w:pPr>
      <w:hyperlink r:id="rId27" w:anchor="_Toc64317976" w:history="1">
        <w:r w:rsidR="004250BA" w:rsidRPr="004250BA">
          <w:rPr>
            <w:rStyle w:val="Hiperligao"/>
            <w:noProof/>
            <w:sz w:val="24"/>
            <w:szCs w:val="24"/>
          </w:rPr>
          <w:t>16 - Mockup inicial do site</w:t>
        </w:r>
        <w:r w:rsidR="004250BA" w:rsidRPr="004250BA">
          <w:rPr>
            <w:noProof/>
            <w:webHidden/>
            <w:sz w:val="24"/>
            <w:szCs w:val="24"/>
          </w:rPr>
          <w:tab/>
        </w:r>
        <w:r w:rsidR="004250BA" w:rsidRPr="004250BA">
          <w:rPr>
            <w:noProof/>
            <w:webHidden/>
            <w:sz w:val="24"/>
            <w:szCs w:val="24"/>
          </w:rPr>
          <w:fldChar w:fldCharType="begin"/>
        </w:r>
        <w:r w:rsidR="004250BA" w:rsidRPr="004250BA">
          <w:rPr>
            <w:noProof/>
            <w:webHidden/>
            <w:sz w:val="24"/>
            <w:szCs w:val="24"/>
          </w:rPr>
          <w:instrText xml:space="preserve"> PAGEREF _Toc64317976 \h </w:instrText>
        </w:r>
        <w:r w:rsidR="004250BA" w:rsidRPr="004250BA">
          <w:rPr>
            <w:noProof/>
            <w:webHidden/>
            <w:sz w:val="24"/>
            <w:szCs w:val="24"/>
          </w:rPr>
        </w:r>
        <w:r w:rsidR="004250BA" w:rsidRPr="004250BA">
          <w:rPr>
            <w:noProof/>
            <w:webHidden/>
            <w:sz w:val="24"/>
            <w:szCs w:val="24"/>
          </w:rPr>
          <w:fldChar w:fldCharType="separate"/>
        </w:r>
        <w:r w:rsidR="00D76DE3">
          <w:rPr>
            <w:noProof/>
            <w:webHidden/>
            <w:sz w:val="24"/>
            <w:szCs w:val="24"/>
          </w:rPr>
          <w:t>25</w:t>
        </w:r>
        <w:r w:rsidR="004250BA" w:rsidRPr="004250BA">
          <w:rPr>
            <w:noProof/>
            <w:webHidden/>
            <w:sz w:val="24"/>
            <w:szCs w:val="24"/>
          </w:rPr>
          <w:fldChar w:fldCharType="end"/>
        </w:r>
      </w:hyperlink>
    </w:p>
    <w:p w14:paraId="79419585" w14:textId="15D84435" w:rsidR="004250BA" w:rsidRPr="004250BA" w:rsidRDefault="00911C6F">
      <w:pPr>
        <w:pStyle w:val="ndicedeilustraes"/>
        <w:tabs>
          <w:tab w:val="right" w:leader="dot" w:pos="8297"/>
        </w:tabs>
        <w:rPr>
          <w:rFonts w:eastAsiaTheme="minorEastAsia" w:cstheme="minorBidi"/>
          <w:noProof/>
          <w:sz w:val="24"/>
          <w:szCs w:val="24"/>
          <w:lang w:val="pt-PT" w:eastAsia="pt-PT"/>
        </w:rPr>
      </w:pPr>
      <w:hyperlink r:id="rId28" w:anchor="_Toc64317977" w:history="1">
        <w:r w:rsidR="004250BA" w:rsidRPr="004250BA">
          <w:rPr>
            <w:rStyle w:val="Hiperligao"/>
            <w:noProof/>
            <w:sz w:val="24"/>
            <w:szCs w:val="24"/>
          </w:rPr>
          <w:t>17 - Estrutura do frontoffice explicada</w:t>
        </w:r>
        <w:r w:rsidR="004250BA" w:rsidRPr="004250BA">
          <w:rPr>
            <w:noProof/>
            <w:webHidden/>
            <w:sz w:val="24"/>
            <w:szCs w:val="24"/>
          </w:rPr>
          <w:tab/>
        </w:r>
        <w:r w:rsidR="004250BA" w:rsidRPr="004250BA">
          <w:rPr>
            <w:noProof/>
            <w:webHidden/>
            <w:sz w:val="24"/>
            <w:szCs w:val="24"/>
          </w:rPr>
          <w:fldChar w:fldCharType="begin"/>
        </w:r>
        <w:r w:rsidR="004250BA" w:rsidRPr="004250BA">
          <w:rPr>
            <w:noProof/>
            <w:webHidden/>
            <w:sz w:val="24"/>
            <w:szCs w:val="24"/>
          </w:rPr>
          <w:instrText xml:space="preserve"> PAGEREF _Toc64317977 \h </w:instrText>
        </w:r>
        <w:r w:rsidR="004250BA" w:rsidRPr="004250BA">
          <w:rPr>
            <w:noProof/>
            <w:webHidden/>
            <w:sz w:val="24"/>
            <w:szCs w:val="24"/>
          </w:rPr>
        </w:r>
        <w:r w:rsidR="004250BA" w:rsidRPr="004250BA">
          <w:rPr>
            <w:noProof/>
            <w:webHidden/>
            <w:sz w:val="24"/>
            <w:szCs w:val="24"/>
          </w:rPr>
          <w:fldChar w:fldCharType="separate"/>
        </w:r>
        <w:r w:rsidR="00D76DE3">
          <w:rPr>
            <w:noProof/>
            <w:webHidden/>
            <w:sz w:val="24"/>
            <w:szCs w:val="24"/>
          </w:rPr>
          <w:t>26</w:t>
        </w:r>
        <w:r w:rsidR="004250BA" w:rsidRPr="004250BA">
          <w:rPr>
            <w:noProof/>
            <w:webHidden/>
            <w:sz w:val="24"/>
            <w:szCs w:val="24"/>
          </w:rPr>
          <w:fldChar w:fldCharType="end"/>
        </w:r>
      </w:hyperlink>
    </w:p>
    <w:p w14:paraId="64121776" w14:textId="0E8BF4E9" w:rsidR="004250BA" w:rsidRPr="004250BA" w:rsidRDefault="00911C6F">
      <w:pPr>
        <w:pStyle w:val="ndicedeilustraes"/>
        <w:tabs>
          <w:tab w:val="right" w:leader="dot" w:pos="8297"/>
        </w:tabs>
        <w:rPr>
          <w:rFonts w:eastAsiaTheme="minorEastAsia" w:cstheme="minorBidi"/>
          <w:noProof/>
          <w:sz w:val="24"/>
          <w:szCs w:val="24"/>
          <w:lang w:val="pt-PT" w:eastAsia="pt-PT"/>
        </w:rPr>
      </w:pPr>
      <w:hyperlink w:anchor="_Toc64317978" w:history="1">
        <w:r w:rsidR="004250BA" w:rsidRPr="004250BA">
          <w:rPr>
            <w:rStyle w:val="Hiperligao"/>
            <w:noProof/>
            <w:sz w:val="24"/>
            <w:szCs w:val="24"/>
            <w:lang w:val="pt-PT"/>
          </w:rPr>
          <w:t>18</w:t>
        </w:r>
        <w:r w:rsidR="004250BA" w:rsidRPr="004250BA">
          <w:rPr>
            <w:rStyle w:val="Hiperligao"/>
            <w:noProof/>
            <w:sz w:val="24"/>
            <w:szCs w:val="24"/>
          </w:rPr>
          <w:t xml:space="preserve"> - Dashboard do backoffice</w:t>
        </w:r>
        <w:r w:rsidR="004250BA" w:rsidRPr="004250BA">
          <w:rPr>
            <w:noProof/>
            <w:webHidden/>
            <w:sz w:val="24"/>
            <w:szCs w:val="24"/>
          </w:rPr>
          <w:tab/>
        </w:r>
        <w:r w:rsidR="004250BA" w:rsidRPr="004250BA">
          <w:rPr>
            <w:noProof/>
            <w:webHidden/>
            <w:sz w:val="24"/>
            <w:szCs w:val="24"/>
          </w:rPr>
          <w:fldChar w:fldCharType="begin"/>
        </w:r>
        <w:r w:rsidR="004250BA" w:rsidRPr="004250BA">
          <w:rPr>
            <w:noProof/>
            <w:webHidden/>
            <w:sz w:val="24"/>
            <w:szCs w:val="24"/>
          </w:rPr>
          <w:instrText xml:space="preserve"> PAGEREF _Toc64317978 \h </w:instrText>
        </w:r>
        <w:r w:rsidR="004250BA" w:rsidRPr="004250BA">
          <w:rPr>
            <w:noProof/>
            <w:webHidden/>
            <w:sz w:val="24"/>
            <w:szCs w:val="24"/>
          </w:rPr>
        </w:r>
        <w:r w:rsidR="004250BA" w:rsidRPr="004250BA">
          <w:rPr>
            <w:noProof/>
            <w:webHidden/>
            <w:sz w:val="24"/>
            <w:szCs w:val="24"/>
          </w:rPr>
          <w:fldChar w:fldCharType="separate"/>
        </w:r>
        <w:r w:rsidR="00D76DE3">
          <w:rPr>
            <w:noProof/>
            <w:webHidden/>
            <w:sz w:val="24"/>
            <w:szCs w:val="24"/>
          </w:rPr>
          <w:t>27</w:t>
        </w:r>
        <w:r w:rsidR="004250BA" w:rsidRPr="004250BA">
          <w:rPr>
            <w:noProof/>
            <w:webHidden/>
            <w:sz w:val="24"/>
            <w:szCs w:val="24"/>
          </w:rPr>
          <w:fldChar w:fldCharType="end"/>
        </w:r>
      </w:hyperlink>
    </w:p>
    <w:p w14:paraId="251AE55B" w14:textId="5A1A36F0" w:rsidR="004250BA" w:rsidRPr="004250BA" w:rsidRDefault="00911C6F">
      <w:pPr>
        <w:pStyle w:val="ndicedeilustraes"/>
        <w:tabs>
          <w:tab w:val="right" w:leader="dot" w:pos="8297"/>
        </w:tabs>
        <w:rPr>
          <w:rFonts w:eastAsiaTheme="minorEastAsia" w:cstheme="minorBidi"/>
          <w:noProof/>
          <w:sz w:val="24"/>
          <w:szCs w:val="24"/>
          <w:lang w:val="pt-PT" w:eastAsia="pt-PT"/>
        </w:rPr>
      </w:pPr>
      <w:hyperlink w:anchor="_Toc64317979" w:history="1">
        <w:r w:rsidR="004250BA" w:rsidRPr="004250BA">
          <w:rPr>
            <w:rStyle w:val="Hiperligao"/>
            <w:noProof/>
            <w:sz w:val="24"/>
            <w:szCs w:val="24"/>
            <w:lang w:val="pt-PT"/>
          </w:rPr>
          <w:t>19 - Resposta ao teste de Mudança de password</w:t>
        </w:r>
        <w:r w:rsidR="004250BA" w:rsidRPr="004250BA">
          <w:rPr>
            <w:noProof/>
            <w:webHidden/>
            <w:sz w:val="24"/>
            <w:szCs w:val="24"/>
          </w:rPr>
          <w:tab/>
        </w:r>
        <w:r w:rsidR="004250BA" w:rsidRPr="004250BA">
          <w:rPr>
            <w:noProof/>
            <w:webHidden/>
            <w:sz w:val="24"/>
            <w:szCs w:val="24"/>
          </w:rPr>
          <w:fldChar w:fldCharType="begin"/>
        </w:r>
        <w:r w:rsidR="004250BA" w:rsidRPr="004250BA">
          <w:rPr>
            <w:noProof/>
            <w:webHidden/>
            <w:sz w:val="24"/>
            <w:szCs w:val="24"/>
          </w:rPr>
          <w:instrText xml:space="preserve"> PAGEREF _Toc64317979 \h </w:instrText>
        </w:r>
        <w:r w:rsidR="004250BA" w:rsidRPr="004250BA">
          <w:rPr>
            <w:noProof/>
            <w:webHidden/>
            <w:sz w:val="24"/>
            <w:szCs w:val="24"/>
          </w:rPr>
        </w:r>
        <w:r w:rsidR="004250BA" w:rsidRPr="004250BA">
          <w:rPr>
            <w:noProof/>
            <w:webHidden/>
            <w:sz w:val="24"/>
            <w:szCs w:val="24"/>
          </w:rPr>
          <w:fldChar w:fldCharType="separate"/>
        </w:r>
        <w:r w:rsidR="00D76DE3">
          <w:rPr>
            <w:noProof/>
            <w:webHidden/>
            <w:sz w:val="24"/>
            <w:szCs w:val="24"/>
          </w:rPr>
          <w:t>30</w:t>
        </w:r>
        <w:r w:rsidR="004250BA" w:rsidRPr="004250BA">
          <w:rPr>
            <w:noProof/>
            <w:webHidden/>
            <w:sz w:val="24"/>
            <w:szCs w:val="24"/>
          </w:rPr>
          <w:fldChar w:fldCharType="end"/>
        </w:r>
      </w:hyperlink>
    </w:p>
    <w:p w14:paraId="13DDA595" w14:textId="1F89B6F7" w:rsidR="004250BA" w:rsidRPr="004250BA" w:rsidRDefault="00911C6F">
      <w:pPr>
        <w:pStyle w:val="ndicedeilustraes"/>
        <w:tabs>
          <w:tab w:val="right" w:leader="dot" w:pos="8297"/>
        </w:tabs>
        <w:rPr>
          <w:rFonts w:eastAsiaTheme="minorEastAsia" w:cstheme="minorBidi"/>
          <w:noProof/>
          <w:sz w:val="24"/>
          <w:szCs w:val="24"/>
          <w:lang w:val="pt-PT" w:eastAsia="pt-PT"/>
        </w:rPr>
      </w:pPr>
      <w:hyperlink w:anchor="_Toc64317980" w:history="1">
        <w:r w:rsidR="004250BA" w:rsidRPr="004250BA">
          <w:rPr>
            <w:rStyle w:val="Hiperligao"/>
            <w:noProof/>
            <w:sz w:val="24"/>
            <w:szCs w:val="24"/>
            <w:lang w:val="pt-PT"/>
          </w:rPr>
          <w:t>20 - Resposta ao teste de mudança falhada de password</w:t>
        </w:r>
        <w:r w:rsidR="004250BA" w:rsidRPr="004250BA">
          <w:rPr>
            <w:noProof/>
            <w:webHidden/>
            <w:sz w:val="24"/>
            <w:szCs w:val="24"/>
          </w:rPr>
          <w:tab/>
        </w:r>
        <w:r w:rsidR="004250BA" w:rsidRPr="004250BA">
          <w:rPr>
            <w:noProof/>
            <w:webHidden/>
            <w:sz w:val="24"/>
            <w:szCs w:val="24"/>
          </w:rPr>
          <w:fldChar w:fldCharType="begin"/>
        </w:r>
        <w:r w:rsidR="004250BA" w:rsidRPr="004250BA">
          <w:rPr>
            <w:noProof/>
            <w:webHidden/>
            <w:sz w:val="24"/>
            <w:szCs w:val="24"/>
          </w:rPr>
          <w:instrText xml:space="preserve"> PAGEREF _Toc64317980 \h </w:instrText>
        </w:r>
        <w:r w:rsidR="004250BA" w:rsidRPr="004250BA">
          <w:rPr>
            <w:noProof/>
            <w:webHidden/>
            <w:sz w:val="24"/>
            <w:szCs w:val="24"/>
          </w:rPr>
        </w:r>
        <w:r w:rsidR="004250BA" w:rsidRPr="004250BA">
          <w:rPr>
            <w:noProof/>
            <w:webHidden/>
            <w:sz w:val="24"/>
            <w:szCs w:val="24"/>
          </w:rPr>
          <w:fldChar w:fldCharType="separate"/>
        </w:r>
        <w:r w:rsidR="00D76DE3">
          <w:rPr>
            <w:noProof/>
            <w:webHidden/>
            <w:sz w:val="24"/>
            <w:szCs w:val="24"/>
          </w:rPr>
          <w:t>30</w:t>
        </w:r>
        <w:r w:rsidR="004250BA" w:rsidRPr="004250BA">
          <w:rPr>
            <w:noProof/>
            <w:webHidden/>
            <w:sz w:val="24"/>
            <w:szCs w:val="24"/>
          </w:rPr>
          <w:fldChar w:fldCharType="end"/>
        </w:r>
      </w:hyperlink>
    </w:p>
    <w:p w14:paraId="39261095" w14:textId="16D777E7" w:rsidR="004250BA" w:rsidRPr="004250BA" w:rsidRDefault="00911C6F">
      <w:pPr>
        <w:pStyle w:val="ndicedeilustraes"/>
        <w:tabs>
          <w:tab w:val="right" w:leader="dot" w:pos="8297"/>
        </w:tabs>
        <w:rPr>
          <w:rFonts w:eastAsiaTheme="minorEastAsia" w:cstheme="minorBidi"/>
          <w:noProof/>
          <w:sz w:val="24"/>
          <w:szCs w:val="24"/>
          <w:lang w:val="pt-PT" w:eastAsia="pt-PT"/>
        </w:rPr>
      </w:pPr>
      <w:hyperlink w:anchor="_Toc64317981" w:history="1">
        <w:r w:rsidR="004250BA" w:rsidRPr="004250BA">
          <w:rPr>
            <w:rStyle w:val="Hiperligao"/>
            <w:noProof/>
            <w:sz w:val="24"/>
            <w:szCs w:val="24"/>
            <w:lang w:val="pt-PT"/>
          </w:rPr>
          <w:t>21 - Resposta ao teste sucedido de mudança de password</w:t>
        </w:r>
        <w:r w:rsidR="004250BA" w:rsidRPr="004250BA">
          <w:rPr>
            <w:noProof/>
            <w:webHidden/>
            <w:sz w:val="24"/>
            <w:szCs w:val="24"/>
          </w:rPr>
          <w:tab/>
        </w:r>
        <w:r w:rsidR="004250BA" w:rsidRPr="004250BA">
          <w:rPr>
            <w:noProof/>
            <w:webHidden/>
            <w:sz w:val="24"/>
            <w:szCs w:val="24"/>
          </w:rPr>
          <w:fldChar w:fldCharType="begin"/>
        </w:r>
        <w:r w:rsidR="004250BA" w:rsidRPr="004250BA">
          <w:rPr>
            <w:noProof/>
            <w:webHidden/>
            <w:sz w:val="24"/>
            <w:szCs w:val="24"/>
          </w:rPr>
          <w:instrText xml:space="preserve"> PAGEREF _Toc64317981 \h </w:instrText>
        </w:r>
        <w:r w:rsidR="004250BA" w:rsidRPr="004250BA">
          <w:rPr>
            <w:noProof/>
            <w:webHidden/>
            <w:sz w:val="24"/>
            <w:szCs w:val="24"/>
          </w:rPr>
        </w:r>
        <w:r w:rsidR="004250BA" w:rsidRPr="004250BA">
          <w:rPr>
            <w:noProof/>
            <w:webHidden/>
            <w:sz w:val="24"/>
            <w:szCs w:val="24"/>
          </w:rPr>
          <w:fldChar w:fldCharType="separate"/>
        </w:r>
        <w:r w:rsidR="00D76DE3">
          <w:rPr>
            <w:noProof/>
            <w:webHidden/>
            <w:sz w:val="24"/>
            <w:szCs w:val="24"/>
          </w:rPr>
          <w:t>31</w:t>
        </w:r>
        <w:r w:rsidR="004250BA" w:rsidRPr="004250BA">
          <w:rPr>
            <w:noProof/>
            <w:webHidden/>
            <w:sz w:val="24"/>
            <w:szCs w:val="24"/>
          </w:rPr>
          <w:fldChar w:fldCharType="end"/>
        </w:r>
      </w:hyperlink>
    </w:p>
    <w:p w14:paraId="0456FA9A" w14:textId="4C56FBFE" w:rsidR="004250BA" w:rsidRPr="004250BA" w:rsidRDefault="00911C6F">
      <w:pPr>
        <w:pStyle w:val="ndicedeilustraes"/>
        <w:tabs>
          <w:tab w:val="right" w:leader="dot" w:pos="8297"/>
        </w:tabs>
        <w:rPr>
          <w:rFonts w:eastAsiaTheme="minorEastAsia" w:cstheme="minorBidi"/>
          <w:noProof/>
          <w:sz w:val="24"/>
          <w:szCs w:val="24"/>
          <w:lang w:val="pt-PT" w:eastAsia="pt-PT"/>
        </w:rPr>
      </w:pPr>
      <w:hyperlink w:anchor="_Toc64317982" w:history="1">
        <w:r w:rsidR="004250BA" w:rsidRPr="004250BA">
          <w:rPr>
            <w:rStyle w:val="Hiperligao"/>
            <w:noProof/>
            <w:sz w:val="24"/>
            <w:szCs w:val="24"/>
            <w:lang w:val="pt-PT"/>
          </w:rPr>
          <w:t>22 - Teste de renovação da password</w:t>
        </w:r>
        <w:r w:rsidR="004250BA" w:rsidRPr="004250BA">
          <w:rPr>
            <w:noProof/>
            <w:webHidden/>
            <w:sz w:val="24"/>
            <w:szCs w:val="24"/>
          </w:rPr>
          <w:tab/>
        </w:r>
        <w:r w:rsidR="004250BA" w:rsidRPr="004250BA">
          <w:rPr>
            <w:noProof/>
            <w:webHidden/>
            <w:sz w:val="24"/>
            <w:szCs w:val="24"/>
          </w:rPr>
          <w:fldChar w:fldCharType="begin"/>
        </w:r>
        <w:r w:rsidR="004250BA" w:rsidRPr="004250BA">
          <w:rPr>
            <w:noProof/>
            <w:webHidden/>
            <w:sz w:val="24"/>
            <w:szCs w:val="24"/>
          </w:rPr>
          <w:instrText xml:space="preserve"> PAGEREF _Toc64317982 \h </w:instrText>
        </w:r>
        <w:r w:rsidR="004250BA" w:rsidRPr="004250BA">
          <w:rPr>
            <w:noProof/>
            <w:webHidden/>
            <w:sz w:val="24"/>
            <w:szCs w:val="24"/>
          </w:rPr>
        </w:r>
        <w:r w:rsidR="004250BA" w:rsidRPr="004250BA">
          <w:rPr>
            <w:noProof/>
            <w:webHidden/>
            <w:sz w:val="24"/>
            <w:szCs w:val="24"/>
          </w:rPr>
          <w:fldChar w:fldCharType="separate"/>
        </w:r>
        <w:r w:rsidR="00D76DE3">
          <w:rPr>
            <w:noProof/>
            <w:webHidden/>
            <w:sz w:val="24"/>
            <w:szCs w:val="24"/>
          </w:rPr>
          <w:t>31</w:t>
        </w:r>
        <w:r w:rsidR="004250BA" w:rsidRPr="004250BA">
          <w:rPr>
            <w:noProof/>
            <w:webHidden/>
            <w:sz w:val="24"/>
            <w:szCs w:val="24"/>
          </w:rPr>
          <w:fldChar w:fldCharType="end"/>
        </w:r>
      </w:hyperlink>
    </w:p>
    <w:p w14:paraId="17D88A97" w14:textId="7AA67F85" w:rsidR="004250BA" w:rsidRPr="004250BA" w:rsidRDefault="00911C6F">
      <w:pPr>
        <w:pStyle w:val="ndicedeilustraes"/>
        <w:tabs>
          <w:tab w:val="right" w:leader="dot" w:pos="8297"/>
        </w:tabs>
        <w:rPr>
          <w:rFonts w:eastAsiaTheme="minorEastAsia" w:cstheme="minorBidi"/>
          <w:noProof/>
          <w:sz w:val="24"/>
          <w:szCs w:val="24"/>
          <w:lang w:val="pt-PT" w:eastAsia="pt-PT"/>
        </w:rPr>
      </w:pPr>
      <w:hyperlink w:anchor="_Toc64317983" w:history="1">
        <w:r w:rsidR="004250BA" w:rsidRPr="004250BA">
          <w:rPr>
            <w:rStyle w:val="Hiperligao"/>
            <w:noProof/>
            <w:sz w:val="24"/>
            <w:szCs w:val="24"/>
          </w:rPr>
          <w:t>23 - Teste add product to cart</w:t>
        </w:r>
        <w:r w:rsidR="004250BA" w:rsidRPr="004250BA">
          <w:rPr>
            <w:noProof/>
            <w:webHidden/>
            <w:sz w:val="24"/>
            <w:szCs w:val="24"/>
          </w:rPr>
          <w:tab/>
        </w:r>
        <w:r w:rsidR="004250BA" w:rsidRPr="004250BA">
          <w:rPr>
            <w:noProof/>
            <w:webHidden/>
            <w:sz w:val="24"/>
            <w:szCs w:val="24"/>
          </w:rPr>
          <w:fldChar w:fldCharType="begin"/>
        </w:r>
        <w:r w:rsidR="004250BA" w:rsidRPr="004250BA">
          <w:rPr>
            <w:noProof/>
            <w:webHidden/>
            <w:sz w:val="24"/>
            <w:szCs w:val="24"/>
          </w:rPr>
          <w:instrText xml:space="preserve"> PAGEREF _Toc64317983 \h </w:instrText>
        </w:r>
        <w:r w:rsidR="004250BA" w:rsidRPr="004250BA">
          <w:rPr>
            <w:noProof/>
            <w:webHidden/>
            <w:sz w:val="24"/>
            <w:szCs w:val="24"/>
          </w:rPr>
        </w:r>
        <w:r w:rsidR="004250BA" w:rsidRPr="004250BA">
          <w:rPr>
            <w:noProof/>
            <w:webHidden/>
            <w:sz w:val="24"/>
            <w:szCs w:val="24"/>
          </w:rPr>
          <w:fldChar w:fldCharType="separate"/>
        </w:r>
        <w:r w:rsidR="00D76DE3">
          <w:rPr>
            <w:noProof/>
            <w:webHidden/>
            <w:sz w:val="24"/>
            <w:szCs w:val="24"/>
          </w:rPr>
          <w:t>31</w:t>
        </w:r>
        <w:r w:rsidR="004250BA" w:rsidRPr="004250BA">
          <w:rPr>
            <w:noProof/>
            <w:webHidden/>
            <w:sz w:val="24"/>
            <w:szCs w:val="24"/>
          </w:rPr>
          <w:fldChar w:fldCharType="end"/>
        </w:r>
      </w:hyperlink>
    </w:p>
    <w:p w14:paraId="69496F83" w14:textId="510222FE" w:rsidR="004250BA" w:rsidRPr="004250BA" w:rsidRDefault="00911C6F">
      <w:pPr>
        <w:pStyle w:val="ndicedeilustraes"/>
        <w:tabs>
          <w:tab w:val="right" w:leader="dot" w:pos="8297"/>
        </w:tabs>
        <w:rPr>
          <w:rFonts w:eastAsiaTheme="minorEastAsia" w:cstheme="minorBidi"/>
          <w:noProof/>
          <w:sz w:val="24"/>
          <w:szCs w:val="24"/>
          <w:lang w:val="pt-PT" w:eastAsia="pt-PT"/>
        </w:rPr>
      </w:pPr>
      <w:hyperlink w:anchor="_Toc64317984" w:history="1">
        <w:r w:rsidR="004250BA" w:rsidRPr="004250BA">
          <w:rPr>
            <w:rStyle w:val="Hiperligao"/>
            <w:noProof/>
            <w:sz w:val="24"/>
            <w:szCs w:val="24"/>
            <w:lang w:val="pt-PT"/>
          </w:rPr>
          <w:t>24 - Teste de criação de venda</w:t>
        </w:r>
        <w:r w:rsidR="004250BA" w:rsidRPr="004250BA">
          <w:rPr>
            <w:noProof/>
            <w:webHidden/>
            <w:sz w:val="24"/>
            <w:szCs w:val="24"/>
          </w:rPr>
          <w:tab/>
        </w:r>
        <w:r w:rsidR="004250BA" w:rsidRPr="004250BA">
          <w:rPr>
            <w:noProof/>
            <w:webHidden/>
            <w:sz w:val="24"/>
            <w:szCs w:val="24"/>
          </w:rPr>
          <w:fldChar w:fldCharType="begin"/>
        </w:r>
        <w:r w:rsidR="004250BA" w:rsidRPr="004250BA">
          <w:rPr>
            <w:noProof/>
            <w:webHidden/>
            <w:sz w:val="24"/>
            <w:szCs w:val="24"/>
          </w:rPr>
          <w:instrText xml:space="preserve"> PAGEREF _Toc64317984 \h </w:instrText>
        </w:r>
        <w:r w:rsidR="004250BA" w:rsidRPr="004250BA">
          <w:rPr>
            <w:noProof/>
            <w:webHidden/>
            <w:sz w:val="24"/>
            <w:szCs w:val="24"/>
          </w:rPr>
        </w:r>
        <w:r w:rsidR="004250BA" w:rsidRPr="004250BA">
          <w:rPr>
            <w:noProof/>
            <w:webHidden/>
            <w:sz w:val="24"/>
            <w:szCs w:val="24"/>
          </w:rPr>
          <w:fldChar w:fldCharType="separate"/>
        </w:r>
        <w:r w:rsidR="00D76DE3">
          <w:rPr>
            <w:noProof/>
            <w:webHidden/>
            <w:sz w:val="24"/>
            <w:szCs w:val="24"/>
          </w:rPr>
          <w:t>32</w:t>
        </w:r>
        <w:r w:rsidR="004250BA" w:rsidRPr="004250BA">
          <w:rPr>
            <w:noProof/>
            <w:webHidden/>
            <w:sz w:val="24"/>
            <w:szCs w:val="24"/>
          </w:rPr>
          <w:fldChar w:fldCharType="end"/>
        </w:r>
      </w:hyperlink>
    </w:p>
    <w:p w14:paraId="4147D852" w14:textId="19FB5CB7" w:rsidR="004250BA" w:rsidRPr="004250BA" w:rsidRDefault="00911C6F">
      <w:pPr>
        <w:pStyle w:val="ndicedeilustraes"/>
        <w:tabs>
          <w:tab w:val="right" w:leader="dot" w:pos="8297"/>
        </w:tabs>
        <w:rPr>
          <w:rFonts w:eastAsiaTheme="minorEastAsia" w:cstheme="minorBidi"/>
          <w:noProof/>
          <w:sz w:val="24"/>
          <w:szCs w:val="24"/>
          <w:lang w:val="pt-PT" w:eastAsia="pt-PT"/>
        </w:rPr>
      </w:pPr>
      <w:hyperlink w:anchor="_Toc64317985" w:history="1">
        <w:r w:rsidR="004250BA" w:rsidRPr="004250BA">
          <w:rPr>
            <w:rStyle w:val="Hiperligao"/>
            <w:noProof/>
            <w:sz w:val="24"/>
            <w:szCs w:val="24"/>
          </w:rPr>
          <w:t>25 - Teste de mudança de estado</w:t>
        </w:r>
        <w:r w:rsidR="004250BA" w:rsidRPr="004250BA">
          <w:rPr>
            <w:noProof/>
            <w:webHidden/>
            <w:sz w:val="24"/>
            <w:szCs w:val="24"/>
          </w:rPr>
          <w:tab/>
        </w:r>
        <w:r w:rsidR="004250BA" w:rsidRPr="004250BA">
          <w:rPr>
            <w:noProof/>
            <w:webHidden/>
            <w:sz w:val="24"/>
            <w:szCs w:val="24"/>
          </w:rPr>
          <w:fldChar w:fldCharType="begin"/>
        </w:r>
        <w:r w:rsidR="004250BA" w:rsidRPr="004250BA">
          <w:rPr>
            <w:noProof/>
            <w:webHidden/>
            <w:sz w:val="24"/>
            <w:szCs w:val="24"/>
          </w:rPr>
          <w:instrText xml:space="preserve"> PAGEREF _Toc64317985 \h </w:instrText>
        </w:r>
        <w:r w:rsidR="004250BA" w:rsidRPr="004250BA">
          <w:rPr>
            <w:noProof/>
            <w:webHidden/>
            <w:sz w:val="24"/>
            <w:szCs w:val="24"/>
          </w:rPr>
        </w:r>
        <w:r w:rsidR="004250BA" w:rsidRPr="004250BA">
          <w:rPr>
            <w:noProof/>
            <w:webHidden/>
            <w:sz w:val="24"/>
            <w:szCs w:val="24"/>
          </w:rPr>
          <w:fldChar w:fldCharType="separate"/>
        </w:r>
        <w:r w:rsidR="00D76DE3">
          <w:rPr>
            <w:noProof/>
            <w:webHidden/>
            <w:sz w:val="24"/>
            <w:szCs w:val="24"/>
          </w:rPr>
          <w:t>32</w:t>
        </w:r>
        <w:r w:rsidR="004250BA" w:rsidRPr="004250BA">
          <w:rPr>
            <w:noProof/>
            <w:webHidden/>
            <w:sz w:val="24"/>
            <w:szCs w:val="24"/>
          </w:rPr>
          <w:fldChar w:fldCharType="end"/>
        </w:r>
      </w:hyperlink>
    </w:p>
    <w:p w14:paraId="7C8AAC1B" w14:textId="7C42928F" w:rsidR="00996763" w:rsidRPr="00AA49D7" w:rsidRDefault="004250BA" w:rsidP="00996763">
      <w:pPr>
        <w:pStyle w:val="Corpodetexto"/>
        <w:ind w:firstLine="0"/>
        <w:rPr>
          <w:sz w:val="24"/>
          <w:szCs w:val="24"/>
          <w:lang w:val="pt-PT"/>
        </w:rPr>
      </w:pPr>
      <w:r w:rsidRPr="004250BA">
        <w:rPr>
          <w:sz w:val="24"/>
          <w:szCs w:val="24"/>
          <w:lang w:val="pt-PT"/>
        </w:rPr>
        <w:fldChar w:fldCharType="end"/>
      </w:r>
    </w:p>
    <w:p w14:paraId="36CB1064" w14:textId="5531B2AA" w:rsidR="005B4CD4" w:rsidRDefault="005B4CD4" w:rsidP="00BC45AB">
      <w:pPr>
        <w:rPr>
          <w:lang w:val="pt-PT"/>
        </w:rPr>
      </w:pPr>
    </w:p>
    <w:p w14:paraId="5714E0E7" w14:textId="77777777" w:rsidR="00DC1A99" w:rsidRDefault="00DC1A99" w:rsidP="00996763">
      <w:pPr>
        <w:pStyle w:val="Corpodetexto"/>
        <w:ind w:firstLine="0"/>
        <w:rPr>
          <w:lang w:val="pt-PT"/>
        </w:rPr>
      </w:pPr>
    </w:p>
    <w:p w14:paraId="65B41D7B" w14:textId="49DBF1D1" w:rsidR="00DC1A99" w:rsidRDefault="00DC1A99" w:rsidP="00996763">
      <w:pPr>
        <w:pStyle w:val="Corpodetexto"/>
        <w:ind w:firstLine="0"/>
        <w:rPr>
          <w:lang w:val="pt-PT"/>
        </w:rPr>
        <w:sectPr w:rsidR="00DC1A99" w:rsidSect="00C17BC3">
          <w:headerReference w:type="even" r:id="rId29"/>
          <w:headerReference w:type="default" r:id="rId30"/>
          <w:footerReference w:type="default" r:id="rId31"/>
          <w:headerReference w:type="first" r:id="rId32"/>
          <w:type w:val="continuous"/>
          <w:pgSz w:w="11907" w:h="16839"/>
          <w:pgMar w:top="1440" w:right="1800" w:bottom="1440" w:left="1800" w:header="720" w:footer="965" w:gutter="0"/>
          <w:pgNumType w:fmt="lowerRoman" w:start="1"/>
          <w:cols w:space="720"/>
          <w:titlePg/>
        </w:sectPr>
      </w:pPr>
    </w:p>
    <w:p w14:paraId="67D507BD" w14:textId="3620931B" w:rsidR="00AA49D7" w:rsidRDefault="00C17BC3" w:rsidP="00AA49D7">
      <w:pPr>
        <w:pStyle w:val="Ttulo1"/>
        <w:numPr>
          <w:ilvl w:val="0"/>
          <w:numId w:val="9"/>
        </w:numPr>
      </w:pPr>
      <w:r>
        <w:lastRenderedPageBreak/>
        <w:br w:type="page"/>
      </w:r>
      <w:bookmarkStart w:id="1" w:name="_Toc64318236"/>
      <w:r w:rsidR="00AA49D7">
        <w:lastRenderedPageBreak/>
        <w:t>Dicionário de significados</w:t>
      </w:r>
      <w:bookmarkEnd w:id="1"/>
    </w:p>
    <w:p w14:paraId="7296BB51" w14:textId="77777777" w:rsidR="00AA49D7" w:rsidRDefault="00AA49D7" w:rsidP="00AA49D7">
      <w:pPr>
        <w:pStyle w:val="Corpodetexto"/>
        <w:ind w:firstLine="0"/>
        <w:rPr>
          <w:lang w:val="pt-PT"/>
        </w:rPr>
      </w:pPr>
    </w:p>
    <w:p w14:paraId="1B9D1494" w14:textId="77777777" w:rsidR="00AA49D7" w:rsidRPr="005357CB" w:rsidRDefault="00AA49D7" w:rsidP="005357CB">
      <w:pPr>
        <w:spacing w:before="120" w:after="120" w:line="360" w:lineRule="auto"/>
        <w:jc w:val="both"/>
        <w:rPr>
          <w:color w:val="000000"/>
          <w:sz w:val="24"/>
          <w:lang w:val="pt-PT"/>
        </w:rPr>
      </w:pPr>
      <w:r w:rsidRPr="005357CB">
        <w:rPr>
          <w:color w:val="000000"/>
          <w:sz w:val="24"/>
          <w:lang w:val="pt-PT"/>
        </w:rPr>
        <w:t>Neste dicionário estão várias palavras e siglas que ao longo do projeto serão referidas, de modo assim a conseguir explicar os seus significados.</w:t>
      </w:r>
    </w:p>
    <w:p w14:paraId="742B38DF" w14:textId="77777777" w:rsidR="00AA49D7" w:rsidRPr="00302D33" w:rsidRDefault="00AA49D7" w:rsidP="00AA49D7">
      <w:pPr>
        <w:pStyle w:val="PargrafodaLista"/>
        <w:numPr>
          <w:ilvl w:val="0"/>
          <w:numId w:val="44"/>
        </w:numPr>
        <w:spacing w:before="120" w:after="120" w:line="360" w:lineRule="auto"/>
        <w:jc w:val="both"/>
        <w:rPr>
          <w:color w:val="000000" w:themeColor="text1"/>
          <w:sz w:val="24"/>
          <w:szCs w:val="24"/>
          <w:lang w:val="pt-PT" w:eastAsia="pt-PT"/>
        </w:rPr>
      </w:pPr>
      <w:r w:rsidRPr="00302D33">
        <w:rPr>
          <w:b/>
          <w:bCs/>
          <w:color w:val="000000" w:themeColor="text1"/>
          <w:sz w:val="24"/>
          <w:szCs w:val="24"/>
          <w:lang w:val="pt-PT" w:eastAsia="pt-PT"/>
        </w:rPr>
        <w:t>PHP</w:t>
      </w:r>
      <w:r w:rsidRPr="00302D33">
        <w:rPr>
          <w:color w:val="000000" w:themeColor="text1"/>
          <w:sz w:val="24"/>
          <w:szCs w:val="24"/>
          <w:lang w:val="pt-PT" w:eastAsia="pt-PT"/>
        </w:rPr>
        <w:t xml:space="preserve"> – Linguagem de programação web de processamento de texto;</w:t>
      </w:r>
    </w:p>
    <w:p w14:paraId="3931AB50" w14:textId="77777777" w:rsidR="00AA49D7" w:rsidRPr="00302D33" w:rsidRDefault="00AA49D7" w:rsidP="00AA49D7">
      <w:pPr>
        <w:pStyle w:val="PargrafodaLista"/>
        <w:numPr>
          <w:ilvl w:val="0"/>
          <w:numId w:val="44"/>
        </w:numPr>
        <w:spacing w:before="120" w:after="120" w:line="360" w:lineRule="auto"/>
        <w:jc w:val="both"/>
        <w:rPr>
          <w:color w:val="000000" w:themeColor="text1"/>
          <w:sz w:val="24"/>
          <w:szCs w:val="24"/>
          <w:lang w:val="pt-PT" w:eastAsia="pt-PT"/>
        </w:rPr>
      </w:pPr>
      <w:r w:rsidRPr="00302D33">
        <w:rPr>
          <w:b/>
          <w:bCs/>
          <w:color w:val="000000" w:themeColor="text1"/>
          <w:sz w:val="24"/>
          <w:szCs w:val="24"/>
          <w:lang w:val="pt-PT" w:eastAsia="pt-PT"/>
        </w:rPr>
        <w:t>Android</w:t>
      </w:r>
      <w:r w:rsidRPr="00302D33">
        <w:rPr>
          <w:color w:val="000000" w:themeColor="text1"/>
          <w:sz w:val="24"/>
          <w:szCs w:val="24"/>
          <w:lang w:val="pt-PT" w:eastAsia="pt-PT"/>
        </w:rPr>
        <w:t xml:space="preserve"> – Plataforma de aplicações móveis;</w:t>
      </w:r>
    </w:p>
    <w:p w14:paraId="4185EFE8" w14:textId="77777777" w:rsidR="00AA49D7" w:rsidRPr="00302D33" w:rsidRDefault="00AA49D7" w:rsidP="00AA49D7">
      <w:pPr>
        <w:pStyle w:val="PargrafodaLista"/>
        <w:numPr>
          <w:ilvl w:val="0"/>
          <w:numId w:val="44"/>
        </w:numPr>
        <w:spacing w:before="120" w:after="120" w:line="360" w:lineRule="auto"/>
        <w:jc w:val="both"/>
        <w:rPr>
          <w:color w:val="000000" w:themeColor="text1"/>
          <w:sz w:val="24"/>
          <w:szCs w:val="24"/>
          <w:lang w:val="pt-PT" w:eastAsia="pt-PT"/>
        </w:rPr>
      </w:pPr>
      <w:r w:rsidRPr="00302D33">
        <w:rPr>
          <w:b/>
          <w:bCs/>
          <w:color w:val="000000" w:themeColor="text1"/>
          <w:sz w:val="24"/>
          <w:szCs w:val="24"/>
          <w:lang w:val="pt-PT" w:eastAsia="pt-PT"/>
        </w:rPr>
        <w:t>Java</w:t>
      </w:r>
      <w:r w:rsidRPr="00302D33">
        <w:rPr>
          <w:color w:val="000000" w:themeColor="text1"/>
          <w:sz w:val="24"/>
          <w:szCs w:val="24"/>
          <w:lang w:val="pt-PT" w:eastAsia="pt-PT"/>
        </w:rPr>
        <w:t xml:space="preserve"> – Linguagem de programação orientada a objetos;</w:t>
      </w:r>
    </w:p>
    <w:p w14:paraId="4A517AF0" w14:textId="77777777" w:rsidR="00AA49D7" w:rsidRDefault="00AA49D7" w:rsidP="00AA49D7">
      <w:pPr>
        <w:pStyle w:val="PargrafodaLista"/>
        <w:numPr>
          <w:ilvl w:val="0"/>
          <w:numId w:val="44"/>
        </w:numPr>
        <w:spacing w:before="120" w:after="120" w:line="360" w:lineRule="auto"/>
        <w:jc w:val="both"/>
        <w:rPr>
          <w:color w:val="000000" w:themeColor="text1"/>
          <w:sz w:val="24"/>
          <w:szCs w:val="24"/>
          <w:lang w:val="pt-PT" w:eastAsia="pt-PT"/>
        </w:rPr>
      </w:pPr>
      <w:r w:rsidRPr="00302D33">
        <w:rPr>
          <w:b/>
          <w:bCs/>
          <w:color w:val="000000" w:themeColor="text1"/>
          <w:sz w:val="24"/>
          <w:szCs w:val="24"/>
          <w:lang w:val="pt-PT" w:eastAsia="pt-PT"/>
        </w:rPr>
        <w:t>Framework</w:t>
      </w:r>
      <w:r w:rsidRPr="00302D33">
        <w:rPr>
          <w:color w:val="000000" w:themeColor="text1"/>
          <w:sz w:val="24"/>
          <w:szCs w:val="24"/>
          <w:lang w:val="pt-PT" w:eastAsia="pt-PT"/>
        </w:rPr>
        <w:t xml:space="preserve"> -</w:t>
      </w:r>
      <w:r>
        <w:rPr>
          <w:color w:val="000000" w:themeColor="text1"/>
          <w:sz w:val="24"/>
          <w:szCs w:val="24"/>
          <w:lang w:val="pt-PT" w:eastAsia="pt-PT"/>
        </w:rPr>
        <w:t xml:space="preserve"> </w:t>
      </w:r>
      <w:r w:rsidRPr="00302D33">
        <w:rPr>
          <w:color w:val="000000" w:themeColor="text1"/>
          <w:sz w:val="24"/>
          <w:szCs w:val="24"/>
          <w:lang w:val="pt-PT" w:eastAsia="pt-PT"/>
        </w:rPr>
        <w:t>Conjunto de ferramentas que ajudam a agilizar o desenvolvimento e reutilização de código.</w:t>
      </w:r>
    </w:p>
    <w:p w14:paraId="32E612FE" w14:textId="77777777" w:rsidR="00AA49D7" w:rsidRDefault="00AA49D7" w:rsidP="00AA49D7">
      <w:pPr>
        <w:pStyle w:val="PargrafodaLista"/>
        <w:numPr>
          <w:ilvl w:val="0"/>
          <w:numId w:val="44"/>
        </w:numPr>
        <w:spacing w:before="120" w:after="120" w:line="360" w:lineRule="auto"/>
        <w:jc w:val="both"/>
        <w:rPr>
          <w:color w:val="000000" w:themeColor="text1"/>
          <w:sz w:val="24"/>
          <w:szCs w:val="24"/>
          <w:lang w:val="pt-PT" w:eastAsia="pt-PT"/>
        </w:rPr>
      </w:pPr>
      <w:r w:rsidRPr="00E169CF">
        <w:rPr>
          <w:b/>
          <w:bCs/>
          <w:color w:val="000000" w:themeColor="text1"/>
          <w:sz w:val="24"/>
          <w:szCs w:val="24"/>
          <w:lang w:val="pt-PT" w:eastAsia="pt-PT"/>
        </w:rPr>
        <w:t>API</w:t>
      </w:r>
      <w:r>
        <w:rPr>
          <w:color w:val="000000" w:themeColor="text1"/>
          <w:sz w:val="24"/>
          <w:szCs w:val="24"/>
          <w:lang w:val="pt-PT" w:eastAsia="pt-PT"/>
        </w:rPr>
        <w:t xml:space="preserve"> – É uma ferramenta de programação que permite a conexão e troca de informações entre aplicações distintas;</w:t>
      </w:r>
    </w:p>
    <w:p w14:paraId="3F7370E4" w14:textId="77777777" w:rsidR="00AA49D7" w:rsidRDefault="00AA49D7" w:rsidP="00AA49D7">
      <w:pPr>
        <w:pStyle w:val="PargrafodaLista"/>
        <w:numPr>
          <w:ilvl w:val="0"/>
          <w:numId w:val="44"/>
        </w:numPr>
        <w:spacing w:before="120" w:after="120" w:line="360" w:lineRule="auto"/>
        <w:jc w:val="both"/>
        <w:rPr>
          <w:color w:val="000000" w:themeColor="text1"/>
          <w:sz w:val="24"/>
          <w:szCs w:val="24"/>
          <w:lang w:val="pt-PT" w:eastAsia="pt-PT"/>
        </w:rPr>
      </w:pPr>
      <w:proofErr w:type="spellStart"/>
      <w:r>
        <w:rPr>
          <w:b/>
          <w:bCs/>
          <w:color w:val="000000" w:themeColor="text1"/>
          <w:sz w:val="24"/>
          <w:szCs w:val="24"/>
          <w:lang w:val="pt-PT" w:eastAsia="pt-PT"/>
        </w:rPr>
        <w:t>Rest</w:t>
      </w:r>
      <w:proofErr w:type="spellEnd"/>
      <w:r>
        <w:rPr>
          <w:b/>
          <w:bCs/>
          <w:color w:val="000000" w:themeColor="text1"/>
          <w:sz w:val="24"/>
          <w:szCs w:val="24"/>
          <w:lang w:val="pt-PT" w:eastAsia="pt-PT"/>
        </w:rPr>
        <w:t xml:space="preserve"> </w:t>
      </w:r>
      <w:r>
        <w:rPr>
          <w:color w:val="000000" w:themeColor="text1"/>
          <w:sz w:val="24"/>
          <w:szCs w:val="24"/>
          <w:lang w:val="pt-PT" w:eastAsia="pt-PT"/>
        </w:rPr>
        <w:t>– Conjunto de métodos e regras de conexão entre o cliente e um serviço web.</w:t>
      </w:r>
    </w:p>
    <w:p w14:paraId="4ABEB3C5" w14:textId="77777777" w:rsidR="00AA49D7" w:rsidRDefault="00AA49D7" w:rsidP="00AA49D7">
      <w:pPr>
        <w:pStyle w:val="PargrafodaLista"/>
        <w:numPr>
          <w:ilvl w:val="0"/>
          <w:numId w:val="44"/>
        </w:numPr>
        <w:spacing w:before="120" w:after="120" w:line="360" w:lineRule="auto"/>
        <w:jc w:val="both"/>
        <w:rPr>
          <w:color w:val="000000" w:themeColor="text1"/>
          <w:sz w:val="24"/>
          <w:szCs w:val="24"/>
          <w:lang w:val="pt-PT" w:eastAsia="pt-PT"/>
        </w:rPr>
      </w:pPr>
      <w:proofErr w:type="spellStart"/>
      <w:r>
        <w:rPr>
          <w:b/>
          <w:bCs/>
          <w:color w:val="000000" w:themeColor="text1"/>
          <w:sz w:val="24"/>
          <w:szCs w:val="24"/>
          <w:lang w:val="pt-PT" w:eastAsia="pt-PT"/>
        </w:rPr>
        <w:t>Frontoffice</w:t>
      </w:r>
      <w:proofErr w:type="spellEnd"/>
      <w:r>
        <w:rPr>
          <w:b/>
          <w:bCs/>
          <w:color w:val="000000" w:themeColor="text1"/>
          <w:sz w:val="24"/>
          <w:szCs w:val="24"/>
          <w:lang w:val="pt-PT" w:eastAsia="pt-PT"/>
        </w:rPr>
        <w:t xml:space="preserve"> </w:t>
      </w:r>
      <w:r>
        <w:rPr>
          <w:color w:val="000000" w:themeColor="text1"/>
          <w:sz w:val="24"/>
          <w:szCs w:val="24"/>
          <w:lang w:val="pt-PT" w:eastAsia="pt-PT"/>
        </w:rPr>
        <w:t>– É o local da aplicação ao qual o cliente comum tem acesso;</w:t>
      </w:r>
    </w:p>
    <w:p w14:paraId="11035759" w14:textId="77777777" w:rsidR="00AA49D7" w:rsidRDefault="00AA49D7" w:rsidP="00AA49D7">
      <w:pPr>
        <w:pStyle w:val="PargrafodaLista"/>
        <w:numPr>
          <w:ilvl w:val="0"/>
          <w:numId w:val="44"/>
        </w:numPr>
        <w:spacing w:before="120" w:after="120" w:line="360" w:lineRule="auto"/>
        <w:jc w:val="both"/>
        <w:rPr>
          <w:color w:val="000000" w:themeColor="text1"/>
          <w:sz w:val="24"/>
          <w:szCs w:val="24"/>
          <w:lang w:val="pt-PT" w:eastAsia="pt-PT"/>
        </w:rPr>
      </w:pPr>
      <w:proofErr w:type="spellStart"/>
      <w:r>
        <w:rPr>
          <w:b/>
          <w:bCs/>
          <w:color w:val="000000" w:themeColor="text1"/>
          <w:sz w:val="24"/>
          <w:szCs w:val="24"/>
          <w:lang w:val="pt-PT" w:eastAsia="pt-PT"/>
        </w:rPr>
        <w:t>Backoffice</w:t>
      </w:r>
      <w:proofErr w:type="spellEnd"/>
      <w:r>
        <w:rPr>
          <w:b/>
          <w:bCs/>
          <w:color w:val="000000" w:themeColor="text1"/>
          <w:sz w:val="24"/>
          <w:szCs w:val="24"/>
          <w:lang w:val="pt-PT" w:eastAsia="pt-PT"/>
        </w:rPr>
        <w:t xml:space="preserve"> </w:t>
      </w:r>
      <w:r>
        <w:rPr>
          <w:color w:val="000000" w:themeColor="text1"/>
          <w:sz w:val="24"/>
          <w:szCs w:val="24"/>
          <w:lang w:val="pt-PT" w:eastAsia="pt-PT"/>
        </w:rPr>
        <w:t>– É o local de administração de uma aplicação;</w:t>
      </w:r>
    </w:p>
    <w:p w14:paraId="483AAF73" w14:textId="77777777" w:rsidR="00AA49D7" w:rsidRDefault="00AA49D7" w:rsidP="00AA49D7">
      <w:pPr>
        <w:pStyle w:val="PargrafodaLista"/>
        <w:numPr>
          <w:ilvl w:val="0"/>
          <w:numId w:val="44"/>
        </w:numPr>
        <w:spacing w:before="120" w:after="120" w:line="360" w:lineRule="auto"/>
        <w:jc w:val="both"/>
        <w:rPr>
          <w:color w:val="000000" w:themeColor="text1"/>
          <w:sz w:val="24"/>
          <w:szCs w:val="24"/>
          <w:lang w:val="pt-PT" w:eastAsia="pt-PT"/>
        </w:rPr>
      </w:pPr>
      <w:proofErr w:type="spellStart"/>
      <w:r>
        <w:rPr>
          <w:b/>
          <w:bCs/>
          <w:color w:val="000000" w:themeColor="text1"/>
          <w:sz w:val="24"/>
          <w:szCs w:val="24"/>
          <w:lang w:val="pt-PT" w:eastAsia="pt-PT"/>
        </w:rPr>
        <w:t>Mockup</w:t>
      </w:r>
      <w:proofErr w:type="spellEnd"/>
      <w:r>
        <w:rPr>
          <w:b/>
          <w:bCs/>
          <w:color w:val="000000" w:themeColor="text1"/>
          <w:sz w:val="24"/>
          <w:szCs w:val="24"/>
          <w:lang w:val="pt-PT" w:eastAsia="pt-PT"/>
        </w:rPr>
        <w:t xml:space="preserve"> </w:t>
      </w:r>
      <w:r>
        <w:rPr>
          <w:color w:val="000000" w:themeColor="text1"/>
          <w:sz w:val="24"/>
          <w:szCs w:val="24"/>
          <w:lang w:val="pt-PT" w:eastAsia="pt-PT"/>
        </w:rPr>
        <w:t>– É um modelo do qual a aplicação se irá basear;</w:t>
      </w:r>
    </w:p>
    <w:p w14:paraId="0E699883" w14:textId="77777777" w:rsidR="00AA49D7" w:rsidRDefault="00AA49D7" w:rsidP="00AA49D7">
      <w:pPr>
        <w:pStyle w:val="PargrafodaLista"/>
        <w:numPr>
          <w:ilvl w:val="0"/>
          <w:numId w:val="44"/>
        </w:numPr>
        <w:spacing w:before="120" w:after="120" w:line="360" w:lineRule="auto"/>
        <w:jc w:val="both"/>
        <w:rPr>
          <w:color w:val="000000" w:themeColor="text1"/>
          <w:sz w:val="24"/>
          <w:szCs w:val="24"/>
          <w:lang w:val="pt-PT" w:eastAsia="pt-PT"/>
        </w:rPr>
      </w:pPr>
      <w:r>
        <w:rPr>
          <w:b/>
          <w:bCs/>
          <w:color w:val="000000" w:themeColor="text1"/>
          <w:sz w:val="24"/>
          <w:szCs w:val="24"/>
          <w:lang w:val="pt-PT" w:eastAsia="pt-PT"/>
        </w:rPr>
        <w:t xml:space="preserve">CRUD </w:t>
      </w:r>
      <w:r>
        <w:rPr>
          <w:color w:val="000000" w:themeColor="text1"/>
          <w:sz w:val="24"/>
          <w:szCs w:val="24"/>
          <w:lang w:val="pt-PT" w:eastAsia="pt-PT"/>
        </w:rPr>
        <w:t>– Método de adicionar, ler, atualizar e apagar dados;</w:t>
      </w:r>
    </w:p>
    <w:p w14:paraId="040C82E1" w14:textId="77777777" w:rsidR="00AA49D7" w:rsidRDefault="00AA49D7" w:rsidP="00AA49D7">
      <w:pPr>
        <w:pStyle w:val="PargrafodaLista"/>
        <w:numPr>
          <w:ilvl w:val="0"/>
          <w:numId w:val="44"/>
        </w:numPr>
        <w:spacing w:before="120" w:after="120" w:line="360" w:lineRule="auto"/>
        <w:jc w:val="both"/>
        <w:rPr>
          <w:color w:val="000000" w:themeColor="text1"/>
          <w:sz w:val="24"/>
          <w:szCs w:val="24"/>
          <w:lang w:val="pt-PT" w:eastAsia="pt-PT"/>
        </w:rPr>
      </w:pPr>
      <w:proofErr w:type="spellStart"/>
      <w:r w:rsidRPr="004E067E">
        <w:rPr>
          <w:b/>
          <w:bCs/>
          <w:color w:val="000000" w:themeColor="text1"/>
          <w:sz w:val="24"/>
          <w:szCs w:val="24"/>
          <w:lang w:val="pt-PT" w:eastAsia="pt-PT"/>
        </w:rPr>
        <w:t>Bootstrap</w:t>
      </w:r>
      <w:proofErr w:type="spellEnd"/>
      <w:r w:rsidRPr="004E067E">
        <w:rPr>
          <w:b/>
          <w:bCs/>
          <w:color w:val="000000" w:themeColor="text1"/>
          <w:sz w:val="24"/>
          <w:szCs w:val="24"/>
          <w:lang w:val="pt-PT" w:eastAsia="pt-PT"/>
        </w:rPr>
        <w:t xml:space="preserve"> </w:t>
      </w:r>
      <w:r w:rsidRPr="004E067E">
        <w:rPr>
          <w:color w:val="000000" w:themeColor="text1"/>
          <w:sz w:val="24"/>
          <w:szCs w:val="24"/>
          <w:lang w:val="pt-PT" w:eastAsia="pt-PT"/>
        </w:rPr>
        <w:t>– Framework web</w:t>
      </w:r>
      <w:r>
        <w:rPr>
          <w:color w:val="000000" w:themeColor="text1"/>
          <w:sz w:val="24"/>
          <w:szCs w:val="24"/>
          <w:lang w:val="pt-PT" w:eastAsia="pt-PT"/>
        </w:rPr>
        <w:t xml:space="preserve"> utilizada para o design de aplicações;</w:t>
      </w:r>
    </w:p>
    <w:p w14:paraId="6F05A86F" w14:textId="4EBF3095" w:rsidR="00AA49D7" w:rsidRDefault="00AA49D7" w:rsidP="00AA49D7">
      <w:pPr>
        <w:pStyle w:val="PargrafodaLista"/>
        <w:numPr>
          <w:ilvl w:val="0"/>
          <w:numId w:val="44"/>
        </w:numPr>
        <w:spacing w:before="120" w:after="120" w:line="360" w:lineRule="auto"/>
        <w:jc w:val="both"/>
        <w:rPr>
          <w:color w:val="000000" w:themeColor="text1"/>
          <w:sz w:val="24"/>
          <w:szCs w:val="24"/>
          <w:lang w:val="pt-PT" w:eastAsia="pt-PT"/>
        </w:rPr>
      </w:pPr>
      <w:proofErr w:type="spellStart"/>
      <w:r>
        <w:rPr>
          <w:b/>
          <w:bCs/>
          <w:color w:val="000000" w:themeColor="text1"/>
          <w:sz w:val="24"/>
          <w:szCs w:val="24"/>
          <w:lang w:val="pt-PT" w:eastAsia="pt-PT"/>
        </w:rPr>
        <w:t>Javascript</w:t>
      </w:r>
      <w:proofErr w:type="spellEnd"/>
      <w:r>
        <w:rPr>
          <w:b/>
          <w:bCs/>
          <w:color w:val="000000" w:themeColor="text1"/>
          <w:sz w:val="24"/>
          <w:szCs w:val="24"/>
          <w:lang w:val="pt-PT" w:eastAsia="pt-PT"/>
        </w:rPr>
        <w:t xml:space="preserve"> </w:t>
      </w:r>
      <w:r>
        <w:rPr>
          <w:color w:val="000000" w:themeColor="text1"/>
          <w:sz w:val="24"/>
          <w:szCs w:val="24"/>
          <w:lang w:val="pt-PT" w:eastAsia="pt-PT"/>
        </w:rPr>
        <w:t>– É uma linguagem de script que ajuda a criar interações no website sem necessitar de atualizar a página</w:t>
      </w:r>
      <w:r w:rsidR="005357CB">
        <w:rPr>
          <w:color w:val="000000" w:themeColor="text1"/>
          <w:sz w:val="24"/>
          <w:szCs w:val="24"/>
          <w:lang w:val="pt-PT" w:eastAsia="pt-PT"/>
        </w:rPr>
        <w:t>;</w:t>
      </w:r>
    </w:p>
    <w:p w14:paraId="32ECFE1B" w14:textId="51EC246D" w:rsidR="008F4225" w:rsidRPr="004E067E" w:rsidRDefault="008F4225" w:rsidP="00AA49D7">
      <w:pPr>
        <w:pStyle w:val="PargrafodaLista"/>
        <w:numPr>
          <w:ilvl w:val="0"/>
          <w:numId w:val="44"/>
        </w:numPr>
        <w:spacing w:before="120" w:after="120" w:line="360" w:lineRule="auto"/>
        <w:jc w:val="both"/>
        <w:rPr>
          <w:color w:val="000000" w:themeColor="text1"/>
          <w:sz w:val="24"/>
          <w:szCs w:val="24"/>
          <w:lang w:val="pt-PT" w:eastAsia="pt-PT"/>
        </w:rPr>
      </w:pPr>
      <w:r>
        <w:rPr>
          <w:b/>
          <w:bCs/>
          <w:color w:val="000000" w:themeColor="text1"/>
          <w:sz w:val="24"/>
          <w:szCs w:val="24"/>
          <w:lang w:val="pt-PT" w:eastAsia="pt-PT"/>
        </w:rPr>
        <w:t xml:space="preserve">SQL ou MYSQL </w:t>
      </w:r>
      <w:r w:rsidR="005357CB">
        <w:rPr>
          <w:color w:val="000000" w:themeColor="text1"/>
          <w:sz w:val="24"/>
          <w:szCs w:val="24"/>
          <w:lang w:val="pt-PT" w:eastAsia="pt-PT"/>
        </w:rPr>
        <w:t>–</w:t>
      </w:r>
      <w:r>
        <w:rPr>
          <w:color w:val="000000" w:themeColor="text1"/>
          <w:sz w:val="24"/>
          <w:szCs w:val="24"/>
          <w:lang w:val="pt-PT" w:eastAsia="pt-PT"/>
        </w:rPr>
        <w:t xml:space="preserve"> </w:t>
      </w:r>
      <w:r w:rsidR="005357CB">
        <w:rPr>
          <w:color w:val="000000" w:themeColor="text1"/>
          <w:sz w:val="24"/>
          <w:szCs w:val="24"/>
          <w:lang w:val="pt-PT" w:eastAsia="pt-PT"/>
        </w:rPr>
        <w:t>Linguagem de utilizada para a consulta de dados estruturados.</w:t>
      </w:r>
    </w:p>
    <w:p w14:paraId="296FEF7D" w14:textId="0919A96F" w:rsidR="00AA49D7" w:rsidRDefault="00AA49D7">
      <w:pPr>
        <w:rPr>
          <w:rFonts w:ascii="Times New Roman" w:hAnsi="Times New Roman" w:cs="Times New Roman"/>
          <w:b/>
          <w:kern w:val="20"/>
          <w:sz w:val="32"/>
          <w:szCs w:val="32"/>
          <w:lang w:val="pt-PT"/>
        </w:rPr>
      </w:pPr>
      <w:r w:rsidRPr="00AA49D7">
        <w:rPr>
          <w:lang w:val="pt-PT"/>
        </w:rPr>
        <w:br w:type="page"/>
      </w:r>
    </w:p>
    <w:p w14:paraId="2E90107B" w14:textId="77777777" w:rsidR="006915F9" w:rsidRDefault="006915F9" w:rsidP="00C17BC3">
      <w:pPr>
        <w:pStyle w:val="Ttulo1"/>
      </w:pPr>
    </w:p>
    <w:p w14:paraId="7194DBDC" w14:textId="56ECA0C7" w:rsidR="006915F9" w:rsidRDefault="005454E5" w:rsidP="00841F12">
      <w:pPr>
        <w:pStyle w:val="Ttulo1"/>
        <w:numPr>
          <w:ilvl w:val="0"/>
          <w:numId w:val="9"/>
        </w:numPr>
      </w:pPr>
      <w:bookmarkStart w:id="2" w:name="_Toc64318237"/>
      <w:r>
        <w:t>Introdução</w:t>
      </w:r>
      <w:bookmarkEnd w:id="2"/>
    </w:p>
    <w:p w14:paraId="5C68916B" w14:textId="0F827CE4" w:rsidR="00841F12" w:rsidRPr="004C49B9" w:rsidRDefault="00841F12" w:rsidP="259B3489">
      <w:pPr>
        <w:pStyle w:val="Corpodetexto"/>
        <w:rPr>
          <w:lang w:val="pt-PT"/>
        </w:rPr>
      </w:pPr>
    </w:p>
    <w:p w14:paraId="2F63E7E7" w14:textId="1273B608" w:rsidR="007E6B3C" w:rsidRPr="003722A0" w:rsidRDefault="0EEAA1AC" w:rsidP="003722A0">
      <w:pPr>
        <w:spacing w:before="120" w:after="120" w:line="360" w:lineRule="auto"/>
        <w:jc w:val="both"/>
        <w:rPr>
          <w:color w:val="000000"/>
          <w:sz w:val="24"/>
          <w:lang w:val="pt-PT"/>
        </w:rPr>
      </w:pPr>
      <w:r w:rsidRPr="003722A0">
        <w:rPr>
          <w:color w:val="000000"/>
          <w:sz w:val="24"/>
          <w:lang w:val="pt-PT"/>
        </w:rPr>
        <w:t xml:space="preserve">O </w:t>
      </w:r>
      <w:r w:rsidR="000F0464" w:rsidRPr="003722A0">
        <w:rPr>
          <w:color w:val="000000"/>
          <w:sz w:val="24"/>
          <w:lang w:val="pt-PT"/>
        </w:rPr>
        <w:t>nosso</w:t>
      </w:r>
      <w:r w:rsidR="00CA0A22" w:rsidRPr="003722A0">
        <w:rPr>
          <w:color w:val="000000"/>
          <w:sz w:val="24"/>
          <w:lang w:val="pt-PT"/>
        </w:rPr>
        <w:t xml:space="preserve"> </w:t>
      </w:r>
      <w:r w:rsidR="000F0464" w:rsidRPr="003722A0">
        <w:rPr>
          <w:color w:val="000000"/>
          <w:sz w:val="24"/>
          <w:lang w:val="pt-PT"/>
        </w:rPr>
        <w:t>projeto foi</w:t>
      </w:r>
      <w:r w:rsidRPr="003722A0">
        <w:rPr>
          <w:color w:val="000000"/>
          <w:sz w:val="24"/>
          <w:lang w:val="pt-PT"/>
        </w:rPr>
        <w:t xml:space="preserve"> desenvolvido especificamente para empresas</w:t>
      </w:r>
      <w:r w:rsidR="00CA0A22" w:rsidRPr="003722A0">
        <w:rPr>
          <w:color w:val="000000"/>
          <w:sz w:val="24"/>
          <w:lang w:val="pt-PT"/>
        </w:rPr>
        <w:t xml:space="preserve"> locais</w:t>
      </w:r>
      <w:r w:rsidR="00A818AD" w:rsidRPr="003722A0">
        <w:rPr>
          <w:color w:val="000000"/>
          <w:sz w:val="24"/>
          <w:lang w:val="pt-PT"/>
        </w:rPr>
        <w:t xml:space="preserve"> </w:t>
      </w:r>
      <w:r w:rsidR="007E6B3C" w:rsidRPr="003722A0">
        <w:rPr>
          <w:color w:val="000000"/>
          <w:sz w:val="24"/>
          <w:lang w:val="pt-PT"/>
        </w:rPr>
        <w:t>de modo a</w:t>
      </w:r>
      <w:r w:rsidR="00A818AD" w:rsidRPr="003722A0">
        <w:rPr>
          <w:color w:val="000000"/>
          <w:sz w:val="24"/>
          <w:lang w:val="pt-PT"/>
        </w:rPr>
        <w:t xml:space="preserve"> pro</w:t>
      </w:r>
      <w:r w:rsidR="00F20983" w:rsidRPr="003722A0">
        <w:rPr>
          <w:color w:val="000000"/>
          <w:sz w:val="24"/>
          <w:lang w:val="pt-PT"/>
        </w:rPr>
        <w:t xml:space="preserve">mover o </w:t>
      </w:r>
      <w:r w:rsidR="00FB6051" w:rsidRPr="003722A0">
        <w:rPr>
          <w:color w:val="000000"/>
          <w:sz w:val="24"/>
          <w:lang w:val="pt-PT"/>
        </w:rPr>
        <w:t xml:space="preserve">comércio </w:t>
      </w:r>
      <w:r w:rsidR="00FB6051" w:rsidRPr="005F1D12">
        <w:rPr>
          <w:i/>
          <w:iCs/>
          <w:color w:val="000000"/>
          <w:sz w:val="24"/>
          <w:lang w:val="pt-PT"/>
        </w:rPr>
        <w:t>online</w:t>
      </w:r>
      <w:r w:rsidRPr="003722A0">
        <w:rPr>
          <w:color w:val="000000"/>
          <w:sz w:val="24"/>
          <w:lang w:val="pt-PT"/>
        </w:rPr>
        <w:t>.</w:t>
      </w:r>
      <w:r w:rsidR="007E6B3C" w:rsidRPr="003722A0">
        <w:rPr>
          <w:color w:val="000000"/>
          <w:sz w:val="24"/>
          <w:lang w:val="pt-PT"/>
        </w:rPr>
        <w:t xml:space="preserve"> A ideia do projeto é criar uma empresa que permita a outras empresas venderem os seus produtos na nossa plataforma, gerir as vendas através da área administrativa e mostrar ao cliente com a finalidade de promover a venda online de produtos </w:t>
      </w:r>
    </w:p>
    <w:p w14:paraId="008D74BF" w14:textId="0724A4C5" w:rsidR="00D76BE9" w:rsidRPr="003722A0" w:rsidRDefault="00B73BDA" w:rsidP="003722A0">
      <w:pPr>
        <w:spacing w:before="120" w:after="120" w:line="360" w:lineRule="auto"/>
        <w:jc w:val="both"/>
        <w:rPr>
          <w:color w:val="000000"/>
          <w:sz w:val="24"/>
          <w:lang w:val="pt-PT"/>
        </w:rPr>
      </w:pPr>
      <w:r w:rsidRPr="003722A0">
        <w:rPr>
          <w:color w:val="000000"/>
          <w:sz w:val="24"/>
          <w:lang w:val="pt-PT"/>
        </w:rPr>
        <w:t>Para o desenvolvime</w:t>
      </w:r>
      <w:r w:rsidR="001906F4" w:rsidRPr="003722A0">
        <w:rPr>
          <w:color w:val="000000"/>
          <w:sz w:val="24"/>
          <w:lang w:val="pt-PT"/>
        </w:rPr>
        <w:t xml:space="preserve">nto deste projeto utilizámos a </w:t>
      </w:r>
      <w:proofErr w:type="spellStart"/>
      <w:r w:rsidR="001906F4" w:rsidRPr="005F1D12">
        <w:rPr>
          <w:i/>
          <w:iCs/>
          <w:color w:val="000000"/>
          <w:sz w:val="24"/>
          <w:lang w:val="pt-PT"/>
        </w:rPr>
        <w:t>framework</w:t>
      </w:r>
      <w:proofErr w:type="spellEnd"/>
      <w:r w:rsidR="001906F4" w:rsidRPr="003722A0">
        <w:rPr>
          <w:color w:val="000000"/>
          <w:sz w:val="24"/>
          <w:lang w:val="pt-PT"/>
        </w:rPr>
        <w:t xml:space="preserve"> </w:t>
      </w:r>
      <w:r w:rsidR="00FC52B6" w:rsidRPr="003722A0">
        <w:rPr>
          <w:color w:val="000000"/>
          <w:sz w:val="24"/>
          <w:lang w:val="pt-PT"/>
        </w:rPr>
        <w:t xml:space="preserve">de </w:t>
      </w:r>
      <w:r w:rsidR="00FC52B6" w:rsidRPr="005F1D12">
        <w:rPr>
          <w:i/>
          <w:iCs/>
          <w:color w:val="000000"/>
          <w:sz w:val="24"/>
          <w:lang w:val="pt-PT"/>
        </w:rPr>
        <w:t>PHP</w:t>
      </w:r>
      <w:r w:rsidR="00FC52B6" w:rsidRPr="003722A0">
        <w:rPr>
          <w:color w:val="000000"/>
          <w:sz w:val="24"/>
          <w:lang w:val="pt-PT"/>
        </w:rPr>
        <w:t xml:space="preserve"> </w:t>
      </w:r>
      <w:proofErr w:type="spellStart"/>
      <w:r w:rsidR="001906F4" w:rsidRPr="005F1D12">
        <w:rPr>
          <w:i/>
          <w:iCs/>
          <w:color w:val="000000"/>
          <w:sz w:val="24"/>
          <w:lang w:val="pt-PT"/>
        </w:rPr>
        <w:t>Codeigniter</w:t>
      </w:r>
      <w:proofErr w:type="spellEnd"/>
      <w:r w:rsidR="00A45508" w:rsidRPr="003722A0">
        <w:rPr>
          <w:color w:val="000000"/>
          <w:sz w:val="24"/>
          <w:lang w:val="pt-PT"/>
        </w:rPr>
        <w:t xml:space="preserve"> para o desenvolvimento </w:t>
      </w:r>
      <w:r w:rsidR="00A45508" w:rsidRPr="00803B91">
        <w:rPr>
          <w:i/>
          <w:iCs/>
          <w:color w:val="000000"/>
          <w:sz w:val="24"/>
          <w:lang w:val="pt-PT"/>
        </w:rPr>
        <w:t>web</w:t>
      </w:r>
      <w:r w:rsidR="00A45508" w:rsidRPr="003722A0">
        <w:rPr>
          <w:color w:val="000000"/>
          <w:sz w:val="24"/>
          <w:lang w:val="pt-PT"/>
        </w:rPr>
        <w:t xml:space="preserve"> e para a </w:t>
      </w:r>
      <w:r w:rsidR="00A45508" w:rsidRPr="005F1D12">
        <w:rPr>
          <w:i/>
          <w:iCs/>
          <w:color w:val="000000"/>
          <w:sz w:val="24"/>
          <w:lang w:val="pt-PT"/>
        </w:rPr>
        <w:t>API</w:t>
      </w:r>
      <w:r w:rsidR="00A45508" w:rsidRPr="003722A0">
        <w:rPr>
          <w:color w:val="000000"/>
          <w:sz w:val="24"/>
          <w:lang w:val="pt-PT"/>
        </w:rPr>
        <w:t xml:space="preserve">, e para o desenvolvimento da aplicação utilizámos </w:t>
      </w:r>
      <w:r w:rsidR="001C1F41" w:rsidRPr="00280775">
        <w:rPr>
          <w:i/>
          <w:iCs/>
          <w:color w:val="000000"/>
          <w:sz w:val="24"/>
          <w:lang w:val="pt-PT"/>
        </w:rPr>
        <w:t>Android</w:t>
      </w:r>
      <w:r w:rsidR="003F6D11" w:rsidRPr="003722A0">
        <w:rPr>
          <w:color w:val="000000"/>
          <w:sz w:val="24"/>
          <w:lang w:val="pt-PT"/>
        </w:rPr>
        <w:t xml:space="preserve"> com a linguagem</w:t>
      </w:r>
      <w:r w:rsidR="001C1F41" w:rsidRPr="003722A0">
        <w:rPr>
          <w:color w:val="000000"/>
          <w:sz w:val="24"/>
          <w:lang w:val="pt-PT"/>
        </w:rPr>
        <w:t xml:space="preserve"> </w:t>
      </w:r>
      <w:r w:rsidR="001C1F41" w:rsidRPr="005F1D12">
        <w:rPr>
          <w:i/>
          <w:iCs/>
          <w:color w:val="000000"/>
          <w:sz w:val="24"/>
          <w:lang w:val="pt-PT"/>
        </w:rPr>
        <w:t>Java</w:t>
      </w:r>
      <w:r w:rsidR="001C1F41" w:rsidRPr="003722A0">
        <w:rPr>
          <w:color w:val="000000"/>
          <w:sz w:val="24"/>
          <w:lang w:val="pt-PT"/>
        </w:rPr>
        <w:t>.</w:t>
      </w:r>
    </w:p>
    <w:p w14:paraId="3A0FB5C3" w14:textId="440FC105" w:rsidR="0EEAA1AC" w:rsidRPr="003722A0" w:rsidRDefault="00E77FC3" w:rsidP="003722A0">
      <w:pPr>
        <w:spacing w:before="120" w:after="120" w:line="360" w:lineRule="auto"/>
        <w:jc w:val="both"/>
        <w:rPr>
          <w:color w:val="000000"/>
          <w:sz w:val="24"/>
          <w:lang w:val="pt-PT"/>
        </w:rPr>
      </w:pPr>
      <w:r w:rsidRPr="003722A0">
        <w:rPr>
          <w:color w:val="000000"/>
          <w:sz w:val="24"/>
          <w:lang w:val="pt-PT"/>
        </w:rPr>
        <w:t>Neste relatório iremos falar das várias etapas de desenvolvimento das quais,</w:t>
      </w:r>
      <w:r w:rsidR="0EEAA1AC" w:rsidRPr="003722A0">
        <w:rPr>
          <w:color w:val="000000"/>
          <w:sz w:val="24"/>
          <w:lang w:val="pt-PT"/>
        </w:rPr>
        <w:t xml:space="preserve"> divi</w:t>
      </w:r>
      <w:r w:rsidR="003F6D11" w:rsidRPr="003722A0">
        <w:rPr>
          <w:color w:val="000000"/>
          <w:sz w:val="24"/>
          <w:lang w:val="pt-PT"/>
        </w:rPr>
        <w:t>di</w:t>
      </w:r>
      <w:r w:rsidR="00780BAF" w:rsidRPr="003722A0">
        <w:rPr>
          <w:color w:val="000000"/>
          <w:sz w:val="24"/>
          <w:lang w:val="pt-PT"/>
        </w:rPr>
        <w:t>mos</w:t>
      </w:r>
      <w:r w:rsidR="0EEAA1AC" w:rsidRPr="003722A0">
        <w:rPr>
          <w:color w:val="000000"/>
          <w:sz w:val="24"/>
          <w:lang w:val="pt-PT"/>
        </w:rPr>
        <w:t xml:space="preserve"> em 8 </w:t>
      </w:r>
      <w:r w:rsidR="00DA4939" w:rsidRPr="003722A0">
        <w:rPr>
          <w:color w:val="000000"/>
          <w:sz w:val="24"/>
          <w:lang w:val="pt-PT"/>
        </w:rPr>
        <w:t>tópicos</w:t>
      </w:r>
      <w:r w:rsidR="374C2EE2" w:rsidRPr="003722A0">
        <w:rPr>
          <w:color w:val="000000"/>
          <w:sz w:val="24"/>
          <w:lang w:val="pt-PT"/>
        </w:rPr>
        <w:t>, metodologia,</w:t>
      </w:r>
      <w:r w:rsidR="003B6313" w:rsidRPr="003722A0">
        <w:rPr>
          <w:color w:val="000000"/>
          <w:sz w:val="24"/>
          <w:lang w:val="pt-PT"/>
        </w:rPr>
        <w:t xml:space="preserve"> planeamento do projeto,</w:t>
      </w:r>
      <w:r w:rsidR="374C2EE2" w:rsidRPr="003722A0">
        <w:rPr>
          <w:color w:val="000000"/>
          <w:sz w:val="24"/>
          <w:lang w:val="pt-PT"/>
        </w:rPr>
        <w:t xml:space="preserve"> arquitetura do sistema, gestão do projeto, </w:t>
      </w:r>
      <w:r w:rsidR="00043583" w:rsidRPr="003722A0">
        <w:rPr>
          <w:color w:val="000000"/>
          <w:sz w:val="24"/>
          <w:lang w:val="pt-PT"/>
        </w:rPr>
        <w:t>desenhos do projeto</w:t>
      </w:r>
      <w:r w:rsidR="374C2EE2" w:rsidRPr="003722A0">
        <w:rPr>
          <w:color w:val="000000"/>
          <w:sz w:val="24"/>
          <w:lang w:val="pt-PT"/>
        </w:rPr>
        <w:t>, implementação, testes</w:t>
      </w:r>
      <w:r w:rsidR="001F5C7B" w:rsidRPr="003722A0">
        <w:rPr>
          <w:color w:val="000000"/>
          <w:sz w:val="24"/>
          <w:lang w:val="pt-PT"/>
        </w:rPr>
        <w:t xml:space="preserve"> realizados</w:t>
      </w:r>
      <w:r w:rsidR="374C2EE2" w:rsidRPr="003722A0">
        <w:rPr>
          <w:color w:val="000000"/>
          <w:sz w:val="24"/>
          <w:lang w:val="pt-PT"/>
        </w:rPr>
        <w:t xml:space="preserve"> </w:t>
      </w:r>
      <w:r w:rsidR="488BC35C" w:rsidRPr="003722A0">
        <w:rPr>
          <w:color w:val="000000"/>
          <w:sz w:val="24"/>
          <w:lang w:val="pt-PT"/>
        </w:rPr>
        <w:t>e conclusão</w:t>
      </w:r>
      <w:r w:rsidR="001F5C7B" w:rsidRPr="003722A0">
        <w:rPr>
          <w:color w:val="000000"/>
          <w:sz w:val="24"/>
          <w:lang w:val="pt-PT"/>
        </w:rPr>
        <w:t>.</w:t>
      </w:r>
    </w:p>
    <w:p w14:paraId="5E8A6AC0" w14:textId="42B6F6DA" w:rsidR="027ABE99" w:rsidRPr="003722A0" w:rsidRDefault="488BC35C" w:rsidP="003722A0">
      <w:pPr>
        <w:spacing w:before="120" w:after="120" w:line="360" w:lineRule="auto"/>
        <w:jc w:val="both"/>
        <w:rPr>
          <w:color w:val="000000"/>
          <w:sz w:val="24"/>
          <w:lang w:val="pt-PT"/>
        </w:rPr>
      </w:pPr>
      <w:r w:rsidRPr="003722A0">
        <w:rPr>
          <w:color w:val="000000"/>
          <w:sz w:val="24"/>
          <w:lang w:val="pt-PT"/>
        </w:rPr>
        <w:t>N</w:t>
      </w:r>
      <w:r w:rsidR="004F4C02" w:rsidRPr="003722A0">
        <w:rPr>
          <w:color w:val="000000"/>
          <w:sz w:val="24"/>
          <w:lang w:val="pt-PT"/>
        </w:rPr>
        <w:t>o tópico</w:t>
      </w:r>
      <w:r w:rsidR="004A56A0" w:rsidRPr="003722A0">
        <w:rPr>
          <w:color w:val="000000"/>
          <w:sz w:val="24"/>
          <w:lang w:val="pt-PT"/>
        </w:rPr>
        <w:t xml:space="preserve"> da</w:t>
      </w:r>
      <w:r w:rsidRPr="003722A0">
        <w:rPr>
          <w:color w:val="000000"/>
          <w:sz w:val="24"/>
          <w:lang w:val="pt-PT"/>
        </w:rPr>
        <w:t xml:space="preserve"> metodologia vamos explicar </w:t>
      </w:r>
      <w:r w:rsidR="004A56A0" w:rsidRPr="003722A0">
        <w:rPr>
          <w:color w:val="000000"/>
          <w:sz w:val="24"/>
          <w:lang w:val="pt-PT"/>
        </w:rPr>
        <w:t xml:space="preserve">os métodos que </w:t>
      </w:r>
      <w:r w:rsidR="61A93AA5" w:rsidRPr="003722A0">
        <w:rPr>
          <w:color w:val="000000"/>
          <w:sz w:val="24"/>
          <w:lang w:val="pt-PT"/>
        </w:rPr>
        <w:t>adot</w:t>
      </w:r>
      <w:r w:rsidR="004A56A0" w:rsidRPr="003722A0">
        <w:rPr>
          <w:color w:val="000000"/>
          <w:sz w:val="24"/>
          <w:lang w:val="pt-PT"/>
        </w:rPr>
        <w:t>ámos</w:t>
      </w:r>
      <w:r w:rsidR="61A93AA5" w:rsidRPr="003722A0">
        <w:rPr>
          <w:color w:val="000000"/>
          <w:sz w:val="24"/>
          <w:lang w:val="pt-PT"/>
        </w:rPr>
        <w:t xml:space="preserve"> no desenvolvimento do projeto. </w:t>
      </w:r>
      <w:r w:rsidR="004473A0" w:rsidRPr="003722A0">
        <w:rPr>
          <w:color w:val="000000"/>
          <w:sz w:val="24"/>
          <w:lang w:val="pt-PT"/>
        </w:rPr>
        <w:t>Iremos também apresentar a maneira como planeámos o projeto</w:t>
      </w:r>
      <w:r w:rsidR="009A3C2D" w:rsidRPr="003722A0">
        <w:rPr>
          <w:color w:val="000000"/>
          <w:sz w:val="24"/>
          <w:lang w:val="pt-PT"/>
        </w:rPr>
        <w:t xml:space="preserve"> no</w:t>
      </w:r>
      <w:r w:rsidR="00AF0989" w:rsidRPr="003722A0">
        <w:rPr>
          <w:color w:val="000000"/>
          <w:sz w:val="24"/>
          <w:lang w:val="pt-PT"/>
        </w:rPr>
        <w:t xml:space="preserve"> planeamento</w:t>
      </w:r>
      <w:r w:rsidR="001F32EF" w:rsidRPr="003722A0">
        <w:rPr>
          <w:color w:val="000000"/>
          <w:sz w:val="24"/>
          <w:lang w:val="pt-PT"/>
        </w:rPr>
        <w:t xml:space="preserve"> e a </w:t>
      </w:r>
      <w:r w:rsidR="027ABE99" w:rsidRPr="003722A0">
        <w:rPr>
          <w:color w:val="000000"/>
          <w:sz w:val="24"/>
          <w:lang w:val="pt-PT"/>
        </w:rPr>
        <w:t xml:space="preserve">arquitetura do sistema </w:t>
      </w:r>
      <w:r w:rsidR="001F32EF" w:rsidRPr="003722A0">
        <w:rPr>
          <w:color w:val="000000"/>
          <w:sz w:val="24"/>
          <w:lang w:val="pt-PT"/>
        </w:rPr>
        <w:t>utilizada n</w:t>
      </w:r>
      <w:r w:rsidR="005D5B2B" w:rsidRPr="003722A0">
        <w:rPr>
          <w:color w:val="000000"/>
          <w:sz w:val="24"/>
          <w:lang w:val="pt-PT"/>
        </w:rPr>
        <w:t>o nosso</w:t>
      </w:r>
      <w:r w:rsidR="027ABE99" w:rsidRPr="003722A0">
        <w:rPr>
          <w:color w:val="000000"/>
          <w:sz w:val="24"/>
          <w:lang w:val="pt-PT"/>
        </w:rPr>
        <w:t xml:space="preserve"> sistema</w:t>
      </w:r>
      <w:r w:rsidR="00AA1322" w:rsidRPr="003722A0">
        <w:rPr>
          <w:color w:val="000000"/>
          <w:sz w:val="24"/>
          <w:lang w:val="pt-PT"/>
        </w:rPr>
        <w:t xml:space="preserve"> no tópico respetivo</w:t>
      </w:r>
      <w:r w:rsidR="629E76EA" w:rsidRPr="003722A0">
        <w:rPr>
          <w:color w:val="000000"/>
          <w:sz w:val="24"/>
          <w:lang w:val="pt-PT"/>
        </w:rPr>
        <w:t>.</w:t>
      </w:r>
    </w:p>
    <w:p w14:paraId="4DBD8A37" w14:textId="212AC2CF" w:rsidR="67264814" w:rsidRPr="003722A0" w:rsidRDefault="629E76EA" w:rsidP="003722A0">
      <w:pPr>
        <w:spacing w:before="120" w:after="120" w:line="360" w:lineRule="auto"/>
        <w:jc w:val="both"/>
        <w:rPr>
          <w:color w:val="000000"/>
          <w:sz w:val="24"/>
          <w:lang w:val="pt-PT"/>
        </w:rPr>
      </w:pPr>
      <w:r w:rsidRPr="003722A0">
        <w:rPr>
          <w:color w:val="000000"/>
          <w:sz w:val="24"/>
          <w:lang w:val="pt-PT"/>
        </w:rPr>
        <w:t>Na gestão do projeto vamos apresentar o plano do projeto, o</w:t>
      </w:r>
      <w:r w:rsidR="00F468AC" w:rsidRPr="003722A0">
        <w:rPr>
          <w:color w:val="000000"/>
          <w:sz w:val="24"/>
          <w:lang w:val="pt-PT"/>
        </w:rPr>
        <w:t xml:space="preserve"> gráfico</w:t>
      </w:r>
      <w:r w:rsidRPr="003722A0">
        <w:rPr>
          <w:color w:val="000000"/>
          <w:sz w:val="24"/>
          <w:lang w:val="pt-PT"/>
        </w:rPr>
        <w:t xml:space="preserve"> </w:t>
      </w:r>
      <w:proofErr w:type="spellStart"/>
      <w:r w:rsidRPr="002F29E0">
        <w:rPr>
          <w:i/>
          <w:iCs/>
          <w:color w:val="000000"/>
          <w:sz w:val="24"/>
          <w:lang w:val="pt-PT"/>
        </w:rPr>
        <w:t>Gantt</w:t>
      </w:r>
      <w:proofErr w:type="spellEnd"/>
      <w:r w:rsidRPr="002F29E0">
        <w:rPr>
          <w:i/>
          <w:iCs/>
          <w:color w:val="000000"/>
          <w:sz w:val="24"/>
          <w:lang w:val="pt-PT"/>
        </w:rPr>
        <w:t xml:space="preserve"> </w:t>
      </w:r>
      <w:r w:rsidRPr="003722A0">
        <w:rPr>
          <w:color w:val="000000"/>
          <w:sz w:val="24"/>
          <w:lang w:val="pt-PT"/>
        </w:rPr>
        <w:t>e as funçõe</w:t>
      </w:r>
      <w:r w:rsidR="67264814" w:rsidRPr="003722A0">
        <w:rPr>
          <w:color w:val="000000"/>
          <w:sz w:val="24"/>
          <w:lang w:val="pt-PT"/>
        </w:rPr>
        <w:t xml:space="preserve">s de cada membro do </w:t>
      </w:r>
      <w:r w:rsidR="00F468AC" w:rsidRPr="003722A0">
        <w:rPr>
          <w:color w:val="000000"/>
          <w:sz w:val="24"/>
          <w:lang w:val="pt-PT"/>
        </w:rPr>
        <w:t>grupo</w:t>
      </w:r>
      <w:r w:rsidR="67264814" w:rsidRPr="003722A0">
        <w:rPr>
          <w:color w:val="000000"/>
          <w:sz w:val="24"/>
          <w:lang w:val="pt-PT"/>
        </w:rPr>
        <w:t>.</w:t>
      </w:r>
    </w:p>
    <w:p w14:paraId="3CE93D01" w14:textId="7CDE9AB6" w:rsidR="59928096" w:rsidRPr="003722A0" w:rsidRDefault="24FD6232" w:rsidP="003722A0">
      <w:pPr>
        <w:spacing w:before="120" w:after="120" w:line="360" w:lineRule="auto"/>
        <w:jc w:val="both"/>
        <w:rPr>
          <w:color w:val="000000"/>
          <w:sz w:val="24"/>
          <w:lang w:val="pt-PT"/>
        </w:rPr>
      </w:pPr>
      <w:r w:rsidRPr="003722A0">
        <w:rPr>
          <w:color w:val="000000"/>
          <w:sz w:val="24"/>
          <w:lang w:val="pt-PT"/>
        </w:rPr>
        <w:t>Nos desenhos mostrar</w:t>
      </w:r>
      <w:r w:rsidR="001664A4" w:rsidRPr="003722A0">
        <w:rPr>
          <w:color w:val="000000"/>
          <w:sz w:val="24"/>
          <w:lang w:val="pt-PT"/>
        </w:rPr>
        <w:t>emos</w:t>
      </w:r>
      <w:r w:rsidRPr="003722A0">
        <w:rPr>
          <w:color w:val="000000"/>
          <w:sz w:val="24"/>
          <w:lang w:val="pt-PT"/>
        </w:rPr>
        <w:t xml:space="preserve"> </w:t>
      </w:r>
      <w:r w:rsidR="000909A5">
        <w:rPr>
          <w:color w:val="000000"/>
          <w:sz w:val="24"/>
          <w:lang w:val="pt-PT"/>
        </w:rPr>
        <w:t xml:space="preserve">os </w:t>
      </w:r>
      <w:r w:rsidRPr="003722A0">
        <w:rPr>
          <w:color w:val="000000"/>
          <w:sz w:val="24"/>
          <w:lang w:val="pt-PT"/>
        </w:rPr>
        <w:t xml:space="preserve">protótipos, casos de uso, modelo de dados e </w:t>
      </w:r>
      <w:proofErr w:type="spellStart"/>
      <w:r w:rsidR="00BC45AB" w:rsidRPr="005F2E55">
        <w:rPr>
          <w:i/>
          <w:iCs/>
          <w:color w:val="000000"/>
          <w:sz w:val="24"/>
          <w:lang w:val="pt-PT"/>
        </w:rPr>
        <w:t>mockups</w:t>
      </w:r>
      <w:proofErr w:type="spellEnd"/>
      <w:r w:rsidR="59928096" w:rsidRPr="003722A0">
        <w:rPr>
          <w:color w:val="000000"/>
          <w:sz w:val="24"/>
          <w:lang w:val="pt-PT"/>
        </w:rPr>
        <w:t xml:space="preserve"> iniciais e finais.</w:t>
      </w:r>
      <w:r w:rsidR="001A3523" w:rsidRPr="003722A0">
        <w:rPr>
          <w:color w:val="000000"/>
          <w:sz w:val="24"/>
          <w:lang w:val="pt-PT"/>
        </w:rPr>
        <w:t xml:space="preserve"> Iremos também falar sobre o desenvolvimento do projeto e como o implementámos</w:t>
      </w:r>
      <w:r w:rsidR="59928096" w:rsidRPr="003722A0">
        <w:rPr>
          <w:color w:val="000000"/>
          <w:sz w:val="24"/>
          <w:lang w:val="pt-PT"/>
        </w:rPr>
        <w:t>.</w:t>
      </w:r>
    </w:p>
    <w:p w14:paraId="079DB90F" w14:textId="02D498E3" w:rsidR="59928096" w:rsidRPr="003722A0" w:rsidRDefault="59928096" w:rsidP="003722A0">
      <w:pPr>
        <w:spacing w:before="120" w:after="120" w:line="360" w:lineRule="auto"/>
        <w:jc w:val="both"/>
        <w:rPr>
          <w:color w:val="000000"/>
          <w:sz w:val="24"/>
          <w:lang w:val="pt-PT"/>
        </w:rPr>
      </w:pPr>
      <w:r w:rsidRPr="003722A0">
        <w:rPr>
          <w:color w:val="000000"/>
          <w:sz w:val="24"/>
          <w:lang w:val="pt-PT"/>
        </w:rPr>
        <w:t xml:space="preserve">Nos testes </w:t>
      </w:r>
      <w:r w:rsidR="002803C7" w:rsidRPr="003722A0">
        <w:rPr>
          <w:color w:val="000000"/>
          <w:sz w:val="24"/>
          <w:lang w:val="pt-PT"/>
        </w:rPr>
        <w:t>iremos</w:t>
      </w:r>
      <w:r w:rsidRPr="003722A0">
        <w:rPr>
          <w:color w:val="000000"/>
          <w:sz w:val="24"/>
          <w:lang w:val="pt-PT"/>
        </w:rPr>
        <w:t xml:space="preserve"> mostrar os testes realizados</w:t>
      </w:r>
      <w:r w:rsidR="001A3523" w:rsidRPr="003722A0">
        <w:rPr>
          <w:color w:val="000000"/>
          <w:sz w:val="24"/>
          <w:lang w:val="pt-PT"/>
        </w:rPr>
        <w:t xml:space="preserve"> à </w:t>
      </w:r>
      <w:r w:rsidR="00684DEE" w:rsidRPr="003722A0">
        <w:rPr>
          <w:color w:val="000000"/>
          <w:sz w:val="24"/>
          <w:lang w:val="pt-PT"/>
        </w:rPr>
        <w:t>aplicação, no nosso caso para o website.</w:t>
      </w:r>
    </w:p>
    <w:p w14:paraId="4F1930DA" w14:textId="5450F593" w:rsidR="005454E5" w:rsidRPr="00841F12" w:rsidRDefault="005454E5" w:rsidP="00A81A14">
      <w:pPr>
        <w:spacing w:before="120" w:after="120" w:line="360" w:lineRule="auto"/>
        <w:ind w:firstLine="567"/>
        <w:jc w:val="both"/>
        <w:rPr>
          <w:color w:val="000000" w:themeColor="text1"/>
          <w:sz w:val="24"/>
          <w:szCs w:val="24"/>
          <w:lang w:val="pt-PT" w:eastAsia="pt-PT"/>
        </w:rPr>
      </w:pPr>
      <w:r w:rsidRPr="00A81A14">
        <w:rPr>
          <w:color w:val="000000" w:themeColor="text1"/>
          <w:sz w:val="24"/>
          <w:szCs w:val="24"/>
          <w:lang w:val="pt-PT" w:eastAsia="pt-PT"/>
        </w:rPr>
        <w:br w:type="page"/>
      </w:r>
    </w:p>
    <w:p w14:paraId="5329FCD4" w14:textId="1C6104DA" w:rsidR="005454E5" w:rsidRDefault="005454E5" w:rsidP="005454E5">
      <w:pPr>
        <w:pStyle w:val="Ttulo1"/>
        <w:numPr>
          <w:ilvl w:val="0"/>
          <w:numId w:val="9"/>
        </w:numPr>
      </w:pPr>
      <w:bookmarkStart w:id="3" w:name="_Toc64318238"/>
      <w:r>
        <w:lastRenderedPageBreak/>
        <w:t>Metodologia</w:t>
      </w:r>
      <w:bookmarkEnd w:id="3"/>
    </w:p>
    <w:p w14:paraId="5317608A" w14:textId="77777777" w:rsidR="00F514C1" w:rsidRDefault="00F514C1" w:rsidP="003722A0">
      <w:pPr>
        <w:spacing w:before="120" w:after="120" w:line="360" w:lineRule="auto"/>
        <w:jc w:val="both"/>
        <w:rPr>
          <w:color w:val="000000"/>
          <w:sz w:val="24"/>
          <w:lang w:val="pt-PT"/>
        </w:rPr>
      </w:pPr>
    </w:p>
    <w:p w14:paraId="01D57BD5" w14:textId="77A62CDD" w:rsidR="006A20BA" w:rsidRPr="003722A0" w:rsidRDefault="1CF6F7F2" w:rsidP="003722A0">
      <w:pPr>
        <w:spacing w:before="120" w:after="120" w:line="360" w:lineRule="auto"/>
        <w:jc w:val="both"/>
        <w:rPr>
          <w:color w:val="000000"/>
          <w:sz w:val="24"/>
          <w:lang w:val="pt-PT"/>
        </w:rPr>
      </w:pPr>
      <w:r w:rsidRPr="003722A0">
        <w:rPr>
          <w:color w:val="000000"/>
          <w:sz w:val="24"/>
          <w:lang w:val="pt-PT"/>
        </w:rPr>
        <w:t xml:space="preserve">A metodologia adotada </w:t>
      </w:r>
      <w:r w:rsidR="25BA50C8" w:rsidRPr="003722A0">
        <w:rPr>
          <w:color w:val="000000"/>
          <w:sz w:val="24"/>
          <w:lang w:val="pt-PT"/>
        </w:rPr>
        <w:t>n</w:t>
      </w:r>
      <w:r w:rsidR="7505F371" w:rsidRPr="003722A0">
        <w:rPr>
          <w:color w:val="000000"/>
          <w:sz w:val="24"/>
          <w:lang w:val="pt-PT"/>
        </w:rPr>
        <w:t>a gestão e</w:t>
      </w:r>
      <w:r w:rsidRPr="003722A0">
        <w:rPr>
          <w:color w:val="000000"/>
          <w:sz w:val="24"/>
          <w:lang w:val="pt-PT"/>
        </w:rPr>
        <w:t xml:space="preserve"> desenvolvimento do projeto é</w:t>
      </w:r>
      <w:r w:rsidR="00413A57" w:rsidRPr="003722A0">
        <w:rPr>
          <w:color w:val="000000"/>
          <w:sz w:val="24"/>
          <w:lang w:val="pt-PT"/>
        </w:rPr>
        <w:t xml:space="preserve"> uma metodologia ágil,</w:t>
      </w:r>
      <w:r w:rsidRPr="003722A0">
        <w:rPr>
          <w:color w:val="000000"/>
          <w:sz w:val="24"/>
          <w:lang w:val="pt-PT"/>
        </w:rPr>
        <w:t xml:space="preserve"> </w:t>
      </w:r>
      <w:r w:rsidR="0F705A21" w:rsidRPr="003722A0">
        <w:rPr>
          <w:color w:val="000000"/>
          <w:sz w:val="24"/>
          <w:lang w:val="pt-PT"/>
        </w:rPr>
        <w:t xml:space="preserve">o </w:t>
      </w:r>
      <w:proofErr w:type="spellStart"/>
      <w:r w:rsidR="00E765EC" w:rsidRPr="00F514C1">
        <w:rPr>
          <w:i/>
          <w:iCs/>
          <w:color w:val="000000"/>
          <w:sz w:val="24"/>
          <w:lang w:val="pt-PT"/>
        </w:rPr>
        <w:t>Scrum</w:t>
      </w:r>
      <w:proofErr w:type="spellEnd"/>
      <w:r w:rsidR="0F705A21" w:rsidRPr="003722A0">
        <w:rPr>
          <w:color w:val="000000"/>
          <w:sz w:val="24"/>
          <w:lang w:val="pt-PT"/>
        </w:rPr>
        <w:t xml:space="preserve">. </w:t>
      </w:r>
      <w:r w:rsidR="7D4395B4" w:rsidRPr="003722A0">
        <w:rPr>
          <w:color w:val="000000"/>
          <w:sz w:val="24"/>
          <w:lang w:val="pt-PT"/>
        </w:rPr>
        <w:t xml:space="preserve"> </w:t>
      </w:r>
    </w:p>
    <w:p w14:paraId="0DC34EDD" w14:textId="4CFD2B7E" w:rsidR="66036F29" w:rsidRPr="003722A0" w:rsidRDefault="66036F29" w:rsidP="003722A0">
      <w:pPr>
        <w:spacing w:before="120" w:after="120" w:line="360" w:lineRule="auto"/>
        <w:jc w:val="both"/>
        <w:rPr>
          <w:color w:val="000000"/>
          <w:sz w:val="24"/>
          <w:lang w:val="pt-PT"/>
        </w:rPr>
      </w:pPr>
      <w:r w:rsidRPr="003722A0">
        <w:rPr>
          <w:color w:val="000000"/>
          <w:sz w:val="24"/>
          <w:lang w:val="pt-PT"/>
        </w:rPr>
        <w:t>O nosso grupo realizou</w:t>
      </w:r>
      <w:r w:rsidR="00FB14D5" w:rsidRPr="003722A0">
        <w:rPr>
          <w:color w:val="000000"/>
          <w:sz w:val="24"/>
          <w:lang w:val="pt-PT"/>
        </w:rPr>
        <w:t xml:space="preserve"> vários</w:t>
      </w:r>
      <w:r w:rsidRPr="003722A0">
        <w:rPr>
          <w:color w:val="000000"/>
          <w:sz w:val="24"/>
          <w:lang w:val="pt-PT"/>
        </w:rPr>
        <w:t xml:space="preserve"> </w:t>
      </w:r>
      <w:r w:rsidRPr="00F514C1">
        <w:rPr>
          <w:i/>
          <w:iCs/>
          <w:color w:val="000000"/>
          <w:sz w:val="24"/>
          <w:lang w:val="pt-PT"/>
        </w:rPr>
        <w:t>sprints</w:t>
      </w:r>
      <w:r w:rsidR="09EF6667" w:rsidRPr="003722A0">
        <w:rPr>
          <w:color w:val="000000"/>
          <w:sz w:val="24"/>
          <w:lang w:val="pt-PT"/>
        </w:rPr>
        <w:t xml:space="preserve"> com duração de 1 semana</w:t>
      </w:r>
      <w:r w:rsidR="00FB14D5" w:rsidRPr="003722A0">
        <w:rPr>
          <w:color w:val="000000"/>
          <w:sz w:val="24"/>
          <w:lang w:val="pt-PT"/>
        </w:rPr>
        <w:t xml:space="preserve">. No final de cada semana </w:t>
      </w:r>
      <w:r w:rsidR="006E2551" w:rsidRPr="003722A0">
        <w:rPr>
          <w:color w:val="000000"/>
          <w:sz w:val="24"/>
          <w:lang w:val="pt-PT"/>
        </w:rPr>
        <w:t>reunimo-nos</w:t>
      </w:r>
      <w:r w:rsidR="00FB14D5" w:rsidRPr="003722A0">
        <w:rPr>
          <w:color w:val="000000"/>
          <w:sz w:val="24"/>
          <w:lang w:val="pt-PT"/>
        </w:rPr>
        <w:t xml:space="preserve"> através do </w:t>
      </w:r>
      <w:proofErr w:type="spellStart"/>
      <w:r w:rsidR="00FB14D5" w:rsidRPr="00F514C1">
        <w:rPr>
          <w:i/>
          <w:iCs/>
          <w:color w:val="000000"/>
          <w:sz w:val="24"/>
          <w:lang w:val="pt-PT"/>
        </w:rPr>
        <w:t>Discord</w:t>
      </w:r>
      <w:proofErr w:type="spellEnd"/>
      <w:r w:rsidR="00FB14D5" w:rsidRPr="003722A0">
        <w:rPr>
          <w:color w:val="000000"/>
          <w:sz w:val="24"/>
          <w:lang w:val="pt-PT"/>
        </w:rPr>
        <w:t xml:space="preserve"> para </w:t>
      </w:r>
      <w:r w:rsidR="006E2551" w:rsidRPr="003722A0">
        <w:rPr>
          <w:color w:val="000000"/>
          <w:sz w:val="24"/>
          <w:lang w:val="pt-PT"/>
        </w:rPr>
        <w:t xml:space="preserve">avaliar o ponto da situação do projeto, </w:t>
      </w:r>
      <w:r w:rsidR="09EF6667" w:rsidRPr="003722A0">
        <w:rPr>
          <w:color w:val="000000"/>
          <w:sz w:val="24"/>
          <w:lang w:val="pt-PT"/>
        </w:rPr>
        <w:t xml:space="preserve">em que </w:t>
      </w:r>
      <w:r w:rsidR="00C968E1" w:rsidRPr="003722A0">
        <w:rPr>
          <w:color w:val="000000"/>
          <w:sz w:val="24"/>
          <w:lang w:val="pt-PT"/>
        </w:rPr>
        <w:t>víamos</w:t>
      </w:r>
      <w:r w:rsidR="32B835D2" w:rsidRPr="003722A0">
        <w:rPr>
          <w:color w:val="000000"/>
          <w:sz w:val="24"/>
          <w:lang w:val="pt-PT"/>
        </w:rPr>
        <w:t xml:space="preserve"> </w:t>
      </w:r>
      <w:r w:rsidR="5CC79C7B" w:rsidRPr="003722A0">
        <w:rPr>
          <w:color w:val="000000"/>
          <w:sz w:val="24"/>
          <w:lang w:val="pt-PT"/>
        </w:rPr>
        <w:t>o</w:t>
      </w:r>
      <w:r w:rsidR="1219C38D" w:rsidRPr="003722A0">
        <w:rPr>
          <w:color w:val="000000"/>
          <w:sz w:val="24"/>
          <w:lang w:val="pt-PT"/>
        </w:rPr>
        <w:t xml:space="preserve"> </w:t>
      </w:r>
      <w:r w:rsidR="32B835D2" w:rsidRPr="003722A0">
        <w:rPr>
          <w:color w:val="000000"/>
          <w:sz w:val="24"/>
          <w:lang w:val="pt-PT"/>
        </w:rPr>
        <w:t xml:space="preserve">quanto </w:t>
      </w:r>
      <w:r w:rsidR="00A64EBC" w:rsidRPr="003722A0">
        <w:rPr>
          <w:color w:val="000000"/>
          <w:sz w:val="24"/>
          <w:lang w:val="pt-PT"/>
        </w:rPr>
        <w:t>progrediu</w:t>
      </w:r>
      <w:r w:rsidR="006E2551" w:rsidRPr="003722A0">
        <w:rPr>
          <w:color w:val="000000"/>
          <w:sz w:val="24"/>
          <w:lang w:val="pt-PT"/>
        </w:rPr>
        <w:t xml:space="preserve"> e também</w:t>
      </w:r>
      <w:r w:rsidR="445DFD14" w:rsidRPr="003722A0">
        <w:rPr>
          <w:color w:val="000000"/>
          <w:sz w:val="24"/>
          <w:lang w:val="pt-PT"/>
        </w:rPr>
        <w:t xml:space="preserve"> o que precisar</w:t>
      </w:r>
      <w:r w:rsidR="00A64EBC" w:rsidRPr="003722A0">
        <w:rPr>
          <w:color w:val="000000"/>
          <w:sz w:val="24"/>
          <w:lang w:val="pt-PT"/>
        </w:rPr>
        <w:t>í</w:t>
      </w:r>
      <w:r w:rsidR="445DFD14" w:rsidRPr="003722A0">
        <w:rPr>
          <w:color w:val="000000"/>
          <w:sz w:val="24"/>
          <w:lang w:val="pt-PT"/>
        </w:rPr>
        <w:t xml:space="preserve">amos de fazer </w:t>
      </w:r>
      <w:r w:rsidR="48A7401F" w:rsidRPr="003722A0">
        <w:rPr>
          <w:color w:val="000000"/>
          <w:sz w:val="24"/>
          <w:lang w:val="pt-PT"/>
        </w:rPr>
        <w:t xml:space="preserve">para </w:t>
      </w:r>
      <w:r w:rsidR="00A64EBC" w:rsidRPr="003722A0">
        <w:rPr>
          <w:color w:val="000000"/>
          <w:sz w:val="24"/>
          <w:lang w:val="pt-PT"/>
        </w:rPr>
        <w:t>prosseguir</w:t>
      </w:r>
      <w:r w:rsidR="006E2551" w:rsidRPr="003722A0">
        <w:rPr>
          <w:color w:val="000000"/>
          <w:sz w:val="24"/>
          <w:lang w:val="pt-PT"/>
        </w:rPr>
        <w:t xml:space="preserve"> para a próxima fase.</w:t>
      </w:r>
      <w:r w:rsidR="005444CC" w:rsidRPr="003722A0">
        <w:rPr>
          <w:color w:val="000000"/>
          <w:sz w:val="24"/>
          <w:lang w:val="pt-PT"/>
        </w:rPr>
        <w:t xml:space="preserve"> Para além disso</w:t>
      </w:r>
      <w:r w:rsidR="2D6D46A7" w:rsidRPr="003722A0">
        <w:rPr>
          <w:color w:val="000000"/>
          <w:sz w:val="24"/>
          <w:lang w:val="pt-PT"/>
        </w:rPr>
        <w:t>,</w:t>
      </w:r>
      <w:r w:rsidR="005444CC" w:rsidRPr="003722A0">
        <w:rPr>
          <w:color w:val="000000"/>
          <w:sz w:val="24"/>
          <w:lang w:val="pt-PT"/>
        </w:rPr>
        <w:t xml:space="preserve"> também realizávamos </w:t>
      </w:r>
      <w:r w:rsidR="009B6DE5" w:rsidRPr="003722A0">
        <w:rPr>
          <w:color w:val="000000"/>
          <w:sz w:val="24"/>
          <w:lang w:val="pt-PT"/>
        </w:rPr>
        <w:t>reuniões diárias</w:t>
      </w:r>
      <w:r w:rsidR="00D34B34" w:rsidRPr="003722A0">
        <w:rPr>
          <w:color w:val="000000"/>
          <w:sz w:val="24"/>
          <w:lang w:val="pt-PT"/>
        </w:rPr>
        <w:t xml:space="preserve"> de curta duração</w:t>
      </w:r>
      <w:r w:rsidR="009B6DE5" w:rsidRPr="003722A0">
        <w:rPr>
          <w:color w:val="000000"/>
          <w:sz w:val="24"/>
          <w:lang w:val="pt-PT"/>
        </w:rPr>
        <w:t xml:space="preserve"> sempre que possível para poder </w:t>
      </w:r>
      <w:r w:rsidR="00D34B34" w:rsidRPr="003722A0">
        <w:rPr>
          <w:color w:val="000000"/>
          <w:sz w:val="24"/>
          <w:lang w:val="pt-PT"/>
        </w:rPr>
        <w:t>ver o progresso diário.</w:t>
      </w:r>
    </w:p>
    <w:p w14:paraId="3E4080F8" w14:textId="2AEE7800" w:rsidR="47AB02E0" w:rsidRPr="003722A0" w:rsidRDefault="47AB02E0" w:rsidP="003722A0">
      <w:pPr>
        <w:spacing w:before="120" w:after="120" w:line="360" w:lineRule="auto"/>
        <w:jc w:val="both"/>
        <w:rPr>
          <w:color w:val="000000"/>
          <w:sz w:val="24"/>
          <w:lang w:val="pt-PT"/>
        </w:rPr>
      </w:pPr>
      <w:r w:rsidRPr="003722A0">
        <w:rPr>
          <w:color w:val="000000"/>
          <w:sz w:val="24"/>
          <w:lang w:val="pt-PT"/>
        </w:rPr>
        <w:t xml:space="preserve">Nesta metodologia precisamos de ter um </w:t>
      </w:r>
      <w:proofErr w:type="spellStart"/>
      <w:r w:rsidR="00E765EC" w:rsidRPr="000A45E3">
        <w:rPr>
          <w:i/>
          <w:iCs/>
          <w:color w:val="000000"/>
          <w:sz w:val="24"/>
          <w:lang w:val="pt-PT"/>
        </w:rPr>
        <w:t>Product</w:t>
      </w:r>
      <w:proofErr w:type="spellEnd"/>
      <w:r w:rsidR="00E765EC" w:rsidRPr="000A45E3">
        <w:rPr>
          <w:i/>
          <w:iCs/>
          <w:color w:val="000000"/>
          <w:sz w:val="24"/>
          <w:lang w:val="pt-PT"/>
        </w:rPr>
        <w:t xml:space="preserve"> </w:t>
      </w:r>
      <w:proofErr w:type="spellStart"/>
      <w:r w:rsidR="00E765EC" w:rsidRPr="000A45E3">
        <w:rPr>
          <w:i/>
          <w:iCs/>
          <w:color w:val="000000"/>
          <w:sz w:val="24"/>
          <w:lang w:val="pt-PT"/>
        </w:rPr>
        <w:t>Owner</w:t>
      </w:r>
      <w:proofErr w:type="spellEnd"/>
      <w:r w:rsidRPr="003722A0">
        <w:rPr>
          <w:color w:val="000000"/>
          <w:sz w:val="24"/>
          <w:lang w:val="pt-PT"/>
        </w:rPr>
        <w:t>, um</w:t>
      </w:r>
      <w:r w:rsidRPr="000A45E3">
        <w:rPr>
          <w:i/>
          <w:iCs/>
          <w:color w:val="000000"/>
          <w:sz w:val="24"/>
          <w:lang w:val="pt-PT"/>
        </w:rPr>
        <w:t xml:space="preserve"> </w:t>
      </w:r>
      <w:proofErr w:type="spellStart"/>
      <w:r w:rsidR="00E765EC" w:rsidRPr="000A45E3">
        <w:rPr>
          <w:i/>
          <w:iCs/>
          <w:color w:val="000000"/>
          <w:sz w:val="24"/>
          <w:lang w:val="pt-PT"/>
        </w:rPr>
        <w:t>Scrum</w:t>
      </w:r>
      <w:proofErr w:type="spellEnd"/>
      <w:r w:rsidRPr="000A45E3">
        <w:rPr>
          <w:i/>
          <w:iCs/>
          <w:color w:val="000000"/>
          <w:sz w:val="24"/>
          <w:lang w:val="pt-PT"/>
        </w:rPr>
        <w:t xml:space="preserve"> </w:t>
      </w:r>
      <w:r w:rsidR="00E765EC" w:rsidRPr="000A45E3">
        <w:rPr>
          <w:i/>
          <w:iCs/>
          <w:color w:val="000000"/>
          <w:sz w:val="24"/>
          <w:lang w:val="pt-PT"/>
        </w:rPr>
        <w:t>M</w:t>
      </w:r>
      <w:r w:rsidRPr="000A45E3">
        <w:rPr>
          <w:i/>
          <w:iCs/>
          <w:color w:val="000000"/>
          <w:sz w:val="24"/>
          <w:lang w:val="pt-PT"/>
        </w:rPr>
        <w:t>aster</w:t>
      </w:r>
      <w:r w:rsidRPr="003722A0">
        <w:rPr>
          <w:color w:val="000000"/>
          <w:sz w:val="24"/>
          <w:lang w:val="pt-PT"/>
        </w:rPr>
        <w:t>, uma equipa de desenvolvimento (</w:t>
      </w:r>
      <w:proofErr w:type="spellStart"/>
      <w:r w:rsidR="00E765EC" w:rsidRPr="000A45E3">
        <w:rPr>
          <w:i/>
          <w:iCs/>
          <w:color w:val="000000"/>
          <w:sz w:val="24"/>
          <w:lang w:val="pt-PT"/>
        </w:rPr>
        <w:t>Scrum</w:t>
      </w:r>
      <w:proofErr w:type="spellEnd"/>
      <w:r w:rsidRPr="000A45E3">
        <w:rPr>
          <w:i/>
          <w:iCs/>
          <w:color w:val="000000"/>
          <w:sz w:val="24"/>
          <w:lang w:val="pt-PT"/>
        </w:rPr>
        <w:t xml:space="preserve"> team</w:t>
      </w:r>
      <w:r w:rsidRPr="003722A0">
        <w:rPr>
          <w:color w:val="000000"/>
          <w:sz w:val="24"/>
          <w:lang w:val="pt-PT"/>
        </w:rPr>
        <w:t>)</w:t>
      </w:r>
      <w:r w:rsidR="00821C0C" w:rsidRPr="003722A0">
        <w:rPr>
          <w:color w:val="000000"/>
          <w:sz w:val="24"/>
          <w:lang w:val="pt-PT"/>
        </w:rPr>
        <w:t>.</w:t>
      </w:r>
      <w:r w:rsidR="00601459" w:rsidRPr="003722A0">
        <w:rPr>
          <w:color w:val="000000"/>
          <w:sz w:val="24"/>
          <w:lang w:val="pt-PT"/>
        </w:rPr>
        <w:t xml:space="preserve"> O </w:t>
      </w:r>
      <w:proofErr w:type="spellStart"/>
      <w:r w:rsidR="00601459" w:rsidRPr="000A45E3">
        <w:rPr>
          <w:i/>
          <w:iCs/>
          <w:color w:val="000000"/>
          <w:sz w:val="24"/>
          <w:lang w:val="pt-PT"/>
        </w:rPr>
        <w:t>Product</w:t>
      </w:r>
      <w:proofErr w:type="spellEnd"/>
      <w:r w:rsidR="00601459" w:rsidRPr="000A45E3">
        <w:rPr>
          <w:i/>
          <w:iCs/>
          <w:color w:val="000000"/>
          <w:sz w:val="24"/>
          <w:lang w:val="pt-PT"/>
        </w:rPr>
        <w:t xml:space="preserve"> </w:t>
      </w:r>
      <w:proofErr w:type="spellStart"/>
      <w:r w:rsidR="00601459" w:rsidRPr="000A45E3">
        <w:rPr>
          <w:i/>
          <w:iCs/>
          <w:color w:val="000000"/>
          <w:sz w:val="24"/>
          <w:lang w:val="pt-PT"/>
        </w:rPr>
        <w:t>Owner</w:t>
      </w:r>
      <w:proofErr w:type="spellEnd"/>
      <w:r w:rsidR="00601459" w:rsidRPr="003722A0">
        <w:rPr>
          <w:color w:val="000000"/>
          <w:sz w:val="24"/>
          <w:lang w:val="pt-PT"/>
        </w:rPr>
        <w:t xml:space="preserve"> é o responsável pel</w:t>
      </w:r>
      <w:r w:rsidR="00190B1C" w:rsidRPr="003722A0">
        <w:rPr>
          <w:color w:val="000000"/>
          <w:sz w:val="24"/>
          <w:lang w:val="pt-PT"/>
        </w:rPr>
        <w:t xml:space="preserve">a gestão do </w:t>
      </w:r>
      <w:proofErr w:type="spellStart"/>
      <w:r w:rsidR="00190B1C" w:rsidRPr="000A45E3">
        <w:rPr>
          <w:i/>
          <w:iCs/>
          <w:color w:val="000000"/>
          <w:sz w:val="24"/>
          <w:lang w:val="pt-PT"/>
        </w:rPr>
        <w:t>Product</w:t>
      </w:r>
      <w:proofErr w:type="spellEnd"/>
      <w:r w:rsidR="00190B1C" w:rsidRPr="000A45E3">
        <w:rPr>
          <w:i/>
          <w:iCs/>
          <w:color w:val="000000"/>
          <w:sz w:val="24"/>
          <w:lang w:val="pt-PT"/>
        </w:rPr>
        <w:t xml:space="preserve"> </w:t>
      </w:r>
      <w:proofErr w:type="spellStart"/>
      <w:r w:rsidR="00190B1C" w:rsidRPr="000A45E3">
        <w:rPr>
          <w:i/>
          <w:iCs/>
          <w:color w:val="000000"/>
          <w:sz w:val="24"/>
          <w:lang w:val="pt-PT"/>
        </w:rPr>
        <w:t>backlog</w:t>
      </w:r>
      <w:proofErr w:type="spellEnd"/>
      <w:r w:rsidR="00190B1C" w:rsidRPr="003722A0">
        <w:rPr>
          <w:color w:val="000000"/>
          <w:sz w:val="24"/>
          <w:lang w:val="pt-PT"/>
        </w:rPr>
        <w:t xml:space="preserve"> e </w:t>
      </w:r>
      <w:r w:rsidR="00BF6B5D" w:rsidRPr="003722A0">
        <w:rPr>
          <w:color w:val="000000"/>
          <w:sz w:val="24"/>
          <w:lang w:val="pt-PT"/>
        </w:rPr>
        <w:t xml:space="preserve">gestão de reuniões. </w:t>
      </w:r>
      <w:r w:rsidR="00CB7E4F" w:rsidRPr="003722A0">
        <w:rPr>
          <w:color w:val="000000"/>
          <w:sz w:val="24"/>
          <w:lang w:val="pt-PT"/>
        </w:rPr>
        <w:t xml:space="preserve">O </w:t>
      </w:r>
      <w:proofErr w:type="spellStart"/>
      <w:r w:rsidR="00CB7E4F" w:rsidRPr="000A45E3">
        <w:rPr>
          <w:i/>
          <w:iCs/>
          <w:color w:val="000000"/>
          <w:sz w:val="24"/>
          <w:lang w:val="pt-PT"/>
        </w:rPr>
        <w:t>Scrum</w:t>
      </w:r>
      <w:proofErr w:type="spellEnd"/>
      <w:r w:rsidR="00CB7E4F" w:rsidRPr="000A45E3">
        <w:rPr>
          <w:i/>
          <w:iCs/>
          <w:color w:val="000000"/>
          <w:sz w:val="24"/>
          <w:lang w:val="pt-PT"/>
        </w:rPr>
        <w:t xml:space="preserve"> Master </w:t>
      </w:r>
      <w:r w:rsidR="00CB7E4F" w:rsidRPr="003722A0">
        <w:rPr>
          <w:color w:val="000000"/>
          <w:sz w:val="24"/>
          <w:lang w:val="pt-PT"/>
        </w:rPr>
        <w:t>é responsável por manter a equipa a seguir a metodologia</w:t>
      </w:r>
      <w:r w:rsidR="00152366" w:rsidRPr="003722A0">
        <w:rPr>
          <w:color w:val="000000"/>
          <w:sz w:val="24"/>
          <w:lang w:val="pt-PT"/>
        </w:rPr>
        <w:t xml:space="preserve"> e ter os passos corretos para o bom funcionamento. </w:t>
      </w:r>
      <w:r w:rsidR="00651E22" w:rsidRPr="003722A0">
        <w:rPr>
          <w:color w:val="000000"/>
          <w:sz w:val="24"/>
          <w:lang w:val="pt-PT"/>
        </w:rPr>
        <w:t xml:space="preserve">A </w:t>
      </w:r>
      <w:proofErr w:type="spellStart"/>
      <w:r w:rsidR="00651E22" w:rsidRPr="000A45E3">
        <w:rPr>
          <w:i/>
          <w:iCs/>
          <w:color w:val="000000"/>
          <w:sz w:val="24"/>
          <w:lang w:val="pt-PT"/>
        </w:rPr>
        <w:t>Scrum</w:t>
      </w:r>
      <w:proofErr w:type="spellEnd"/>
      <w:r w:rsidR="00651E22" w:rsidRPr="000A45E3">
        <w:rPr>
          <w:i/>
          <w:iCs/>
          <w:color w:val="000000"/>
          <w:sz w:val="24"/>
          <w:lang w:val="pt-PT"/>
        </w:rPr>
        <w:t xml:space="preserve"> Team</w:t>
      </w:r>
      <w:r w:rsidR="00651E22" w:rsidRPr="003722A0">
        <w:rPr>
          <w:color w:val="000000"/>
          <w:sz w:val="24"/>
          <w:lang w:val="pt-PT"/>
        </w:rPr>
        <w:t xml:space="preserve"> é responsável por </w:t>
      </w:r>
      <w:r w:rsidR="00952868" w:rsidRPr="003722A0">
        <w:rPr>
          <w:color w:val="000000"/>
          <w:sz w:val="24"/>
          <w:lang w:val="pt-PT"/>
        </w:rPr>
        <w:t xml:space="preserve">desenvolver o projeto. </w:t>
      </w:r>
      <w:r w:rsidR="00952868" w:rsidRPr="000A45E3">
        <w:rPr>
          <w:i/>
          <w:iCs/>
          <w:color w:val="000000"/>
          <w:sz w:val="24"/>
          <w:lang w:val="pt-PT"/>
        </w:rPr>
        <w:t xml:space="preserve">O </w:t>
      </w:r>
      <w:proofErr w:type="spellStart"/>
      <w:r w:rsidR="00952868" w:rsidRPr="000A45E3">
        <w:rPr>
          <w:i/>
          <w:iCs/>
          <w:color w:val="000000"/>
          <w:sz w:val="24"/>
          <w:lang w:val="pt-PT"/>
        </w:rPr>
        <w:t>product</w:t>
      </w:r>
      <w:proofErr w:type="spellEnd"/>
      <w:r w:rsidR="00952868" w:rsidRPr="000A45E3">
        <w:rPr>
          <w:i/>
          <w:iCs/>
          <w:color w:val="000000"/>
          <w:sz w:val="24"/>
          <w:lang w:val="pt-PT"/>
        </w:rPr>
        <w:t xml:space="preserve"> </w:t>
      </w:r>
      <w:proofErr w:type="spellStart"/>
      <w:r w:rsidR="00952868" w:rsidRPr="000A45E3">
        <w:rPr>
          <w:i/>
          <w:iCs/>
          <w:color w:val="000000"/>
          <w:sz w:val="24"/>
          <w:lang w:val="pt-PT"/>
        </w:rPr>
        <w:t>backlog</w:t>
      </w:r>
      <w:proofErr w:type="spellEnd"/>
      <w:r w:rsidR="00952868" w:rsidRPr="003722A0">
        <w:rPr>
          <w:color w:val="000000"/>
          <w:sz w:val="24"/>
          <w:lang w:val="pt-PT"/>
        </w:rPr>
        <w:t xml:space="preserve"> é o registo d</w:t>
      </w:r>
      <w:r w:rsidR="00DE0619" w:rsidRPr="003722A0">
        <w:rPr>
          <w:color w:val="000000"/>
          <w:sz w:val="24"/>
          <w:lang w:val="pt-PT"/>
        </w:rPr>
        <w:t xml:space="preserve">as funcionalidades desejadas para o produto. </w:t>
      </w:r>
    </w:p>
    <w:p w14:paraId="5DEA80C1" w14:textId="1B230F1D" w:rsidR="47AB02E0" w:rsidRPr="003722A0" w:rsidRDefault="47AB02E0" w:rsidP="003722A0">
      <w:pPr>
        <w:spacing w:before="120" w:after="120" w:line="360" w:lineRule="auto"/>
        <w:jc w:val="both"/>
        <w:rPr>
          <w:color w:val="000000"/>
          <w:sz w:val="24"/>
          <w:lang w:val="pt-PT"/>
        </w:rPr>
      </w:pPr>
      <w:r w:rsidRPr="003722A0">
        <w:rPr>
          <w:color w:val="000000"/>
          <w:sz w:val="24"/>
          <w:lang w:val="pt-PT"/>
        </w:rPr>
        <w:t xml:space="preserve">Nos recursos humanos escolhemos que o </w:t>
      </w:r>
      <w:proofErr w:type="spellStart"/>
      <w:r w:rsidR="00807ACF" w:rsidRPr="000A45E3">
        <w:rPr>
          <w:i/>
          <w:iCs/>
          <w:color w:val="000000"/>
          <w:sz w:val="24"/>
          <w:lang w:val="pt-PT"/>
        </w:rPr>
        <w:t>Product</w:t>
      </w:r>
      <w:proofErr w:type="spellEnd"/>
      <w:r w:rsidR="00807ACF" w:rsidRPr="000A45E3">
        <w:rPr>
          <w:i/>
          <w:iCs/>
          <w:color w:val="000000"/>
          <w:sz w:val="24"/>
          <w:lang w:val="pt-PT"/>
        </w:rPr>
        <w:t xml:space="preserve"> </w:t>
      </w:r>
      <w:proofErr w:type="spellStart"/>
      <w:r w:rsidR="00807ACF" w:rsidRPr="000A45E3">
        <w:rPr>
          <w:i/>
          <w:iCs/>
          <w:color w:val="000000"/>
          <w:sz w:val="24"/>
          <w:lang w:val="pt-PT"/>
        </w:rPr>
        <w:t>Owner</w:t>
      </w:r>
      <w:proofErr w:type="spellEnd"/>
      <w:r w:rsidR="00807ACF" w:rsidRPr="003722A0">
        <w:rPr>
          <w:color w:val="000000"/>
          <w:sz w:val="24"/>
          <w:lang w:val="pt-PT"/>
        </w:rPr>
        <w:t xml:space="preserve"> </w:t>
      </w:r>
      <w:r w:rsidRPr="003722A0">
        <w:rPr>
          <w:color w:val="000000"/>
          <w:sz w:val="24"/>
          <w:lang w:val="pt-PT"/>
        </w:rPr>
        <w:t xml:space="preserve">fosse o Rodolfo Barreira, o </w:t>
      </w:r>
      <w:proofErr w:type="spellStart"/>
      <w:r w:rsidR="00E765EC" w:rsidRPr="000A45E3">
        <w:rPr>
          <w:i/>
          <w:iCs/>
          <w:color w:val="000000"/>
          <w:sz w:val="24"/>
          <w:lang w:val="pt-PT"/>
        </w:rPr>
        <w:t>Scrum</w:t>
      </w:r>
      <w:proofErr w:type="spellEnd"/>
      <w:r w:rsidR="000877AF" w:rsidRPr="000A45E3">
        <w:rPr>
          <w:i/>
          <w:iCs/>
          <w:color w:val="000000"/>
          <w:sz w:val="24"/>
          <w:lang w:val="pt-PT"/>
        </w:rPr>
        <w:t xml:space="preserve"> Master</w:t>
      </w:r>
      <w:r w:rsidRPr="003722A0">
        <w:rPr>
          <w:color w:val="000000"/>
          <w:sz w:val="24"/>
          <w:lang w:val="pt-PT"/>
        </w:rPr>
        <w:t xml:space="preserve"> fosse </w:t>
      </w:r>
      <w:r w:rsidR="59F8E7AE" w:rsidRPr="003722A0">
        <w:rPr>
          <w:color w:val="000000"/>
          <w:sz w:val="24"/>
          <w:lang w:val="pt-PT"/>
        </w:rPr>
        <w:t>a</w:t>
      </w:r>
      <w:r w:rsidRPr="003722A0">
        <w:rPr>
          <w:color w:val="000000"/>
          <w:sz w:val="24"/>
          <w:lang w:val="pt-PT"/>
        </w:rPr>
        <w:t xml:space="preserve"> Cidália Pinto e a equipa de desenvolvimento são o Rodolfo Barreira e a Cidália Pinto. </w:t>
      </w:r>
    </w:p>
    <w:p w14:paraId="301F47CE" w14:textId="2722DB8A" w:rsidR="47AB02E0" w:rsidRPr="005F1D12" w:rsidRDefault="47AB02E0" w:rsidP="005F1D12">
      <w:pPr>
        <w:spacing w:before="120" w:after="120" w:line="360" w:lineRule="auto"/>
        <w:jc w:val="both"/>
        <w:rPr>
          <w:color w:val="000000"/>
          <w:sz w:val="24"/>
          <w:lang w:val="pt-PT"/>
        </w:rPr>
      </w:pPr>
      <w:r w:rsidRPr="005F1D12">
        <w:rPr>
          <w:color w:val="000000"/>
          <w:sz w:val="24"/>
          <w:lang w:val="pt-PT"/>
        </w:rPr>
        <w:t xml:space="preserve">O </w:t>
      </w:r>
      <w:proofErr w:type="spellStart"/>
      <w:r w:rsidRPr="000A45E3">
        <w:rPr>
          <w:i/>
          <w:iCs/>
          <w:color w:val="000000"/>
          <w:sz w:val="24"/>
          <w:lang w:val="pt-PT"/>
        </w:rPr>
        <w:t>product</w:t>
      </w:r>
      <w:proofErr w:type="spellEnd"/>
      <w:r w:rsidRPr="000A45E3">
        <w:rPr>
          <w:i/>
          <w:iCs/>
          <w:color w:val="000000"/>
          <w:sz w:val="24"/>
          <w:lang w:val="pt-PT"/>
        </w:rPr>
        <w:t xml:space="preserve"> </w:t>
      </w:r>
      <w:proofErr w:type="spellStart"/>
      <w:r w:rsidRPr="000A45E3">
        <w:rPr>
          <w:i/>
          <w:iCs/>
          <w:color w:val="000000"/>
          <w:sz w:val="24"/>
          <w:lang w:val="pt-PT"/>
        </w:rPr>
        <w:t>backlog</w:t>
      </w:r>
      <w:proofErr w:type="spellEnd"/>
      <w:r w:rsidR="00DB5226" w:rsidRPr="005F1D12">
        <w:rPr>
          <w:color w:val="000000"/>
          <w:sz w:val="24"/>
          <w:lang w:val="pt-PT"/>
        </w:rPr>
        <w:t xml:space="preserve"> do projeto</w:t>
      </w:r>
      <w:r w:rsidR="000A45E3">
        <w:rPr>
          <w:color w:val="000000"/>
          <w:sz w:val="24"/>
          <w:lang w:val="pt-PT"/>
        </w:rPr>
        <w:t xml:space="preserve"> foi o seguinte</w:t>
      </w:r>
      <w:r w:rsidRPr="005F1D12">
        <w:rPr>
          <w:color w:val="000000"/>
          <w:sz w:val="24"/>
          <w:lang w:val="pt-PT"/>
        </w:rPr>
        <w:t xml:space="preserve">: </w:t>
      </w:r>
    </w:p>
    <w:p w14:paraId="15F2255E" w14:textId="3A8DD68A" w:rsidR="47AB02E0" w:rsidRPr="001664A4" w:rsidRDefault="47AB02E0" w:rsidP="76FF05C8">
      <w:pPr>
        <w:pStyle w:val="PargrafodaLista"/>
        <w:numPr>
          <w:ilvl w:val="0"/>
          <w:numId w:val="21"/>
        </w:numPr>
        <w:spacing w:before="120" w:after="120"/>
        <w:jc w:val="both"/>
        <w:rPr>
          <w:rFonts w:cs="Times New Roman"/>
          <w:color w:val="000000" w:themeColor="text1"/>
          <w:sz w:val="24"/>
          <w:szCs w:val="24"/>
          <w:lang w:val="pt-PT"/>
        </w:rPr>
      </w:pPr>
      <w:r w:rsidRPr="001664A4">
        <w:rPr>
          <w:rFonts w:cs="Times New Roman"/>
          <w:color w:val="000000" w:themeColor="text1"/>
          <w:sz w:val="24"/>
          <w:szCs w:val="24"/>
          <w:lang w:val="pt-PT"/>
        </w:rPr>
        <w:t>Ver os produtos</w:t>
      </w:r>
      <w:r w:rsidR="00DB5226" w:rsidRPr="001664A4">
        <w:rPr>
          <w:rFonts w:cs="Times New Roman"/>
          <w:color w:val="000000" w:themeColor="text1"/>
          <w:sz w:val="24"/>
          <w:szCs w:val="24"/>
          <w:lang w:val="pt-PT"/>
        </w:rPr>
        <w:t xml:space="preserve"> e detalhes dos produtos</w:t>
      </w:r>
    </w:p>
    <w:p w14:paraId="451FF67D" w14:textId="1C64A018" w:rsidR="00DB5226" w:rsidRPr="001664A4" w:rsidRDefault="00DB5226" w:rsidP="76FF05C8">
      <w:pPr>
        <w:pStyle w:val="PargrafodaLista"/>
        <w:numPr>
          <w:ilvl w:val="0"/>
          <w:numId w:val="21"/>
        </w:numPr>
        <w:spacing w:before="120" w:after="120"/>
        <w:jc w:val="both"/>
        <w:rPr>
          <w:rFonts w:cs="Times New Roman"/>
          <w:color w:val="000000" w:themeColor="text1"/>
          <w:sz w:val="24"/>
          <w:szCs w:val="24"/>
          <w:lang w:val="pt-PT"/>
        </w:rPr>
      </w:pPr>
      <w:r w:rsidRPr="001664A4">
        <w:rPr>
          <w:rFonts w:cs="Times New Roman"/>
          <w:color w:val="000000" w:themeColor="text1"/>
          <w:sz w:val="24"/>
          <w:szCs w:val="24"/>
          <w:lang w:val="pt-PT"/>
        </w:rPr>
        <w:t>Ver empresas</w:t>
      </w:r>
    </w:p>
    <w:p w14:paraId="5132C2C8" w14:textId="19193C03" w:rsidR="00DB5226" w:rsidRPr="001664A4" w:rsidRDefault="00DB5226" w:rsidP="76FF05C8">
      <w:pPr>
        <w:pStyle w:val="PargrafodaLista"/>
        <w:numPr>
          <w:ilvl w:val="0"/>
          <w:numId w:val="21"/>
        </w:numPr>
        <w:spacing w:before="120" w:after="120"/>
        <w:jc w:val="both"/>
        <w:rPr>
          <w:rFonts w:cs="Times New Roman"/>
          <w:color w:val="000000" w:themeColor="text1"/>
          <w:sz w:val="24"/>
          <w:szCs w:val="24"/>
          <w:lang w:val="pt-PT"/>
        </w:rPr>
      </w:pPr>
      <w:r w:rsidRPr="001664A4">
        <w:rPr>
          <w:rFonts w:cs="Times New Roman"/>
          <w:color w:val="000000" w:themeColor="text1"/>
          <w:sz w:val="24"/>
          <w:szCs w:val="24"/>
          <w:lang w:val="pt-PT"/>
        </w:rPr>
        <w:t>Ver categorias</w:t>
      </w:r>
    </w:p>
    <w:p w14:paraId="3A30EA2D" w14:textId="6D68B16E" w:rsidR="47AB02E0" w:rsidRPr="001664A4" w:rsidRDefault="47AB02E0" w:rsidP="00753D2B">
      <w:pPr>
        <w:pStyle w:val="PargrafodaLista"/>
        <w:numPr>
          <w:ilvl w:val="0"/>
          <w:numId w:val="21"/>
        </w:numPr>
        <w:spacing w:before="120" w:after="120"/>
        <w:jc w:val="both"/>
        <w:rPr>
          <w:rFonts w:cs="Times New Roman"/>
          <w:color w:val="000000" w:themeColor="text1"/>
          <w:sz w:val="24"/>
          <w:szCs w:val="24"/>
          <w:lang w:val="pt-PT"/>
        </w:rPr>
      </w:pPr>
      <w:r w:rsidRPr="001664A4">
        <w:rPr>
          <w:rFonts w:cs="Times New Roman"/>
          <w:color w:val="000000" w:themeColor="text1"/>
          <w:sz w:val="24"/>
          <w:szCs w:val="24"/>
          <w:lang w:val="pt-PT"/>
        </w:rPr>
        <w:t xml:space="preserve">Fazer o </w:t>
      </w:r>
      <w:r w:rsidRPr="001664A4">
        <w:rPr>
          <w:rFonts w:cs="Times New Roman"/>
          <w:i/>
          <w:iCs/>
          <w:color w:val="000000" w:themeColor="text1"/>
          <w:sz w:val="24"/>
          <w:szCs w:val="24"/>
          <w:lang w:val="pt-PT"/>
        </w:rPr>
        <w:t>login</w:t>
      </w:r>
      <w:r w:rsidR="00753D2B" w:rsidRPr="001664A4">
        <w:rPr>
          <w:rFonts w:cs="Times New Roman"/>
          <w:color w:val="000000" w:themeColor="text1"/>
          <w:sz w:val="24"/>
          <w:szCs w:val="24"/>
          <w:lang w:val="pt-PT"/>
        </w:rPr>
        <w:t xml:space="preserve"> e registo n</w:t>
      </w:r>
      <w:r w:rsidR="009D43F8" w:rsidRPr="001664A4">
        <w:rPr>
          <w:rFonts w:cs="Times New Roman"/>
          <w:color w:val="000000" w:themeColor="text1"/>
          <w:sz w:val="24"/>
          <w:szCs w:val="24"/>
          <w:lang w:val="pt-PT"/>
        </w:rPr>
        <w:t>os vários locais necessários</w:t>
      </w:r>
    </w:p>
    <w:p w14:paraId="40DC418A" w14:textId="085F2576" w:rsidR="47AB02E0" w:rsidRPr="001664A4" w:rsidRDefault="00E84ADB" w:rsidP="76FF05C8">
      <w:pPr>
        <w:pStyle w:val="PargrafodaLista"/>
        <w:numPr>
          <w:ilvl w:val="0"/>
          <w:numId w:val="21"/>
        </w:numPr>
        <w:spacing w:before="120" w:after="120"/>
        <w:jc w:val="both"/>
        <w:rPr>
          <w:rFonts w:cs="Times New Roman"/>
          <w:color w:val="000000" w:themeColor="text1"/>
          <w:sz w:val="24"/>
          <w:szCs w:val="24"/>
          <w:lang w:val="pt-PT"/>
        </w:rPr>
      </w:pPr>
      <w:r w:rsidRPr="001664A4">
        <w:rPr>
          <w:rFonts w:cs="Times New Roman"/>
          <w:color w:val="000000" w:themeColor="text1"/>
          <w:sz w:val="24"/>
          <w:szCs w:val="24"/>
          <w:lang w:val="pt-PT"/>
        </w:rPr>
        <w:t>Carrinho de produtos do cliente</w:t>
      </w:r>
    </w:p>
    <w:p w14:paraId="4133DC37" w14:textId="2170ACF2" w:rsidR="47AB02E0" w:rsidRPr="001664A4" w:rsidRDefault="00E84ADB" w:rsidP="76FF05C8">
      <w:pPr>
        <w:pStyle w:val="PargrafodaLista"/>
        <w:numPr>
          <w:ilvl w:val="0"/>
          <w:numId w:val="21"/>
        </w:numPr>
        <w:spacing w:before="120" w:after="120"/>
        <w:jc w:val="both"/>
        <w:rPr>
          <w:rFonts w:cs="Times New Roman"/>
          <w:color w:val="000000" w:themeColor="text1"/>
          <w:sz w:val="24"/>
          <w:szCs w:val="24"/>
          <w:lang w:val="pt-PT"/>
        </w:rPr>
      </w:pPr>
      <w:r w:rsidRPr="001664A4">
        <w:rPr>
          <w:rFonts w:cs="Times New Roman"/>
          <w:color w:val="000000" w:themeColor="text1"/>
          <w:sz w:val="24"/>
          <w:szCs w:val="24"/>
          <w:lang w:val="pt-PT"/>
        </w:rPr>
        <w:t>Ver as faturas das compras</w:t>
      </w:r>
    </w:p>
    <w:p w14:paraId="49369CDF" w14:textId="7CF83405" w:rsidR="009E53C3" w:rsidRPr="001664A4" w:rsidRDefault="00DB5226" w:rsidP="76FF05C8">
      <w:pPr>
        <w:pStyle w:val="PargrafodaLista"/>
        <w:numPr>
          <w:ilvl w:val="0"/>
          <w:numId w:val="21"/>
        </w:numPr>
        <w:spacing w:before="120" w:after="120"/>
        <w:jc w:val="both"/>
        <w:rPr>
          <w:rFonts w:cs="Times New Roman"/>
          <w:color w:val="000000" w:themeColor="text1"/>
          <w:sz w:val="24"/>
          <w:szCs w:val="24"/>
          <w:lang w:val="pt-PT"/>
        </w:rPr>
      </w:pPr>
      <w:r w:rsidRPr="001664A4">
        <w:rPr>
          <w:rFonts w:cs="Times New Roman"/>
          <w:color w:val="000000" w:themeColor="text1"/>
          <w:sz w:val="24"/>
          <w:szCs w:val="24"/>
          <w:lang w:val="pt-PT"/>
        </w:rPr>
        <w:t xml:space="preserve">Gestão dos vários elementos no </w:t>
      </w:r>
      <w:proofErr w:type="spellStart"/>
      <w:r w:rsidRPr="001664A4">
        <w:rPr>
          <w:rFonts w:cs="Times New Roman"/>
          <w:i/>
          <w:color w:val="000000" w:themeColor="text1"/>
          <w:sz w:val="24"/>
          <w:szCs w:val="24"/>
          <w:lang w:val="pt-PT"/>
        </w:rPr>
        <w:t>Backoffice</w:t>
      </w:r>
      <w:proofErr w:type="spellEnd"/>
    </w:p>
    <w:p w14:paraId="24B9CF94" w14:textId="365637EC" w:rsidR="00DB5226" w:rsidRPr="001664A4" w:rsidRDefault="00CC169E" w:rsidP="76FF05C8">
      <w:pPr>
        <w:pStyle w:val="PargrafodaLista"/>
        <w:numPr>
          <w:ilvl w:val="0"/>
          <w:numId w:val="21"/>
        </w:numPr>
        <w:spacing w:before="120" w:after="120"/>
        <w:jc w:val="both"/>
        <w:rPr>
          <w:rFonts w:cs="Times New Roman"/>
          <w:color w:val="000000" w:themeColor="text1"/>
          <w:sz w:val="24"/>
          <w:szCs w:val="24"/>
          <w:lang w:val="pt-PT"/>
        </w:rPr>
      </w:pPr>
      <w:r w:rsidRPr="001664A4">
        <w:rPr>
          <w:rFonts w:cs="Times New Roman"/>
          <w:color w:val="000000" w:themeColor="text1"/>
          <w:sz w:val="24"/>
          <w:szCs w:val="24"/>
          <w:lang w:val="pt-PT"/>
        </w:rPr>
        <w:t>Correção de problemas</w:t>
      </w:r>
      <w:r w:rsidR="00344B6A" w:rsidRPr="001664A4">
        <w:rPr>
          <w:rFonts w:cs="Times New Roman"/>
          <w:color w:val="000000" w:themeColor="text1"/>
          <w:sz w:val="24"/>
          <w:szCs w:val="24"/>
          <w:lang w:val="pt-PT"/>
        </w:rPr>
        <w:t xml:space="preserve"> gerais</w:t>
      </w:r>
    </w:p>
    <w:p w14:paraId="66405C3C" w14:textId="77777777" w:rsidR="00DB5226" w:rsidRDefault="00DB5226" w:rsidP="00DB5226">
      <w:pPr>
        <w:pStyle w:val="PargrafodaLista"/>
        <w:spacing w:before="120" w:after="120"/>
        <w:jc w:val="both"/>
        <w:rPr>
          <w:rFonts w:ascii="Times New Roman" w:hAnsi="Times New Roman" w:cs="Times New Roman"/>
          <w:color w:val="000000" w:themeColor="text1"/>
          <w:lang w:val="pt-PT"/>
        </w:rPr>
      </w:pPr>
    </w:p>
    <w:p w14:paraId="4BA27400" w14:textId="4B9D8388" w:rsidR="76FF05C8" w:rsidRDefault="76FF05C8" w:rsidP="76FF05C8">
      <w:pPr>
        <w:spacing w:before="120" w:after="120" w:line="360" w:lineRule="auto"/>
        <w:jc w:val="both"/>
        <w:rPr>
          <w:rFonts w:ascii="Times New Roman" w:hAnsi="Times New Roman" w:cs="Times New Roman"/>
          <w:color w:val="000000" w:themeColor="text1"/>
          <w:sz w:val="24"/>
          <w:szCs w:val="24"/>
          <w:lang w:val="pt-PT"/>
        </w:rPr>
      </w:pPr>
    </w:p>
    <w:p w14:paraId="54CD245A" w14:textId="77777777" w:rsidR="000B20AA" w:rsidRDefault="000B20AA" w:rsidP="00C17BC3">
      <w:pPr>
        <w:pStyle w:val="Ttulo1"/>
      </w:pPr>
      <w:r>
        <w:br w:type="page"/>
      </w:r>
    </w:p>
    <w:p w14:paraId="1F324450" w14:textId="77777777" w:rsidR="000B20AA" w:rsidRDefault="000B20AA" w:rsidP="005454E5">
      <w:pPr>
        <w:pStyle w:val="Ttulo1"/>
        <w:numPr>
          <w:ilvl w:val="0"/>
          <w:numId w:val="9"/>
        </w:numPr>
      </w:pPr>
      <w:bookmarkStart w:id="4" w:name="_Toc64318239"/>
      <w:r>
        <w:lastRenderedPageBreak/>
        <w:t>Arquitetura do Sistema</w:t>
      </w:r>
      <w:bookmarkEnd w:id="4"/>
    </w:p>
    <w:p w14:paraId="3E8699DB" w14:textId="77777777" w:rsidR="00274C55" w:rsidRDefault="00274C55" w:rsidP="00B058C7">
      <w:pPr>
        <w:spacing w:before="120" w:after="120" w:line="360" w:lineRule="auto"/>
        <w:jc w:val="both"/>
        <w:rPr>
          <w:color w:val="000000"/>
          <w:sz w:val="24"/>
          <w:lang w:val="pt-PT"/>
        </w:rPr>
      </w:pPr>
    </w:p>
    <w:p w14:paraId="62F5A86C" w14:textId="06C32CB9" w:rsidR="00B35C17" w:rsidRDefault="00B35C17" w:rsidP="00B058C7">
      <w:pPr>
        <w:spacing w:before="120" w:after="120" w:line="360" w:lineRule="auto"/>
        <w:jc w:val="both"/>
        <w:rPr>
          <w:color w:val="000000"/>
          <w:sz w:val="24"/>
          <w:lang w:val="pt-PT"/>
        </w:rPr>
      </w:pPr>
      <w:r>
        <w:rPr>
          <w:color w:val="000000"/>
          <w:sz w:val="24"/>
          <w:lang w:val="pt-PT"/>
        </w:rPr>
        <w:t>A arquitetura do sistema</w:t>
      </w:r>
      <w:r w:rsidR="009629D5">
        <w:rPr>
          <w:color w:val="000000"/>
          <w:sz w:val="24"/>
          <w:lang w:val="pt-PT"/>
        </w:rPr>
        <w:t xml:space="preserve"> representa a maneira como os vários pontos interagem entre si.</w:t>
      </w:r>
    </w:p>
    <w:p w14:paraId="63D1F878" w14:textId="2CFE3F3B" w:rsidR="76FF05C8" w:rsidRPr="00B058C7" w:rsidRDefault="45249E9F" w:rsidP="00B058C7">
      <w:pPr>
        <w:spacing w:before="120" w:after="120" w:line="360" w:lineRule="auto"/>
        <w:jc w:val="both"/>
        <w:rPr>
          <w:color w:val="000000"/>
          <w:sz w:val="24"/>
          <w:lang w:val="pt-PT"/>
        </w:rPr>
      </w:pPr>
      <w:r w:rsidRPr="00B058C7">
        <w:rPr>
          <w:color w:val="000000"/>
          <w:sz w:val="24"/>
          <w:lang w:val="pt-PT"/>
        </w:rPr>
        <w:t xml:space="preserve">Os nossos intervenientes principais são os clientes, os funcionários e o administrador. </w:t>
      </w:r>
      <w:r w:rsidR="4C78E2AE" w:rsidRPr="00B058C7">
        <w:rPr>
          <w:color w:val="000000"/>
          <w:sz w:val="24"/>
          <w:lang w:val="pt-PT"/>
        </w:rPr>
        <w:t xml:space="preserve">O cliente como utilizador </w:t>
      </w:r>
      <w:r w:rsidR="00B71FF5" w:rsidRPr="00B058C7">
        <w:rPr>
          <w:color w:val="000000"/>
          <w:sz w:val="24"/>
          <w:lang w:val="pt-PT"/>
        </w:rPr>
        <w:t>tem</w:t>
      </w:r>
      <w:r w:rsidR="4C78E2AE" w:rsidRPr="00B058C7">
        <w:rPr>
          <w:color w:val="000000"/>
          <w:sz w:val="24"/>
          <w:lang w:val="pt-PT"/>
        </w:rPr>
        <w:t xml:space="preserve"> </w:t>
      </w:r>
      <w:r w:rsidR="1FBC3A7B" w:rsidRPr="00B058C7">
        <w:rPr>
          <w:color w:val="000000"/>
          <w:sz w:val="24"/>
          <w:lang w:val="pt-PT"/>
        </w:rPr>
        <w:t xml:space="preserve">menos </w:t>
      </w:r>
      <w:r w:rsidR="3F1E031F" w:rsidRPr="00B058C7">
        <w:rPr>
          <w:color w:val="000000"/>
          <w:sz w:val="24"/>
          <w:lang w:val="pt-PT"/>
        </w:rPr>
        <w:t>permissões que os restantes</w:t>
      </w:r>
      <w:r w:rsidR="00B71FF5" w:rsidRPr="00B058C7">
        <w:rPr>
          <w:color w:val="000000"/>
          <w:sz w:val="24"/>
          <w:lang w:val="pt-PT"/>
        </w:rPr>
        <w:t>,</w:t>
      </w:r>
      <w:r w:rsidR="1FBC3A7B" w:rsidRPr="00B058C7">
        <w:rPr>
          <w:color w:val="000000"/>
          <w:sz w:val="24"/>
          <w:lang w:val="pt-PT"/>
        </w:rPr>
        <w:t xml:space="preserve"> </w:t>
      </w:r>
      <w:r w:rsidR="00B71FF5" w:rsidRPr="00B058C7">
        <w:rPr>
          <w:color w:val="000000"/>
          <w:sz w:val="24"/>
          <w:lang w:val="pt-PT"/>
        </w:rPr>
        <w:t>ou seja,</w:t>
      </w:r>
      <w:r w:rsidR="1FBC3A7B" w:rsidRPr="00B058C7">
        <w:rPr>
          <w:color w:val="000000"/>
          <w:sz w:val="24"/>
          <w:lang w:val="pt-PT"/>
        </w:rPr>
        <w:t xml:space="preserve"> acesso ao </w:t>
      </w:r>
      <w:r w:rsidR="1FBC3A7B" w:rsidRPr="00B058C7">
        <w:rPr>
          <w:rFonts w:eastAsia="Garamond"/>
          <w:color w:val="000000"/>
          <w:sz w:val="24"/>
          <w:lang w:val="pt-PT"/>
        </w:rPr>
        <w:t>website</w:t>
      </w:r>
      <w:r w:rsidR="6E9A9412" w:rsidRPr="00B058C7">
        <w:rPr>
          <w:rFonts w:eastAsia="Garamond"/>
          <w:color w:val="000000"/>
          <w:sz w:val="24"/>
          <w:lang w:val="pt-PT"/>
        </w:rPr>
        <w:t xml:space="preserve"> </w:t>
      </w:r>
      <w:r w:rsidR="57B86FF8" w:rsidRPr="00B058C7">
        <w:rPr>
          <w:color w:val="000000"/>
          <w:sz w:val="24"/>
          <w:lang w:val="pt-PT"/>
        </w:rPr>
        <w:t>(</w:t>
      </w:r>
      <w:proofErr w:type="spellStart"/>
      <w:r w:rsidR="57B86FF8" w:rsidRPr="009629D5">
        <w:rPr>
          <w:rFonts w:eastAsia="Garamond"/>
          <w:i/>
          <w:iCs/>
          <w:color w:val="000000"/>
          <w:sz w:val="24"/>
          <w:lang w:val="pt-PT"/>
        </w:rPr>
        <w:t>frontoffice</w:t>
      </w:r>
      <w:proofErr w:type="spellEnd"/>
      <w:r w:rsidR="57B86FF8" w:rsidRPr="00B058C7">
        <w:rPr>
          <w:color w:val="000000"/>
          <w:sz w:val="24"/>
          <w:lang w:val="pt-PT"/>
        </w:rPr>
        <w:t>)</w:t>
      </w:r>
      <w:r w:rsidR="1FBC3A7B" w:rsidRPr="00B058C7">
        <w:rPr>
          <w:color w:val="000000"/>
          <w:sz w:val="24"/>
          <w:lang w:val="pt-PT"/>
        </w:rPr>
        <w:t xml:space="preserve"> e à aplicação </w:t>
      </w:r>
      <w:r w:rsidR="009629D5" w:rsidRPr="009629D5">
        <w:rPr>
          <w:rFonts w:eastAsia="Garamond"/>
          <w:i/>
          <w:iCs/>
          <w:color w:val="000000"/>
          <w:sz w:val="24"/>
          <w:lang w:val="pt-PT"/>
        </w:rPr>
        <w:t>Android</w:t>
      </w:r>
      <w:r w:rsidR="1FBC3A7B" w:rsidRPr="00B058C7">
        <w:rPr>
          <w:color w:val="000000"/>
          <w:sz w:val="24"/>
          <w:lang w:val="pt-PT"/>
        </w:rPr>
        <w:t>. O funcionário e o administrador têm</w:t>
      </w:r>
      <w:r w:rsidR="07570F23" w:rsidRPr="00B058C7">
        <w:rPr>
          <w:color w:val="000000"/>
          <w:sz w:val="24"/>
          <w:lang w:val="pt-PT"/>
        </w:rPr>
        <w:t xml:space="preserve"> acesso a</w:t>
      </w:r>
      <w:r w:rsidR="1FBC3A7B" w:rsidRPr="00B058C7">
        <w:rPr>
          <w:color w:val="000000"/>
          <w:sz w:val="24"/>
          <w:lang w:val="pt-PT"/>
        </w:rPr>
        <w:t xml:space="preserve"> mais funcionalidades</w:t>
      </w:r>
      <w:r w:rsidR="7F0EAD13" w:rsidRPr="00B058C7">
        <w:rPr>
          <w:color w:val="000000"/>
          <w:sz w:val="24"/>
          <w:lang w:val="pt-PT"/>
        </w:rPr>
        <w:t xml:space="preserve">, </w:t>
      </w:r>
      <w:r w:rsidR="4824F753" w:rsidRPr="00B058C7">
        <w:rPr>
          <w:color w:val="000000"/>
          <w:sz w:val="24"/>
          <w:lang w:val="pt-PT"/>
        </w:rPr>
        <w:t>tal como utilização</w:t>
      </w:r>
      <w:r w:rsidR="7F0EAD13" w:rsidRPr="00B058C7">
        <w:rPr>
          <w:color w:val="000000"/>
          <w:sz w:val="24"/>
          <w:lang w:val="pt-PT"/>
        </w:rPr>
        <w:t xml:space="preserve"> </w:t>
      </w:r>
      <w:r w:rsidR="4824F753" w:rsidRPr="00B058C7">
        <w:rPr>
          <w:color w:val="000000"/>
          <w:sz w:val="24"/>
          <w:lang w:val="pt-PT"/>
        </w:rPr>
        <w:t>d</w:t>
      </w:r>
      <w:r w:rsidR="7F0EAD13" w:rsidRPr="00B058C7">
        <w:rPr>
          <w:color w:val="000000"/>
          <w:sz w:val="24"/>
          <w:lang w:val="pt-PT"/>
        </w:rPr>
        <w:t xml:space="preserve">o </w:t>
      </w:r>
      <w:proofErr w:type="spellStart"/>
      <w:r w:rsidR="7F0EAD13" w:rsidRPr="009629D5">
        <w:rPr>
          <w:rFonts w:eastAsia="Garamond"/>
          <w:i/>
          <w:iCs/>
          <w:color w:val="000000"/>
          <w:sz w:val="24"/>
          <w:lang w:val="pt-PT"/>
        </w:rPr>
        <w:t>backoffice</w:t>
      </w:r>
      <w:proofErr w:type="spellEnd"/>
      <w:r w:rsidR="008216E7" w:rsidRPr="00B058C7">
        <w:rPr>
          <w:rFonts w:eastAsia="Garamond"/>
          <w:color w:val="000000"/>
          <w:sz w:val="24"/>
          <w:lang w:val="pt-PT"/>
        </w:rPr>
        <w:t xml:space="preserve"> </w:t>
      </w:r>
      <w:r w:rsidR="008216E7" w:rsidRPr="00B058C7">
        <w:rPr>
          <w:color w:val="000000"/>
          <w:sz w:val="24"/>
          <w:lang w:val="pt-PT"/>
        </w:rPr>
        <w:t xml:space="preserve">para poderem efetuar a gestão </w:t>
      </w:r>
      <w:r w:rsidR="00C375A1" w:rsidRPr="00B058C7">
        <w:rPr>
          <w:color w:val="000000"/>
          <w:sz w:val="24"/>
          <w:lang w:val="pt-PT"/>
        </w:rPr>
        <w:t>dos seus serviços</w:t>
      </w:r>
      <w:r w:rsidR="7F0EAD13" w:rsidRPr="00B058C7">
        <w:rPr>
          <w:color w:val="000000"/>
          <w:sz w:val="24"/>
          <w:lang w:val="pt-PT"/>
        </w:rPr>
        <w:t xml:space="preserve">. A diferença do acesso do funcionário e do administrador é apenas </w:t>
      </w:r>
      <w:r w:rsidR="0A725454" w:rsidRPr="00B058C7">
        <w:rPr>
          <w:color w:val="000000"/>
          <w:sz w:val="24"/>
          <w:lang w:val="pt-PT"/>
        </w:rPr>
        <w:t xml:space="preserve">que o funcionário pode </w:t>
      </w:r>
      <w:r w:rsidR="00484FD7" w:rsidRPr="00B058C7">
        <w:rPr>
          <w:color w:val="000000"/>
          <w:sz w:val="24"/>
          <w:lang w:val="pt-PT"/>
        </w:rPr>
        <w:t>utilizar</w:t>
      </w:r>
      <w:r w:rsidR="0A725454" w:rsidRPr="00B058C7">
        <w:rPr>
          <w:color w:val="000000"/>
          <w:sz w:val="24"/>
          <w:lang w:val="pt-PT"/>
        </w:rPr>
        <w:t xml:space="preserve"> as funcionalidades que dizem respeito à sua empresa, enquanto o administrador tem acesso a todas</w:t>
      </w:r>
      <w:r w:rsidR="00484FD7" w:rsidRPr="00B058C7">
        <w:rPr>
          <w:color w:val="000000"/>
          <w:sz w:val="24"/>
          <w:lang w:val="pt-PT"/>
        </w:rPr>
        <w:t>, tal como a gestão das empresas e criação de utilizadores</w:t>
      </w:r>
      <w:r w:rsidR="0A725454" w:rsidRPr="00B058C7">
        <w:rPr>
          <w:color w:val="000000"/>
          <w:sz w:val="24"/>
          <w:lang w:val="pt-PT"/>
        </w:rPr>
        <w:t>.</w:t>
      </w:r>
    </w:p>
    <w:p w14:paraId="115CD627" w14:textId="25AA7D34" w:rsidR="76FF05C8" w:rsidRDefault="514C738F" w:rsidP="00B058C7">
      <w:pPr>
        <w:spacing w:before="120" w:after="120" w:line="360" w:lineRule="auto"/>
        <w:jc w:val="both"/>
        <w:rPr>
          <w:color w:val="000000"/>
          <w:sz w:val="24"/>
          <w:lang w:val="pt-PT"/>
        </w:rPr>
      </w:pPr>
      <w:r w:rsidRPr="00B058C7">
        <w:rPr>
          <w:color w:val="000000"/>
          <w:sz w:val="24"/>
          <w:lang w:val="pt-PT"/>
        </w:rPr>
        <w:t xml:space="preserve">O </w:t>
      </w:r>
      <w:r w:rsidRPr="009629D5">
        <w:rPr>
          <w:rFonts w:eastAsia="Garamond"/>
          <w:i/>
          <w:iCs/>
          <w:color w:val="000000"/>
          <w:sz w:val="24"/>
          <w:lang w:val="pt-PT"/>
        </w:rPr>
        <w:t>website</w:t>
      </w:r>
      <w:r w:rsidR="7A94FEBC" w:rsidRPr="009629D5">
        <w:rPr>
          <w:rFonts w:eastAsia="Garamond"/>
          <w:i/>
          <w:iCs/>
          <w:color w:val="000000"/>
          <w:sz w:val="24"/>
          <w:lang w:val="pt-PT"/>
        </w:rPr>
        <w:t xml:space="preserve"> </w:t>
      </w:r>
      <w:r w:rsidR="7822221F" w:rsidRPr="009629D5">
        <w:rPr>
          <w:i/>
          <w:iCs/>
          <w:color w:val="000000"/>
          <w:sz w:val="24"/>
          <w:lang w:val="pt-PT"/>
        </w:rPr>
        <w:t>(</w:t>
      </w:r>
      <w:proofErr w:type="spellStart"/>
      <w:r w:rsidR="7822221F" w:rsidRPr="009629D5">
        <w:rPr>
          <w:rFonts w:eastAsia="Garamond"/>
          <w:i/>
          <w:iCs/>
          <w:color w:val="000000"/>
          <w:sz w:val="24"/>
          <w:lang w:val="pt-PT"/>
        </w:rPr>
        <w:t>frontoffice</w:t>
      </w:r>
      <w:proofErr w:type="spellEnd"/>
      <w:r w:rsidR="7822221F" w:rsidRPr="009629D5">
        <w:rPr>
          <w:i/>
          <w:iCs/>
          <w:color w:val="000000"/>
          <w:sz w:val="24"/>
          <w:lang w:val="pt-PT"/>
        </w:rPr>
        <w:t>)</w:t>
      </w:r>
      <w:r w:rsidRPr="00B058C7">
        <w:rPr>
          <w:color w:val="000000"/>
          <w:sz w:val="24"/>
          <w:lang w:val="pt-PT"/>
        </w:rPr>
        <w:t xml:space="preserve"> e o </w:t>
      </w:r>
      <w:proofErr w:type="spellStart"/>
      <w:r w:rsidRPr="009629D5">
        <w:rPr>
          <w:rFonts w:eastAsia="Garamond"/>
          <w:i/>
          <w:iCs/>
          <w:color w:val="000000"/>
          <w:sz w:val="24"/>
          <w:lang w:val="pt-PT"/>
        </w:rPr>
        <w:t>backoffice</w:t>
      </w:r>
      <w:proofErr w:type="spellEnd"/>
      <w:r w:rsidRPr="00B058C7">
        <w:rPr>
          <w:rFonts w:eastAsia="Garamond"/>
          <w:color w:val="000000"/>
          <w:sz w:val="24"/>
          <w:lang w:val="pt-PT"/>
        </w:rPr>
        <w:t xml:space="preserve"> </w:t>
      </w:r>
      <w:r w:rsidRPr="00B058C7">
        <w:rPr>
          <w:color w:val="000000"/>
          <w:sz w:val="24"/>
          <w:lang w:val="pt-PT"/>
        </w:rPr>
        <w:t xml:space="preserve">fazem a integração à base de dados através da autenticação enquanto o </w:t>
      </w:r>
      <w:r w:rsidRPr="00E46D37">
        <w:rPr>
          <w:rFonts w:eastAsia="Garamond"/>
          <w:i/>
          <w:iCs/>
          <w:color w:val="000000"/>
          <w:sz w:val="24"/>
          <w:lang w:val="pt-PT"/>
        </w:rPr>
        <w:t>android</w:t>
      </w:r>
      <w:r w:rsidRPr="00B058C7">
        <w:rPr>
          <w:rFonts w:eastAsia="Garamond"/>
          <w:color w:val="000000"/>
          <w:sz w:val="24"/>
          <w:lang w:val="pt-PT"/>
        </w:rPr>
        <w:t xml:space="preserve"> </w:t>
      </w:r>
      <w:r w:rsidRPr="00B058C7">
        <w:rPr>
          <w:color w:val="000000"/>
          <w:sz w:val="24"/>
          <w:lang w:val="pt-PT"/>
        </w:rPr>
        <w:t xml:space="preserve">faz através da </w:t>
      </w:r>
      <w:r w:rsidRPr="00E46D37">
        <w:rPr>
          <w:i/>
          <w:iCs/>
          <w:color w:val="000000"/>
          <w:sz w:val="24"/>
          <w:lang w:val="pt-PT"/>
        </w:rPr>
        <w:t>API</w:t>
      </w:r>
      <w:r w:rsidR="1B6D374F" w:rsidRPr="00B058C7">
        <w:rPr>
          <w:color w:val="000000"/>
          <w:sz w:val="24"/>
          <w:lang w:val="pt-PT"/>
        </w:rPr>
        <w:t>.</w:t>
      </w:r>
    </w:p>
    <w:p w14:paraId="6E7AFCA9" w14:textId="1DBA5F4B" w:rsidR="00B867C3" w:rsidRPr="00B058C7" w:rsidRDefault="00B867C3" w:rsidP="00B058C7">
      <w:pPr>
        <w:spacing w:before="120" w:after="120" w:line="360" w:lineRule="auto"/>
        <w:jc w:val="both"/>
        <w:rPr>
          <w:color w:val="000000"/>
          <w:sz w:val="24"/>
          <w:lang w:val="pt-PT"/>
        </w:rPr>
      </w:pPr>
      <w:r w:rsidRPr="00B058C7">
        <w:rPr>
          <w:color w:val="000000"/>
          <w:sz w:val="24"/>
          <w:lang w:val="pt-PT"/>
        </w:rPr>
        <w:t xml:space="preserve">Como podemos ver na imagem abaixo o nosso projeto tem 3 intervenientes, 3 formas de apresentação, 2 maneiras de integração e 1 base de dados. </w:t>
      </w:r>
    </w:p>
    <w:p w14:paraId="6820F334" w14:textId="77777777" w:rsidR="00B867C3" w:rsidRDefault="4A459BFF" w:rsidP="00B867C3">
      <w:pPr>
        <w:keepNext/>
        <w:spacing w:before="120" w:after="120" w:line="360" w:lineRule="auto"/>
        <w:jc w:val="both"/>
      </w:pPr>
      <w:r>
        <w:rPr>
          <w:noProof/>
        </w:rPr>
        <w:drawing>
          <wp:inline distT="0" distB="0" distL="0" distR="0" wp14:anchorId="1A5D2EC5" wp14:editId="3186781F">
            <wp:extent cx="5267324" cy="2238375"/>
            <wp:effectExtent l="0" t="0" r="0" b="0"/>
            <wp:docPr id="1086896849" name="Picture 1086896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896849"/>
                    <pic:cNvPicPr/>
                  </pic:nvPicPr>
                  <pic:blipFill>
                    <a:blip r:embed="rId33">
                      <a:extLst>
                        <a:ext uri="{28A0092B-C50C-407E-A947-70E740481C1C}">
                          <a14:useLocalDpi xmlns:a14="http://schemas.microsoft.com/office/drawing/2010/main" val="0"/>
                        </a:ext>
                      </a:extLst>
                    </a:blip>
                    <a:stretch>
                      <a:fillRect/>
                    </a:stretch>
                  </pic:blipFill>
                  <pic:spPr>
                    <a:xfrm>
                      <a:off x="0" y="0"/>
                      <a:ext cx="5267324" cy="2238375"/>
                    </a:xfrm>
                    <a:prstGeom prst="rect">
                      <a:avLst/>
                    </a:prstGeom>
                  </pic:spPr>
                </pic:pic>
              </a:graphicData>
            </a:graphic>
          </wp:inline>
        </w:drawing>
      </w:r>
    </w:p>
    <w:p w14:paraId="31EB34E6" w14:textId="42BDA715" w:rsidR="66F341A0" w:rsidRDefault="00B867C3" w:rsidP="00B867C3">
      <w:pPr>
        <w:pStyle w:val="Legenda"/>
        <w:jc w:val="both"/>
      </w:pPr>
      <w:r>
        <w:fldChar w:fldCharType="begin"/>
      </w:r>
      <w:r>
        <w:instrText xml:space="preserve"> SEQ Figure \* ARABIC </w:instrText>
      </w:r>
      <w:r>
        <w:fldChar w:fldCharType="separate"/>
      </w:r>
      <w:bookmarkStart w:id="5" w:name="_Toc64317961"/>
      <w:r w:rsidR="00D76DE3">
        <w:rPr>
          <w:noProof/>
        </w:rPr>
        <w:t>1</w:t>
      </w:r>
      <w:r>
        <w:fldChar w:fldCharType="end"/>
      </w:r>
      <w:r>
        <w:t xml:space="preserve"> - </w:t>
      </w:r>
      <w:proofErr w:type="spellStart"/>
      <w:r>
        <w:t>Arquitetura</w:t>
      </w:r>
      <w:proofErr w:type="spellEnd"/>
      <w:r>
        <w:t xml:space="preserve"> do </w:t>
      </w:r>
      <w:proofErr w:type="spellStart"/>
      <w:proofErr w:type="gramStart"/>
      <w:r>
        <w:t>sistema</w:t>
      </w:r>
      <w:bookmarkEnd w:id="5"/>
      <w:proofErr w:type="spellEnd"/>
      <w:proofErr w:type="gramEnd"/>
    </w:p>
    <w:p w14:paraId="30D7AA69" w14:textId="77777777" w:rsidR="00996763" w:rsidRPr="000B20AA" w:rsidRDefault="00996763" w:rsidP="00242509">
      <w:pPr>
        <w:spacing w:before="120" w:after="120" w:line="360" w:lineRule="auto"/>
        <w:jc w:val="both"/>
        <w:rPr>
          <w:color w:val="000000"/>
          <w:sz w:val="24"/>
          <w:lang w:val="pt-PT"/>
        </w:rPr>
      </w:pPr>
    </w:p>
    <w:p w14:paraId="7196D064" w14:textId="31DB5141" w:rsidR="006915F9" w:rsidRDefault="006915F9" w:rsidP="00D16F88">
      <w:pPr>
        <w:pStyle w:val="Ttulo1"/>
        <w:jc w:val="left"/>
      </w:pPr>
      <w:r>
        <w:br w:type="page"/>
      </w:r>
    </w:p>
    <w:p w14:paraId="463552A4" w14:textId="77777777" w:rsidR="00AC48B9" w:rsidRDefault="00DB4450" w:rsidP="005454E5">
      <w:pPr>
        <w:pStyle w:val="Ttulo1"/>
        <w:numPr>
          <w:ilvl w:val="0"/>
          <w:numId w:val="9"/>
        </w:numPr>
      </w:pPr>
      <w:bookmarkStart w:id="6" w:name="_Toc64318240"/>
      <w:r>
        <w:lastRenderedPageBreak/>
        <w:t>Gestão do Projeto</w:t>
      </w:r>
      <w:bookmarkEnd w:id="6"/>
    </w:p>
    <w:p w14:paraId="30B5FAA2" w14:textId="77777777" w:rsidR="00E46D37" w:rsidRDefault="00E46D37" w:rsidP="00E46D37">
      <w:pPr>
        <w:pStyle w:val="Corpodetexto"/>
        <w:ind w:firstLine="0"/>
        <w:rPr>
          <w:lang w:val="pt-PT"/>
        </w:rPr>
      </w:pPr>
    </w:p>
    <w:p w14:paraId="53CD140A" w14:textId="6CFDF1D2" w:rsidR="008D67E9" w:rsidRPr="00E46D37" w:rsidRDefault="00764DF7" w:rsidP="00E46D37">
      <w:pPr>
        <w:spacing w:before="120" w:after="120" w:line="360" w:lineRule="auto"/>
        <w:jc w:val="both"/>
        <w:rPr>
          <w:color w:val="000000"/>
          <w:sz w:val="24"/>
          <w:lang w:val="pt-PT"/>
        </w:rPr>
      </w:pPr>
      <w:r w:rsidRPr="00E46D37">
        <w:rPr>
          <w:color w:val="000000"/>
          <w:sz w:val="24"/>
          <w:lang w:val="pt-PT"/>
        </w:rPr>
        <w:t xml:space="preserve">O </w:t>
      </w:r>
      <w:r w:rsidR="0050692B" w:rsidRPr="00E46D37">
        <w:rPr>
          <w:color w:val="000000"/>
          <w:sz w:val="24"/>
          <w:lang w:val="pt-PT"/>
        </w:rPr>
        <w:t xml:space="preserve">diagrama de </w:t>
      </w:r>
      <w:proofErr w:type="spellStart"/>
      <w:r w:rsidR="0050692B" w:rsidRPr="00E46D37">
        <w:rPr>
          <w:i/>
          <w:iCs/>
          <w:color w:val="000000"/>
          <w:sz w:val="24"/>
          <w:lang w:val="pt-PT"/>
        </w:rPr>
        <w:t>Gantt</w:t>
      </w:r>
      <w:proofErr w:type="spellEnd"/>
      <w:r w:rsidR="0050692B" w:rsidRPr="00E46D37">
        <w:rPr>
          <w:color w:val="000000"/>
          <w:sz w:val="24"/>
          <w:lang w:val="pt-PT"/>
        </w:rPr>
        <w:t xml:space="preserve"> é um gráfico que é utilizado para fazer a gestão temporal de atividades em projetos, no nosso caso este</w:t>
      </w:r>
      <w:r w:rsidR="00E46D37">
        <w:rPr>
          <w:color w:val="000000"/>
          <w:sz w:val="24"/>
          <w:lang w:val="pt-PT"/>
        </w:rPr>
        <w:t xml:space="preserve"> </w:t>
      </w:r>
      <w:r w:rsidR="0050692B" w:rsidRPr="00E46D37">
        <w:rPr>
          <w:color w:val="000000"/>
          <w:sz w:val="24"/>
          <w:lang w:val="pt-PT"/>
        </w:rPr>
        <w:t>desenvolvimento foi realizado através da aplicação</w:t>
      </w:r>
      <w:r w:rsidR="00583C73" w:rsidRPr="00E46D37">
        <w:rPr>
          <w:color w:val="000000"/>
          <w:sz w:val="24"/>
          <w:lang w:val="pt-PT"/>
        </w:rPr>
        <w:t xml:space="preserve"> </w:t>
      </w:r>
      <w:proofErr w:type="spellStart"/>
      <w:r w:rsidR="00583C73" w:rsidRPr="00E46D37">
        <w:rPr>
          <w:i/>
          <w:iCs/>
          <w:color w:val="000000"/>
          <w:sz w:val="24"/>
          <w:lang w:val="pt-PT"/>
        </w:rPr>
        <w:t>Gantt</w:t>
      </w:r>
      <w:proofErr w:type="spellEnd"/>
      <w:r w:rsidR="00583C73" w:rsidRPr="00E46D37">
        <w:rPr>
          <w:i/>
          <w:iCs/>
          <w:color w:val="000000"/>
          <w:sz w:val="24"/>
          <w:lang w:val="pt-PT"/>
        </w:rPr>
        <w:t xml:space="preserve"> Project.</w:t>
      </w:r>
    </w:p>
    <w:p w14:paraId="15979B66" w14:textId="3B97CAE4" w:rsidR="00583C73" w:rsidRPr="00E46D37" w:rsidRDefault="00955708" w:rsidP="00E46D37">
      <w:pPr>
        <w:spacing w:before="120" w:after="120" w:line="360" w:lineRule="auto"/>
        <w:jc w:val="both"/>
        <w:rPr>
          <w:color w:val="000000"/>
          <w:sz w:val="24"/>
          <w:lang w:val="pt-PT"/>
        </w:rPr>
      </w:pPr>
      <w:r w:rsidRPr="00E46D37">
        <w:rPr>
          <w:color w:val="000000"/>
          <w:sz w:val="24"/>
          <w:lang w:val="pt-PT"/>
        </w:rPr>
        <w:t>Neste gráfico estão repre</w:t>
      </w:r>
      <w:r w:rsidR="00505C14" w:rsidRPr="00E46D37">
        <w:rPr>
          <w:color w:val="000000"/>
          <w:sz w:val="24"/>
          <w:lang w:val="pt-PT"/>
        </w:rPr>
        <w:t>senta</w:t>
      </w:r>
      <w:r w:rsidR="00E46C2A" w:rsidRPr="00E46D37">
        <w:rPr>
          <w:color w:val="000000"/>
          <w:sz w:val="24"/>
          <w:lang w:val="pt-PT"/>
        </w:rPr>
        <w:t>da</w:t>
      </w:r>
      <w:r w:rsidR="00505C14" w:rsidRPr="00E46D37">
        <w:rPr>
          <w:color w:val="000000"/>
          <w:sz w:val="24"/>
          <w:lang w:val="pt-PT"/>
        </w:rPr>
        <w:t>s as atividades realizadas no projeto</w:t>
      </w:r>
      <w:r w:rsidR="00370E3C" w:rsidRPr="00E46D37">
        <w:rPr>
          <w:color w:val="000000"/>
          <w:sz w:val="24"/>
          <w:lang w:val="pt-PT"/>
        </w:rPr>
        <w:t xml:space="preserve"> e será anexado a este documento para melhor visualização. O nome do ficheiro </w:t>
      </w:r>
      <w:r w:rsidR="00E32125" w:rsidRPr="00E46D37">
        <w:rPr>
          <w:color w:val="000000"/>
          <w:sz w:val="24"/>
          <w:lang w:val="pt-PT"/>
        </w:rPr>
        <w:t>é “</w:t>
      </w:r>
      <w:proofErr w:type="spellStart"/>
      <w:r w:rsidR="00E32125" w:rsidRPr="00E46D37">
        <w:rPr>
          <w:i/>
          <w:iCs/>
          <w:color w:val="000000"/>
          <w:sz w:val="24"/>
          <w:lang w:val="pt-PT"/>
        </w:rPr>
        <w:t>Administration_west</w:t>
      </w:r>
      <w:proofErr w:type="spellEnd"/>
      <w:r w:rsidR="00E32125" w:rsidRPr="00E46D37">
        <w:rPr>
          <w:i/>
          <w:iCs/>
          <w:color w:val="000000"/>
          <w:sz w:val="24"/>
          <w:lang w:val="pt-PT"/>
        </w:rPr>
        <w:t xml:space="preserve"> GANTT</w:t>
      </w:r>
      <w:r w:rsidR="00E32125" w:rsidRPr="00E46D37">
        <w:rPr>
          <w:color w:val="000000"/>
          <w:sz w:val="24"/>
          <w:lang w:val="pt-PT"/>
        </w:rPr>
        <w:t>” e está representado na seguinte image</w:t>
      </w:r>
      <w:r w:rsidR="4D5F1366" w:rsidRPr="00E46D37">
        <w:rPr>
          <w:color w:val="000000"/>
          <w:sz w:val="24"/>
          <w:lang w:val="pt-PT"/>
        </w:rPr>
        <w:t>m</w:t>
      </w:r>
      <w:r w:rsidR="00E32125" w:rsidRPr="00E46D37">
        <w:rPr>
          <w:color w:val="000000"/>
          <w:sz w:val="24"/>
          <w:lang w:val="pt-PT"/>
        </w:rPr>
        <w:t>, através de uma tabela e de um gráfico.</w:t>
      </w:r>
    </w:p>
    <w:p w14:paraId="48A2FDC0" w14:textId="543617DD" w:rsidR="00635561" w:rsidRPr="001A3182" w:rsidRDefault="00635561">
      <w:pPr>
        <w:rPr>
          <w:lang w:val="pt-PT"/>
        </w:rPr>
      </w:pPr>
    </w:p>
    <w:p w14:paraId="46E2D76C" w14:textId="1BD76E3A" w:rsidR="00635561" w:rsidRPr="001A3182" w:rsidRDefault="007767E3">
      <w:pPr>
        <w:rPr>
          <w:lang w:val="pt-PT"/>
        </w:rPr>
      </w:pPr>
      <w:r>
        <w:rPr>
          <w:noProof/>
        </w:rPr>
        <mc:AlternateContent>
          <mc:Choice Requires="wps">
            <w:drawing>
              <wp:anchor distT="0" distB="0" distL="114300" distR="114300" simplePos="0" relativeHeight="251640832" behindDoc="1" locked="0" layoutInCell="1" allowOverlap="1" wp14:anchorId="32AC743F" wp14:editId="70791E8F">
                <wp:simplePos x="0" y="0"/>
                <wp:positionH relativeFrom="column">
                  <wp:posOffset>692785</wp:posOffset>
                </wp:positionH>
                <wp:positionV relativeFrom="paragraph">
                  <wp:posOffset>5556250</wp:posOffset>
                </wp:positionV>
                <wp:extent cx="4093845" cy="635"/>
                <wp:effectExtent l="0" t="0" r="0" b="0"/>
                <wp:wrapTight wrapText="bothSides">
                  <wp:wrapPolygon edited="0">
                    <wp:start x="0" y="0"/>
                    <wp:lineTo x="0" y="21600"/>
                    <wp:lineTo x="21600" y="21600"/>
                    <wp:lineTo x="21600" y="0"/>
                  </wp:wrapPolygon>
                </wp:wrapTight>
                <wp:docPr id="12" name="Caixa de texto 12"/>
                <wp:cNvGraphicFramePr/>
                <a:graphic xmlns:a="http://schemas.openxmlformats.org/drawingml/2006/main">
                  <a:graphicData uri="http://schemas.microsoft.com/office/word/2010/wordprocessingShape">
                    <wps:wsp>
                      <wps:cNvSpPr txBox="1"/>
                      <wps:spPr>
                        <a:xfrm>
                          <a:off x="0" y="0"/>
                          <a:ext cx="4093845" cy="635"/>
                        </a:xfrm>
                        <a:prstGeom prst="rect">
                          <a:avLst/>
                        </a:prstGeom>
                        <a:solidFill>
                          <a:prstClr val="white"/>
                        </a:solidFill>
                        <a:ln>
                          <a:noFill/>
                        </a:ln>
                      </wps:spPr>
                      <wps:txbx>
                        <w:txbxContent>
                          <w:p w14:paraId="42CDBF13" w14:textId="724361CA" w:rsidR="00093523" w:rsidRPr="00D86E19" w:rsidRDefault="00093523" w:rsidP="007767E3">
                            <w:pPr>
                              <w:pStyle w:val="Legenda"/>
                              <w:rPr>
                                <w:noProof/>
                              </w:rPr>
                            </w:pPr>
                            <w:r>
                              <w:rPr>
                                <w:noProof/>
                              </w:rPr>
                              <w:fldChar w:fldCharType="begin"/>
                            </w:r>
                            <w:r>
                              <w:rPr>
                                <w:noProof/>
                              </w:rPr>
                              <w:instrText xml:space="preserve"> SEQ Figure \* ARABIC </w:instrText>
                            </w:r>
                            <w:r>
                              <w:rPr>
                                <w:noProof/>
                              </w:rPr>
                              <w:fldChar w:fldCharType="separate"/>
                            </w:r>
                            <w:bookmarkStart w:id="7" w:name="_Toc64317962"/>
                            <w:r w:rsidR="00D76DE3">
                              <w:rPr>
                                <w:noProof/>
                              </w:rPr>
                              <w:t>2</w:t>
                            </w:r>
                            <w:r>
                              <w:rPr>
                                <w:noProof/>
                              </w:rPr>
                              <w:fldChar w:fldCharType="end"/>
                            </w:r>
                            <w:r>
                              <w:t xml:space="preserve"> - </w:t>
                            </w:r>
                            <w:r>
                              <w:t>Tabela de atividades dos utilizadores</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AC743F" id="Caixa de texto 12" o:spid="_x0000_s1027" type="#_x0000_t202" style="position:absolute;margin-left:54.55pt;margin-top:437.5pt;width:322.3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" stroked="f">
                <v:textbox style="mso-fit-shape-to-text:t" inset="0,0,0,0">
                  <w:txbxContent>
                    <w:p w14:paraId="42CDBF13" w14:textId="724361CA" w:rsidR="00093523" w:rsidRPr="00D86E19" w:rsidRDefault="00093523" w:rsidP="007767E3">
                      <w:pPr>
                        <w:pStyle w:val="Legenda"/>
                        <w:rPr>
                          <w:noProof/>
                        </w:rPr>
                      </w:pPr>
                      <w:r>
                        <w:rPr>
                          <w:noProof/>
                        </w:rPr>
                        <w:fldChar w:fldCharType="begin"/>
                      </w:r>
                      <w:r>
                        <w:rPr>
                          <w:noProof/>
                        </w:rPr>
                        <w:instrText xml:space="preserve"> SEQ Figure \* ARABIC </w:instrText>
                      </w:r>
                      <w:r>
                        <w:rPr>
                          <w:noProof/>
                        </w:rPr>
                        <w:fldChar w:fldCharType="separate"/>
                      </w:r>
                      <w:bookmarkStart w:id="8" w:name="_Toc64317962"/>
                      <w:r w:rsidR="00D76DE3">
                        <w:rPr>
                          <w:noProof/>
                        </w:rPr>
                        <w:t>2</w:t>
                      </w:r>
                      <w:r>
                        <w:rPr>
                          <w:noProof/>
                        </w:rPr>
                        <w:fldChar w:fldCharType="end"/>
                      </w:r>
                      <w:r>
                        <w:t xml:space="preserve"> - </w:t>
                      </w:r>
                      <w:r>
                        <w:t>Tabela de atividades dos utilizadores</w:t>
                      </w:r>
                      <w:bookmarkEnd w:id="8"/>
                    </w:p>
                  </w:txbxContent>
                </v:textbox>
                <w10:wrap type="tight"/>
              </v:shape>
            </w:pict>
          </mc:Fallback>
        </mc:AlternateContent>
      </w:r>
      <w:r w:rsidR="009D578A">
        <w:rPr>
          <w:noProof/>
        </w:rPr>
        <w:drawing>
          <wp:anchor distT="0" distB="0" distL="114300" distR="114300" simplePos="0" relativeHeight="251632640" behindDoc="1" locked="0" layoutInCell="1" allowOverlap="1" wp14:anchorId="6D57EAD7" wp14:editId="3260DFFB">
            <wp:simplePos x="0" y="0"/>
            <wp:positionH relativeFrom="column">
              <wp:posOffset>693171</wp:posOffset>
            </wp:positionH>
            <wp:positionV relativeFrom="paragraph">
              <wp:posOffset>69050</wp:posOffset>
            </wp:positionV>
            <wp:extent cx="4093845" cy="5430520"/>
            <wp:effectExtent l="0" t="0" r="1905" b="0"/>
            <wp:wrapTight wrapText="bothSides">
              <wp:wrapPolygon edited="0">
                <wp:start x="0" y="0"/>
                <wp:lineTo x="0" y="21519"/>
                <wp:lineTo x="21510" y="21519"/>
                <wp:lineTo x="21510"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93845" cy="5430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23636A" w14:textId="2D4120FE" w:rsidR="00635561" w:rsidRPr="001A3182" w:rsidRDefault="00635561">
      <w:pPr>
        <w:rPr>
          <w:lang w:val="pt-PT"/>
        </w:rPr>
      </w:pPr>
    </w:p>
    <w:p w14:paraId="23CA928E" w14:textId="244D3920" w:rsidR="00635561" w:rsidRPr="001A3182" w:rsidRDefault="00635561">
      <w:pPr>
        <w:rPr>
          <w:lang w:val="pt-PT"/>
        </w:rPr>
      </w:pPr>
    </w:p>
    <w:p w14:paraId="1990F0B1" w14:textId="4ADD5943" w:rsidR="00635561" w:rsidRPr="001A3182" w:rsidRDefault="00635561">
      <w:pPr>
        <w:rPr>
          <w:lang w:val="pt-PT"/>
        </w:rPr>
      </w:pPr>
    </w:p>
    <w:p w14:paraId="70247A38" w14:textId="7B69EE14" w:rsidR="00635561" w:rsidRPr="001A3182" w:rsidRDefault="00635561">
      <w:pPr>
        <w:rPr>
          <w:lang w:val="pt-PT"/>
        </w:rPr>
      </w:pPr>
    </w:p>
    <w:p w14:paraId="1DF97BAE" w14:textId="77777777" w:rsidR="00635561" w:rsidRPr="001A3182" w:rsidRDefault="00635561">
      <w:pPr>
        <w:rPr>
          <w:lang w:val="pt-PT"/>
        </w:rPr>
      </w:pPr>
    </w:p>
    <w:p w14:paraId="39543B76" w14:textId="77777777" w:rsidR="00635561" w:rsidRPr="001A3182" w:rsidRDefault="00635561">
      <w:pPr>
        <w:rPr>
          <w:lang w:val="pt-PT"/>
        </w:rPr>
      </w:pPr>
    </w:p>
    <w:p w14:paraId="33BF1C55" w14:textId="77777777" w:rsidR="00635561" w:rsidRPr="001A3182" w:rsidRDefault="00635561">
      <w:pPr>
        <w:rPr>
          <w:lang w:val="pt-PT"/>
        </w:rPr>
      </w:pPr>
    </w:p>
    <w:p w14:paraId="5D9BD110" w14:textId="77777777" w:rsidR="00635561" w:rsidRPr="001A3182" w:rsidRDefault="00635561">
      <w:pPr>
        <w:rPr>
          <w:lang w:val="pt-PT"/>
        </w:rPr>
      </w:pPr>
    </w:p>
    <w:p w14:paraId="2F5F5E48" w14:textId="77777777" w:rsidR="00635561" w:rsidRPr="001A3182" w:rsidRDefault="00635561">
      <w:pPr>
        <w:rPr>
          <w:lang w:val="pt-PT"/>
        </w:rPr>
      </w:pPr>
    </w:p>
    <w:p w14:paraId="31C0879F" w14:textId="77777777" w:rsidR="00635561" w:rsidRPr="001A3182" w:rsidRDefault="00635561">
      <w:pPr>
        <w:rPr>
          <w:lang w:val="pt-PT"/>
        </w:rPr>
      </w:pPr>
    </w:p>
    <w:p w14:paraId="51C0EE3E" w14:textId="77777777" w:rsidR="00635561" w:rsidRPr="001A3182" w:rsidRDefault="00635561">
      <w:pPr>
        <w:rPr>
          <w:lang w:val="pt-PT"/>
        </w:rPr>
      </w:pPr>
    </w:p>
    <w:p w14:paraId="6FDC5A5D" w14:textId="77777777" w:rsidR="00635561" w:rsidRPr="001A3182" w:rsidRDefault="00635561">
      <w:pPr>
        <w:rPr>
          <w:lang w:val="pt-PT"/>
        </w:rPr>
      </w:pPr>
    </w:p>
    <w:p w14:paraId="1CC4AED5" w14:textId="77777777" w:rsidR="00635561" w:rsidRPr="001A3182" w:rsidRDefault="00635561">
      <w:pPr>
        <w:rPr>
          <w:lang w:val="pt-PT"/>
        </w:rPr>
      </w:pPr>
    </w:p>
    <w:p w14:paraId="36C526B7" w14:textId="77777777" w:rsidR="00635561" w:rsidRPr="001A3182" w:rsidRDefault="00635561">
      <w:pPr>
        <w:rPr>
          <w:lang w:val="pt-PT"/>
        </w:rPr>
      </w:pPr>
    </w:p>
    <w:p w14:paraId="586DBCB0" w14:textId="77777777" w:rsidR="00635561" w:rsidRPr="001A3182" w:rsidRDefault="00635561">
      <w:pPr>
        <w:rPr>
          <w:lang w:val="pt-PT"/>
        </w:rPr>
      </w:pPr>
    </w:p>
    <w:p w14:paraId="025BE361" w14:textId="77777777" w:rsidR="00635561" w:rsidRPr="001A3182" w:rsidRDefault="00635561">
      <w:pPr>
        <w:rPr>
          <w:lang w:val="pt-PT"/>
        </w:rPr>
      </w:pPr>
    </w:p>
    <w:p w14:paraId="0EDEEC12" w14:textId="77777777" w:rsidR="00635561" w:rsidRPr="001A3182" w:rsidRDefault="00635561">
      <w:pPr>
        <w:rPr>
          <w:lang w:val="pt-PT"/>
        </w:rPr>
      </w:pPr>
    </w:p>
    <w:p w14:paraId="0C99F5D0" w14:textId="77777777" w:rsidR="00635561" w:rsidRPr="001A3182" w:rsidRDefault="00635561">
      <w:pPr>
        <w:rPr>
          <w:lang w:val="pt-PT"/>
        </w:rPr>
      </w:pPr>
    </w:p>
    <w:p w14:paraId="55F79B85" w14:textId="77777777" w:rsidR="00635561" w:rsidRPr="001A3182" w:rsidRDefault="00635561">
      <w:pPr>
        <w:rPr>
          <w:lang w:val="pt-PT"/>
        </w:rPr>
      </w:pPr>
    </w:p>
    <w:p w14:paraId="483DABC7" w14:textId="77777777" w:rsidR="00635561" w:rsidRPr="001A3182" w:rsidRDefault="00635561">
      <w:pPr>
        <w:rPr>
          <w:lang w:val="pt-PT"/>
        </w:rPr>
      </w:pPr>
    </w:p>
    <w:p w14:paraId="231B10A8" w14:textId="77777777" w:rsidR="00635561" w:rsidRPr="001A3182" w:rsidRDefault="00635561">
      <w:pPr>
        <w:rPr>
          <w:lang w:val="pt-PT"/>
        </w:rPr>
      </w:pPr>
    </w:p>
    <w:p w14:paraId="141252CE" w14:textId="77777777" w:rsidR="00635561" w:rsidRPr="001A3182" w:rsidRDefault="00635561">
      <w:pPr>
        <w:rPr>
          <w:lang w:val="pt-PT"/>
        </w:rPr>
      </w:pPr>
    </w:p>
    <w:p w14:paraId="6B007E27" w14:textId="77777777" w:rsidR="00635561" w:rsidRPr="001A3182" w:rsidRDefault="00635561">
      <w:pPr>
        <w:rPr>
          <w:lang w:val="pt-PT"/>
        </w:rPr>
      </w:pPr>
    </w:p>
    <w:p w14:paraId="1B19C620" w14:textId="77777777" w:rsidR="00635561" w:rsidRPr="001A3182" w:rsidRDefault="00635561">
      <w:pPr>
        <w:rPr>
          <w:lang w:val="pt-PT"/>
        </w:rPr>
      </w:pPr>
    </w:p>
    <w:p w14:paraId="15C3C12D" w14:textId="77777777" w:rsidR="00635561" w:rsidRPr="001A3182" w:rsidRDefault="00635561">
      <w:pPr>
        <w:rPr>
          <w:lang w:val="pt-PT"/>
        </w:rPr>
      </w:pPr>
    </w:p>
    <w:p w14:paraId="6F2966B6" w14:textId="77777777" w:rsidR="00635561" w:rsidRPr="001A3182" w:rsidRDefault="00635561">
      <w:pPr>
        <w:rPr>
          <w:lang w:val="pt-PT"/>
        </w:rPr>
      </w:pPr>
    </w:p>
    <w:p w14:paraId="60F6ED43" w14:textId="77777777" w:rsidR="00635561" w:rsidRPr="001A3182" w:rsidRDefault="00635561">
      <w:pPr>
        <w:rPr>
          <w:lang w:val="pt-PT"/>
        </w:rPr>
      </w:pPr>
    </w:p>
    <w:p w14:paraId="1BA52D69" w14:textId="77777777" w:rsidR="00635561" w:rsidRPr="001A3182" w:rsidRDefault="00635561">
      <w:pPr>
        <w:rPr>
          <w:lang w:val="pt-PT"/>
        </w:rPr>
      </w:pPr>
    </w:p>
    <w:p w14:paraId="0CDEAC39" w14:textId="7BF90797" w:rsidR="00635561" w:rsidRPr="001A3182" w:rsidRDefault="00635561">
      <w:pPr>
        <w:rPr>
          <w:lang w:val="pt-PT"/>
        </w:rPr>
      </w:pPr>
      <w:r w:rsidRPr="001A3182">
        <w:rPr>
          <w:lang w:val="pt-PT"/>
        </w:rPr>
        <w:br w:type="page"/>
      </w:r>
    </w:p>
    <w:p w14:paraId="142C4A35" w14:textId="3FBC0532" w:rsidR="1F8B73CA" w:rsidRPr="001A3182" w:rsidRDefault="007767E3" w:rsidP="007767E3">
      <w:pPr>
        <w:spacing w:before="120" w:after="120" w:line="360" w:lineRule="auto"/>
        <w:ind w:firstLine="567"/>
        <w:jc w:val="both"/>
        <w:rPr>
          <w:lang w:val="pt-PT"/>
        </w:rPr>
      </w:pPr>
      <w:r>
        <w:rPr>
          <w:noProof/>
        </w:rPr>
        <w:lastRenderedPageBreak/>
        <mc:AlternateContent>
          <mc:Choice Requires="wps">
            <w:drawing>
              <wp:anchor distT="0" distB="0" distL="114300" distR="114300" simplePos="0" relativeHeight="251643904" behindDoc="1" locked="0" layoutInCell="1" allowOverlap="1" wp14:anchorId="5ACE437B" wp14:editId="616B0124">
                <wp:simplePos x="0" y="0"/>
                <wp:positionH relativeFrom="column">
                  <wp:posOffset>-23495</wp:posOffset>
                </wp:positionH>
                <wp:positionV relativeFrom="paragraph">
                  <wp:posOffset>3851910</wp:posOffset>
                </wp:positionV>
                <wp:extent cx="5701030" cy="635"/>
                <wp:effectExtent l="0" t="0" r="0" b="0"/>
                <wp:wrapTight wrapText="bothSides">
                  <wp:wrapPolygon edited="0">
                    <wp:start x="0" y="0"/>
                    <wp:lineTo x="0" y="21600"/>
                    <wp:lineTo x="21600" y="21600"/>
                    <wp:lineTo x="21600" y="0"/>
                  </wp:wrapPolygon>
                </wp:wrapTight>
                <wp:docPr id="13" name="Caixa de texto 13"/>
                <wp:cNvGraphicFramePr/>
                <a:graphic xmlns:a="http://schemas.openxmlformats.org/drawingml/2006/main">
                  <a:graphicData uri="http://schemas.microsoft.com/office/word/2010/wordprocessingShape">
                    <wps:wsp>
                      <wps:cNvSpPr txBox="1"/>
                      <wps:spPr>
                        <a:xfrm>
                          <a:off x="0" y="0"/>
                          <a:ext cx="5701030" cy="635"/>
                        </a:xfrm>
                        <a:prstGeom prst="rect">
                          <a:avLst/>
                        </a:prstGeom>
                        <a:solidFill>
                          <a:prstClr val="white"/>
                        </a:solidFill>
                        <a:ln>
                          <a:noFill/>
                        </a:ln>
                      </wps:spPr>
                      <wps:txbx>
                        <w:txbxContent>
                          <w:p w14:paraId="61BFE1CB" w14:textId="77FEDD49" w:rsidR="00093523" w:rsidRPr="004C51B7" w:rsidRDefault="00093523" w:rsidP="007767E3">
                            <w:pPr>
                              <w:pStyle w:val="Legenda"/>
                              <w:rPr>
                                <w:noProof/>
                              </w:rPr>
                            </w:pPr>
                            <w:r>
                              <w:rPr>
                                <w:noProof/>
                              </w:rPr>
                              <w:fldChar w:fldCharType="begin"/>
                            </w:r>
                            <w:r>
                              <w:rPr>
                                <w:noProof/>
                              </w:rPr>
                              <w:instrText xml:space="preserve"> SEQ Figure \* ARABIC </w:instrText>
                            </w:r>
                            <w:r>
                              <w:rPr>
                                <w:noProof/>
                              </w:rPr>
                              <w:fldChar w:fldCharType="separate"/>
                            </w:r>
                            <w:bookmarkStart w:id="9" w:name="_Toc64317963"/>
                            <w:r w:rsidR="00D76DE3">
                              <w:rPr>
                                <w:noProof/>
                              </w:rPr>
                              <w:t>3</w:t>
                            </w:r>
                            <w:r>
                              <w:rPr>
                                <w:noProof/>
                              </w:rPr>
                              <w:fldChar w:fldCharType="end"/>
                            </w:r>
                            <w:r>
                              <w:t xml:space="preserve"> - </w:t>
                            </w:r>
                            <w:r>
                              <w:t>Gráfico das atividades</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E437B" id="Caixa de texto 13" o:spid="_x0000_s1028" type="#_x0000_t202" style="position:absolute;left:0;text-align:left;margin-left:-1.85pt;margin-top:303.3pt;width:448.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" stroked="f">
                <v:textbox style="mso-fit-shape-to-text:t" inset="0,0,0,0">
                  <w:txbxContent>
                    <w:p w14:paraId="61BFE1CB" w14:textId="77FEDD49" w:rsidR="00093523" w:rsidRPr="004C51B7" w:rsidRDefault="00093523" w:rsidP="007767E3">
                      <w:pPr>
                        <w:pStyle w:val="Legenda"/>
                        <w:rPr>
                          <w:noProof/>
                        </w:rPr>
                      </w:pPr>
                      <w:r>
                        <w:rPr>
                          <w:noProof/>
                        </w:rPr>
                        <w:fldChar w:fldCharType="begin"/>
                      </w:r>
                      <w:r>
                        <w:rPr>
                          <w:noProof/>
                        </w:rPr>
                        <w:instrText xml:space="preserve"> SEQ Figure \* ARABIC </w:instrText>
                      </w:r>
                      <w:r>
                        <w:rPr>
                          <w:noProof/>
                        </w:rPr>
                        <w:fldChar w:fldCharType="separate"/>
                      </w:r>
                      <w:bookmarkStart w:id="10" w:name="_Toc64317963"/>
                      <w:r w:rsidR="00D76DE3">
                        <w:rPr>
                          <w:noProof/>
                        </w:rPr>
                        <w:t>3</w:t>
                      </w:r>
                      <w:r>
                        <w:rPr>
                          <w:noProof/>
                        </w:rPr>
                        <w:fldChar w:fldCharType="end"/>
                      </w:r>
                      <w:r>
                        <w:t xml:space="preserve"> - </w:t>
                      </w:r>
                      <w:r>
                        <w:t>Gráfico das atividades</w:t>
                      </w:r>
                      <w:bookmarkEnd w:id="10"/>
                    </w:p>
                  </w:txbxContent>
                </v:textbox>
                <w10:wrap type="tight"/>
              </v:shape>
            </w:pict>
          </mc:Fallback>
        </mc:AlternateContent>
      </w:r>
      <w:r>
        <w:rPr>
          <w:noProof/>
        </w:rPr>
        <w:drawing>
          <wp:anchor distT="0" distB="0" distL="114300" distR="114300" simplePos="0" relativeHeight="251637760" behindDoc="1" locked="0" layoutInCell="1" allowOverlap="1" wp14:anchorId="32567F4A" wp14:editId="4511F4CD">
            <wp:simplePos x="0" y="0"/>
            <wp:positionH relativeFrom="margin">
              <wp:posOffset>-23854</wp:posOffset>
            </wp:positionH>
            <wp:positionV relativeFrom="paragraph">
              <wp:posOffset>148728</wp:posOffset>
            </wp:positionV>
            <wp:extent cx="5701030" cy="3646170"/>
            <wp:effectExtent l="0" t="0" r="0" b="0"/>
            <wp:wrapTight wrapText="bothSides">
              <wp:wrapPolygon edited="0">
                <wp:start x="0" y="0"/>
                <wp:lineTo x="0" y="21442"/>
                <wp:lineTo x="21509" y="21442"/>
                <wp:lineTo x="21509"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1030" cy="3646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BD0B18" w14:textId="0E0691D3" w:rsidR="76FF05C8" w:rsidRPr="007767E3" w:rsidRDefault="0AA7B109" w:rsidP="007767E3">
      <w:pPr>
        <w:spacing w:before="120" w:after="120" w:line="360" w:lineRule="auto"/>
        <w:jc w:val="both"/>
        <w:rPr>
          <w:color w:val="000000"/>
          <w:sz w:val="24"/>
          <w:lang w:val="pt-PT"/>
        </w:rPr>
      </w:pPr>
      <w:r w:rsidRPr="007767E3">
        <w:rPr>
          <w:color w:val="000000"/>
          <w:sz w:val="24"/>
          <w:lang w:val="pt-PT"/>
        </w:rPr>
        <w:t xml:space="preserve">As principais </w:t>
      </w:r>
      <w:r w:rsidR="00FB6F7A" w:rsidRPr="007767E3">
        <w:rPr>
          <w:color w:val="000000"/>
          <w:sz w:val="24"/>
          <w:lang w:val="pt-PT"/>
        </w:rPr>
        <w:t>atividades</w:t>
      </w:r>
      <w:r w:rsidR="00D30004" w:rsidRPr="007767E3">
        <w:rPr>
          <w:color w:val="000000"/>
          <w:sz w:val="24"/>
          <w:lang w:val="pt-PT"/>
        </w:rPr>
        <w:t xml:space="preserve"> </w:t>
      </w:r>
      <w:r w:rsidRPr="007767E3">
        <w:rPr>
          <w:color w:val="000000"/>
          <w:sz w:val="24"/>
          <w:lang w:val="pt-PT"/>
        </w:rPr>
        <w:t>realizadas no site</w:t>
      </w:r>
      <w:r w:rsidR="00D30004" w:rsidRPr="007767E3">
        <w:rPr>
          <w:color w:val="000000"/>
          <w:sz w:val="24"/>
          <w:lang w:val="pt-PT"/>
        </w:rPr>
        <w:t xml:space="preserve"> no ambiente do</w:t>
      </w:r>
      <w:r w:rsidRPr="007767E3">
        <w:rPr>
          <w:color w:val="000000"/>
          <w:sz w:val="24"/>
          <w:lang w:val="pt-PT"/>
        </w:rPr>
        <w:t xml:space="preserve"> </w:t>
      </w:r>
      <w:proofErr w:type="spellStart"/>
      <w:r w:rsidRPr="007767E3">
        <w:rPr>
          <w:i/>
          <w:iCs/>
          <w:color w:val="000000"/>
          <w:sz w:val="24"/>
          <w:lang w:val="pt-PT"/>
        </w:rPr>
        <w:t>frontoffice</w:t>
      </w:r>
      <w:proofErr w:type="spellEnd"/>
      <w:r w:rsidR="007767E3">
        <w:rPr>
          <w:color w:val="000000"/>
          <w:sz w:val="24"/>
          <w:lang w:val="pt-PT"/>
        </w:rPr>
        <w:t>,</w:t>
      </w:r>
      <w:r w:rsidR="7AAB0F5D" w:rsidRPr="007767E3">
        <w:rPr>
          <w:color w:val="000000"/>
          <w:sz w:val="24"/>
          <w:lang w:val="pt-PT"/>
        </w:rPr>
        <w:t xml:space="preserve"> </w:t>
      </w:r>
      <w:r w:rsidRPr="007767E3">
        <w:rPr>
          <w:color w:val="000000"/>
          <w:sz w:val="24"/>
          <w:lang w:val="pt-PT"/>
        </w:rPr>
        <w:t>são mostrar produtos, empresas, categorias de produtos,</w:t>
      </w:r>
      <w:r w:rsidR="133EC718" w:rsidRPr="007767E3">
        <w:rPr>
          <w:color w:val="000000"/>
          <w:sz w:val="24"/>
          <w:lang w:val="pt-PT"/>
        </w:rPr>
        <w:t xml:space="preserve"> </w:t>
      </w:r>
      <w:r w:rsidR="4031CAC7" w:rsidRPr="007767E3">
        <w:rPr>
          <w:color w:val="000000"/>
          <w:sz w:val="24"/>
          <w:lang w:val="pt-PT"/>
        </w:rPr>
        <w:t>o carrinho,</w:t>
      </w:r>
      <w:r w:rsidR="007767E3">
        <w:rPr>
          <w:color w:val="000000"/>
          <w:sz w:val="24"/>
          <w:lang w:val="pt-PT"/>
        </w:rPr>
        <w:t xml:space="preserve"> compras</w:t>
      </w:r>
      <w:r w:rsidR="00931AC2">
        <w:rPr>
          <w:color w:val="000000"/>
          <w:sz w:val="24"/>
          <w:lang w:val="pt-PT"/>
        </w:rPr>
        <w:t>,</w:t>
      </w:r>
      <w:r w:rsidR="4031CAC7" w:rsidRPr="007767E3">
        <w:rPr>
          <w:color w:val="000000"/>
          <w:sz w:val="24"/>
          <w:lang w:val="pt-PT"/>
        </w:rPr>
        <w:t xml:space="preserve"> mostrar histórico</w:t>
      </w:r>
      <w:r w:rsidR="00B84787" w:rsidRPr="007767E3">
        <w:rPr>
          <w:color w:val="000000"/>
          <w:sz w:val="24"/>
          <w:lang w:val="pt-PT"/>
        </w:rPr>
        <w:t xml:space="preserve"> de compras</w:t>
      </w:r>
      <w:r w:rsidR="4031CAC7" w:rsidRPr="007767E3">
        <w:rPr>
          <w:color w:val="000000"/>
          <w:sz w:val="24"/>
          <w:lang w:val="pt-PT"/>
        </w:rPr>
        <w:t xml:space="preserve">, perfil do utilizador e </w:t>
      </w:r>
      <w:r w:rsidR="00382381" w:rsidRPr="007767E3">
        <w:rPr>
          <w:color w:val="000000"/>
          <w:sz w:val="24"/>
          <w:lang w:val="pt-PT"/>
        </w:rPr>
        <w:t>permitir a este mudar a</w:t>
      </w:r>
      <w:r w:rsidR="4031CAC7" w:rsidRPr="007767E3">
        <w:rPr>
          <w:color w:val="000000"/>
          <w:sz w:val="24"/>
          <w:lang w:val="pt-PT"/>
        </w:rPr>
        <w:t xml:space="preserve"> </w:t>
      </w:r>
      <w:r w:rsidR="4031CAC7" w:rsidRPr="00EE4427">
        <w:rPr>
          <w:i/>
          <w:iCs/>
          <w:color w:val="000000"/>
          <w:sz w:val="24"/>
          <w:lang w:val="pt-PT"/>
        </w:rPr>
        <w:t>password</w:t>
      </w:r>
      <w:r w:rsidR="00B84787" w:rsidRPr="007767E3">
        <w:rPr>
          <w:color w:val="000000"/>
          <w:sz w:val="24"/>
          <w:lang w:val="pt-PT"/>
        </w:rPr>
        <w:t xml:space="preserve">. Para além disso é também no </w:t>
      </w:r>
      <w:proofErr w:type="spellStart"/>
      <w:r w:rsidR="00B84787" w:rsidRPr="00EE4427">
        <w:rPr>
          <w:i/>
          <w:iCs/>
          <w:color w:val="000000"/>
          <w:sz w:val="24"/>
          <w:lang w:val="pt-PT"/>
        </w:rPr>
        <w:t>frontoffice</w:t>
      </w:r>
      <w:proofErr w:type="spellEnd"/>
      <w:r w:rsidR="00B84787" w:rsidRPr="007767E3">
        <w:rPr>
          <w:color w:val="000000"/>
          <w:sz w:val="24"/>
          <w:lang w:val="pt-PT"/>
        </w:rPr>
        <w:t xml:space="preserve"> que </w:t>
      </w:r>
      <w:r w:rsidR="00421175" w:rsidRPr="007767E3">
        <w:rPr>
          <w:color w:val="000000"/>
          <w:sz w:val="24"/>
          <w:lang w:val="pt-PT"/>
        </w:rPr>
        <w:t>permite a</w:t>
      </w:r>
      <w:r w:rsidR="00B84787" w:rsidRPr="007767E3">
        <w:rPr>
          <w:color w:val="000000"/>
          <w:sz w:val="24"/>
          <w:lang w:val="pt-PT"/>
        </w:rPr>
        <w:t>os utilizadores e empresas</w:t>
      </w:r>
      <w:r w:rsidR="00421175" w:rsidRPr="007767E3">
        <w:rPr>
          <w:color w:val="000000"/>
          <w:sz w:val="24"/>
          <w:lang w:val="pt-PT"/>
        </w:rPr>
        <w:t xml:space="preserve"> poderem contactar a nossa empresa</w:t>
      </w:r>
      <w:r w:rsidR="00B84787" w:rsidRPr="007767E3">
        <w:rPr>
          <w:color w:val="000000"/>
          <w:sz w:val="24"/>
          <w:lang w:val="pt-PT"/>
        </w:rPr>
        <w:t>.</w:t>
      </w:r>
    </w:p>
    <w:p w14:paraId="13544524" w14:textId="14D78BF4" w:rsidR="2E6C8236" w:rsidRPr="007767E3" w:rsidRDefault="00FB6F7A" w:rsidP="007767E3">
      <w:pPr>
        <w:spacing w:before="120" w:after="120" w:line="360" w:lineRule="auto"/>
        <w:jc w:val="both"/>
        <w:rPr>
          <w:color w:val="000000"/>
          <w:sz w:val="24"/>
          <w:lang w:val="pt-PT"/>
        </w:rPr>
      </w:pPr>
      <w:r w:rsidRPr="007767E3">
        <w:rPr>
          <w:color w:val="000000"/>
          <w:sz w:val="24"/>
          <w:lang w:val="pt-PT"/>
        </w:rPr>
        <w:t>No</w:t>
      </w:r>
      <w:r w:rsidR="30A635BF" w:rsidRPr="007767E3">
        <w:rPr>
          <w:color w:val="000000"/>
          <w:sz w:val="24"/>
          <w:lang w:val="pt-PT"/>
        </w:rPr>
        <w:t xml:space="preserve"> site</w:t>
      </w:r>
      <w:r w:rsidR="00421175" w:rsidRPr="007767E3">
        <w:rPr>
          <w:color w:val="000000"/>
          <w:sz w:val="24"/>
          <w:lang w:val="pt-PT"/>
        </w:rPr>
        <w:t xml:space="preserve"> na área do</w:t>
      </w:r>
      <w:r w:rsidR="30A635BF" w:rsidRPr="007767E3">
        <w:rPr>
          <w:color w:val="000000"/>
          <w:sz w:val="24"/>
          <w:lang w:val="pt-PT"/>
        </w:rPr>
        <w:t xml:space="preserve"> </w:t>
      </w:r>
      <w:proofErr w:type="spellStart"/>
      <w:r w:rsidR="30A635BF" w:rsidRPr="00EE4427">
        <w:rPr>
          <w:i/>
          <w:iCs/>
          <w:color w:val="000000"/>
          <w:sz w:val="24"/>
          <w:lang w:val="pt-PT"/>
        </w:rPr>
        <w:t>backoffice</w:t>
      </w:r>
      <w:proofErr w:type="spellEnd"/>
      <w:r w:rsidR="30A635BF" w:rsidRPr="007767E3">
        <w:rPr>
          <w:color w:val="000000"/>
          <w:sz w:val="24"/>
          <w:lang w:val="pt-PT"/>
        </w:rPr>
        <w:t xml:space="preserve"> </w:t>
      </w:r>
      <w:r w:rsidRPr="007767E3">
        <w:rPr>
          <w:color w:val="000000"/>
          <w:sz w:val="24"/>
          <w:lang w:val="pt-PT"/>
        </w:rPr>
        <w:t xml:space="preserve">as atividades realizadas foram de modo a poder executar os métodos </w:t>
      </w:r>
      <w:r w:rsidRPr="00871ACB">
        <w:rPr>
          <w:i/>
          <w:iCs/>
          <w:color w:val="000000"/>
          <w:sz w:val="24"/>
          <w:lang w:val="pt-PT"/>
        </w:rPr>
        <w:t>CRUD</w:t>
      </w:r>
      <w:r w:rsidRPr="007767E3">
        <w:rPr>
          <w:color w:val="000000"/>
          <w:sz w:val="24"/>
          <w:lang w:val="pt-PT"/>
        </w:rPr>
        <w:t xml:space="preserve"> aos </w:t>
      </w:r>
      <w:r w:rsidR="6663F115" w:rsidRPr="007767E3">
        <w:rPr>
          <w:color w:val="000000"/>
          <w:sz w:val="24"/>
          <w:lang w:val="pt-PT"/>
        </w:rPr>
        <w:t xml:space="preserve">produtos, empresas, categorias, </w:t>
      </w:r>
      <w:r w:rsidR="70B08A66" w:rsidRPr="007767E3">
        <w:rPr>
          <w:color w:val="000000"/>
          <w:sz w:val="24"/>
          <w:lang w:val="pt-PT"/>
        </w:rPr>
        <w:t xml:space="preserve">vendas, </w:t>
      </w:r>
      <w:r w:rsidR="14466B33" w:rsidRPr="007767E3">
        <w:rPr>
          <w:color w:val="000000"/>
          <w:sz w:val="24"/>
          <w:lang w:val="pt-PT"/>
        </w:rPr>
        <w:t>clientes</w:t>
      </w:r>
      <w:r w:rsidR="00421175" w:rsidRPr="007767E3">
        <w:rPr>
          <w:color w:val="000000"/>
          <w:sz w:val="24"/>
          <w:lang w:val="pt-PT"/>
        </w:rPr>
        <w:t>,</w:t>
      </w:r>
      <w:r w:rsidRPr="007767E3">
        <w:rPr>
          <w:color w:val="000000"/>
          <w:sz w:val="24"/>
          <w:lang w:val="pt-PT"/>
        </w:rPr>
        <w:t xml:space="preserve"> de modo a facilitar o funcionamento administrativo</w:t>
      </w:r>
      <w:r w:rsidR="14466B33" w:rsidRPr="007767E3">
        <w:rPr>
          <w:color w:val="000000"/>
          <w:sz w:val="24"/>
          <w:lang w:val="pt-PT"/>
        </w:rPr>
        <w:t>.</w:t>
      </w:r>
      <w:r w:rsidR="32FB1BA3" w:rsidRPr="007767E3">
        <w:rPr>
          <w:color w:val="000000"/>
          <w:sz w:val="24"/>
          <w:lang w:val="pt-PT"/>
        </w:rPr>
        <w:t xml:space="preserve"> </w:t>
      </w:r>
    </w:p>
    <w:p w14:paraId="39A4C6A3" w14:textId="4B473852" w:rsidR="2E6C8236" w:rsidRPr="007767E3" w:rsidRDefault="00FB6F7A" w:rsidP="007767E3">
      <w:pPr>
        <w:spacing w:before="120" w:after="120" w:line="360" w:lineRule="auto"/>
        <w:jc w:val="both"/>
        <w:rPr>
          <w:color w:val="000000"/>
          <w:sz w:val="24"/>
          <w:lang w:val="pt-PT"/>
        </w:rPr>
      </w:pPr>
      <w:r w:rsidRPr="007767E3">
        <w:rPr>
          <w:color w:val="000000"/>
          <w:sz w:val="24"/>
          <w:lang w:val="pt-PT"/>
        </w:rPr>
        <w:t xml:space="preserve">Por fim, as </w:t>
      </w:r>
      <w:r w:rsidR="6C6CBC1E" w:rsidRPr="007767E3">
        <w:rPr>
          <w:color w:val="000000"/>
          <w:sz w:val="24"/>
          <w:lang w:val="pt-PT"/>
        </w:rPr>
        <w:t xml:space="preserve">atividades na aplicação </w:t>
      </w:r>
      <w:r w:rsidRPr="007767E3">
        <w:rPr>
          <w:color w:val="000000"/>
          <w:sz w:val="24"/>
          <w:lang w:val="pt-PT"/>
        </w:rPr>
        <w:t xml:space="preserve">foram concebidas para mostrar </w:t>
      </w:r>
      <w:r w:rsidR="6C6CBC1E" w:rsidRPr="007767E3">
        <w:rPr>
          <w:color w:val="000000"/>
          <w:sz w:val="24"/>
          <w:lang w:val="pt-PT"/>
        </w:rPr>
        <w:t>produtos, empresas, categorias, carrinho,</w:t>
      </w:r>
      <w:r w:rsidR="0014439C" w:rsidRPr="007767E3">
        <w:rPr>
          <w:color w:val="000000"/>
          <w:sz w:val="24"/>
          <w:lang w:val="pt-PT"/>
        </w:rPr>
        <w:t xml:space="preserve"> criação de compras,</w:t>
      </w:r>
      <w:r w:rsidR="6C6CBC1E" w:rsidRPr="007767E3">
        <w:rPr>
          <w:color w:val="000000"/>
          <w:sz w:val="24"/>
          <w:lang w:val="pt-PT"/>
        </w:rPr>
        <w:t xml:space="preserve"> histórico, perfil do utilizador e</w:t>
      </w:r>
      <w:r w:rsidR="00EC2858" w:rsidRPr="007767E3">
        <w:rPr>
          <w:color w:val="000000"/>
          <w:sz w:val="24"/>
          <w:lang w:val="pt-PT"/>
        </w:rPr>
        <w:t xml:space="preserve"> também</w:t>
      </w:r>
      <w:r w:rsidR="6C6CBC1E" w:rsidRPr="007767E3">
        <w:rPr>
          <w:color w:val="000000"/>
          <w:sz w:val="24"/>
          <w:lang w:val="pt-PT"/>
        </w:rPr>
        <w:t xml:space="preserve"> mudar </w:t>
      </w:r>
      <w:r w:rsidR="6C6CBC1E" w:rsidRPr="00871ACB">
        <w:rPr>
          <w:i/>
          <w:iCs/>
          <w:color w:val="000000"/>
          <w:sz w:val="24"/>
          <w:lang w:val="pt-PT"/>
        </w:rPr>
        <w:t>password</w:t>
      </w:r>
      <w:r w:rsidR="00EC2858" w:rsidRPr="007767E3">
        <w:rPr>
          <w:color w:val="000000"/>
          <w:sz w:val="24"/>
          <w:lang w:val="pt-PT"/>
        </w:rPr>
        <w:t xml:space="preserve">, tal como no </w:t>
      </w:r>
      <w:proofErr w:type="spellStart"/>
      <w:r w:rsidR="00EC2858" w:rsidRPr="00871ACB">
        <w:rPr>
          <w:i/>
          <w:iCs/>
          <w:color w:val="000000"/>
          <w:sz w:val="24"/>
          <w:lang w:val="pt-PT"/>
        </w:rPr>
        <w:t>frontoffice</w:t>
      </w:r>
      <w:proofErr w:type="spellEnd"/>
      <w:r w:rsidR="00EC2858" w:rsidRPr="007767E3">
        <w:rPr>
          <w:color w:val="000000"/>
          <w:sz w:val="24"/>
          <w:lang w:val="pt-PT"/>
        </w:rPr>
        <w:t>.</w:t>
      </w:r>
    </w:p>
    <w:p w14:paraId="77C92EEC" w14:textId="68F0C13A" w:rsidR="00871ACB" w:rsidRDefault="00871ACB">
      <w:pPr>
        <w:rPr>
          <w:color w:val="000000" w:themeColor="text1"/>
          <w:sz w:val="24"/>
          <w:szCs w:val="24"/>
          <w:lang w:val="pt-PT"/>
        </w:rPr>
      </w:pPr>
      <w:r>
        <w:rPr>
          <w:color w:val="000000" w:themeColor="text1"/>
          <w:sz w:val="24"/>
          <w:szCs w:val="24"/>
          <w:lang w:val="pt-PT"/>
        </w:rPr>
        <w:br w:type="page"/>
      </w:r>
    </w:p>
    <w:p w14:paraId="7731B6E4" w14:textId="77777777" w:rsidR="2E6C8236" w:rsidRDefault="2E6C8236" w:rsidP="41067A8C">
      <w:pPr>
        <w:spacing w:before="120" w:after="120" w:line="360" w:lineRule="auto"/>
        <w:ind w:left="360"/>
        <w:jc w:val="both"/>
        <w:rPr>
          <w:color w:val="000000" w:themeColor="text1"/>
          <w:sz w:val="24"/>
          <w:szCs w:val="24"/>
          <w:lang w:val="pt-PT"/>
        </w:rPr>
      </w:pPr>
    </w:p>
    <w:p w14:paraId="21168CE2" w14:textId="23662456" w:rsidR="2E6C8236" w:rsidRPr="00F13A37" w:rsidRDefault="2E6C8236" w:rsidP="007767E3">
      <w:pPr>
        <w:spacing w:before="120" w:after="120" w:line="360" w:lineRule="auto"/>
        <w:jc w:val="both"/>
        <w:rPr>
          <w:b/>
          <w:bCs/>
          <w:color w:val="000000" w:themeColor="text1"/>
          <w:lang w:val="pt-PT"/>
        </w:rPr>
      </w:pPr>
      <w:proofErr w:type="spellStart"/>
      <w:r w:rsidRPr="00871ACB">
        <w:rPr>
          <w:b/>
          <w:bCs/>
          <w:i/>
          <w:iCs/>
          <w:color w:val="000000" w:themeColor="text1"/>
          <w:lang w:val="pt-PT"/>
        </w:rPr>
        <w:t>Deliverables</w:t>
      </w:r>
      <w:proofErr w:type="spellEnd"/>
      <w:r w:rsidR="2E64CA4F" w:rsidRPr="00F13A37">
        <w:rPr>
          <w:b/>
          <w:bCs/>
          <w:color w:val="000000" w:themeColor="text1"/>
          <w:lang w:val="pt-PT"/>
        </w:rPr>
        <w:t xml:space="preserve"> (objetivos/ resultados)</w:t>
      </w:r>
    </w:p>
    <w:p w14:paraId="4E55B83A" w14:textId="70E7602B" w:rsidR="00DB4450" w:rsidRPr="00871ACB" w:rsidRDefault="07DFFC14" w:rsidP="00871ACB">
      <w:pPr>
        <w:spacing w:before="120" w:after="120" w:line="360" w:lineRule="auto"/>
        <w:jc w:val="both"/>
        <w:rPr>
          <w:color w:val="000000"/>
          <w:sz w:val="24"/>
          <w:lang w:val="pt-PT"/>
        </w:rPr>
      </w:pPr>
      <w:r w:rsidRPr="00871ACB">
        <w:rPr>
          <w:color w:val="000000"/>
          <w:sz w:val="24"/>
          <w:lang w:val="pt-PT"/>
        </w:rPr>
        <w:t>Dentro</w:t>
      </w:r>
      <w:r w:rsidR="00B44D8C" w:rsidRPr="00871ACB">
        <w:rPr>
          <w:color w:val="000000"/>
          <w:sz w:val="24"/>
          <w:lang w:val="pt-PT"/>
        </w:rPr>
        <w:t xml:space="preserve"> do objetivo de criação de uma plataforma de comércio </w:t>
      </w:r>
      <w:r w:rsidR="00B44D8C" w:rsidRPr="00871ACB">
        <w:rPr>
          <w:i/>
          <w:iCs/>
          <w:color w:val="000000"/>
          <w:sz w:val="24"/>
          <w:lang w:val="pt-PT"/>
        </w:rPr>
        <w:t>online</w:t>
      </w:r>
      <w:r w:rsidR="00552C37" w:rsidRPr="00871ACB">
        <w:rPr>
          <w:color w:val="000000"/>
          <w:sz w:val="24"/>
          <w:lang w:val="pt-PT"/>
        </w:rPr>
        <w:t xml:space="preserve"> a que nos </w:t>
      </w:r>
      <w:r w:rsidR="00F13A37" w:rsidRPr="00871ACB">
        <w:rPr>
          <w:color w:val="000000"/>
          <w:sz w:val="24"/>
          <w:lang w:val="pt-PT"/>
        </w:rPr>
        <w:t>propusemos</w:t>
      </w:r>
      <w:r w:rsidR="00552C37" w:rsidRPr="00871ACB">
        <w:rPr>
          <w:color w:val="000000"/>
          <w:sz w:val="24"/>
          <w:lang w:val="pt-PT"/>
        </w:rPr>
        <w:t xml:space="preserve"> a fazer</w:t>
      </w:r>
      <w:r w:rsidR="00B44D8C" w:rsidRPr="00871ACB">
        <w:rPr>
          <w:color w:val="000000"/>
          <w:sz w:val="24"/>
          <w:lang w:val="pt-PT"/>
        </w:rPr>
        <w:t xml:space="preserve">, </w:t>
      </w:r>
      <w:r w:rsidRPr="00871ACB">
        <w:rPr>
          <w:color w:val="000000"/>
          <w:sz w:val="24"/>
          <w:lang w:val="pt-PT"/>
        </w:rPr>
        <w:t>fizemos as atividades que tod</w:t>
      </w:r>
      <w:r w:rsidR="41D9530F" w:rsidRPr="00871ACB">
        <w:rPr>
          <w:color w:val="000000"/>
          <w:sz w:val="24"/>
          <w:lang w:val="pt-PT"/>
        </w:rPr>
        <w:t xml:space="preserve">as as lojas </w:t>
      </w:r>
      <w:r w:rsidR="41D9530F" w:rsidRPr="00871ACB">
        <w:rPr>
          <w:i/>
          <w:iCs/>
          <w:color w:val="000000"/>
          <w:sz w:val="24"/>
          <w:lang w:val="pt-PT"/>
        </w:rPr>
        <w:t>online</w:t>
      </w:r>
      <w:r w:rsidR="41D9530F" w:rsidRPr="00871ACB">
        <w:rPr>
          <w:color w:val="000000"/>
          <w:sz w:val="24"/>
          <w:lang w:val="pt-PT"/>
        </w:rPr>
        <w:t xml:space="preserve"> têm</w:t>
      </w:r>
      <w:r w:rsidR="00A6105C" w:rsidRPr="00871ACB">
        <w:rPr>
          <w:color w:val="000000"/>
          <w:sz w:val="24"/>
          <w:lang w:val="pt-PT"/>
        </w:rPr>
        <w:t>,</w:t>
      </w:r>
      <w:r w:rsidR="41D9530F" w:rsidRPr="00871ACB">
        <w:rPr>
          <w:color w:val="000000"/>
          <w:sz w:val="24"/>
          <w:lang w:val="pt-PT"/>
        </w:rPr>
        <w:t xml:space="preserve"> </w:t>
      </w:r>
      <w:r w:rsidR="00B44D8C" w:rsidRPr="00871ACB">
        <w:rPr>
          <w:color w:val="000000"/>
          <w:sz w:val="24"/>
          <w:lang w:val="pt-PT"/>
        </w:rPr>
        <w:t>de modo a dar ao utilizador uma boa experiência</w:t>
      </w:r>
      <w:r w:rsidR="00552C37" w:rsidRPr="00871ACB">
        <w:rPr>
          <w:color w:val="000000"/>
          <w:sz w:val="24"/>
          <w:lang w:val="pt-PT"/>
        </w:rPr>
        <w:t xml:space="preserve"> e às empresas para poderem gerir os seus produto</w:t>
      </w:r>
      <w:r w:rsidR="00A6105C" w:rsidRPr="00871ACB">
        <w:rPr>
          <w:color w:val="000000"/>
          <w:sz w:val="24"/>
          <w:lang w:val="pt-PT"/>
        </w:rPr>
        <w:t>s e atividades.</w:t>
      </w:r>
    </w:p>
    <w:p w14:paraId="0FAFFC65" w14:textId="6632DC65" w:rsidR="15186D28" w:rsidRPr="00871ACB" w:rsidRDefault="004D6E4C" w:rsidP="00871ACB">
      <w:pPr>
        <w:spacing w:before="120" w:after="120" w:line="360" w:lineRule="auto"/>
        <w:jc w:val="both"/>
        <w:rPr>
          <w:color w:val="000000"/>
          <w:sz w:val="24"/>
          <w:lang w:val="pt-PT"/>
        </w:rPr>
      </w:pPr>
      <w:r w:rsidRPr="00871ACB">
        <w:rPr>
          <w:color w:val="000000"/>
          <w:sz w:val="24"/>
          <w:lang w:val="pt-PT"/>
        </w:rPr>
        <w:t xml:space="preserve">Para o objetivo que colocámos para este desenvolvimento, conseguimos </w:t>
      </w:r>
      <w:r w:rsidR="00327B38" w:rsidRPr="00871ACB">
        <w:rPr>
          <w:color w:val="000000"/>
          <w:sz w:val="24"/>
          <w:lang w:val="pt-PT"/>
        </w:rPr>
        <w:t>atingi-lo, pois,</w:t>
      </w:r>
      <w:r w:rsidRPr="00871ACB">
        <w:rPr>
          <w:color w:val="000000"/>
          <w:sz w:val="24"/>
          <w:lang w:val="pt-PT"/>
        </w:rPr>
        <w:t xml:space="preserve"> a nossa plataforma funciona para os utilizadores e comerciantes</w:t>
      </w:r>
      <w:r w:rsidR="00552C37" w:rsidRPr="00871ACB">
        <w:rPr>
          <w:color w:val="000000"/>
          <w:sz w:val="24"/>
          <w:lang w:val="pt-PT"/>
        </w:rPr>
        <w:t>.</w:t>
      </w:r>
    </w:p>
    <w:p w14:paraId="41DA34C5" w14:textId="3E423880" w:rsidR="2E6C8236" w:rsidRPr="00871ACB" w:rsidRDefault="2E6C8236" w:rsidP="00871ACB">
      <w:pPr>
        <w:rPr>
          <w:sz w:val="24"/>
          <w:szCs w:val="24"/>
          <w:lang w:val="pt-PT"/>
        </w:rPr>
      </w:pPr>
      <w:proofErr w:type="spellStart"/>
      <w:r w:rsidRPr="0085413C">
        <w:rPr>
          <w:b/>
          <w:bCs/>
          <w:color w:val="000000" w:themeColor="text1"/>
          <w:sz w:val="24"/>
          <w:szCs w:val="24"/>
          <w:lang w:val="pt-PT"/>
        </w:rPr>
        <w:t>Milestones</w:t>
      </w:r>
      <w:proofErr w:type="spellEnd"/>
    </w:p>
    <w:p w14:paraId="15440185" w14:textId="69E6AC67" w:rsidR="40CA0A84" w:rsidRPr="00871ACB" w:rsidRDefault="7DB9C989" w:rsidP="00871ACB">
      <w:pPr>
        <w:spacing w:before="120" w:after="120" w:line="360" w:lineRule="auto"/>
        <w:jc w:val="both"/>
        <w:rPr>
          <w:color w:val="000000"/>
          <w:sz w:val="24"/>
          <w:lang w:val="pt-PT"/>
        </w:rPr>
      </w:pPr>
      <w:r w:rsidRPr="00871ACB">
        <w:rPr>
          <w:color w:val="000000"/>
          <w:sz w:val="24"/>
          <w:lang w:val="pt-PT"/>
        </w:rPr>
        <w:t xml:space="preserve">O ponto </w:t>
      </w:r>
      <w:r w:rsidR="0013419E" w:rsidRPr="00871ACB">
        <w:rPr>
          <w:color w:val="000000"/>
          <w:sz w:val="24"/>
          <w:lang w:val="pt-PT"/>
        </w:rPr>
        <w:t xml:space="preserve">mais </w:t>
      </w:r>
      <w:r w:rsidR="003A20E4" w:rsidRPr="00871ACB">
        <w:rPr>
          <w:color w:val="000000"/>
          <w:sz w:val="24"/>
          <w:lang w:val="pt-PT"/>
        </w:rPr>
        <w:t>importante</w:t>
      </w:r>
      <w:r w:rsidRPr="00871ACB">
        <w:rPr>
          <w:color w:val="000000"/>
          <w:sz w:val="24"/>
          <w:lang w:val="pt-PT"/>
        </w:rPr>
        <w:t xml:space="preserve"> </w:t>
      </w:r>
      <w:r w:rsidR="003A20E4" w:rsidRPr="00871ACB">
        <w:rPr>
          <w:color w:val="000000"/>
          <w:sz w:val="24"/>
          <w:lang w:val="pt-PT"/>
        </w:rPr>
        <w:t>n</w:t>
      </w:r>
      <w:r w:rsidRPr="00871ACB">
        <w:rPr>
          <w:color w:val="000000"/>
          <w:sz w:val="24"/>
          <w:lang w:val="pt-PT"/>
        </w:rPr>
        <w:t xml:space="preserve">o nosso projeto foi </w:t>
      </w:r>
      <w:r w:rsidR="00701F84" w:rsidRPr="00871ACB">
        <w:rPr>
          <w:color w:val="000000"/>
          <w:sz w:val="24"/>
          <w:lang w:val="pt-PT"/>
        </w:rPr>
        <w:t>a criação d</w:t>
      </w:r>
      <w:r w:rsidR="33C9993A" w:rsidRPr="00871ACB">
        <w:rPr>
          <w:color w:val="000000"/>
          <w:sz w:val="24"/>
          <w:lang w:val="pt-PT"/>
        </w:rPr>
        <w:t>o carrinho n</w:t>
      </w:r>
      <w:r w:rsidR="0013419E" w:rsidRPr="00871ACB">
        <w:rPr>
          <w:color w:val="000000"/>
          <w:sz w:val="24"/>
          <w:lang w:val="pt-PT"/>
        </w:rPr>
        <w:t>a aplicação</w:t>
      </w:r>
      <w:r w:rsidR="33C9993A" w:rsidRPr="00871ACB">
        <w:rPr>
          <w:color w:val="000000"/>
          <w:sz w:val="24"/>
          <w:lang w:val="pt-PT"/>
        </w:rPr>
        <w:t>. Até esse momento</w:t>
      </w:r>
      <w:r w:rsidR="0013419E" w:rsidRPr="00871ACB">
        <w:rPr>
          <w:color w:val="000000"/>
          <w:sz w:val="24"/>
          <w:lang w:val="pt-PT"/>
        </w:rPr>
        <w:t xml:space="preserve"> o utilizador podia ter </w:t>
      </w:r>
      <w:r w:rsidR="00BF2168" w:rsidRPr="00871ACB">
        <w:rPr>
          <w:color w:val="000000"/>
          <w:sz w:val="24"/>
          <w:lang w:val="pt-PT"/>
        </w:rPr>
        <w:t xml:space="preserve">dois carrinhos, um na aplicação e outro no </w:t>
      </w:r>
      <w:r w:rsidR="00BF2168" w:rsidRPr="000D6A11">
        <w:rPr>
          <w:i/>
          <w:iCs/>
          <w:color w:val="000000"/>
          <w:sz w:val="24"/>
          <w:lang w:val="pt-PT"/>
        </w:rPr>
        <w:t>website</w:t>
      </w:r>
      <w:r w:rsidR="2214335A" w:rsidRPr="00871ACB">
        <w:rPr>
          <w:color w:val="000000"/>
          <w:sz w:val="24"/>
          <w:lang w:val="pt-PT"/>
        </w:rPr>
        <w:t>. O carrinho</w:t>
      </w:r>
      <w:r w:rsidR="33C9993A" w:rsidRPr="00871ACB">
        <w:rPr>
          <w:color w:val="000000"/>
          <w:sz w:val="24"/>
          <w:lang w:val="pt-PT"/>
        </w:rPr>
        <w:t xml:space="preserve"> do </w:t>
      </w:r>
      <w:r w:rsidR="33C9993A" w:rsidRPr="000D6A11">
        <w:rPr>
          <w:i/>
          <w:iCs/>
          <w:color w:val="000000"/>
          <w:sz w:val="24"/>
          <w:lang w:val="pt-PT"/>
        </w:rPr>
        <w:t>website</w:t>
      </w:r>
      <w:r w:rsidR="33C9993A" w:rsidRPr="00871ACB">
        <w:rPr>
          <w:color w:val="000000"/>
          <w:sz w:val="24"/>
          <w:lang w:val="pt-PT"/>
        </w:rPr>
        <w:t xml:space="preserve"> </w:t>
      </w:r>
      <w:r w:rsidR="00BF2168" w:rsidRPr="00871ACB">
        <w:rPr>
          <w:color w:val="000000"/>
          <w:sz w:val="24"/>
          <w:lang w:val="pt-PT"/>
        </w:rPr>
        <w:t>utilizava</w:t>
      </w:r>
      <w:r w:rsidR="662583C5" w:rsidRPr="00871ACB">
        <w:rPr>
          <w:color w:val="000000"/>
          <w:sz w:val="24"/>
          <w:lang w:val="pt-PT"/>
        </w:rPr>
        <w:t xml:space="preserve"> uma biblioteca do </w:t>
      </w:r>
      <w:proofErr w:type="spellStart"/>
      <w:r w:rsidR="002575B0" w:rsidRPr="000D6A11">
        <w:rPr>
          <w:i/>
          <w:iCs/>
          <w:color w:val="000000"/>
          <w:sz w:val="24"/>
          <w:lang w:val="pt-PT"/>
        </w:rPr>
        <w:t>Codeigniter</w:t>
      </w:r>
      <w:proofErr w:type="spellEnd"/>
      <w:r w:rsidR="00BF2168" w:rsidRPr="00871ACB">
        <w:rPr>
          <w:color w:val="000000"/>
          <w:sz w:val="24"/>
          <w:lang w:val="pt-PT"/>
        </w:rPr>
        <w:t xml:space="preserve"> chamada </w:t>
      </w:r>
      <w:proofErr w:type="spellStart"/>
      <w:r w:rsidR="002575B0" w:rsidRPr="000D6A11">
        <w:rPr>
          <w:i/>
          <w:iCs/>
          <w:color w:val="000000"/>
          <w:sz w:val="24"/>
          <w:lang w:val="pt-PT"/>
        </w:rPr>
        <w:t>Cart</w:t>
      </w:r>
      <w:proofErr w:type="spellEnd"/>
      <w:r w:rsidR="662583C5" w:rsidRPr="00871ACB">
        <w:rPr>
          <w:color w:val="000000"/>
          <w:sz w:val="24"/>
          <w:lang w:val="pt-PT"/>
        </w:rPr>
        <w:t xml:space="preserve">, esta </w:t>
      </w:r>
      <w:r w:rsidR="3D2337BF" w:rsidRPr="00871ACB">
        <w:rPr>
          <w:color w:val="000000"/>
          <w:sz w:val="24"/>
          <w:lang w:val="pt-PT"/>
        </w:rPr>
        <w:t xml:space="preserve">tem funções que auxiliam na criação de </w:t>
      </w:r>
      <w:r w:rsidR="00BF2168" w:rsidRPr="00871ACB">
        <w:rPr>
          <w:color w:val="000000"/>
          <w:sz w:val="24"/>
          <w:lang w:val="pt-PT"/>
        </w:rPr>
        <w:t>carrinhos de compra dos utilizadores</w:t>
      </w:r>
      <w:r w:rsidR="3D2337BF" w:rsidRPr="00871ACB">
        <w:rPr>
          <w:color w:val="000000"/>
          <w:sz w:val="24"/>
          <w:lang w:val="pt-PT"/>
        </w:rPr>
        <w:t xml:space="preserve">. </w:t>
      </w:r>
      <w:r w:rsidR="2B66A181" w:rsidRPr="00871ACB">
        <w:rPr>
          <w:color w:val="000000"/>
          <w:sz w:val="24"/>
          <w:lang w:val="pt-PT"/>
        </w:rPr>
        <w:t xml:space="preserve">O carrinho do </w:t>
      </w:r>
      <w:r w:rsidR="2B66A181" w:rsidRPr="00FF36D5">
        <w:rPr>
          <w:i/>
          <w:iCs/>
          <w:color w:val="000000"/>
          <w:sz w:val="24"/>
          <w:lang w:val="pt-PT"/>
        </w:rPr>
        <w:t>android</w:t>
      </w:r>
      <w:r w:rsidR="2B66A181" w:rsidRPr="00871ACB">
        <w:rPr>
          <w:color w:val="000000"/>
          <w:sz w:val="24"/>
          <w:lang w:val="pt-PT"/>
        </w:rPr>
        <w:t xml:space="preserve"> </w:t>
      </w:r>
      <w:r w:rsidR="003074D6" w:rsidRPr="00871ACB">
        <w:rPr>
          <w:color w:val="000000"/>
          <w:sz w:val="24"/>
          <w:lang w:val="pt-PT"/>
        </w:rPr>
        <w:t>era</w:t>
      </w:r>
      <w:r w:rsidR="2B66A181" w:rsidRPr="00871ACB">
        <w:rPr>
          <w:color w:val="000000"/>
          <w:sz w:val="24"/>
          <w:lang w:val="pt-PT"/>
        </w:rPr>
        <w:t xml:space="preserve"> um carrinho </w:t>
      </w:r>
      <w:r w:rsidR="00BF2168" w:rsidRPr="00871ACB">
        <w:rPr>
          <w:color w:val="000000"/>
          <w:sz w:val="24"/>
          <w:lang w:val="pt-PT"/>
        </w:rPr>
        <w:t>guardado numa base de dados local</w:t>
      </w:r>
      <w:r w:rsidR="1358DE57" w:rsidRPr="00871ACB">
        <w:rPr>
          <w:color w:val="000000"/>
          <w:sz w:val="24"/>
          <w:lang w:val="pt-PT"/>
        </w:rPr>
        <w:t xml:space="preserve">. Mas numa das reuniões </w:t>
      </w:r>
      <w:r w:rsidR="13150317" w:rsidRPr="00871ACB">
        <w:rPr>
          <w:color w:val="000000"/>
          <w:sz w:val="24"/>
          <w:lang w:val="pt-PT"/>
        </w:rPr>
        <w:t xml:space="preserve">em que </w:t>
      </w:r>
      <w:r w:rsidR="00EC2238" w:rsidRPr="00871ACB">
        <w:rPr>
          <w:color w:val="000000"/>
          <w:sz w:val="24"/>
          <w:lang w:val="pt-PT"/>
        </w:rPr>
        <w:t>tivemos dificuldades nesse desenvolvimento separado, acabámos por chegar à conclusão que seria também mais adequado repensar essa estratégia</w:t>
      </w:r>
      <w:r w:rsidR="00481465" w:rsidRPr="00871ACB">
        <w:rPr>
          <w:color w:val="000000"/>
          <w:sz w:val="24"/>
          <w:lang w:val="pt-PT"/>
        </w:rPr>
        <w:t>,</w:t>
      </w:r>
      <w:r w:rsidR="00EC2238" w:rsidRPr="00871ACB">
        <w:rPr>
          <w:color w:val="000000"/>
          <w:sz w:val="24"/>
          <w:lang w:val="pt-PT"/>
        </w:rPr>
        <w:t xml:space="preserve"> </w:t>
      </w:r>
      <w:r w:rsidR="00481465" w:rsidRPr="00871ACB">
        <w:rPr>
          <w:color w:val="000000"/>
          <w:sz w:val="24"/>
          <w:lang w:val="pt-PT"/>
        </w:rPr>
        <w:t>s</w:t>
      </w:r>
      <w:r w:rsidR="00EC2238" w:rsidRPr="00871ACB">
        <w:rPr>
          <w:color w:val="000000"/>
          <w:sz w:val="24"/>
          <w:lang w:val="pt-PT"/>
        </w:rPr>
        <w:t>e</w:t>
      </w:r>
      <w:r w:rsidR="00481465" w:rsidRPr="00871ACB">
        <w:rPr>
          <w:color w:val="000000"/>
          <w:sz w:val="24"/>
          <w:lang w:val="pt-PT"/>
        </w:rPr>
        <w:t>ndo</w:t>
      </w:r>
      <w:r w:rsidR="146D131A" w:rsidRPr="00871ACB">
        <w:rPr>
          <w:color w:val="000000"/>
          <w:sz w:val="24"/>
          <w:lang w:val="pt-PT"/>
        </w:rPr>
        <w:t xml:space="preserve"> </w:t>
      </w:r>
      <w:r w:rsidR="00EC2238" w:rsidRPr="00871ACB">
        <w:rPr>
          <w:color w:val="000000"/>
          <w:sz w:val="24"/>
          <w:lang w:val="pt-PT"/>
        </w:rPr>
        <w:t xml:space="preserve">então </w:t>
      </w:r>
      <w:r w:rsidR="146D131A" w:rsidRPr="00871ACB">
        <w:rPr>
          <w:color w:val="000000"/>
          <w:sz w:val="24"/>
          <w:lang w:val="pt-PT"/>
        </w:rPr>
        <w:t>decidido que iriamos criar uma tabela na base de dados</w:t>
      </w:r>
      <w:r w:rsidR="00DA026C" w:rsidRPr="00871ACB">
        <w:rPr>
          <w:color w:val="000000"/>
          <w:sz w:val="24"/>
          <w:lang w:val="pt-PT"/>
        </w:rPr>
        <w:t xml:space="preserve"> </w:t>
      </w:r>
      <w:r w:rsidR="00DA026C" w:rsidRPr="00D86B57">
        <w:rPr>
          <w:i/>
          <w:iCs/>
          <w:color w:val="000000"/>
          <w:sz w:val="24"/>
          <w:lang w:val="pt-PT"/>
        </w:rPr>
        <w:t>MYSQL</w:t>
      </w:r>
      <w:r w:rsidR="146D131A" w:rsidRPr="00871ACB">
        <w:rPr>
          <w:color w:val="000000"/>
          <w:sz w:val="24"/>
          <w:lang w:val="pt-PT"/>
        </w:rPr>
        <w:t xml:space="preserve"> com o propósito de fazer um carrinho </w:t>
      </w:r>
      <w:r w:rsidR="00696A9B" w:rsidRPr="00871ACB">
        <w:rPr>
          <w:color w:val="000000"/>
          <w:sz w:val="24"/>
          <w:lang w:val="pt-PT"/>
        </w:rPr>
        <w:t>partilhado entre as duas plataformas</w:t>
      </w:r>
      <w:r w:rsidR="00DA4E76" w:rsidRPr="00871ACB">
        <w:rPr>
          <w:color w:val="000000"/>
          <w:sz w:val="24"/>
          <w:lang w:val="pt-PT"/>
        </w:rPr>
        <w:t xml:space="preserve">. A maneira como aplicámos isto foi através de pedidos </w:t>
      </w:r>
      <w:proofErr w:type="spellStart"/>
      <w:r w:rsidR="00DA4E76" w:rsidRPr="00FF36D5">
        <w:rPr>
          <w:i/>
          <w:iCs/>
          <w:color w:val="000000"/>
          <w:sz w:val="24"/>
          <w:lang w:val="pt-PT"/>
        </w:rPr>
        <w:t>Post</w:t>
      </w:r>
      <w:proofErr w:type="spellEnd"/>
      <w:r w:rsidR="00DA4E76" w:rsidRPr="00871ACB">
        <w:rPr>
          <w:color w:val="000000"/>
          <w:sz w:val="24"/>
          <w:lang w:val="pt-PT"/>
        </w:rPr>
        <w:t xml:space="preserve"> à </w:t>
      </w:r>
      <w:r w:rsidR="00DA4E76" w:rsidRPr="00FF36D5">
        <w:rPr>
          <w:i/>
          <w:iCs/>
          <w:color w:val="000000"/>
          <w:sz w:val="24"/>
          <w:lang w:val="pt-PT"/>
        </w:rPr>
        <w:t>API</w:t>
      </w:r>
      <w:r w:rsidR="00DA4E76" w:rsidRPr="00871ACB">
        <w:rPr>
          <w:color w:val="000000"/>
          <w:sz w:val="24"/>
          <w:lang w:val="pt-PT"/>
        </w:rPr>
        <w:t xml:space="preserve"> no lado da aplicação para colocar o produto no carrinho, e no </w:t>
      </w:r>
      <w:r w:rsidR="00DA4E76" w:rsidRPr="00FF36D5">
        <w:rPr>
          <w:i/>
          <w:iCs/>
          <w:color w:val="000000"/>
          <w:sz w:val="24"/>
          <w:lang w:val="pt-PT"/>
        </w:rPr>
        <w:t>website</w:t>
      </w:r>
      <w:r w:rsidR="00AF41BC" w:rsidRPr="00871ACB">
        <w:rPr>
          <w:color w:val="000000"/>
          <w:sz w:val="24"/>
          <w:lang w:val="pt-PT"/>
        </w:rPr>
        <w:t xml:space="preserve"> isto é feito diretamente na base de dados</w:t>
      </w:r>
      <w:r w:rsidR="00DA4E76" w:rsidRPr="00871ACB">
        <w:rPr>
          <w:color w:val="000000"/>
          <w:sz w:val="24"/>
          <w:lang w:val="pt-PT"/>
        </w:rPr>
        <w:t>.</w:t>
      </w:r>
    </w:p>
    <w:p w14:paraId="154909E3" w14:textId="28A409A6" w:rsidR="00045DCC" w:rsidRPr="0085413C" w:rsidRDefault="00045DCC" w:rsidP="00045DCC">
      <w:pPr>
        <w:spacing w:before="120" w:after="120" w:line="360" w:lineRule="auto"/>
        <w:ind w:left="360"/>
        <w:jc w:val="both"/>
        <w:rPr>
          <w:color w:val="000000" w:themeColor="text1"/>
          <w:sz w:val="24"/>
          <w:szCs w:val="24"/>
          <w:lang w:val="pt-PT"/>
        </w:rPr>
      </w:pPr>
    </w:p>
    <w:p w14:paraId="0F232850" w14:textId="689775D9" w:rsidR="67813FC8" w:rsidRPr="0085413C" w:rsidRDefault="67813FC8" w:rsidP="00FF36D5">
      <w:pPr>
        <w:spacing w:before="120" w:after="120" w:line="360" w:lineRule="auto"/>
        <w:jc w:val="both"/>
        <w:rPr>
          <w:b/>
          <w:bCs/>
          <w:color w:val="000000" w:themeColor="text1"/>
          <w:sz w:val="24"/>
          <w:szCs w:val="24"/>
          <w:highlight w:val="yellow"/>
          <w:lang w:val="pt-PT"/>
        </w:rPr>
      </w:pPr>
      <w:r w:rsidRPr="0085413C">
        <w:rPr>
          <w:b/>
          <w:bCs/>
          <w:color w:val="000000" w:themeColor="text1"/>
          <w:sz w:val="24"/>
          <w:szCs w:val="24"/>
          <w:lang w:val="pt-PT"/>
        </w:rPr>
        <w:t>Equipa de projeto</w:t>
      </w:r>
    </w:p>
    <w:p w14:paraId="2BD1F730" w14:textId="1ED57A85" w:rsidR="67813FC8" w:rsidRPr="00FF36D5" w:rsidRDefault="67813FC8" w:rsidP="00FF36D5">
      <w:pPr>
        <w:spacing w:before="120" w:after="120" w:line="360" w:lineRule="auto"/>
        <w:jc w:val="both"/>
        <w:rPr>
          <w:color w:val="000000"/>
          <w:sz w:val="24"/>
          <w:lang w:val="pt-PT"/>
        </w:rPr>
      </w:pPr>
      <w:r w:rsidRPr="00FF36D5">
        <w:rPr>
          <w:color w:val="000000"/>
          <w:sz w:val="24"/>
          <w:lang w:val="pt-PT"/>
        </w:rPr>
        <w:t>A equipa de projeto foi decidida através dos pontos fortes de cada programado</w:t>
      </w:r>
      <w:r w:rsidR="00C73638" w:rsidRPr="00FF36D5">
        <w:rPr>
          <w:color w:val="000000"/>
          <w:sz w:val="24"/>
          <w:lang w:val="pt-PT"/>
        </w:rPr>
        <w:t xml:space="preserve">r. Acabámos </w:t>
      </w:r>
      <w:r w:rsidR="00A230F1" w:rsidRPr="00FF36D5">
        <w:rPr>
          <w:color w:val="000000"/>
          <w:sz w:val="24"/>
          <w:lang w:val="pt-PT"/>
        </w:rPr>
        <w:t>por decidir tentar dar enf</w:t>
      </w:r>
      <w:r w:rsidR="00E32125" w:rsidRPr="00FF36D5">
        <w:rPr>
          <w:color w:val="000000"/>
          <w:sz w:val="24"/>
          <w:lang w:val="pt-PT"/>
        </w:rPr>
        <w:t>â</w:t>
      </w:r>
      <w:r w:rsidR="00A230F1" w:rsidRPr="00FF36D5">
        <w:rPr>
          <w:color w:val="000000"/>
          <w:sz w:val="24"/>
          <w:lang w:val="pt-PT"/>
        </w:rPr>
        <w:t xml:space="preserve">se a cada um </w:t>
      </w:r>
      <w:r w:rsidR="00076041" w:rsidRPr="00FF36D5">
        <w:rPr>
          <w:color w:val="000000"/>
          <w:sz w:val="24"/>
          <w:lang w:val="pt-PT"/>
        </w:rPr>
        <w:t xml:space="preserve">dos membros do grupo </w:t>
      </w:r>
      <w:r w:rsidR="00A230F1" w:rsidRPr="00FF36D5">
        <w:rPr>
          <w:color w:val="000000"/>
          <w:sz w:val="24"/>
          <w:lang w:val="pt-PT"/>
        </w:rPr>
        <w:t>nas suas</w:t>
      </w:r>
      <w:r w:rsidR="00E40F68" w:rsidRPr="00FF36D5">
        <w:rPr>
          <w:color w:val="000000"/>
          <w:sz w:val="24"/>
          <w:lang w:val="pt-PT"/>
        </w:rPr>
        <w:t xml:space="preserve"> melhores</w:t>
      </w:r>
      <w:r w:rsidR="00A230F1" w:rsidRPr="00FF36D5">
        <w:rPr>
          <w:color w:val="000000"/>
          <w:sz w:val="24"/>
          <w:lang w:val="pt-PT"/>
        </w:rPr>
        <w:t xml:space="preserve"> áreas </w:t>
      </w:r>
      <w:r w:rsidR="00E32125" w:rsidRPr="00FF36D5">
        <w:rPr>
          <w:color w:val="000000"/>
          <w:sz w:val="24"/>
          <w:lang w:val="pt-PT"/>
        </w:rPr>
        <w:t>e ainda assim permitir que ambos os programadores trabalhassem em tudo.</w:t>
      </w:r>
    </w:p>
    <w:p w14:paraId="23DAEB33" w14:textId="44B59A4D" w:rsidR="002E1D56" w:rsidRDefault="002E1D56" w:rsidP="243C64A7">
      <w:pPr>
        <w:spacing w:before="120" w:after="120" w:line="360" w:lineRule="auto"/>
        <w:ind w:left="360" w:firstLine="360"/>
        <w:jc w:val="both"/>
        <w:rPr>
          <w:color w:val="000000" w:themeColor="text1"/>
          <w:lang w:val="pt-PT"/>
        </w:rPr>
      </w:pPr>
    </w:p>
    <w:p w14:paraId="6EB5ADAB" w14:textId="57471C8D" w:rsidR="76FF05C8" w:rsidRDefault="76FF05C8" w:rsidP="76FF05C8">
      <w:pPr>
        <w:spacing w:before="120" w:after="120" w:line="360" w:lineRule="auto"/>
        <w:ind w:left="360"/>
        <w:jc w:val="both"/>
        <w:rPr>
          <w:color w:val="000000" w:themeColor="text1"/>
          <w:lang w:val="pt-PT"/>
        </w:rPr>
      </w:pPr>
    </w:p>
    <w:p w14:paraId="06DE2E01" w14:textId="1077A63C" w:rsidR="76FF05C8" w:rsidRDefault="76FF05C8" w:rsidP="0096463E">
      <w:pPr>
        <w:rPr>
          <w:lang w:val="pt-PT"/>
        </w:rPr>
      </w:pPr>
      <w:r w:rsidRPr="004C49B9">
        <w:rPr>
          <w:lang w:val="pt-PT"/>
        </w:rPr>
        <w:br w:type="page"/>
      </w:r>
    </w:p>
    <w:p w14:paraId="6F8E5EA4" w14:textId="77777777" w:rsidR="009B2DEE" w:rsidRDefault="009B2DEE" w:rsidP="005454E5">
      <w:pPr>
        <w:pStyle w:val="Ttulo1"/>
        <w:numPr>
          <w:ilvl w:val="0"/>
          <w:numId w:val="9"/>
        </w:numPr>
      </w:pPr>
      <w:bookmarkStart w:id="11" w:name="_Toc64318241"/>
      <w:r>
        <w:lastRenderedPageBreak/>
        <w:t>Análise</w:t>
      </w:r>
      <w:bookmarkEnd w:id="11"/>
    </w:p>
    <w:p w14:paraId="381AD3A9" w14:textId="77777777" w:rsidR="00FF36D5" w:rsidRDefault="00FF36D5" w:rsidP="00FF36D5">
      <w:pPr>
        <w:spacing w:before="120" w:after="120" w:line="360" w:lineRule="auto"/>
        <w:jc w:val="both"/>
        <w:rPr>
          <w:color w:val="000000"/>
          <w:sz w:val="24"/>
          <w:lang w:val="pt-PT"/>
        </w:rPr>
      </w:pPr>
    </w:p>
    <w:p w14:paraId="6BD18F9B" w14:textId="7E1CF61E" w:rsidR="00B37F9E" w:rsidRPr="00FF36D5" w:rsidRDefault="5455D0DF" w:rsidP="00FF36D5">
      <w:pPr>
        <w:spacing w:before="120" w:after="120" w:line="360" w:lineRule="auto"/>
        <w:jc w:val="both"/>
        <w:rPr>
          <w:color w:val="000000"/>
          <w:sz w:val="24"/>
          <w:lang w:val="pt-PT"/>
        </w:rPr>
      </w:pPr>
      <w:r w:rsidRPr="00FF36D5">
        <w:rPr>
          <w:color w:val="000000"/>
          <w:sz w:val="24"/>
          <w:lang w:val="pt-PT"/>
        </w:rPr>
        <w:t>A temática d</w:t>
      </w:r>
      <w:r w:rsidR="00E32125" w:rsidRPr="00FF36D5">
        <w:rPr>
          <w:color w:val="000000"/>
          <w:sz w:val="24"/>
          <w:lang w:val="pt-PT"/>
        </w:rPr>
        <w:t>o projeto</w:t>
      </w:r>
      <w:r w:rsidRPr="00FF36D5">
        <w:rPr>
          <w:color w:val="000000"/>
          <w:sz w:val="24"/>
          <w:lang w:val="pt-PT"/>
        </w:rPr>
        <w:t xml:space="preserve"> </w:t>
      </w:r>
      <w:proofErr w:type="spellStart"/>
      <w:r w:rsidRPr="00FF36D5">
        <w:rPr>
          <w:i/>
          <w:iCs/>
          <w:color w:val="000000"/>
          <w:sz w:val="24"/>
          <w:lang w:val="pt-PT"/>
        </w:rPr>
        <w:t>Administration</w:t>
      </w:r>
      <w:proofErr w:type="spellEnd"/>
      <w:r w:rsidRPr="00FF36D5">
        <w:rPr>
          <w:i/>
          <w:iCs/>
          <w:color w:val="000000"/>
          <w:sz w:val="24"/>
          <w:lang w:val="pt-PT"/>
        </w:rPr>
        <w:t xml:space="preserve"> West</w:t>
      </w:r>
      <w:r w:rsidRPr="00FF36D5">
        <w:rPr>
          <w:color w:val="000000"/>
          <w:sz w:val="24"/>
          <w:lang w:val="pt-PT"/>
        </w:rPr>
        <w:t xml:space="preserve"> consiste no desenvolvimento de um</w:t>
      </w:r>
      <w:r w:rsidR="2AE7F7DF" w:rsidRPr="00FF36D5">
        <w:rPr>
          <w:color w:val="000000"/>
          <w:sz w:val="24"/>
          <w:lang w:val="pt-PT"/>
        </w:rPr>
        <w:t>a aplicação</w:t>
      </w:r>
      <w:r w:rsidRPr="00FF36D5">
        <w:rPr>
          <w:color w:val="000000"/>
          <w:sz w:val="24"/>
          <w:lang w:val="pt-PT"/>
        </w:rPr>
        <w:t xml:space="preserve"> </w:t>
      </w:r>
      <w:r w:rsidR="3D7CA5FC" w:rsidRPr="00FF36D5">
        <w:rPr>
          <w:i/>
          <w:iCs/>
          <w:color w:val="000000"/>
          <w:sz w:val="24"/>
          <w:lang w:val="pt-PT"/>
        </w:rPr>
        <w:t>web</w:t>
      </w:r>
      <w:r w:rsidRPr="00FF36D5">
        <w:rPr>
          <w:color w:val="000000"/>
          <w:sz w:val="24"/>
          <w:lang w:val="pt-PT"/>
        </w:rPr>
        <w:t xml:space="preserve"> e </w:t>
      </w:r>
      <w:r w:rsidRPr="00FF36D5">
        <w:rPr>
          <w:i/>
          <w:iCs/>
          <w:color w:val="000000"/>
          <w:sz w:val="24"/>
          <w:lang w:val="pt-PT"/>
        </w:rPr>
        <w:t>android</w:t>
      </w:r>
      <w:r w:rsidRPr="00FF36D5">
        <w:rPr>
          <w:color w:val="000000"/>
          <w:sz w:val="24"/>
          <w:lang w:val="pt-PT"/>
        </w:rPr>
        <w:t xml:space="preserve"> </w:t>
      </w:r>
      <w:r w:rsidR="39BE3F85" w:rsidRPr="00FF36D5">
        <w:rPr>
          <w:color w:val="000000"/>
          <w:sz w:val="24"/>
          <w:lang w:val="pt-PT"/>
        </w:rPr>
        <w:t xml:space="preserve">para </w:t>
      </w:r>
      <w:r w:rsidR="003F0E6D" w:rsidRPr="00FF36D5">
        <w:rPr>
          <w:color w:val="000000"/>
          <w:sz w:val="24"/>
          <w:lang w:val="pt-PT"/>
        </w:rPr>
        <w:t xml:space="preserve">comércio </w:t>
      </w:r>
      <w:r w:rsidR="003F0E6D" w:rsidRPr="00FF36D5">
        <w:rPr>
          <w:i/>
          <w:iCs/>
          <w:color w:val="000000"/>
          <w:sz w:val="24"/>
          <w:lang w:val="pt-PT"/>
        </w:rPr>
        <w:t>online</w:t>
      </w:r>
      <w:r w:rsidR="003F0E6D" w:rsidRPr="00FF36D5">
        <w:rPr>
          <w:color w:val="000000"/>
          <w:sz w:val="24"/>
          <w:lang w:val="pt-PT"/>
        </w:rPr>
        <w:t xml:space="preserve"> de produtos de empresas locais</w:t>
      </w:r>
      <w:r w:rsidR="00576FB3" w:rsidRPr="00FF36D5">
        <w:rPr>
          <w:color w:val="000000"/>
          <w:sz w:val="24"/>
          <w:lang w:val="pt-PT"/>
        </w:rPr>
        <w:t>.</w:t>
      </w:r>
    </w:p>
    <w:p w14:paraId="6A223E36" w14:textId="0A50108E" w:rsidR="39BE3F85" w:rsidRPr="00FF36D5" w:rsidRDefault="39BE3F85" w:rsidP="00FF36D5">
      <w:pPr>
        <w:spacing w:before="120" w:after="120" w:line="360" w:lineRule="auto"/>
        <w:jc w:val="both"/>
        <w:rPr>
          <w:color w:val="000000"/>
          <w:sz w:val="24"/>
          <w:lang w:val="pt-PT"/>
        </w:rPr>
      </w:pPr>
      <w:r w:rsidRPr="00FF36D5">
        <w:rPr>
          <w:color w:val="000000"/>
          <w:sz w:val="24"/>
          <w:lang w:val="pt-PT"/>
        </w:rPr>
        <w:t xml:space="preserve">Os objetivos principais </w:t>
      </w:r>
      <w:r w:rsidR="000F0CB7" w:rsidRPr="00FF36D5">
        <w:rPr>
          <w:color w:val="000000"/>
          <w:sz w:val="24"/>
          <w:lang w:val="pt-PT"/>
        </w:rPr>
        <w:t>do nosso projeto foram desenvolver</w:t>
      </w:r>
      <w:r w:rsidR="7C73DF71" w:rsidRPr="00FF36D5">
        <w:rPr>
          <w:color w:val="000000"/>
          <w:sz w:val="24"/>
          <w:lang w:val="pt-PT"/>
        </w:rPr>
        <w:t xml:space="preserve"> uma aplicação para </w:t>
      </w:r>
      <w:r w:rsidR="1D72A240" w:rsidRPr="00FF36D5">
        <w:rPr>
          <w:color w:val="000000"/>
          <w:sz w:val="24"/>
          <w:lang w:val="pt-PT"/>
        </w:rPr>
        <w:t>apresentar os produtos e</w:t>
      </w:r>
      <w:r w:rsidR="00B846B0" w:rsidRPr="00FF36D5">
        <w:rPr>
          <w:color w:val="000000"/>
          <w:sz w:val="24"/>
          <w:lang w:val="pt-PT"/>
        </w:rPr>
        <w:t xml:space="preserve"> também</w:t>
      </w:r>
      <w:r w:rsidR="1D72A240" w:rsidRPr="00FF36D5">
        <w:rPr>
          <w:color w:val="000000"/>
          <w:sz w:val="24"/>
          <w:lang w:val="pt-PT"/>
        </w:rPr>
        <w:t xml:space="preserve"> </w:t>
      </w:r>
      <w:r w:rsidR="00913B8F" w:rsidRPr="00FF36D5">
        <w:rPr>
          <w:color w:val="000000"/>
          <w:sz w:val="24"/>
          <w:lang w:val="pt-PT"/>
        </w:rPr>
        <w:t>à</w:t>
      </w:r>
      <w:r w:rsidR="1D72A240" w:rsidRPr="00FF36D5">
        <w:rPr>
          <w:color w:val="000000"/>
          <w:sz w:val="24"/>
          <w:lang w:val="pt-PT"/>
        </w:rPr>
        <w:t>s empresas</w:t>
      </w:r>
      <w:r w:rsidR="0B20F1D9" w:rsidRPr="00FF36D5">
        <w:rPr>
          <w:color w:val="000000"/>
          <w:sz w:val="24"/>
          <w:lang w:val="pt-PT"/>
        </w:rPr>
        <w:t xml:space="preserve"> locais</w:t>
      </w:r>
      <w:r w:rsidR="00624CCD" w:rsidRPr="00FF36D5">
        <w:rPr>
          <w:color w:val="000000"/>
          <w:sz w:val="24"/>
          <w:lang w:val="pt-PT"/>
        </w:rPr>
        <w:t xml:space="preserve"> </w:t>
      </w:r>
      <w:r w:rsidR="00913B8F" w:rsidRPr="00FF36D5">
        <w:rPr>
          <w:color w:val="000000"/>
          <w:sz w:val="24"/>
          <w:lang w:val="pt-PT"/>
        </w:rPr>
        <w:t>d</w:t>
      </w:r>
      <w:r w:rsidR="00624CCD" w:rsidRPr="00FF36D5">
        <w:rPr>
          <w:color w:val="000000"/>
          <w:sz w:val="24"/>
          <w:lang w:val="pt-PT"/>
        </w:rPr>
        <w:t>e promover</w:t>
      </w:r>
      <w:r w:rsidR="00913B8F" w:rsidRPr="00FF36D5">
        <w:rPr>
          <w:color w:val="000000"/>
          <w:sz w:val="24"/>
          <w:lang w:val="pt-PT"/>
        </w:rPr>
        <w:t xml:space="preserve"> os seus produtos</w:t>
      </w:r>
      <w:r w:rsidR="00624CCD" w:rsidRPr="00FF36D5">
        <w:rPr>
          <w:color w:val="000000"/>
          <w:sz w:val="24"/>
          <w:lang w:val="pt-PT"/>
        </w:rPr>
        <w:t xml:space="preserve"> </w:t>
      </w:r>
      <w:r w:rsidR="00913B8F" w:rsidRPr="00FF36D5">
        <w:rPr>
          <w:color w:val="000000"/>
          <w:sz w:val="24"/>
          <w:lang w:val="pt-PT"/>
        </w:rPr>
        <w:t xml:space="preserve">utilizando </w:t>
      </w:r>
      <w:r w:rsidR="00624CCD" w:rsidRPr="00FF36D5">
        <w:rPr>
          <w:color w:val="000000"/>
          <w:sz w:val="24"/>
          <w:lang w:val="pt-PT"/>
        </w:rPr>
        <w:t xml:space="preserve">o comércio </w:t>
      </w:r>
      <w:r w:rsidR="55CF7842" w:rsidRPr="00FF36D5">
        <w:rPr>
          <w:i/>
          <w:iCs/>
          <w:color w:val="000000"/>
          <w:sz w:val="24"/>
          <w:lang w:val="pt-PT"/>
        </w:rPr>
        <w:t>online</w:t>
      </w:r>
      <w:r w:rsidR="00913B8F" w:rsidRPr="00FF36D5">
        <w:rPr>
          <w:color w:val="000000"/>
          <w:sz w:val="24"/>
          <w:lang w:val="pt-PT"/>
        </w:rPr>
        <w:t>.</w:t>
      </w:r>
      <w:r w:rsidR="1D72A240" w:rsidRPr="00FF36D5">
        <w:rPr>
          <w:color w:val="000000"/>
          <w:sz w:val="24"/>
          <w:lang w:val="pt-PT"/>
        </w:rPr>
        <w:t xml:space="preserve"> </w:t>
      </w:r>
      <w:r w:rsidR="00913B8F" w:rsidRPr="00FF36D5">
        <w:rPr>
          <w:color w:val="000000"/>
          <w:sz w:val="24"/>
          <w:lang w:val="pt-PT"/>
        </w:rPr>
        <w:t>P</w:t>
      </w:r>
      <w:r w:rsidR="7BC3E47D" w:rsidRPr="00FF36D5">
        <w:rPr>
          <w:color w:val="000000"/>
          <w:sz w:val="24"/>
          <w:lang w:val="pt-PT"/>
        </w:rPr>
        <w:t>a</w:t>
      </w:r>
      <w:r w:rsidR="00913B8F" w:rsidRPr="00FF36D5">
        <w:rPr>
          <w:color w:val="000000"/>
          <w:sz w:val="24"/>
          <w:lang w:val="pt-PT"/>
        </w:rPr>
        <w:t>ra o bom funcionamento disto era necessário dar a</w:t>
      </w:r>
      <w:r w:rsidR="7BC3E47D" w:rsidRPr="00FF36D5">
        <w:rPr>
          <w:color w:val="000000"/>
          <w:sz w:val="24"/>
          <w:lang w:val="pt-PT"/>
        </w:rPr>
        <w:t xml:space="preserve"> possibilidade </w:t>
      </w:r>
      <w:r w:rsidR="00913B8F" w:rsidRPr="00FF36D5">
        <w:rPr>
          <w:color w:val="000000"/>
          <w:sz w:val="24"/>
          <w:lang w:val="pt-PT"/>
        </w:rPr>
        <w:t>a</w:t>
      </w:r>
      <w:r w:rsidR="005F6E01" w:rsidRPr="00FF36D5">
        <w:rPr>
          <w:color w:val="000000"/>
          <w:sz w:val="24"/>
          <w:lang w:val="pt-PT"/>
        </w:rPr>
        <w:t>os</w:t>
      </w:r>
      <w:r w:rsidR="7BC3E47D" w:rsidRPr="00FF36D5">
        <w:rPr>
          <w:color w:val="000000"/>
          <w:sz w:val="24"/>
          <w:lang w:val="pt-PT"/>
        </w:rPr>
        <w:t xml:space="preserve"> clientes </w:t>
      </w:r>
      <w:r w:rsidR="00913B8F" w:rsidRPr="00FF36D5">
        <w:rPr>
          <w:color w:val="000000"/>
          <w:sz w:val="24"/>
          <w:lang w:val="pt-PT"/>
        </w:rPr>
        <w:t xml:space="preserve">de </w:t>
      </w:r>
      <w:r w:rsidR="7BC3E47D" w:rsidRPr="00FF36D5">
        <w:rPr>
          <w:color w:val="000000"/>
          <w:sz w:val="24"/>
          <w:lang w:val="pt-PT"/>
        </w:rPr>
        <w:t>comprar</w:t>
      </w:r>
      <w:r w:rsidR="00913B8F" w:rsidRPr="00FF36D5">
        <w:rPr>
          <w:color w:val="000000"/>
          <w:sz w:val="24"/>
          <w:lang w:val="pt-PT"/>
        </w:rPr>
        <w:t>em</w:t>
      </w:r>
      <w:r w:rsidR="7BC3E47D" w:rsidRPr="00FF36D5">
        <w:rPr>
          <w:color w:val="000000"/>
          <w:sz w:val="24"/>
          <w:lang w:val="pt-PT"/>
        </w:rPr>
        <w:t xml:space="preserve"> os artigos </w:t>
      </w:r>
      <w:r w:rsidR="1A5429DB" w:rsidRPr="00FF36D5">
        <w:rPr>
          <w:color w:val="000000"/>
          <w:sz w:val="24"/>
          <w:lang w:val="pt-PT"/>
        </w:rPr>
        <w:t xml:space="preserve">e </w:t>
      </w:r>
      <w:r w:rsidR="00913B8F" w:rsidRPr="00FF36D5">
        <w:rPr>
          <w:color w:val="000000"/>
          <w:sz w:val="24"/>
          <w:lang w:val="pt-PT"/>
        </w:rPr>
        <w:t>ver</w:t>
      </w:r>
      <w:r w:rsidR="00B846B0" w:rsidRPr="00FF36D5">
        <w:rPr>
          <w:color w:val="000000"/>
          <w:sz w:val="24"/>
          <w:lang w:val="pt-PT"/>
        </w:rPr>
        <w:t>em</w:t>
      </w:r>
      <w:r w:rsidR="00913B8F" w:rsidRPr="00FF36D5">
        <w:rPr>
          <w:color w:val="000000"/>
          <w:sz w:val="24"/>
          <w:lang w:val="pt-PT"/>
        </w:rPr>
        <w:t xml:space="preserve"> os históricos das suas compras.</w:t>
      </w:r>
      <w:r w:rsidR="00FF36D5">
        <w:rPr>
          <w:color w:val="000000"/>
          <w:sz w:val="24"/>
          <w:lang w:val="pt-PT"/>
        </w:rPr>
        <w:t xml:space="preserve"> Para isso necessitávamos que os seguintes requisitos fossem cumpridos.</w:t>
      </w:r>
    </w:p>
    <w:p w14:paraId="32E9DFD6" w14:textId="534293D2" w:rsidR="15FB0F81" w:rsidRDefault="15FB0F81" w:rsidP="437F5166">
      <w:pPr>
        <w:spacing w:before="120" w:after="120" w:line="360" w:lineRule="auto"/>
        <w:ind w:left="360"/>
        <w:jc w:val="both"/>
        <w:rPr>
          <w:lang w:val="pt-PT"/>
        </w:rPr>
      </w:pPr>
    </w:p>
    <w:p w14:paraId="44581BB0" w14:textId="63D5489F" w:rsidR="6FCD2013" w:rsidRPr="0085413C" w:rsidRDefault="006D5C61" w:rsidP="00FF36D5">
      <w:pPr>
        <w:spacing w:before="120" w:after="120" w:line="360" w:lineRule="auto"/>
        <w:jc w:val="both"/>
        <w:rPr>
          <w:b/>
          <w:bCs/>
          <w:sz w:val="24"/>
          <w:szCs w:val="24"/>
          <w:lang w:val="pt-PT"/>
        </w:rPr>
      </w:pPr>
      <w:r w:rsidRPr="0085413C">
        <w:rPr>
          <w:b/>
          <w:bCs/>
          <w:sz w:val="24"/>
          <w:szCs w:val="24"/>
          <w:lang w:val="pt-PT"/>
        </w:rPr>
        <w:t>R</w:t>
      </w:r>
      <w:r w:rsidR="6FCD2013" w:rsidRPr="0085413C">
        <w:rPr>
          <w:b/>
          <w:bCs/>
          <w:sz w:val="24"/>
          <w:szCs w:val="24"/>
          <w:lang w:val="pt-PT"/>
        </w:rPr>
        <w:t>equisitos funcionais</w:t>
      </w:r>
      <w:r w:rsidR="001B4A0A" w:rsidRPr="0085413C">
        <w:rPr>
          <w:b/>
          <w:bCs/>
          <w:sz w:val="24"/>
          <w:szCs w:val="24"/>
          <w:lang w:val="pt-PT"/>
        </w:rPr>
        <w:t xml:space="preserve"> implementados</w:t>
      </w:r>
      <w:r w:rsidR="6FCD2013" w:rsidRPr="0085413C">
        <w:rPr>
          <w:b/>
          <w:bCs/>
          <w:sz w:val="24"/>
          <w:szCs w:val="24"/>
          <w:lang w:val="pt-PT"/>
        </w:rPr>
        <w:t>:</w:t>
      </w:r>
    </w:p>
    <w:p w14:paraId="3552D6D0" w14:textId="58E5EFE2" w:rsidR="527EC6E4" w:rsidRPr="0085413C" w:rsidRDefault="527EC6E4" w:rsidP="789821BD">
      <w:pPr>
        <w:pStyle w:val="PargrafodaLista"/>
        <w:numPr>
          <w:ilvl w:val="0"/>
          <w:numId w:val="26"/>
        </w:numPr>
        <w:spacing w:before="120" w:after="120" w:line="360" w:lineRule="auto"/>
        <w:jc w:val="both"/>
        <w:rPr>
          <w:rFonts w:eastAsia="Garamond"/>
          <w:sz w:val="24"/>
          <w:szCs w:val="24"/>
          <w:lang w:val="pt-PT"/>
        </w:rPr>
      </w:pPr>
      <w:r w:rsidRPr="0085413C">
        <w:rPr>
          <w:sz w:val="24"/>
          <w:szCs w:val="24"/>
          <w:lang w:val="pt-PT"/>
        </w:rPr>
        <w:t xml:space="preserve">A empresa é registada no </w:t>
      </w:r>
      <w:r w:rsidRPr="00FF36D5">
        <w:rPr>
          <w:i/>
          <w:iCs/>
          <w:sz w:val="24"/>
          <w:szCs w:val="24"/>
          <w:lang w:val="pt-PT"/>
        </w:rPr>
        <w:t>site</w:t>
      </w:r>
      <w:r w:rsidRPr="0085413C">
        <w:rPr>
          <w:sz w:val="24"/>
          <w:szCs w:val="24"/>
          <w:lang w:val="pt-PT"/>
        </w:rPr>
        <w:t xml:space="preserve"> através do</w:t>
      </w:r>
      <w:r w:rsidR="00523370" w:rsidRPr="0085413C">
        <w:rPr>
          <w:sz w:val="24"/>
          <w:szCs w:val="24"/>
          <w:lang w:val="pt-PT"/>
        </w:rPr>
        <w:t xml:space="preserve"> </w:t>
      </w:r>
      <w:proofErr w:type="spellStart"/>
      <w:r w:rsidR="00523370" w:rsidRPr="0085413C">
        <w:rPr>
          <w:i/>
          <w:iCs/>
          <w:sz w:val="24"/>
          <w:szCs w:val="24"/>
          <w:lang w:val="pt-PT"/>
        </w:rPr>
        <w:t>backoffice</w:t>
      </w:r>
      <w:proofErr w:type="spellEnd"/>
      <w:r w:rsidR="00523370" w:rsidRPr="0085413C">
        <w:rPr>
          <w:sz w:val="24"/>
          <w:szCs w:val="24"/>
          <w:lang w:val="pt-PT"/>
        </w:rPr>
        <w:t xml:space="preserve">, </w:t>
      </w:r>
      <w:r w:rsidR="00FF36D5">
        <w:rPr>
          <w:sz w:val="24"/>
          <w:szCs w:val="24"/>
          <w:lang w:val="pt-PT"/>
        </w:rPr>
        <w:t xml:space="preserve">ou seja, </w:t>
      </w:r>
      <w:r w:rsidR="00523370" w:rsidRPr="0085413C">
        <w:rPr>
          <w:sz w:val="24"/>
          <w:szCs w:val="24"/>
          <w:lang w:val="pt-PT"/>
        </w:rPr>
        <w:t>criad</w:t>
      </w:r>
      <w:r w:rsidR="00797DA2" w:rsidRPr="0085413C">
        <w:rPr>
          <w:sz w:val="24"/>
          <w:szCs w:val="24"/>
          <w:lang w:val="pt-PT"/>
        </w:rPr>
        <w:t>as</w:t>
      </w:r>
      <w:r w:rsidRPr="0085413C">
        <w:rPr>
          <w:sz w:val="24"/>
          <w:szCs w:val="24"/>
          <w:lang w:val="pt-PT"/>
        </w:rPr>
        <w:t xml:space="preserve"> </w:t>
      </w:r>
      <w:r w:rsidR="00797DA2" w:rsidRPr="0085413C">
        <w:rPr>
          <w:sz w:val="24"/>
          <w:szCs w:val="24"/>
          <w:lang w:val="pt-PT"/>
        </w:rPr>
        <w:t xml:space="preserve">pelo </w:t>
      </w:r>
      <w:r w:rsidRPr="0085413C">
        <w:rPr>
          <w:sz w:val="24"/>
          <w:szCs w:val="24"/>
          <w:lang w:val="pt-PT"/>
        </w:rPr>
        <w:t>administrador</w:t>
      </w:r>
      <w:r w:rsidR="001B4A0A" w:rsidRPr="0085413C">
        <w:rPr>
          <w:sz w:val="24"/>
          <w:szCs w:val="24"/>
          <w:lang w:val="pt-PT"/>
        </w:rPr>
        <w:t>;</w:t>
      </w:r>
    </w:p>
    <w:p w14:paraId="358B44E5" w14:textId="72470E02" w:rsidR="527EC6E4" w:rsidRPr="0085413C" w:rsidRDefault="527EC6E4" w:rsidP="006D5C61">
      <w:pPr>
        <w:pStyle w:val="PargrafodaLista"/>
        <w:numPr>
          <w:ilvl w:val="0"/>
          <w:numId w:val="26"/>
        </w:numPr>
        <w:spacing w:before="120" w:after="120" w:line="360" w:lineRule="auto"/>
        <w:jc w:val="both"/>
        <w:rPr>
          <w:sz w:val="24"/>
          <w:szCs w:val="24"/>
          <w:lang w:val="pt-PT"/>
        </w:rPr>
      </w:pPr>
      <w:r w:rsidRPr="0085413C">
        <w:rPr>
          <w:sz w:val="24"/>
          <w:szCs w:val="24"/>
          <w:lang w:val="pt-PT"/>
        </w:rPr>
        <w:t xml:space="preserve">A empresa faz </w:t>
      </w:r>
      <w:r w:rsidRPr="00FF36D5">
        <w:rPr>
          <w:i/>
          <w:iCs/>
          <w:sz w:val="24"/>
          <w:szCs w:val="24"/>
          <w:lang w:val="pt-PT"/>
        </w:rPr>
        <w:t>login</w:t>
      </w:r>
      <w:r w:rsidRPr="0085413C">
        <w:rPr>
          <w:sz w:val="24"/>
          <w:szCs w:val="24"/>
          <w:lang w:val="pt-PT"/>
        </w:rPr>
        <w:t xml:space="preserve"> na plataforma na zona administrativa</w:t>
      </w:r>
      <w:r w:rsidR="001B4A0A" w:rsidRPr="0085413C">
        <w:rPr>
          <w:sz w:val="24"/>
          <w:szCs w:val="24"/>
          <w:lang w:val="pt-PT"/>
        </w:rPr>
        <w:t>;</w:t>
      </w:r>
    </w:p>
    <w:p w14:paraId="2D8EA5EA" w14:textId="05178822" w:rsidR="527EC6E4" w:rsidRPr="0085413C" w:rsidRDefault="527EC6E4" w:rsidP="006D5C61">
      <w:pPr>
        <w:pStyle w:val="PargrafodaLista"/>
        <w:numPr>
          <w:ilvl w:val="0"/>
          <w:numId w:val="26"/>
        </w:numPr>
        <w:spacing w:before="120" w:after="120" w:line="360" w:lineRule="auto"/>
        <w:jc w:val="both"/>
        <w:rPr>
          <w:sz w:val="24"/>
          <w:szCs w:val="24"/>
          <w:lang w:val="pt-PT"/>
        </w:rPr>
      </w:pPr>
      <w:r w:rsidRPr="0085413C">
        <w:rPr>
          <w:sz w:val="24"/>
          <w:szCs w:val="24"/>
          <w:lang w:val="pt-PT"/>
        </w:rPr>
        <w:t>A empresa adiciona os produtos que tem na plataforma</w:t>
      </w:r>
      <w:r w:rsidR="001B4A0A" w:rsidRPr="0085413C">
        <w:rPr>
          <w:sz w:val="24"/>
          <w:szCs w:val="24"/>
          <w:lang w:val="pt-PT"/>
        </w:rPr>
        <w:t>;</w:t>
      </w:r>
    </w:p>
    <w:p w14:paraId="5E596121" w14:textId="698D95DF" w:rsidR="527EC6E4" w:rsidRPr="0085413C" w:rsidRDefault="527EC6E4" w:rsidP="006D5C61">
      <w:pPr>
        <w:pStyle w:val="PargrafodaLista"/>
        <w:numPr>
          <w:ilvl w:val="0"/>
          <w:numId w:val="26"/>
        </w:numPr>
        <w:spacing w:before="120" w:after="120" w:line="360" w:lineRule="auto"/>
        <w:jc w:val="both"/>
        <w:rPr>
          <w:sz w:val="24"/>
          <w:szCs w:val="24"/>
          <w:lang w:val="pt-PT"/>
        </w:rPr>
      </w:pPr>
      <w:r w:rsidRPr="0085413C">
        <w:rPr>
          <w:sz w:val="24"/>
          <w:szCs w:val="24"/>
          <w:lang w:val="pt-PT"/>
        </w:rPr>
        <w:t>O cliente vê os artigos que as empresas vendem</w:t>
      </w:r>
      <w:r w:rsidR="001B4A0A" w:rsidRPr="0085413C">
        <w:rPr>
          <w:sz w:val="24"/>
          <w:szCs w:val="24"/>
          <w:lang w:val="pt-PT"/>
        </w:rPr>
        <w:t>;</w:t>
      </w:r>
    </w:p>
    <w:p w14:paraId="3125BB8A" w14:textId="2DAAD661" w:rsidR="527EC6E4" w:rsidRPr="0085413C" w:rsidRDefault="527EC6E4" w:rsidP="006D5C61">
      <w:pPr>
        <w:pStyle w:val="PargrafodaLista"/>
        <w:numPr>
          <w:ilvl w:val="0"/>
          <w:numId w:val="26"/>
        </w:numPr>
        <w:spacing w:before="120" w:after="120" w:line="360" w:lineRule="auto"/>
        <w:jc w:val="both"/>
        <w:rPr>
          <w:sz w:val="24"/>
          <w:szCs w:val="24"/>
          <w:lang w:val="pt-PT"/>
        </w:rPr>
      </w:pPr>
      <w:r w:rsidRPr="0085413C">
        <w:rPr>
          <w:sz w:val="24"/>
          <w:szCs w:val="24"/>
          <w:lang w:val="pt-PT"/>
        </w:rPr>
        <w:t>O cliente faz registo na plataforma</w:t>
      </w:r>
      <w:r w:rsidR="001B4A0A" w:rsidRPr="0085413C">
        <w:rPr>
          <w:sz w:val="24"/>
          <w:szCs w:val="24"/>
          <w:lang w:val="pt-PT"/>
        </w:rPr>
        <w:t>;</w:t>
      </w:r>
    </w:p>
    <w:p w14:paraId="4417B4CF" w14:textId="299E3065" w:rsidR="527EC6E4" w:rsidRPr="0085413C" w:rsidRDefault="527EC6E4" w:rsidP="006D5C61">
      <w:pPr>
        <w:pStyle w:val="PargrafodaLista"/>
        <w:numPr>
          <w:ilvl w:val="0"/>
          <w:numId w:val="26"/>
        </w:numPr>
        <w:spacing w:before="120" w:after="120" w:line="360" w:lineRule="auto"/>
        <w:jc w:val="both"/>
        <w:rPr>
          <w:sz w:val="24"/>
          <w:szCs w:val="24"/>
          <w:lang w:val="pt-PT"/>
        </w:rPr>
      </w:pPr>
      <w:r w:rsidRPr="0085413C">
        <w:rPr>
          <w:sz w:val="24"/>
          <w:szCs w:val="24"/>
          <w:lang w:val="pt-PT"/>
        </w:rPr>
        <w:t xml:space="preserve">O cliente faz </w:t>
      </w:r>
      <w:r w:rsidRPr="00EF532E">
        <w:rPr>
          <w:i/>
          <w:iCs/>
          <w:sz w:val="24"/>
          <w:szCs w:val="24"/>
          <w:lang w:val="pt-PT"/>
        </w:rPr>
        <w:t>login</w:t>
      </w:r>
      <w:r w:rsidRPr="0085413C">
        <w:rPr>
          <w:sz w:val="24"/>
          <w:szCs w:val="24"/>
          <w:lang w:val="pt-PT"/>
        </w:rPr>
        <w:t xml:space="preserve"> na plataforma</w:t>
      </w:r>
      <w:r w:rsidR="001B4A0A" w:rsidRPr="0085413C">
        <w:rPr>
          <w:sz w:val="24"/>
          <w:szCs w:val="24"/>
          <w:lang w:val="pt-PT"/>
        </w:rPr>
        <w:t>;</w:t>
      </w:r>
    </w:p>
    <w:p w14:paraId="125B97EF" w14:textId="62828D23" w:rsidR="527EC6E4" w:rsidRPr="0085413C" w:rsidRDefault="527EC6E4" w:rsidP="006D5C61">
      <w:pPr>
        <w:pStyle w:val="PargrafodaLista"/>
        <w:numPr>
          <w:ilvl w:val="0"/>
          <w:numId w:val="26"/>
        </w:numPr>
        <w:spacing w:before="120" w:after="120" w:line="360" w:lineRule="auto"/>
        <w:jc w:val="both"/>
        <w:rPr>
          <w:sz w:val="24"/>
          <w:szCs w:val="24"/>
          <w:lang w:val="pt-PT"/>
        </w:rPr>
      </w:pPr>
      <w:r w:rsidRPr="0085413C">
        <w:rPr>
          <w:sz w:val="24"/>
          <w:szCs w:val="24"/>
          <w:lang w:val="pt-PT"/>
        </w:rPr>
        <w:t xml:space="preserve">O cliente não precisa de fazer registo nem </w:t>
      </w:r>
      <w:r w:rsidRPr="00EF532E">
        <w:rPr>
          <w:i/>
          <w:iCs/>
          <w:sz w:val="24"/>
          <w:szCs w:val="24"/>
          <w:lang w:val="pt-PT"/>
        </w:rPr>
        <w:t>login</w:t>
      </w:r>
      <w:r w:rsidRPr="0085413C">
        <w:rPr>
          <w:sz w:val="24"/>
          <w:szCs w:val="24"/>
          <w:lang w:val="pt-PT"/>
        </w:rPr>
        <w:t xml:space="preserve"> para ver os produtos das empresas</w:t>
      </w:r>
      <w:r w:rsidR="001B4A0A" w:rsidRPr="0085413C">
        <w:rPr>
          <w:sz w:val="24"/>
          <w:szCs w:val="24"/>
          <w:lang w:val="pt-PT"/>
        </w:rPr>
        <w:t>;</w:t>
      </w:r>
    </w:p>
    <w:p w14:paraId="27C3100B" w14:textId="664449BE" w:rsidR="527EC6E4" w:rsidRPr="0085413C" w:rsidRDefault="527EC6E4" w:rsidP="006D5C61">
      <w:pPr>
        <w:pStyle w:val="PargrafodaLista"/>
        <w:numPr>
          <w:ilvl w:val="0"/>
          <w:numId w:val="26"/>
        </w:numPr>
        <w:spacing w:before="120" w:after="120" w:line="360" w:lineRule="auto"/>
        <w:jc w:val="both"/>
        <w:rPr>
          <w:sz w:val="24"/>
          <w:szCs w:val="24"/>
          <w:lang w:val="pt-PT"/>
        </w:rPr>
      </w:pPr>
      <w:r w:rsidRPr="0085413C">
        <w:rPr>
          <w:sz w:val="24"/>
          <w:szCs w:val="24"/>
          <w:lang w:val="pt-PT"/>
        </w:rPr>
        <w:t>O cliente vê os produtos que quer comprar</w:t>
      </w:r>
      <w:r w:rsidR="006318CE" w:rsidRPr="0085413C">
        <w:rPr>
          <w:sz w:val="24"/>
          <w:szCs w:val="24"/>
          <w:lang w:val="pt-PT"/>
        </w:rPr>
        <w:t>;</w:t>
      </w:r>
    </w:p>
    <w:p w14:paraId="09924DCA" w14:textId="75993A81" w:rsidR="527EC6E4" w:rsidRPr="0085413C" w:rsidRDefault="527EC6E4" w:rsidP="006D5C61">
      <w:pPr>
        <w:pStyle w:val="PargrafodaLista"/>
        <w:numPr>
          <w:ilvl w:val="0"/>
          <w:numId w:val="26"/>
        </w:numPr>
        <w:spacing w:before="120" w:after="120" w:line="360" w:lineRule="auto"/>
        <w:jc w:val="both"/>
        <w:rPr>
          <w:sz w:val="24"/>
          <w:szCs w:val="24"/>
          <w:lang w:val="pt-PT"/>
        </w:rPr>
      </w:pPr>
      <w:r w:rsidRPr="0085413C">
        <w:rPr>
          <w:sz w:val="24"/>
          <w:szCs w:val="24"/>
          <w:lang w:val="pt-PT"/>
        </w:rPr>
        <w:t>O cliente coloca os produtos no carrinho</w:t>
      </w:r>
      <w:r w:rsidR="001B4A0A" w:rsidRPr="0085413C">
        <w:rPr>
          <w:sz w:val="24"/>
          <w:szCs w:val="24"/>
          <w:lang w:val="pt-PT"/>
        </w:rPr>
        <w:t>;</w:t>
      </w:r>
    </w:p>
    <w:p w14:paraId="3283FF08" w14:textId="66CDA7BA" w:rsidR="527EC6E4" w:rsidRPr="0085413C" w:rsidRDefault="527EC6E4" w:rsidP="006D5C61">
      <w:pPr>
        <w:pStyle w:val="PargrafodaLista"/>
        <w:numPr>
          <w:ilvl w:val="0"/>
          <w:numId w:val="26"/>
        </w:numPr>
        <w:spacing w:before="120" w:after="120" w:line="360" w:lineRule="auto"/>
        <w:jc w:val="both"/>
        <w:rPr>
          <w:sz w:val="24"/>
          <w:szCs w:val="24"/>
          <w:lang w:val="pt-PT"/>
        </w:rPr>
      </w:pPr>
      <w:r w:rsidRPr="0085413C">
        <w:rPr>
          <w:sz w:val="24"/>
          <w:szCs w:val="24"/>
          <w:lang w:val="pt-PT"/>
        </w:rPr>
        <w:t>O cliente paga os produtos</w:t>
      </w:r>
      <w:r w:rsidR="004E376B" w:rsidRPr="0085413C">
        <w:rPr>
          <w:sz w:val="24"/>
          <w:szCs w:val="24"/>
          <w:lang w:val="pt-PT"/>
        </w:rPr>
        <w:t>;</w:t>
      </w:r>
    </w:p>
    <w:p w14:paraId="4541A35B" w14:textId="66CDA7BA" w:rsidR="004E376B" w:rsidRPr="0085413C" w:rsidRDefault="004E376B" w:rsidP="006D5C61">
      <w:pPr>
        <w:pStyle w:val="PargrafodaLista"/>
        <w:numPr>
          <w:ilvl w:val="0"/>
          <w:numId w:val="26"/>
        </w:numPr>
        <w:spacing w:before="120" w:after="120" w:line="360" w:lineRule="auto"/>
        <w:jc w:val="both"/>
        <w:rPr>
          <w:sz w:val="24"/>
          <w:szCs w:val="24"/>
          <w:lang w:val="pt-PT"/>
        </w:rPr>
      </w:pPr>
      <w:r w:rsidRPr="0085413C">
        <w:rPr>
          <w:sz w:val="24"/>
          <w:szCs w:val="24"/>
          <w:lang w:val="pt-PT"/>
        </w:rPr>
        <w:t>A empresa específica prepara os seus produtos;</w:t>
      </w:r>
    </w:p>
    <w:p w14:paraId="1B2EF1DF" w14:textId="66CDA7BA" w:rsidR="004E376B" w:rsidRPr="0085413C" w:rsidRDefault="004E376B" w:rsidP="006D5C61">
      <w:pPr>
        <w:pStyle w:val="PargrafodaLista"/>
        <w:numPr>
          <w:ilvl w:val="0"/>
          <w:numId w:val="26"/>
        </w:numPr>
        <w:spacing w:before="120" w:after="120" w:line="360" w:lineRule="auto"/>
        <w:jc w:val="both"/>
        <w:rPr>
          <w:sz w:val="24"/>
          <w:szCs w:val="24"/>
          <w:lang w:val="pt-PT"/>
        </w:rPr>
      </w:pPr>
      <w:r w:rsidRPr="0085413C">
        <w:rPr>
          <w:sz w:val="24"/>
          <w:szCs w:val="24"/>
          <w:lang w:val="pt-PT"/>
        </w:rPr>
        <w:t>Após todos os produtos sejam preparados são enviados em conjunto.</w:t>
      </w:r>
    </w:p>
    <w:p w14:paraId="7DE13727" w14:textId="77777777" w:rsidR="001B4A0A" w:rsidRPr="0085413C" w:rsidRDefault="001B4A0A" w:rsidP="001B4A0A">
      <w:pPr>
        <w:spacing w:before="120" w:after="120" w:line="360" w:lineRule="auto"/>
        <w:jc w:val="both"/>
        <w:rPr>
          <w:sz w:val="24"/>
          <w:szCs w:val="24"/>
          <w:lang w:val="pt-PT"/>
        </w:rPr>
      </w:pPr>
    </w:p>
    <w:p w14:paraId="3571F8A9" w14:textId="7D18594D" w:rsidR="30CA4C90" w:rsidRPr="0085413C" w:rsidRDefault="006D5C61" w:rsidP="00FF36D5">
      <w:pPr>
        <w:spacing w:before="120" w:after="120" w:line="360" w:lineRule="auto"/>
        <w:jc w:val="both"/>
        <w:rPr>
          <w:b/>
          <w:bCs/>
          <w:sz w:val="24"/>
          <w:szCs w:val="24"/>
          <w:lang w:val="pt-PT"/>
        </w:rPr>
      </w:pPr>
      <w:r w:rsidRPr="0085413C">
        <w:rPr>
          <w:b/>
          <w:bCs/>
          <w:sz w:val="24"/>
          <w:szCs w:val="24"/>
          <w:lang w:val="pt-PT"/>
        </w:rPr>
        <w:t>Requisitos não funcionais</w:t>
      </w:r>
      <w:r w:rsidR="001B4A0A" w:rsidRPr="0085413C">
        <w:rPr>
          <w:b/>
          <w:bCs/>
          <w:sz w:val="24"/>
          <w:szCs w:val="24"/>
          <w:lang w:val="pt-PT"/>
        </w:rPr>
        <w:t xml:space="preserve"> implementados</w:t>
      </w:r>
      <w:r w:rsidRPr="0085413C">
        <w:rPr>
          <w:b/>
          <w:bCs/>
          <w:sz w:val="24"/>
          <w:szCs w:val="24"/>
          <w:lang w:val="pt-PT"/>
        </w:rPr>
        <w:t>:</w:t>
      </w:r>
    </w:p>
    <w:p w14:paraId="1829A8D4" w14:textId="2A540C88" w:rsidR="30CA4C90" w:rsidRPr="0085413C" w:rsidRDefault="00BA6309" w:rsidP="789821BD">
      <w:pPr>
        <w:pStyle w:val="PargrafodaLista"/>
        <w:numPr>
          <w:ilvl w:val="0"/>
          <w:numId w:val="25"/>
        </w:numPr>
        <w:spacing w:before="120" w:after="120" w:line="360" w:lineRule="auto"/>
        <w:jc w:val="both"/>
        <w:rPr>
          <w:rFonts w:eastAsia="Garamond"/>
          <w:sz w:val="24"/>
          <w:szCs w:val="24"/>
          <w:lang w:val="pt-PT"/>
        </w:rPr>
      </w:pPr>
      <w:r w:rsidRPr="0085413C">
        <w:rPr>
          <w:sz w:val="24"/>
          <w:szCs w:val="24"/>
          <w:lang w:val="pt-PT"/>
        </w:rPr>
        <w:t>Segurança dos dados do utilizador</w:t>
      </w:r>
      <w:r w:rsidR="001B4A0A" w:rsidRPr="0085413C">
        <w:rPr>
          <w:sz w:val="24"/>
          <w:szCs w:val="24"/>
          <w:lang w:val="pt-PT"/>
        </w:rPr>
        <w:t>;</w:t>
      </w:r>
    </w:p>
    <w:p w14:paraId="0F3F1822" w14:textId="575EDC77" w:rsidR="30CA4C90" w:rsidRPr="0085413C" w:rsidRDefault="00BA6309" w:rsidP="789821BD">
      <w:pPr>
        <w:pStyle w:val="PargrafodaLista"/>
        <w:numPr>
          <w:ilvl w:val="0"/>
          <w:numId w:val="25"/>
        </w:numPr>
        <w:spacing w:before="120" w:after="120" w:line="360" w:lineRule="auto"/>
        <w:jc w:val="both"/>
        <w:rPr>
          <w:rFonts w:eastAsia="Garamond"/>
          <w:sz w:val="24"/>
          <w:szCs w:val="24"/>
          <w:lang w:val="pt-PT"/>
        </w:rPr>
      </w:pPr>
      <w:r w:rsidRPr="0085413C">
        <w:rPr>
          <w:sz w:val="24"/>
          <w:szCs w:val="24"/>
          <w:lang w:val="pt-PT"/>
        </w:rPr>
        <w:t>Usabilidade da aplicação e facilidade de uso</w:t>
      </w:r>
      <w:r w:rsidR="001B4A0A" w:rsidRPr="0085413C">
        <w:rPr>
          <w:sz w:val="24"/>
          <w:szCs w:val="24"/>
          <w:lang w:val="pt-PT"/>
        </w:rPr>
        <w:t>;</w:t>
      </w:r>
    </w:p>
    <w:p w14:paraId="0ED4DA0E" w14:textId="3F70DEEA" w:rsidR="30CA4C90" w:rsidRPr="0085413C" w:rsidRDefault="00BA6309" w:rsidP="789821BD">
      <w:pPr>
        <w:pStyle w:val="PargrafodaLista"/>
        <w:numPr>
          <w:ilvl w:val="0"/>
          <w:numId w:val="25"/>
        </w:numPr>
        <w:spacing w:before="120" w:after="120" w:line="360" w:lineRule="auto"/>
        <w:jc w:val="both"/>
        <w:rPr>
          <w:rFonts w:eastAsia="Garamond"/>
          <w:sz w:val="24"/>
          <w:szCs w:val="24"/>
          <w:lang w:val="pt-PT"/>
        </w:rPr>
      </w:pPr>
      <w:r w:rsidRPr="0085413C">
        <w:rPr>
          <w:sz w:val="24"/>
          <w:szCs w:val="24"/>
          <w:lang w:val="pt-PT"/>
        </w:rPr>
        <w:t xml:space="preserve">Desempenho de acesso aos </w:t>
      </w:r>
      <w:r w:rsidR="001B4A0A" w:rsidRPr="0085413C">
        <w:rPr>
          <w:sz w:val="24"/>
          <w:szCs w:val="24"/>
          <w:lang w:val="pt-PT"/>
        </w:rPr>
        <w:t xml:space="preserve">elementos </w:t>
      </w:r>
      <w:r w:rsidR="001B4A0A" w:rsidRPr="00657A33">
        <w:rPr>
          <w:i/>
          <w:iCs/>
          <w:sz w:val="24"/>
          <w:szCs w:val="24"/>
          <w:lang w:val="pt-PT"/>
        </w:rPr>
        <w:t>web</w:t>
      </w:r>
      <w:r w:rsidR="001B4A0A" w:rsidRPr="0085413C">
        <w:rPr>
          <w:sz w:val="24"/>
          <w:szCs w:val="24"/>
          <w:lang w:val="pt-PT"/>
        </w:rPr>
        <w:t xml:space="preserve"> e da aplicação</w:t>
      </w:r>
      <w:r w:rsidR="00A80239" w:rsidRPr="0085413C">
        <w:rPr>
          <w:sz w:val="24"/>
          <w:szCs w:val="24"/>
          <w:lang w:val="pt-PT"/>
        </w:rPr>
        <w:t xml:space="preserve"> móvel</w:t>
      </w:r>
      <w:r w:rsidR="001B4A0A" w:rsidRPr="0085413C">
        <w:rPr>
          <w:sz w:val="24"/>
          <w:szCs w:val="24"/>
          <w:lang w:val="pt-PT"/>
        </w:rPr>
        <w:t>;</w:t>
      </w:r>
    </w:p>
    <w:p w14:paraId="747B187B" w14:textId="41993455" w:rsidR="37D94A37" w:rsidRPr="00126456" w:rsidRDefault="001B4A0A" w:rsidP="37D94A37">
      <w:pPr>
        <w:pStyle w:val="PargrafodaLista"/>
        <w:numPr>
          <w:ilvl w:val="0"/>
          <w:numId w:val="25"/>
        </w:numPr>
        <w:spacing w:before="120" w:after="120" w:line="360" w:lineRule="auto"/>
        <w:jc w:val="both"/>
        <w:rPr>
          <w:rFonts w:eastAsia="Garamond"/>
          <w:sz w:val="24"/>
          <w:szCs w:val="24"/>
          <w:lang w:val="pt-PT"/>
        </w:rPr>
      </w:pPr>
      <w:r w:rsidRPr="0085413C">
        <w:rPr>
          <w:sz w:val="24"/>
          <w:szCs w:val="24"/>
          <w:lang w:val="pt-PT"/>
        </w:rPr>
        <w:t>Capacidade de implementar novas funções no futuro.</w:t>
      </w:r>
    </w:p>
    <w:p w14:paraId="4BCB2A0C" w14:textId="7346E0FD" w:rsidR="568DD696" w:rsidRPr="00126456" w:rsidRDefault="568DD696" w:rsidP="047F6507">
      <w:pPr>
        <w:spacing w:before="120" w:after="120" w:line="360" w:lineRule="auto"/>
        <w:jc w:val="both"/>
        <w:rPr>
          <w:b/>
          <w:sz w:val="24"/>
          <w:szCs w:val="24"/>
          <w:lang w:val="pt-PT"/>
        </w:rPr>
      </w:pPr>
      <w:r w:rsidRPr="00126456">
        <w:rPr>
          <w:b/>
          <w:sz w:val="24"/>
          <w:szCs w:val="24"/>
          <w:lang w:val="pt-PT"/>
        </w:rPr>
        <w:lastRenderedPageBreak/>
        <w:t xml:space="preserve">Requisitos </w:t>
      </w:r>
      <w:r w:rsidR="00126456">
        <w:rPr>
          <w:b/>
          <w:sz w:val="24"/>
          <w:szCs w:val="24"/>
          <w:lang w:val="pt-PT"/>
        </w:rPr>
        <w:t xml:space="preserve">funcionais </w:t>
      </w:r>
      <w:r w:rsidRPr="00126456">
        <w:rPr>
          <w:b/>
          <w:sz w:val="24"/>
          <w:szCs w:val="24"/>
          <w:lang w:val="pt-PT"/>
        </w:rPr>
        <w:t>não implementados</w:t>
      </w:r>
    </w:p>
    <w:p w14:paraId="2FA2C227" w14:textId="0D73F6E4" w:rsidR="37D94A37" w:rsidRPr="00126456" w:rsidRDefault="568DD696" w:rsidP="37D94A37">
      <w:pPr>
        <w:spacing w:before="120" w:after="120" w:line="360" w:lineRule="auto"/>
        <w:jc w:val="both"/>
        <w:rPr>
          <w:color w:val="000000"/>
          <w:sz w:val="24"/>
          <w:lang w:val="pt-PT"/>
        </w:rPr>
      </w:pPr>
      <w:r w:rsidRPr="70F429C3">
        <w:rPr>
          <w:color w:val="000000" w:themeColor="text1"/>
          <w:sz w:val="24"/>
          <w:szCs w:val="24"/>
          <w:lang w:val="pt-PT"/>
        </w:rPr>
        <w:t xml:space="preserve">Os requisitos que inicialmente </w:t>
      </w:r>
      <w:r w:rsidR="3AFA7903" w:rsidRPr="70F429C3">
        <w:rPr>
          <w:color w:val="000000" w:themeColor="text1"/>
          <w:sz w:val="24"/>
          <w:szCs w:val="24"/>
          <w:lang w:val="pt-PT"/>
        </w:rPr>
        <w:t>definimos,</w:t>
      </w:r>
      <w:r w:rsidR="6068FE18" w:rsidRPr="70F429C3">
        <w:rPr>
          <w:color w:val="000000" w:themeColor="text1"/>
          <w:sz w:val="24"/>
          <w:szCs w:val="24"/>
          <w:lang w:val="pt-PT"/>
        </w:rPr>
        <w:t xml:space="preserve"> mas não foram implementados</w:t>
      </w:r>
      <w:r w:rsidR="4611D127" w:rsidRPr="70F429C3">
        <w:rPr>
          <w:color w:val="000000" w:themeColor="text1"/>
          <w:sz w:val="24"/>
          <w:szCs w:val="24"/>
          <w:lang w:val="pt-PT"/>
        </w:rPr>
        <w:t xml:space="preserve"> por constrangimentos de tempo, </w:t>
      </w:r>
      <w:r w:rsidR="6068FE18" w:rsidRPr="70F429C3">
        <w:rPr>
          <w:color w:val="000000" w:themeColor="text1"/>
          <w:sz w:val="24"/>
          <w:szCs w:val="24"/>
          <w:lang w:val="pt-PT"/>
        </w:rPr>
        <w:t>são</w:t>
      </w:r>
      <w:r w:rsidR="63952CBD" w:rsidRPr="70F429C3">
        <w:rPr>
          <w:color w:val="000000" w:themeColor="text1"/>
          <w:sz w:val="24"/>
          <w:szCs w:val="24"/>
          <w:lang w:val="pt-PT"/>
        </w:rPr>
        <w:t xml:space="preserve"> </w:t>
      </w:r>
      <w:r w:rsidR="70423B51" w:rsidRPr="70F429C3">
        <w:rPr>
          <w:color w:val="000000" w:themeColor="text1"/>
          <w:sz w:val="24"/>
          <w:szCs w:val="24"/>
          <w:lang w:val="pt-PT"/>
        </w:rPr>
        <w:t xml:space="preserve">o pagamento por referências e o envio de faturas por </w:t>
      </w:r>
      <w:r w:rsidR="70423B51" w:rsidRPr="70F429C3">
        <w:rPr>
          <w:i/>
          <w:color w:val="000000" w:themeColor="text1"/>
          <w:sz w:val="24"/>
          <w:szCs w:val="24"/>
          <w:lang w:val="pt-PT"/>
        </w:rPr>
        <w:t>email</w:t>
      </w:r>
      <w:r w:rsidR="00126456" w:rsidRPr="70F429C3">
        <w:rPr>
          <w:color w:val="000000" w:themeColor="text1"/>
          <w:sz w:val="24"/>
          <w:szCs w:val="24"/>
          <w:lang w:val="pt-PT"/>
        </w:rPr>
        <w:t xml:space="preserve"> e também o envio de verificação de registo por </w:t>
      </w:r>
      <w:r w:rsidR="00126456" w:rsidRPr="70F429C3">
        <w:rPr>
          <w:i/>
          <w:color w:val="000000" w:themeColor="text1"/>
          <w:sz w:val="24"/>
          <w:szCs w:val="24"/>
          <w:lang w:val="pt-PT"/>
        </w:rPr>
        <w:t>email</w:t>
      </w:r>
      <w:r w:rsidR="00126456" w:rsidRPr="70F429C3">
        <w:rPr>
          <w:color w:val="000000" w:themeColor="text1"/>
          <w:sz w:val="24"/>
          <w:szCs w:val="24"/>
          <w:lang w:val="pt-PT"/>
        </w:rPr>
        <w:t>.</w:t>
      </w:r>
    </w:p>
    <w:p w14:paraId="0A44FE71" w14:textId="3B1F70E8" w:rsidR="6A1ECA73" w:rsidRDefault="6A1ECA73" w:rsidP="6A1ECA73">
      <w:pPr>
        <w:spacing w:before="120" w:after="120" w:line="360" w:lineRule="auto"/>
        <w:jc w:val="both"/>
        <w:rPr>
          <w:lang w:val="pt-PT"/>
        </w:rPr>
      </w:pPr>
    </w:p>
    <w:p w14:paraId="238601FE" w14:textId="77777777" w:rsidR="000B20AA" w:rsidRDefault="000B20AA" w:rsidP="00B37F9E">
      <w:pPr>
        <w:spacing w:before="120" w:after="120" w:line="360" w:lineRule="auto"/>
        <w:jc w:val="both"/>
        <w:rPr>
          <w:color w:val="000000"/>
          <w:sz w:val="24"/>
          <w:lang w:val="pt-PT"/>
        </w:rPr>
      </w:pPr>
      <w:r>
        <w:rPr>
          <w:color w:val="000000"/>
          <w:sz w:val="24"/>
          <w:lang w:val="pt-PT"/>
        </w:rPr>
        <w:br w:type="page"/>
      </w:r>
    </w:p>
    <w:p w14:paraId="6A5EA9A2" w14:textId="77777777" w:rsidR="000B20AA" w:rsidRDefault="000B20AA" w:rsidP="005454E5">
      <w:pPr>
        <w:pStyle w:val="Ttulo1"/>
        <w:numPr>
          <w:ilvl w:val="0"/>
          <w:numId w:val="9"/>
        </w:numPr>
      </w:pPr>
      <w:bookmarkStart w:id="12" w:name="_Toc64318242"/>
      <w:r>
        <w:lastRenderedPageBreak/>
        <w:t>Desenho</w:t>
      </w:r>
      <w:bookmarkEnd w:id="12"/>
    </w:p>
    <w:p w14:paraId="10BC530B" w14:textId="3A770BFA" w:rsidR="76FF05C8" w:rsidRDefault="76FF05C8" w:rsidP="76FF05C8">
      <w:pPr>
        <w:spacing w:before="120" w:after="120" w:line="360" w:lineRule="auto"/>
        <w:jc w:val="both"/>
        <w:rPr>
          <w:color w:val="000000" w:themeColor="text1"/>
          <w:sz w:val="24"/>
          <w:szCs w:val="24"/>
          <w:lang w:val="pt-PT"/>
        </w:rPr>
      </w:pPr>
    </w:p>
    <w:p w14:paraId="201CD75D" w14:textId="65F5D1D9" w:rsidR="3C5F3AFD" w:rsidRPr="007D3FE0" w:rsidRDefault="3C5F3AFD" w:rsidP="76FF05C8">
      <w:pPr>
        <w:spacing w:before="120" w:after="120" w:line="360" w:lineRule="auto"/>
        <w:jc w:val="both"/>
        <w:rPr>
          <w:b/>
          <w:bCs/>
          <w:color w:val="000000" w:themeColor="text1"/>
          <w:sz w:val="24"/>
          <w:szCs w:val="24"/>
          <w:lang w:val="pt-PT"/>
        </w:rPr>
      </w:pPr>
      <w:r w:rsidRPr="007D3FE0">
        <w:rPr>
          <w:b/>
          <w:bCs/>
          <w:color w:val="000000" w:themeColor="text1"/>
          <w:sz w:val="24"/>
          <w:szCs w:val="24"/>
          <w:lang w:val="pt-PT"/>
        </w:rPr>
        <w:t>Protótipos</w:t>
      </w:r>
      <w:r w:rsidR="1B084EE1" w:rsidRPr="007D3FE0">
        <w:rPr>
          <w:b/>
          <w:bCs/>
          <w:color w:val="000000" w:themeColor="text1"/>
          <w:sz w:val="24"/>
          <w:szCs w:val="24"/>
          <w:lang w:val="pt-PT"/>
        </w:rPr>
        <w:t xml:space="preserve"> (</w:t>
      </w:r>
      <w:proofErr w:type="spellStart"/>
      <w:r w:rsidR="1B084EE1" w:rsidRPr="008D0BB9">
        <w:rPr>
          <w:b/>
          <w:bCs/>
          <w:i/>
          <w:iCs/>
          <w:color w:val="000000" w:themeColor="text1"/>
          <w:sz w:val="24"/>
          <w:szCs w:val="24"/>
          <w:lang w:val="pt-PT"/>
        </w:rPr>
        <w:t>wireframes</w:t>
      </w:r>
      <w:proofErr w:type="spellEnd"/>
      <w:r w:rsidR="1B084EE1" w:rsidRPr="007D3FE0">
        <w:rPr>
          <w:b/>
          <w:bCs/>
          <w:color w:val="000000" w:themeColor="text1"/>
          <w:sz w:val="24"/>
          <w:szCs w:val="24"/>
          <w:lang w:val="pt-PT"/>
        </w:rPr>
        <w:t>)</w:t>
      </w:r>
    </w:p>
    <w:p w14:paraId="1D54A448" w14:textId="08533CF8" w:rsidR="002D6781" w:rsidRPr="00AA49D7" w:rsidRDefault="00F4227E" w:rsidP="00AA49D7">
      <w:pPr>
        <w:spacing w:before="120" w:after="120" w:line="360" w:lineRule="auto"/>
        <w:jc w:val="both"/>
        <w:rPr>
          <w:color w:val="000000"/>
          <w:sz w:val="24"/>
          <w:lang w:val="pt-PT"/>
        </w:rPr>
      </w:pPr>
      <w:r w:rsidRPr="00AA49D7">
        <w:rPr>
          <w:color w:val="000000"/>
          <w:sz w:val="24"/>
          <w:lang w:val="pt-PT"/>
        </w:rPr>
        <w:t xml:space="preserve">No projeto desenvolvemos vários protótipos de modo a ter uma ideia do que queríamos para o nosso </w:t>
      </w:r>
      <w:r w:rsidRPr="0011568C">
        <w:rPr>
          <w:i/>
          <w:iCs/>
          <w:color w:val="000000"/>
          <w:sz w:val="24"/>
          <w:lang w:val="pt-PT"/>
        </w:rPr>
        <w:t>website</w:t>
      </w:r>
      <w:r w:rsidRPr="00AA49D7">
        <w:rPr>
          <w:color w:val="000000"/>
          <w:sz w:val="24"/>
          <w:lang w:val="pt-PT"/>
        </w:rPr>
        <w:t xml:space="preserve">. </w:t>
      </w:r>
    </w:p>
    <w:p w14:paraId="3764A70D" w14:textId="58DCD9FC" w:rsidR="00622348" w:rsidRPr="00AA49D7" w:rsidRDefault="00E43A2E" w:rsidP="00AA49D7">
      <w:pPr>
        <w:spacing w:before="120" w:after="120" w:line="360" w:lineRule="auto"/>
        <w:jc w:val="both"/>
        <w:rPr>
          <w:color w:val="000000"/>
          <w:sz w:val="24"/>
          <w:lang w:val="pt-PT"/>
        </w:rPr>
      </w:pPr>
      <w:r w:rsidRPr="00AA49D7">
        <w:rPr>
          <w:color w:val="000000"/>
          <w:sz w:val="24"/>
          <w:lang w:val="pt-PT"/>
        </w:rPr>
        <w:t xml:space="preserve">Nos protótipos que iremos demonstrar, </w:t>
      </w:r>
      <w:r w:rsidR="4FF6FB3B" w:rsidRPr="00AA49D7">
        <w:rPr>
          <w:color w:val="000000"/>
          <w:sz w:val="24"/>
          <w:lang w:val="pt-PT"/>
        </w:rPr>
        <w:t>temos representado</w:t>
      </w:r>
      <w:r w:rsidRPr="00AA49D7">
        <w:rPr>
          <w:color w:val="000000"/>
          <w:sz w:val="24"/>
          <w:lang w:val="pt-PT"/>
        </w:rPr>
        <w:t>s</w:t>
      </w:r>
      <w:r w:rsidR="4FF6FB3B" w:rsidRPr="00AA49D7">
        <w:rPr>
          <w:color w:val="000000"/>
          <w:sz w:val="24"/>
          <w:lang w:val="pt-PT"/>
        </w:rPr>
        <w:t xml:space="preserve"> </w:t>
      </w:r>
      <w:r w:rsidRPr="00AA49D7">
        <w:rPr>
          <w:color w:val="000000"/>
          <w:sz w:val="24"/>
          <w:lang w:val="pt-PT"/>
        </w:rPr>
        <w:t>a página inicial</w:t>
      </w:r>
      <w:r w:rsidR="4FF6FB3B" w:rsidRPr="00AA49D7">
        <w:rPr>
          <w:color w:val="000000"/>
          <w:sz w:val="24"/>
          <w:lang w:val="pt-PT"/>
        </w:rPr>
        <w:t xml:space="preserve">, </w:t>
      </w:r>
      <w:r w:rsidRPr="00AA49D7">
        <w:rPr>
          <w:color w:val="000000"/>
          <w:sz w:val="24"/>
          <w:lang w:val="pt-PT"/>
        </w:rPr>
        <w:t>os produtos</w:t>
      </w:r>
      <w:r w:rsidR="4FF6FB3B" w:rsidRPr="00AA49D7">
        <w:rPr>
          <w:color w:val="000000"/>
          <w:sz w:val="24"/>
          <w:lang w:val="pt-PT"/>
        </w:rPr>
        <w:t xml:space="preserve">, </w:t>
      </w:r>
      <w:r w:rsidRPr="00AA49D7">
        <w:rPr>
          <w:color w:val="000000"/>
          <w:sz w:val="24"/>
          <w:lang w:val="pt-PT"/>
        </w:rPr>
        <w:t>os detalhes destes mesmos</w:t>
      </w:r>
      <w:r w:rsidR="43CC69B3" w:rsidRPr="00AA49D7">
        <w:rPr>
          <w:color w:val="000000"/>
          <w:sz w:val="24"/>
          <w:lang w:val="pt-PT"/>
        </w:rPr>
        <w:t xml:space="preserve">, o carrinho e o histórico. </w:t>
      </w:r>
      <w:r w:rsidR="002D7C78">
        <w:rPr>
          <w:color w:val="000000"/>
          <w:sz w:val="24"/>
          <w:lang w:val="pt-PT"/>
        </w:rPr>
        <w:t>Na aplicação</w:t>
      </w:r>
      <w:r w:rsidR="43CC69B3" w:rsidRPr="00AA49D7">
        <w:rPr>
          <w:color w:val="000000"/>
          <w:sz w:val="24"/>
          <w:lang w:val="pt-PT"/>
        </w:rPr>
        <w:t xml:space="preserve"> t</w:t>
      </w:r>
      <w:r w:rsidR="00861072" w:rsidRPr="00AA49D7">
        <w:rPr>
          <w:color w:val="000000"/>
          <w:sz w:val="24"/>
          <w:lang w:val="pt-PT"/>
        </w:rPr>
        <w:t xml:space="preserve">emos </w:t>
      </w:r>
      <w:r w:rsidR="43CC69B3" w:rsidRPr="00AA49D7">
        <w:rPr>
          <w:color w:val="000000"/>
          <w:sz w:val="24"/>
          <w:lang w:val="pt-PT"/>
        </w:rPr>
        <w:t xml:space="preserve">representado </w:t>
      </w:r>
      <w:r w:rsidR="001D5CFA" w:rsidRPr="00AA49D7">
        <w:rPr>
          <w:color w:val="000000"/>
          <w:sz w:val="24"/>
          <w:lang w:val="pt-PT"/>
        </w:rPr>
        <w:t>o fragmento</w:t>
      </w:r>
      <w:r w:rsidR="43CC69B3" w:rsidRPr="00AA49D7">
        <w:rPr>
          <w:color w:val="000000"/>
          <w:sz w:val="24"/>
          <w:lang w:val="pt-PT"/>
        </w:rPr>
        <w:t xml:space="preserve"> de produtos, a </w:t>
      </w:r>
      <w:r w:rsidR="00B756FA" w:rsidRPr="00AA49D7">
        <w:rPr>
          <w:color w:val="000000"/>
          <w:sz w:val="24"/>
          <w:lang w:val="pt-PT"/>
        </w:rPr>
        <w:t xml:space="preserve">atividade </w:t>
      </w:r>
      <w:r w:rsidR="43CC69B3" w:rsidRPr="00AA49D7">
        <w:rPr>
          <w:color w:val="000000"/>
          <w:sz w:val="24"/>
          <w:lang w:val="pt-PT"/>
        </w:rPr>
        <w:t xml:space="preserve">de detalhes </w:t>
      </w:r>
      <w:r w:rsidR="761D9F82" w:rsidRPr="00AA49D7">
        <w:rPr>
          <w:color w:val="000000"/>
          <w:sz w:val="24"/>
          <w:lang w:val="pt-PT"/>
        </w:rPr>
        <w:t xml:space="preserve">de produtos e o carrinho. </w:t>
      </w:r>
      <w:r w:rsidR="00622348" w:rsidRPr="00AA49D7">
        <w:rPr>
          <w:color w:val="000000"/>
          <w:sz w:val="24"/>
          <w:lang w:val="pt-PT"/>
        </w:rPr>
        <w:t>De seguida iremos explicar</w:t>
      </w:r>
      <w:r w:rsidR="00CC59A6" w:rsidRPr="00AA49D7">
        <w:rPr>
          <w:color w:val="000000"/>
          <w:sz w:val="24"/>
          <w:lang w:val="pt-PT"/>
        </w:rPr>
        <w:t xml:space="preserve"> o que cada </w:t>
      </w:r>
      <w:proofErr w:type="spellStart"/>
      <w:r w:rsidR="008D0BB9" w:rsidRPr="002D7C78">
        <w:rPr>
          <w:i/>
          <w:iCs/>
          <w:color w:val="000000"/>
          <w:sz w:val="24"/>
          <w:lang w:val="pt-PT"/>
        </w:rPr>
        <w:t>wireframe</w:t>
      </w:r>
      <w:proofErr w:type="spellEnd"/>
      <w:r w:rsidR="008D0BB9" w:rsidRPr="00AA49D7">
        <w:rPr>
          <w:color w:val="000000"/>
          <w:sz w:val="24"/>
          <w:lang w:val="pt-PT"/>
        </w:rPr>
        <w:t xml:space="preserve"> representa e as suas funcionalidades.</w:t>
      </w:r>
    </w:p>
    <w:p w14:paraId="3338F275" w14:textId="2F0DCAF0" w:rsidR="1FFF33D6" w:rsidRPr="00AA49D7" w:rsidRDefault="00B53D90" w:rsidP="00AA49D7">
      <w:pPr>
        <w:spacing w:before="120" w:after="120" w:line="360" w:lineRule="auto"/>
        <w:jc w:val="both"/>
        <w:rPr>
          <w:color w:val="000000"/>
          <w:sz w:val="24"/>
          <w:lang w:val="pt-PT"/>
        </w:rPr>
      </w:pPr>
      <w:r>
        <w:rPr>
          <w:noProof/>
        </w:rPr>
        <mc:AlternateContent>
          <mc:Choice Requires="wps">
            <w:drawing>
              <wp:anchor distT="0" distB="0" distL="114300" distR="114300" simplePos="0" relativeHeight="251657216" behindDoc="1" locked="0" layoutInCell="1" allowOverlap="1" wp14:anchorId="3F2F210B" wp14:editId="08FADFDB">
                <wp:simplePos x="0" y="0"/>
                <wp:positionH relativeFrom="column">
                  <wp:posOffset>1383030</wp:posOffset>
                </wp:positionH>
                <wp:positionV relativeFrom="paragraph">
                  <wp:posOffset>5770880</wp:posOffset>
                </wp:positionV>
                <wp:extent cx="2907030" cy="635"/>
                <wp:effectExtent l="0" t="0" r="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2907030" cy="635"/>
                        </a:xfrm>
                        <a:prstGeom prst="rect">
                          <a:avLst/>
                        </a:prstGeom>
                        <a:solidFill>
                          <a:prstClr val="white"/>
                        </a:solidFill>
                        <a:ln>
                          <a:noFill/>
                        </a:ln>
                      </wps:spPr>
                      <wps:txbx>
                        <w:txbxContent>
                          <w:p w14:paraId="15D71D4E" w14:textId="48F954C9" w:rsidR="00093523" w:rsidRPr="00CB4753" w:rsidRDefault="00093523" w:rsidP="00B53D90">
                            <w:pPr>
                              <w:pStyle w:val="Legenda"/>
                              <w:rPr>
                                <w:noProof/>
                              </w:rPr>
                            </w:pPr>
                            <w:r>
                              <w:rPr>
                                <w:noProof/>
                              </w:rPr>
                              <w:fldChar w:fldCharType="begin"/>
                            </w:r>
                            <w:r>
                              <w:rPr>
                                <w:noProof/>
                              </w:rPr>
                              <w:instrText xml:space="preserve"> SEQ Figure \* ARABIC </w:instrText>
                            </w:r>
                            <w:r>
                              <w:rPr>
                                <w:noProof/>
                              </w:rPr>
                              <w:fldChar w:fldCharType="separate"/>
                            </w:r>
                            <w:bookmarkStart w:id="13" w:name="_Toc64317964"/>
                            <w:r w:rsidR="00D76DE3">
                              <w:rPr>
                                <w:noProof/>
                              </w:rPr>
                              <w:t>4</w:t>
                            </w:r>
                            <w:r>
                              <w:rPr>
                                <w:noProof/>
                              </w:rPr>
                              <w:fldChar w:fldCharType="end"/>
                            </w:r>
                            <w:r>
                              <w:t xml:space="preserve"> -</w:t>
                            </w:r>
                            <w:r>
                              <w:t xml:space="preserve">Página inicial do </w:t>
                            </w:r>
                            <w:r>
                              <w:t>website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F210B" id="Caixa de texto 14" o:spid="_x0000_s1029" type="#_x0000_t202" style="position:absolute;left:0;text-align:left;margin-left:108.9pt;margin-top:454.4pt;width:228.9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" stroked="f">
                <v:textbox style="mso-fit-shape-to-text:t" inset="0,0,0,0">
                  <w:txbxContent>
                    <w:p w14:paraId="15D71D4E" w14:textId="48F954C9" w:rsidR="00093523" w:rsidRPr="00CB4753" w:rsidRDefault="00093523" w:rsidP="00B53D90">
                      <w:pPr>
                        <w:pStyle w:val="Legenda"/>
                        <w:rPr>
                          <w:noProof/>
                        </w:rPr>
                      </w:pPr>
                      <w:r>
                        <w:rPr>
                          <w:noProof/>
                        </w:rPr>
                        <w:fldChar w:fldCharType="begin"/>
                      </w:r>
                      <w:r>
                        <w:rPr>
                          <w:noProof/>
                        </w:rPr>
                        <w:instrText xml:space="preserve"> SEQ Figure \* ARABIC </w:instrText>
                      </w:r>
                      <w:r>
                        <w:rPr>
                          <w:noProof/>
                        </w:rPr>
                        <w:fldChar w:fldCharType="separate"/>
                      </w:r>
                      <w:bookmarkStart w:id="14" w:name="_Toc64317964"/>
                      <w:r w:rsidR="00D76DE3">
                        <w:rPr>
                          <w:noProof/>
                        </w:rPr>
                        <w:t>4</w:t>
                      </w:r>
                      <w:r>
                        <w:rPr>
                          <w:noProof/>
                        </w:rPr>
                        <w:fldChar w:fldCharType="end"/>
                      </w:r>
                      <w:r>
                        <w:t xml:space="preserve"> -</w:t>
                      </w:r>
                      <w:r>
                        <w:t xml:space="preserve">Página inicial do </w:t>
                      </w:r>
                      <w:r>
                        <w:t>website</w:t>
                      </w:r>
                      <w:bookmarkEnd w:id="14"/>
                    </w:p>
                  </w:txbxContent>
                </v:textbox>
                <w10:wrap type="tight"/>
              </v:shape>
            </w:pict>
          </mc:Fallback>
        </mc:AlternateContent>
      </w:r>
      <w:r>
        <w:rPr>
          <w:noProof/>
        </w:rPr>
        <w:drawing>
          <wp:anchor distT="0" distB="0" distL="114300" distR="114300" simplePos="0" relativeHeight="251655168" behindDoc="1" locked="0" layoutInCell="1" allowOverlap="1" wp14:anchorId="19339F41" wp14:editId="554D7DFB">
            <wp:simplePos x="0" y="0"/>
            <wp:positionH relativeFrom="column">
              <wp:posOffset>1383279</wp:posOffset>
            </wp:positionH>
            <wp:positionV relativeFrom="paragraph">
              <wp:posOffset>1793875</wp:posOffset>
            </wp:positionV>
            <wp:extent cx="2907030" cy="3919855"/>
            <wp:effectExtent l="0" t="0" r="7620" b="4445"/>
            <wp:wrapTight wrapText="bothSides">
              <wp:wrapPolygon edited="0">
                <wp:start x="0" y="0"/>
                <wp:lineTo x="0" y="21520"/>
                <wp:lineTo x="21515" y="21520"/>
                <wp:lineTo x="21515" y="0"/>
                <wp:lineTo x="0" y="0"/>
              </wp:wrapPolygon>
            </wp:wrapTight>
            <wp:docPr id="765875258" name="Picture 765875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87525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07030" cy="3919855"/>
                    </a:xfrm>
                    <a:prstGeom prst="rect">
                      <a:avLst/>
                    </a:prstGeom>
                  </pic:spPr>
                </pic:pic>
              </a:graphicData>
            </a:graphic>
            <wp14:sizeRelH relativeFrom="margin">
              <wp14:pctWidth>0</wp14:pctWidth>
            </wp14:sizeRelH>
            <wp14:sizeRelV relativeFrom="margin">
              <wp14:pctHeight>0</wp14:pctHeight>
            </wp14:sizeRelV>
          </wp:anchor>
        </w:drawing>
      </w:r>
      <w:r w:rsidR="1FFF33D6" w:rsidRPr="2D531911">
        <w:rPr>
          <w:color w:val="000000"/>
          <w:sz w:val="24"/>
          <w:szCs w:val="24"/>
          <w:lang w:val="pt-PT"/>
        </w:rPr>
        <w:t xml:space="preserve">No </w:t>
      </w:r>
      <w:r w:rsidR="1FFF33D6" w:rsidRPr="2D531911">
        <w:rPr>
          <w:i/>
          <w:color w:val="000000"/>
          <w:sz w:val="24"/>
          <w:szCs w:val="24"/>
          <w:lang w:val="pt-PT"/>
        </w:rPr>
        <w:t>website</w:t>
      </w:r>
      <w:r w:rsidR="1FFF33D6" w:rsidRPr="2D531911">
        <w:rPr>
          <w:color w:val="000000"/>
          <w:sz w:val="24"/>
          <w:szCs w:val="24"/>
          <w:lang w:val="pt-PT"/>
        </w:rPr>
        <w:t xml:space="preserve"> a primeira página que qualquer utilizador irá ob</w:t>
      </w:r>
      <w:r w:rsidR="5FF821A8" w:rsidRPr="2D531911">
        <w:rPr>
          <w:color w:val="000000"/>
          <w:sz w:val="24"/>
          <w:szCs w:val="24"/>
          <w:lang w:val="pt-PT"/>
        </w:rPr>
        <w:t xml:space="preserve">servar será </w:t>
      </w:r>
      <w:r w:rsidR="53A858C7" w:rsidRPr="2D531911">
        <w:rPr>
          <w:color w:val="000000"/>
          <w:sz w:val="24"/>
          <w:szCs w:val="24"/>
          <w:lang w:val="pt-PT"/>
        </w:rPr>
        <w:t xml:space="preserve">o </w:t>
      </w:r>
      <w:proofErr w:type="spellStart"/>
      <w:r w:rsidR="002D7C78" w:rsidRPr="2D531911">
        <w:rPr>
          <w:i/>
          <w:color w:val="000000"/>
          <w:sz w:val="24"/>
          <w:szCs w:val="24"/>
          <w:lang w:val="pt-PT"/>
        </w:rPr>
        <w:t>home</w:t>
      </w:r>
      <w:proofErr w:type="spellEnd"/>
      <w:r w:rsidR="53A858C7" w:rsidRPr="2D531911">
        <w:rPr>
          <w:color w:val="000000"/>
          <w:sz w:val="24"/>
          <w:szCs w:val="24"/>
          <w:lang w:val="pt-PT"/>
        </w:rPr>
        <w:t xml:space="preserve">. </w:t>
      </w:r>
      <w:r w:rsidR="366DF19A" w:rsidRPr="2D531911">
        <w:rPr>
          <w:color w:val="000000"/>
          <w:sz w:val="24"/>
          <w:szCs w:val="24"/>
          <w:lang w:val="pt-PT"/>
        </w:rPr>
        <w:t xml:space="preserve">Por esse motivo </w:t>
      </w:r>
      <w:r w:rsidR="52ABA44A" w:rsidRPr="2D531911">
        <w:rPr>
          <w:color w:val="000000"/>
          <w:sz w:val="24"/>
          <w:szCs w:val="24"/>
          <w:lang w:val="pt-PT"/>
        </w:rPr>
        <w:t xml:space="preserve">existe uma pequena introdução </w:t>
      </w:r>
      <w:r w:rsidR="7C183171" w:rsidRPr="2D531911">
        <w:rPr>
          <w:color w:val="000000"/>
          <w:sz w:val="24"/>
          <w:szCs w:val="24"/>
          <w:lang w:val="pt-PT"/>
        </w:rPr>
        <w:t>sobre o</w:t>
      </w:r>
      <w:r w:rsidR="52ABA44A" w:rsidRPr="2D531911">
        <w:rPr>
          <w:color w:val="000000"/>
          <w:sz w:val="24"/>
          <w:szCs w:val="24"/>
          <w:lang w:val="pt-PT"/>
        </w:rPr>
        <w:t xml:space="preserve"> nosso site, um botão de contactos, </w:t>
      </w:r>
      <w:r w:rsidR="51ED0401" w:rsidRPr="2D531911">
        <w:rPr>
          <w:color w:val="000000"/>
          <w:sz w:val="24"/>
          <w:szCs w:val="24"/>
          <w:lang w:val="pt-PT"/>
        </w:rPr>
        <w:t xml:space="preserve">uma secção para </w:t>
      </w:r>
      <w:r w:rsidR="52ABA44A" w:rsidRPr="2D531911">
        <w:rPr>
          <w:color w:val="000000"/>
          <w:sz w:val="24"/>
          <w:szCs w:val="24"/>
          <w:lang w:val="pt-PT"/>
        </w:rPr>
        <w:t xml:space="preserve">as empresas </w:t>
      </w:r>
      <w:r w:rsidR="7219CCC8" w:rsidRPr="2D531911">
        <w:rPr>
          <w:color w:val="000000"/>
          <w:sz w:val="24"/>
          <w:szCs w:val="24"/>
          <w:lang w:val="pt-PT"/>
        </w:rPr>
        <w:t>e uma secção para as categ</w:t>
      </w:r>
      <w:r w:rsidR="6A9E297A" w:rsidRPr="2D531911">
        <w:rPr>
          <w:color w:val="000000"/>
          <w:sz w:val="24"/>
          <w:szCs w:val="24"/>
          <w:lang w:val="pt-PT"/>
        </w:rPr>
        <w:t>oria</w:t>
      </w:r>
      <w:r w:rsidR="2C0EC0BC" w:rsidRPr="2D531911">
        <w:rPr>
          <w:color w:val="000000"/>
          <w:sz w:val="24"/>
          <w:szCs w:val="24"/>
          <w:lang w:val="pt-PT"/>
        </w:rPr>
        <w:t>s.</w:t>
      </w:r>
      <w:r w:rsidR="52ABA44A" w:rsidRPr="2D531911">
        <w:rPr>
          <w:color w:val="000000"/>
          <w:sz w:val="24"/>
          <w:szCs w:val="24"/>
          <w:lang w:val="pt-PT"/>
        </w:rPr>
        <w:t xml:space="preserve"> </w:t>
      </w:r>
      <w:r w:rsidR="12103426" w:rsidRPr="2D531911">
        <w:rPr>
          <w:color w:val="000000"/>
          <w:sz w:val="24"/>
          <w:szCs w:val="24"/>
          <w:lang w:val="pt-PT"/>
        </w:rPr>
        <w:t xml:space="preserve">O botão de contactos </w:t>
      </w:r>
      <w:r w:rsidR="00AB0A57" w:rsidRPr="2D531911">
        <w:rPr>
          <w:color w:val="000000"/>
          <w:sz w:val="24"/>
          <w:szCs w:val="24"/>
          <w:lang w:val="pt-PT"/>
        </w:rPr>
        <w:t xml:space="preserve">direciona </w:t>
      </w:r>
      <w:r w:rsidR="12103426" w:rsidRPr="2D531911">
        <w:rPr>
          <w:color w:val="000000"/>
          <w:sz w:val="24"/>
          <w:szCs w:val="24"/>
          <w:lang w:val="pt-PT"/>
        </w:rPr>
        <w:t xml:space="preserve">o utilizador diretamente para a página de contactos onde o utilizador </w:t>
      </w:r>
      <w:r w:rsidR="00E607DD" w:rsidRPr="2D531911">
        <w:rPr>
          <w:color w:val="000000"/>
          <w:sz w:val="24"/>
          <w:szCs w:val="24"/>
          <w:lang w:val="pt-PT"/>
        </w:rPr>
        <w:t>pode</w:t>
      </w:r>
      <w:r w:rsidR="60B8A8C9" w:rsidRPr="2D531911">
        <w:rPr>
          <w:color w:val="000000"/>
          <w:sz w:val="24"/>
          <w:szCs w:val="24"/>
          <w:lang w:val="pt-PT"/>
        </w:rPr>
        <w:t xml:space="preserve"> enviar uma mensagem.</w:t>
      </w:r>
      <w:r w:rsidR="056A9F99" w:rsidRPr="2D531911">
        <w:rPr>
          <w:color w:val="000000"/>
          <w:sz w:val="24"/>
          <w:szCs w:val="24"/>
          <w:lang w:val="pt-PT"/>
        </w:rPr>
        <w:t xml:space="preserve"> </w:t>
      </w:r>
      <w:r w:rsidR="4DDC721E" w:rsidRPr="2D531911">
        <w:rPr>
          <w:color w:val="000000"/>
          <w:sz w:val="24"/>
          <w:szCs w:val="24"/>
          <w:lang w:val="pt-PT"/>
        </w:rPr>
        <w:t xml:space="preserve">Caso o utilizador queira observar os produtos de uma categoria ou empresa pode clicar na que escolher </w:t>
      </w:r>
      <w:r w:rsidR="00622348" w:rsidRPr="2D531911">
        <w:rPr>
          <w:color w:val="000000"/>
          <w:sz w:val="24"/>
          <w:szCs w:val="24"/>
          <w:lang w:val="pt-PT"/>
        </w:rPr>
        <w:t>e</w:t>
      </w:r>
      <w:r w:rsidR="4DDC721E" w:rsidRPr="2D531911">
        <w:rPr>
          <w:color w:val="000000"/>
          <w:sz w:val="24"/>
          <w:szCs w:val="24"/>
          <w:lang w:val="pt-PT"/>
        </w:rPr>
        <w:t xml:space="preserve"> será redirecionado para a página de</w:t>
      </w:r>
      <w:r w:rsidR="74ACBAA9" w:rsidRPr="2D531911">
        <w:rPr>
          <w:color w:val="000000"/>
          <w:sz w:val="24"/>
          <w:szCs w:val="24"/>
          <w:lang w:val="pt-PT"/>
        </w:rPr>
        <w:t xml:space="preserve"> </w:t>
      </w:r>
      <w:r w:rsidR="4DDC721E" w:rsidRPr="2D531911">
        <w:rPr>
          <w:color w:val="000000"/>
          <w:sz w:val="24"/>
          <w:szCs w:val="24"/>
          <w:lang w:val="pt-PT"/>
        </w:rPr>
        <w:t xml:space="preserve">produtos </w:t>
      </w:r>
      <w:r w:rsidR="10353C75" w:rsidRPr="2D531911">
        <w:rPr>
          <w:color w:val="000000"/>
          <w:sz w:val="24"/>
          <w:szCs w:val="24"/>
          <w:lang w:val="pt-PT"/>
        </w:rPr>
        <w:t>relacionada</w:t>
      </w:r>
      <w:r w:rsidR="00622348" w:rsidRPr="2D531911">
        <w:rPr>
          <w:color w:val="000000"/>
          <w:sz w:val="24"/>
          <w:szCs w:val="24"/>
          <w:lang w:val="pt-PT"/>
        </w:rPr>
        <w:t>.</w:t>
      </w:r>
      <w:r w:rsidR="009D037C" w:rsidRPr="2D531911">
        <w:rPr>
          <w:color w:val="000000"/>
          <w:sz w:val="24"/>
          <w:szCs w:val="24"/>
          <w:lang w:val="pt-PT"/>
        </w:rPr>
        <w:t xml:space="preserve"> A imagem seguinte representa o que foi mencionado.</w:t>
      </w:r>
    </w:p>
    <w:p w14:paraId="0CE7CF37" w14:textId="69195468" w:rsidR="5CDE96CF" w:rsidRDefault="5CDE96CF" w:rsidP="00B53D90">
      <w:pPr>
        <w:spacing w:before="120" w:after="120" w:line="360" w:lineRule="auto"/>
        <w:jc w:val="both"/>
        <w:rPr>
          <w:color w:val="000000" w:themeColor="text1"/>
          <w:lang w:val="pt-PT"/>
        </w:rPr>
      </w:pPr>
    </w:p>
    <w:p w14:paraId="540CF9A2" w14:textId="19765472" w:rsidR="6930ACCB" w:rsidRDefault="6930ACCB" w:rsidP="6930ACCB">
      <w:pPr>
        <w:spacing w:before="120" w:after="120" w:line="360" w:lineRule="auto"/>
        <w:jc w:val="both"/>
        <w:rPr>
          <w:color w:val="000000" w:themeColor="text1"/>
          <w:lang w:val="pt-PT"/>
        </w:rPr>
      </w:pPr>
    </w:p>
    <w:p w14:paraId="7C518B9F" w14:textId="7FAA4D3D" w:rsidR="45B07CE6" w:rsidRDefault="45B07CE6" w:rsidP="00B53D90">
      <w:pPr>
        <w:spacing w:before="120" w:after="120" w:line="360" w:lineRule="auto"/>
        <w:jc w:val="both"/>
        <w:rPr>
          <w:color w:val="000000" w:themeColor="text1"/>
          <w:lang w:val="pt-PT"/>
        </w:rPr>
      </w:pPr>
    </w:p>
    <w:p w14:paraId="2BB25DED" w14:textId="77777777" w:rsidR="00B53D90" w:rsidRDefault="00B53D90" w:rsidP="00B53D90">
      <w:pPr>
        <w:spacing w:before="120" w:after="120" w:line="360" w:lineRule="auto"/>
        <w:jc w:val="both"/>
        <w:rPr>
          <w:color w:val="000000" w:themeColor="text1"/>
          <w:lang w:val="pt-PT"/>
        </w:rPr>
      </w:pPr>
    </w:p>
    <w:p w14:paraId="0736BA0A" w14:textId="77777777" w:rsidR="00B53D90" w:rsidRDefault="00B53D90" w:rsidP="00B53D90">
      <w:pPr>
        <w:spacing w:before="120" w:after="120" w:line="360" w:lineRule="auto"/>
        <w:jc w:val="both"/>
        <w:rPr>
          <w:color w:val="000000" w:themeColor="text1"/>
          <w:lang w:val="pt-PT"/>
        </w:rPr>
      </w:pPr>
    </w:p>
    <w:p w14:paraId="634C06E0" w14:textId="77777777" w:rsidR="00B53D90" w:rsidRDefault="00B53D90" w:rsidP="00B53D90">
      <w:pPr>
        <w:spacing w:before="120" w:after="120" w:line="360" w:lineRule="auto"/>
        <w:jc w:val="both"/>
        <w:rPr>
          <w:color w:val="000000" w:themeColor="text1"/>
          <w:lang w:val="pt-PT"/>
        </w:rPr>
      </w:pPr>
    </w:p>
    <w:p w14:paraId="722BCB0B" w14:textId="77777777" w:rsidR="00B53D90" w:rsidRDefault="00B53D90" w:rsidP="00B53D90">
      <w:pPr>
        <w:spacing w:before="120" w:after="120" w:line="360" w:lineRule="auto"/>
        <w:jc w:val="both"/>
        <w:rPr>
          <w:color w:val="000000" w:themeColor="text1"/>
          <w:lang w:val="pt-PT"/>
        </w:rPr>
      </w:pPr>
    </w:p>
    <w:p w14:paraId="08AE39E7" w14:textId="77777777" w:rsidR="00B53D90" w:rsidRDefault="00B53D90" w:rsidP="00B53D90">
      <w:pPr>
        <w:spacing w:before="120" w:after="120" w:line="360" w:lineRule="auto"/>
        <w:jc w:val="both"/>
        <w:rPr>
          <w:color w:val="000000" w:themeColor="text1"/>
          <w:lang w:val="pt-PT"/>
        </w:rPr>
      </w:pPr>
    </w:p>
    <w:p w14:paraId="771E5A49" w14:textId="77777777" w:rsidR="00B53D90" w:rsidRDefault="00B53D90" w:rsidP="00B53D90">
      <w:pPr>
        <w:spacing w:before="120" w:after="120" w:line="360" w:lineRule="auto"/>
        <w:jc w:val="both"/>
        <w:rPr>
          <w:color w:val="000000" w:themeColor="text1"/>
          <w:lang w:val="pt-PT"/>
        </w:rPr>
      </w:pPr>
    </w:p>
    <w:p w14:paraId="14F54E10" w14:textId="77777777" w:rsidR="00B53D90" w:rsidRDefault="00B53D90" w:rsidP="00B53D90">
      <w:pPr>
        <w:spacing w:before="120" w:after="120" w:line="360" w:lineRule="auto"/>
        <w:jc w:val="both"/>
        <w:rPr>
          <w:color w:val="000000" w:themeColor="text1"/>
          <w:lang w:val="pt-PT"/>
        </w:rPr>
      </w:pPr>
    </w:p>
    <w:p w14:paraId="7203B2D0" w14:textId="77777777" w:rsidR="00B53D90" w:rsidRDefault="00B53D90" w:rsidP="00B53D90">
      <w:pPr>
        <w:spacing w:before="120" w:after="120" w:line="360" w:lineRule="auto"/>
        <w:jc w:val="both"/>
        <w:rPr>
          <w:color w:val="000000" w:themeColor="text1"/>
          <w:lang w:val="pt-PT"/>
        </w:rPr>
      </w:pPr>
    </w:p>
    <w:p w14:paraId="16C5E7EB" w14:textId="77777777" w:rsidR="00B53D90" w:rsidRDefault="00B53D90" w:rsidP="00B53D90">
      <w:pPr>
        <w:spacing w:before="120" w:after="120" w:line="360" w:lineRule="auto"/>
        <w:jc w:val="both"/>
        <w:rPr>
          <w:color w:val="000000" w:themeColor="text1"/>
          <w:lang w:val="pt-PT"/>
        </w:rPr>
      </w:pPr>
    </w:p>
    <w:p w14:paraId="725DA80A" w14:textId="77777777" w:rsidR="00B53D90" w:rsidRDefault="00B53D90" w:rsidP="00B53D90">
      <w:pPr>
        <w:spacing w:before="120" w:after="120" w:line="360" w:lineRule="auto"/>
        <w:jc w:val="both"/>
        <w:rPr>
          <w:color w:val="000000" w:themeColor="text1"/>
          <w:lang w:val="pt-PT"/>
        </w:rPr>
      </w:pPr>
    </w:p>
    <w:p w14:paraId="2781C940" w14:textId="77777777" w:rsidR="008D0BB9" w:rsidRDefault="008D0BB9">
      <w:pPr>
        <w:rPr>
          <w:color w:val="000000" w:themeColor="text1"/>
          <w:sz w:val="24"/>
          <w:szCs w:val="24"/>
          <w:lang w:val="pt-PT"/>
        </w:rPr>
      </w:pPr>
      <w:r>
        <w:rPr>
          <w:color w:val="000000" w:themeColor="text1"/>
          <w:sz w:val="24"/>
          <w:szCs w:val="24"/>
          <w:lang w:val="pt-PT"/>
        </w:rPr>
        <w:br w:type="page"/>
      </w:r>
    </w:p>
    <w:p w14:paraId="214BBE7F" w14:textId="48C7B8E9" w:rsidR="008A7C0E" w:rsidRPr="002D0A33" w:rsidRDefault="3D55D7C7" w:rsidP="002D0A33">
      <w:pPr>
        <w:spacing w:before="120" w:after="120" w:line="360" w:lineRule="auto"/>
        <w:jc w:val="both"/>
        <w:rPr>
          <w:color w:val="000000"/>
          <w:sz w:val="24"/>
          <w:lang w:val="pt-PT"/>
        </w:rPr>
      </w:pPr>
      <w:r w:rsidRPr="002D0A33">
        <w:rPr>
          <w:color w:val="000000"/>
          <w:sz w:val="24"/>
          <w:lang w:val="pt-PT"/>
        </w:rPr>
        <w:lastRenderedPageBreak/>
        <w:t>A</w:t>
      </w:r>
      <w:r w:rsidR="75A25FAE" w:rsidRPr="002D0A33">
        <w:rPr>
          <w:color w:val="000000"/>
          <w:sz w:val="24"/>
          <w:lang w:val="pt-PT"/>
        </w:rPr>
        <w:t xml:space="preserve"> página de produtos </w:t>
      </w:r>
      <w:r w:rsidR="1034BA92" w:rsidRPr="002D0A33">
        <w:rPr>
          <w:color w:val="000000"/>
          <w:sz w:val="24"/>
          <w:lang w:val="pt-PT"/>
        </w:rPr>
        <w:t>tem</w:t>
      </w:r>
      <w:r w:rsidR="10E7063A" w:rsidRPr="002D0A33">
        <w:rPr>
          <w:color w:val="000000"/>
          <w:sz w:val="24"/>
          <w:lang w:val="pt-PT"/>
        </w:rPr>
        <w:t xml:space="preserve"> </w:t>
      </w:r>
      <w:r w:rsidR="1034BA92" w:rsidRPr="002D0A33">
        <w:rPr>
          <w:color w:val="000000"/>
          <w:sz w:val="24"/>
          <w:lang w:val="pt-PT"/>
        </w:rPr>
        <w:t>uma secção de filtros, uma barra</w:t>
      </w:r>
      <w:r w:rsidR="00477B74" w:rsidRPr="002D0A33">
        <w:rPr>
          <w:color w:val="000000"/>
          <w:sz w:val="24"/>
          <w:lang w:val="pt-PT"/>
        </w:rPr>
        <w:t xml:space="preserve"> de</w:t>
      </w:r>
      <w:r w:rsidR="1034BA92" w:rsidRPr="002D0A33">
        <w:rPr>
          <w:color w:val="000000"/>
          <w:sz w:val="24"/>
          <w:lang w:val="pt-PT"/>
        </w:rPr>
        <w:t xml:space="preserve"> pesquisa e pequenas divisões </w:t>
      </w:r>
      <w:r w:rsidR="083902E3" w:rsidRPr="002D0A33">
        <w:rPr>
          <w:color w:val="000000"/>
          <w:sz w:val="24"/>
          <w:lang w:val="pt-PT"/>
        </w:rPr>
        <w:t xml:space="preserve">para </w:t>
      </w:r>
      <w:r w:rsidR="1034BA92" w:rsidRPr="002D0A33">
        <w:rPr>
          <w:color w:val="000000"/>
          <w:sz w:val="24"/>
          <w:lang w:val="pt-PT"/>
        </w:rPr>
        <w:t>cada produto</w:t>
      </w:r>
      <w:r w:rsidR="61ECEC79" w:rsidRPr="002D0A33">
        <w:rPr>
          <w:color w:val="000000"/>
          <w:sz w:val="24"/>
          <w:lang w:val="pt-PT"/>
        </w:rPr>
        <w:t xml:space="preserve">. </w:t>
      </w:r>
      <w:r w:rsidR="00D74EF5" w:rsidRPr="002D0A33">
        <w:rPr>
          <w:color w:val="000000"/>
          <w:sz w:val="24"/>
          <w:lang w:val="pt-PT"/>
        </w:rPr>
        <w:t>Optámos</w:t>
      </w:r>
      <w:r w:rsidR="61ECEC79" w:rsidRPr="002D0A33">
        <w:rPr>
          <w:color w:val="000000"/>
          <w:sz w:val="24"/>
          <w:lang w:val="pt-PT"/>
        </w:rPr>
        <w:t xml:space="preserve"> por ter um filtro de categoria</w:t>
      </w:r>
      <w:r w:rsidR="00D74EF5" w:rsidRPr="002D0A33">
        <w:rPr>
          <w:color w:val="000000"/>
          <w:sz w:val="24"/>
          <w:lang w:val="pt-PT"/>
        </w:rPr>
        <w:t xml:space="preserve">s e </w:t>
      </w:r>
      <w:r w:rsidR="61ECEC79" w:rsidRPr="002D0A33">
        <w:rPr>
          <w:color w:val="000000"/>
          <w:sz w:val="24"/>
          <w:lang w:val="pt-PT"/>
        </w:rPr>
        <w:t xml:space="preserve">de empresas. Dentro de cada </w:t>
      </w:r>
      <w:r w:rsidR="000608D4" w:rsidRPr="002D0A33">
        <w:rPr>
          <w:color w:val="000000"/>
          <w:sz w:val="24"/>
          <w:lang w:val="pt-PT"/>
        </w:rPr>
        <w:t>secção</w:t>
      </w:r>
      <w:r w:rsidR="61ECEC79" w:rsidRPr="002D0A33">
        <w:rPr>
          <w:color w:val="000000"/>
          <w:sz w:val="24"/>
          <w:lang w:val="pt-PT"/>
        </w:rPr>
        <w:t xml:space="preserve"> de produto </w:t>
      </w:r>
      <w:r w:rsidR="46DDE814" w:rsidRPr="002D0A33">
        <w:rPr>
          <w:color w:val="000000"/>
          <w:sz w:val="24"/>
          <w:lang w:val="pt-PT"/>
        </w:rPr>
        <w:t xml:space="preserve">tem uma imagem do produto, </w:t>
      </w:r>
      <w:r w:rsidR="593EE922" w:rsidRPr="002D0A33">
        <w:rPr>
          <w:color w:val="000000"/>
          <w:sz w:val="24"/>
          <w:lang w:val="pt-PT"/>
        </w:rPr>
        <w:t xml:space="preserve">um bloco onde </w:t>
      </w:r>
      <w:r w:rsidR="2DF8B487" w:rsidRPr="002D0A33">
        <w:rPr>
          <w:color w:val="000000"/>
          <w:sz w:val="24"/>
          <w:lang w:val="pt-PT"/>
        </w:rPr>
        <w:t>contém</w:t>
      </w:r>
      <w:r w:rsidR="593EE922" w:rsidRPr="002D0A33">
        <w:rPr>
          <w:color w:val="000000"/>
          <w:sz w:val="24"/>
          <w:lang w:val="pt-PT"/>
        </w:rPr>
        <w:t xml:space="preserve"> informações do produto, como o nome, a empresa e a categoria a que pertence</w:t>
      </w:r>
      <w:r w:rsidR="0049622F" w:rsidRPr="002D0A33">
        <w:rPr>
          <w:color w:val="000000"/>
          <w:sz w:val="24"/>
          <w:lang w:val="pt-PT"/>
        </w:rPr>
        <w:t>,</w:t>
      </w:r>
      <w:r w:rsidR="593EE922" w:rsidRPr="002D0A33">
        <w:rPr>
          <w:color w:val="000000"/>
          <w:sz w:val="24"/>
          <w:lang w:val="pt-PT"/>
        </w:rPr>
        <w:t xml:space="preserve"> uma pequena descrição</w:t>
      </w:r>
      <w:r w:rsidR="005021C3" w:rsidRPr="002D0A33">
        <w:rPr>
          <w:color w:val="000000"/>
          <w:sz w:val="24"/>
          <w:lang w:val="pt-PT"/>
        </w:rPr>
        <w:t xml:space="preserve"> </w:t>
      </w:r>
      <w:r w:rsidR="242CC8FA" w:rsidRPr="002D0A33">
        <w:rPr>
          <w:color w:val="000000"/>
          <w:sz w:val="24"/>
          <w:lang w:val="pt-PT"/>
        </w:rPr>
        <w:t>e um último bloco onde aparece o preço do produto e dois botões, um de detalhe</w:t>
      </w:r>
      <w:r w:rsidR="6E5D502B" w:rsidRPr="002D0A33">
        <w:rPr>
          <w:color w:val="000000"/>
          <w:sz w:val="24"/>
          <w:lang w:val="pt-PT"/>
        </w:rPr>
        <w:t>, que redireciona o utilizador para a página de detalhes do produto,</w:t>
      </w:r>
      <w:r w:rsidR="242CC8FA" w:rsidRPr="002D0A33">
        <w:rPr>
          <w:color w:val="000000"/>
          <w:sz w:val="24"/>
          <w:lang w:val="pt-PT"/>
        </w:rPr>
        <w:t xml:space="preserve"> e outro p</w:t>
      </w:r>
      <w:r w:rsidR="26DF7A39" w:rsidRPr="002D0A33">
        <w:rPr>
          <w:color w:val="000000"/>
          <w:sz w:val="24"/>
          <w:lang w:val="pt-PT"/>
        </w:rPr>
        <w:t xml:space="preserve">ara adicionar o produto ao carrinho. </w:t>
      </w:r>
      <w:r w:rsidR="009915EF" w:rsidRPr="002D0A33">
        <w:rPr>
          <w:color w:val="000000"/>
          <w:sz w:val="24"/>
          <w:lang w:val="pt-PT"/>
        </w:rPr>
        <w:t>Tal como referido nesta descrição, a imagem seguinte mostra as funcionalidades.</w:t>
      </w:r>
    </w:p>
    <w:p w14:paraId="27CB5519" w14:textId="334D6310" w:rsidR="76FF05C8" w:rsidRDefault="002D0A33" w:rsidP="3A72D717">
      <w:pPr>
        <w:spacing w:before="120" w:after="120" w:line="360" w:lineRule="auto"/>
        <w:jc w:val="both"/>
        <w:rPr>
          <w:color w:val="000000" w:themeColor="text1"/>
          <w:lang w:val="pt-PT"/>
        </w:rPr>
      </w:pPr>
      <w:r>
        <w:rPr>
          <w:noProof/>
        </w:rPr>
        <mc:AlternateContent>
          <mc:Choice Requires="wps">
            <w:drawing>
              <wp:anchor distT="0" distB="0" distL="114300" distR="114300" simplePos="0" relativeHeight="251659264" behindDoc="1" locked="0" layoutInCell="1" allowOverlap="1" wp14:anchorId="3ADE214C" wp14:editId="070C59E1">
                <wp:simplePos x="0" y="0"/>
                <wp:positionH relativeFrom="column">
                  <wp:posOffset>351790</wp:posOffset>
                </wp:positionH>
                <wp:positionV relativeFrom="paragraph">
                  <wp:posOffset>4368800</wp:posOffset>
                </wp:positionV>
                <wp:extent cx="4572000" cy="635"/>
                <wp:effectExtent l="0" t="0" r="0" b="0"/>
                <wp:wrapTight wrapText="bothSides">
                  <wp:wrapPolygon edited="0">
                    <wp:start x="0" y="0"/>
                    <wp:lineTo x="0" y="21600"/>
                    <wp:lineTo x="21600" y="21600"/>
                    <wp:lineTo x="21600" y="0"/>
                  </wp:wrapPolygon>
                </wp:wrapTight>
                <wp:docPr id="15" name="Caixa de texto 15"/>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1E3A6A5" w14:textId="57F34D80" w:rsidR="00093523" w:rsidRPr="00433EA2" w:rsidRDefault="00093523" w:rsidP="002D0A33">
                            <w:pPr>
                              <w:pStyle w:val="Legenda"/>
                              <w:rPr>
                                <w:noProof/>
                              </w:rPr>
                            </w:pPr>
                            <w:r>
                              <w:rPr>
                                <w:noProof/>
                              </w:rPr>
                              <w:fldChar w:fldCharType="begin"/>
                            </w:r>
                            <w:r>
                              <w:rPr>
                                <w:noProof/>
                              </w:rPr>
                              <w:instrText xml:space="preserve"> SEQ Figure \* ARABIC </w:instrText>
                            </w:r>
                            <w:r>
                              <w:rPr>
                                <w:noProof/>
                              </w:rPr>
                              <w:fldChar w:fldCharType="separate"/>
                            </w:r>
                            <w:bookmarkStart w:id="15" w:name="_Toc64317965"/>
                            <w:r w:rsidR="00D76DE3">
                              <w:rPr>
                                <w:noProof/>
                              </w:rPr>
                              <w:t>5</w:t>
                            </w:r>
                            <w:r>
                              <w:rPr>
                                <w:noProof/>
                              </w:rPr>
                              <w:fldChar w:fldCharType="end"/>
                            </w:r>
                            <w:r>
                              <w:t xml:space="preserve"> - </w:t>
                            </w:r>
                            <w:r>
                              <w:t>Página de produtos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E214C" id="Caixa de texto 15" o:spid="_x0000_s1030" type="#_x0000_t202" style="position:absolute;left:0;text-align:left;margin-left:27.7pt;margin-top:344pt;width:5in;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" stroked="f">
                <v:textbox style="mso-fit-shape-to-text:t" inset="0,0,0,0">
                  <w:txbxContent>
                    <w:p w14:paraId="41E3A6A5" w14:textId="57F34D80" w:rsidR="00093523" w:rsidRPr="00433EA2" w:rsidRDefault="00093523" w:rsidP="002D0A33">
                      <w:pPr>
                        <w:pStyle w:val="Legenda"/>
                        <w:rPr>
                          <w:noProof/>
                        </w:rPr>
                      </w:pPr>
                      <w:r>
                        <w:rPr>
                          <w:noProof/>
                        </w:rPr>
                        <w:fldChar w:fldCharType="begin"/>
                      </w:r>
                      <w:r>
                        <w:rPr>
                          <w:noProof/>
                        </w:rPr>
                        <w:instrText xml:space="preserve"> SEQ Figure \* ARABIC </w:instrText>
                      </w:r>
                      <w:r>
                        <w:rPr>
                          <w:noProof/>
                        </w:rPr>
                        <w:fldChar w:fldCharType="separate"/>
                      </w:r>
                      <w:bookmarkStart w:id="16" w:name="_Toc64317965"/>
                      <w:r w:rsidR="00D76DE3">
                        <w:rPr>
                          <w:noProof/>
                        </w:rPr>
                        <w:t>5</w:t>
                      </w:r>
                      <w:r>
                        <w:rPr>
                          <w:noProof/>
                        </w:rPr>
                        <w:fldChar w:fldCharType="end"/>
                      </w:r>
                      <w:r>
                        <w:t xml:space="preserve"> - </w:t>
                      </w:r>
                      <w:r>
                        <w:t>Página de produtos</w:t>
                      </w:r>
                      <w:bookmarkEnd w:id="16"/>
                    </w:p>
                  </w:txbxContent>
                </v:textbox>
                <w10:wrap type="tight"/>
              </v:shape>
            </w:pict>
          </mc:Fallback>
        </mc:AlternateContent>
      </w:r>
      <w:r w:rsidR="009915EF">
        <w:rPr>
          <w:noProof/>
        </w:rPr>
        <w:drawing>
          <wp:anchor distT="0" distB="0" distL="114300" distR="114300" simplePos="0" relativeHeight="251612160" behindDoc="1" locked="0" layoutInCell="1" allowOverlap="1" wp14:anchorId="115A0493" wp14:editId="27D3F805">
            <wp:simplePos x="0" y="0"/>
            <wp:positionH relativeFrom="margin">
              <wp:align>center</wp:align>
            </wp:positionH>
            <wp:positionV relativeFrom="paragraph">
              <wp:posOffset>-3506</wp:posOffset>
            </wp:positionV>
            <wp:extent cx="4572000" cy="4314825"/>
            <wp:effectExtent l="0" t="0" r="0" b="9525"/>
            <wp:wrapTight wrapText="bothSides">
              <wp:wrapPolygon edited="0">
                <wp:start x="0" y="0"/>
                <wp:lineTo x="0" y="21552"/>
                <wp:lineTo x="21510" y="21552"/>
                <wp:lineTo x="21510" y="0"/>
                <wp:lineTo x="0" y="0"/>
              </wp:wrapPolygon>
            </wp:wrapTight>
            <wp:docPr id="1163254458" name="Picture 1163254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254458"/>
                    <pic:cNvPicPr/>
                  </pic:nvPicPr>
                  <pic:blipFill>
                    <a:blip r:embed="rId37">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anchor>
        </w:drawing>
      </w:r>
    </w:p>
    <w:p w14:paraId="258E9F0D" w14:textId="1C6B5DF7" w:rsidR="76FF05C8" w:rsidRDefault="76FF05C8" w:rsidP="058F7D26">
      <w:pPr>
        <w:spacing w:before="120" w:after="120" w:line="360" w:lineRule="auto"/>
        <w:jc w:val="both"/>
        <w:rPr>
          <w:rFonts w:eastAsia="Garamond"/>
          <w:color w:val="000000" w:themeColor="text1"/>
          <w:lang w:val="pt-PT"/>
        </w:rPr>
      </w:pPr>
    </w:p>
    <w:p w14:paraId="1943169A" w14:textId="77777777" w:rsidR="004162AD" w:rsidRDefault="004162AD" w:rsidP="298BFE7B">
      <w:pPr>
        <w:spacing w:before="120" w:after="120" w:line="360" w:lineRule="auto"/>
        <w:jc w:val="both"/>
        <w:rPr>
          <w:color w:val="000000" w:themeColor="text1"/>
          <w:sz w:val="24"/>
          <w:szCs w:val="24"/>
          <w:lang w:val="pt-PT"/>
        </w:rPr>
      </w:pPr>
    </w:p>
    <w:p w14:paraId="0DB5F03A" w14:textId="77777777" w:rsidR="004162AD" w:rsidRDefault="004162AD" w:rsidP="298BFE7B">
      <w:pPr>
        <w:spacing w:before="120" w:after="120" w:line="360" w:lineRule="auto"/>
        <w:jc w:val="both"/>
        <w:rPr>
          <w:color w:val="000000" w:themeColor="text1"/>
          <w:sz w:val="24"/>
          <w:szCs w:val="24"/>
          <w:lang w:val="pt-PT"/>
        </w:rPr>
      </w:pPr>
    </w:p>
    <w:p w14:paraId="482F8958" w14:textId="77777777" w:rsidR="004162AD" w:rsidRDefault="004162AD" w:rsidP="298BFE7B">
      <w:pPr>
        <w:spacing w:before="120" w:after="120" w:line="360" w:lineRule="auto"/>
        <w:jc w:val="both"/>
        <w:rPr>
          <w:color w:val="000000" w:themeColor="text1"/>
          <w:sz w:val="24"/>
          <w:szCs w:val="24"/>
          <w:lang w:val="pt-PT"/>
        </w:rPr>
      </w:pPr>
    </w:p>
    <w:p w14:paraId="4FF56FC6" w14:textId="77777777" w:rsidR="004162AD" w:rsidRDefault="004162AD" w:rsidP="298BFE7B">
      <w:pPr>
        <w:spacing w:before="120" w:after="120" w:line="360" w:lineRule="auto"/>
        <w:jc w:val="both"/>
        <w:rPr>
          <w:color w:val="000000" w:themeColor="text1"/>
          <w:sz w:val="24"/>
          <w:szCs w:val="24"/>
          <w:lang w:val="pt-PT"/>
        </w:rPr>
      </w:pPr>
    </w:p>
    <w:p w14:paraId="13F67B45" w14:textId="77777777" w:rsidR="004162AD" w:rsidRDefault="004162AD" w:rsidP="298BFE7B">
      <w:pPr>
        <w:spacing w:before="120" w:after="120" w:line="360" w:lineRule="auto"/>
        <w:jc w:val="both"/>
        <w:rPr>
          <w:color w:val="000000" w:themeColor="text1"/>
          <w:sz w:val="24"/>
          <w:szCs w:val="24"/>
          <w:lang w:val="pt-PT"/>
        </w:rPr>
      </w:pPr>
    </w:p>
    <w:p w14:paraId="48323C97" w14:textId="77777777" w:rsidR="004162AD" w:rsidRDefault="004162AD" w:rsidP="298BFE7B">
      <w:pPr>
        <w:spacing w:before="120" w:after="120" w:line="360" w:lineRule="auto"/>
        <w:jc w:val="both"/>
        <w:rPr>
          <w:color w:val="000000" w:themeColor="text1"/>
          <w:sz w:val="24"/>
          <w:szCs w:val="24"/>
          <w:lang w:val="pt-PT"/>
        </w:rPr>
      </w:pPr>
    </w:p>
    <w:p w14:paraId="45E0E0F5" w14:textId="77777777" w:rsidR="004162AD" w:rsidRDefault="004162AD" w:rsidP="298BFE7B">
      <w:pPr>
        <w:spacing w:before="120" w:after="120" w:line="360" w:lineRule="auto"/>
        <w:jc w:val="both"/>
        <w:rPr>
          <w:color w:val="000000" w:themeColor="text1"/>
          <w:sz w:val="24"/>
          <w:szCs w:val="24"/>
          <w:lang w:val="pt-PT"/>
        </w:rPr>
      </w:pPr>
    </w:p>
    <w:p w14:paraId="57D23EEB" w14:textId="77777777" w:rsidR="004162AD" w:rsidRDefault="004162AD" w:rsidP="298BFE7B">
      <w:pPr>
        <w:spacing w:before="120" w:after="120" w:line="360" w:lineRule="auto"/>
        <w:jc w:val="both"/>
        <w:rPr>
          <w:color w:val="000000" w:themeColor="text1"/>
          <w:sz w:val="24"/>
          <w:szCs w:val="24"/>
          <w:lang w:val="pt-PT"/>
        </w:rPr>
      </w:pPr>
    </w:p>
    <w:p w14:paraId="0F1A1F90" w14:textId="77777777" w:rsidR="004162AD" w:rsidRDefault="004162AD" w:rsidP="298BFE7B">
      <w:pPr>
        <w:spacing w:before="120" w:after="120" w:line="360" w:lineRule="auto"/>
        <w:jc w:val="both"/>
        <w:rPr>
          <w:color w:val="000000" w:themeColor="text1"/>
          <w:sz w:val="24"/>
          <w:szCs w:val="24"/>
          <w:lang w:val="pt-PT"/>
        </w:rPr>
      </w:pPr>
    </w:p>
    <w:p w14:paraId="5551593D" w14:textId="77777777" w:rsidR="004162AD" w:rsidRDefault="004162AD" w:rsidP="298BFE7B">
      <w:pPr>
        <w:spacing w:before="120" w:after="120" w:line="360" w:lineRule="auto"/>
        <w:jc w:val="both"/>
        <w:rPr>
          <w:color w:val="000000" w:themeColor="text1"/>
          <w:sz w:val="24"/>
          <w:szCs w:val="24"/>
          <w:lang w:val="pt-PT"/>
        </w:rPr>
      </w:pPr>
    </w:p>
    <w:p w14:paraId="2B8DD36D" w14:textId="77777777" w:rsidR="004162AD" w:rsidRDefault="004162AD" w:rsidP="298BFE7B">
      <w:pPr>
        <w:spacing w:before="120" w:after="120" w:line="360" w:lineRule="auto"/>
        <w:jc w:val="both"/>
        <w:rPr>
          <w:color w:val="000000" w:themeColor="text1"/>
          <w:sz w:val="24"/>
          <w:szCs w:val="24"/>
          <w:lang w:val="pt-PT"/>
        </w:rPr>
      </w:pPr>
    </w:p>
    <w:p w14:paraId="1E1E1500" w14:textId="77777777" w:rsidR="004162AD" w:rsidRDefault="004162AD" w:rsidP="298BFE7B">
      <w:pPr>
        <w:spacing w:before="120" w:after="120" w:line="360" w:lineRule="auto"/>
        <w:jc w:val="both"/>
        <w:rPr>
          <w:color w:val="000000" w:themeColor="text1"/>
          <w:sz w:val="24"/>
          <w:szCs w:val="24"/>
          <w:lang w:val="pt-PT"/>
        </w:rPr>
      </w:pPr>
    </w:p>
    <w:p w14:paraId="72C0ECF1" w14:textId="77777777" w:rsidR="004162AD" w:rsidRDefault="004162AD">
      <w:pPr>
        <w:rPr>
          <w:color w:val="000000" w:themeColor="text1"/>
          <w:sz w:val="24"/>
          <w:szCs w:val="24"/>
          <w:lang w:val="pt-PT"/>
        </w:rPr>
      </w:pPr>
      <w:r>
        <w:rPr>
          <w:color w:val="000000" w:themeColor="text1"/>
          <w:sz w:val="24"/>
          <w:szCs w:val="24"/>
          <w:lang w:val="pt-PT"/>
        </w:rPr>
        <w:br w:type="page"/>
      </w:r>
    </w:p>
    <w:p w14:paraId="55BCE19A" w14:textId="4EEE81B2" w:rsidR="010CE136" w:rsidRPr="002D0A33" w:rsidRDefault="010CE136" w:rsidP="002D0A33">
      <w:pPr>
        <w:spacing w:before="120" w:after="120" w:line="360" w:lineRule="auto"/>
        <w:jc w:val="both"/>
        <w:rPr>
          <w:color w:val="000000"/>
          <w:sz w:val="24"/>
          <w:lang w:val="pt-PT"/>
        </w:rPr>
      </w:pPr>
      <w:r w:rsidRPr="002D0A33">
        <w:rPr>
          <w:color w:val="000000"/>
          <w:sz w:val="24"/>
          <w:lang w:val="pt-PT"/>
        </w:rPr>
        <w:lastRenderedPageBreak/>
        <w:t>A página de detalhes é a que contém mais informações sobre o produto.</w:t>
      </w:r>
      <w:r w:rsidR="4904348E" w:rsidRPr="002D0A33">
        <w:rPr>
          <w:color w:val="000000"/>
          <w:sz w:val="24"/>
          <w:lang w:val="pt-PT"/>
        </w:rPr>
        <w:t xml:space="preserve"> Nesta página </w:t>
      </w:r>
      <w:r w:rsidR="16209383" w:rsidRPr="002D0A33">
        <w:rPr>
          <w:color w:val="000000"/>
          <w:sz w:val="24"/>
          <w:lang w:val="pt-PT"/>
        </w:rPr>
        <w:t xml:space="preserve">pode-se observar </w:t>
      </w:r>
      <w:r w:rsidR="7657C7CD" w:rsidRPr="002D0A33">
        <w:rPr>
          <w:color w:val="000000"/>
          <w:sz w:val="24"/>
          <w:lang w:val="pt-PT"/>
        </w:rPr>
        <w:t>que está dividida ao meio</w:t>
      </w:r>
      <w:r w:rsidR="48D4DAFB" w:rsidRPr="002D0A33">
        <w:rPr>
          <w:color w:val="000000"/>
          <w:sz w:val="24"/>
          <w:lang w:val="pt-PT"/>
        </w:rPr>
        <w:t>, m</w:t>
      </w:r>
      <w:r w:rsidR="7657C7CD" w:rsidRPr="002D0A33">
        <w:rPr>
          <w:color w:val="000000"/>
          <w:sz w:val="24"/>
          <w:lang w:val="pt-PT"/>
        </w:rPr>
        <w:t xml:space="preserve">etade tem a </w:t>
      </w:r>
      <w:r w:rsidR="0F633A80" w:rsidRPr="002D0A33">
        <w:rPr>
          <w:color w:val="000000"/>
          <w:sz w:val="24"/>
          <w:lang w:val="pt-PT"/>
        </w:rPr>
        <w:t>imagem e a outra metade tem informações sobre o produto</w:t>
      </w:r>
      <w:r w:rsidR="1ECA2AB1" w:rsidRPr="002D0A33">
        <w:rPr>
          <w:color w:val="000000"/>
          <w:sz w:val="24"/>
          <w:lang w:val="pt-PT"/>
        </w:rPr>
        <w:t>. O</w:t>
      </w:r>
      <w:r w:rsidR="41BF250B" w:rsidRPr="002D0A33">
        <w:rPr>
          <w:color w:val="000000"/>
          <w:sz w:val="24"/>
          <w:lang w:val="pt-PT"/>
        </w:rPr>
        <w:t xml:space="preserve"> </w:t>
      </w:r>
      <w:r w:rsidR="41BF250B" w:rsidRPr="007C53AB">
        <w:rPr>
          <w:i/>
          <w:iCs/>
          <w:color w:val="000000"/>
          <w:sz w:val="24"/>
          <w:lang w:val="pt-PT"/>
        </w:rPr>
        <w:t>design</w:t>
      </w:r>
      <w:r w:rsidR="41BF250B" w:rsidRPr="002D0A33">
        <w:rPr>
          <w:color w:val="000000"/>
          <w:sz w:val="24"/>
          <w:lang w:val="pt-PT"/>
        </w:rPr>
        <w:t xml:space="preserve"> da página foi posicionado desta forma para</w:t>
      </w:r>
      <w:r w:rsidR="0F633A80" w:rsidRPr="002D0A33">
        <w:rPr>
          <w:color w:val="000000"/>
          <w:sz w:val="24"/>
          <w:lang w:val="pt-PT"/>
        </w:rPr>
        <w:t xml:space="preserve"> </w:t>
      </w:r>
      <w:r w:rsidR="79FD73D8" w:rsidRPr="002D0A33">
        <w:rPr>
          <w:color w:val="000000"/>
          <w:sz w:val="24"/>
          <w:lang w:val="pt-PT"/>
        </w:rPr>
        <w:t xml:space="preserve">aumentar a imagem e </w:t>
      </w:r>
      <w:r w:rsidR="00A77422" w:rsidRPr="002D0A33">
        <w:rPr>
          <w:color w:val="000000"/>
          <w:sz w:val="24"/>
          <w:lang w:val="pt-PT"/>
        </w:rPr>
        <w:t>para que o</w:t>
      </w:r>
      <w:r w:rsidR="79FD73D8" w:rsidRPr="002D0A33">
        <w:rPr>
          <w:color w:val="000000"/>
          <w:sz w:val="24"/>
          <w:lang w:val="pt-PT"/>
        </w:rPr>
        <w:t xml:space="preserve"> utilizador po</w:t>
      </w:r>
      <w:r w:rsidR="00A77422" w:rsidRPr="002D0A33">
        <w:rPr>
          <w:color w:val="000000"/>
          <w:sz w:val="24"/>
          <w:lang w:val="pt-PT"/>
        </w:rPr>
        <w:t>ssa</w:t>
      </w:r>
      <w:r w:rsidR="79FD73D8" w:rsidRPr="002D0A33">
        <w:rPr>
          <w:color w:val="000000"/>
          <w:sz w:val="24"/>
          <w:lang w:val="pt-PT"/>
        </w:rPr>
        <w:t xml:space="preserve"> observar as informações do mesmo ao seu lado. Nas informações do produto </w:t>
      </w:r>
      <w:r w:rsidR="2ADD8331" w:rsidRPr="002D0A33">
        <w:rPr>
          <w:color w:val="000000"/>
          <w:sz w:val="24"/>
          <w:lang w:val="pt-PT"/>
        </w:rPr>
        <w:t>temos a categoria</w:t>
      </w:r>
      <w:r w:rsidR="0FCE7ECC" w:rsidRPr="002D0A33">
        <w:rPr>
          <w:color w:val="000000"/>
          <w:sz w:val="24"/>
          <w:lang w:val="pt-PT"/>
        </w:rPr>
        <w:t xml:space="preserve"> e</w:t>
      </w:r>
      <w:r w:rsidR="2ADD8331" w:rsidRPr="002D0A33">
        <w:rPr>
          <w:color w:val="000000"/>
          <w:sz w:val="24"/>
          <w:lang w:val="pt-PT"/>
        </w:rPr>
        <w:t xml:space="preserve"> a empresa a que pertence, o preço e o botão </w:t>
      </w:r>
      <w:r w:rsidR="5A42E13D" w:rsidRPr="002D0A33">
        <w:rPr>
          <w:color w:val="000000"/>
          <w:sz w:val="24"/>
          <w:lang w:val="pt-PT"/>
        </w:rPr>
        <w:t>“</w:t>
      </w:r>
      <w:r w:rsidR="00A77422" w:rsidRPr="002D0A33">
        <w:rPr>
          <w:color w:val="000000"/>
          <w:sz w:val="24"/>
          <w:lang w:val="pt-PT"/>
        </w:rPr>
        <w:t>A</w:t>
      </w:r>
      <w:r w:rsidR="2ADD8331" w:rsidRPr="002D0A33">
        <w:rPr>
          <w:color w:val="000000"/>
          <w:sz w:val="24"/>
          <w:lang w:val="pt-PT"/>
        </w:rPr>
        <w:t>dicionar ao carrinho</w:t>
      </w:r>
      <w:r w:rsidR="3CC4A645" w:rsidRPr="002D0A33">
        <w:rPr>
          <w:color w:val="000000"/>
          <w:sz w:val="24"/>
          <w:lang w:val="pt-PT"/>
        </w:rPr>
        <w:t>”</w:t>
      </w:r>
      <w:r w:rsidR="004E27D2" w:rsidRPr="002D0A33">
        <w:rPr>
          <w:color w:val="000000"/>
          <w:sz w:val="24"/>
          <w:lang w:val="pt-PT"/>
        </w:rPr>
        <w:t>, e</w:t>
      </w:r>
      <w:r w:rsidR="3179BBBB" w:rsidRPr="002D0A33">
        <w:rPr>
          <w:color w:val="000000"/>
          <w:sz w:val="24"/>
          <w:lang w:val="pt-PT"/>
        </w:rPr>
        <w:t xml:space="preserve"> </w:t>
      </w:r>
      <w:r w:rsidR="4657CBE2" w:rsidRPr="002D0A33">
        <w:rPr>
          <w:color w:val="000000"/>
          <w:sz w:val="24"/>
          <w:lang w:val="pt-PT"/>
        </w:rPr>
        <w:t>por último tem a descrição do produto.</w:t>
      </w:r>
      <w:r w:rsidR="001F362B" w:rsidRPr="002D0A33">
        <w:rPr>
          <w:color w:val="000000"/>
          <w:sz w:val="24"/>
          <w:lang w:val="pt-PT"/>
        </w:rPr>
        <w:t xml:space="preserve"> A seguinte imagem mostra o referido.</w:t>
      </w:r>
    </w:p>
    <w:p w14:paraId="6E47A843" w14:textId="33C73CEA" w:rsidR="4F3F7A48" w:rsidRDefault="00C0381E" w:rsidP="44E5900B">
      <w:pPr>
        <w:spacing w:before="120" w:after="120" w:line="360" w:lineRule="auto"/>
        <w:jc w:val="both"/>
        <w:rPr>
          <w:color w:val="000000" w:themeColor="text1"/>
          <w:lang w:val="pt-PT"/>
        </w:rPr>
      </w:pPr>
      <w:r>
        <w:rPr>
          <w:noProof/>
        </w:rPr>
        <mc:AlternateContent>
          <mc:Choice Requires="wps">
            <w:drawing>
              <wp:anchor distT="0" distB="0" distL="114300" distR="114300" simplePos="0" relativeHeight="251661312" behindDoc="1" locked="0" layoutInCell="1" allowOverlap="1" wp14:anchorId="7D78AAB4" wp14:editId="0F4A9B15">
                <wp:simplePos x="0" y="0"/>
                <wp:positionH relativeFrom="column">
                  <wp:posOffset>534670</wp:posOffset>
                </wp:positionH>
                <wp:positionV relativeFrom="paragraph">
                  <wp:posOffset>3215640</wp:posOffset>
                </wp:positionV>
                <wp:extent cx="4572000" cy="635"/>
                <wp:effectExtent l="0" t="0" r="0" b="0"/>
                <wp:wrapTight wrapText="bothSides">
                  <wp:wrapPolygon edited="0">
                    <wp:start x="0" y="0"/>
                    <wp:lineTo x="0" y="21600"/>
                    <wp:lineTo x="21600" y="21600"/>
                    <wp:lineTo x="21600" y="0"/>
                  </wp:wrapPolygon>
                </wp:wrapTight>
                <wp:docPr id="16" name="Caixa de texto 16"/>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1E498E7F" w14:textId="279759EA" w:rsidR="00093523" w:rsidRPr="00146F1A" w:rsidRDefault="00093523" w:rsidP="00C0381E">
                            <w:pPr>
                              <w:pStyle w:val="Legenda"/>
                              <w:rPr>
                                <w:noProof/>
                              </w:rPr>
                            </w:pPr>
                            <w:r>
                              <w:rPr>
                                <w:noProof/>
                              </w:rPr>
                              <w:fldChar w:fldCharType="begin"/>
                            </w:r>
                            <w:r>
                              <w:rPr>
                                <w:noProof/>
                              </w:rPr>
                              <w:instrText xml:space="preserve"> SEQ Figure \* ARABIC </w:instrText>
                            </w:r>
                            <w:r>
                              <w:rPr>
                                <w:noProof/>
                              </w:rPr>
                              <w:fldChar w:fldCharType="separate"/>
                            </w:r>
                            <w:bookmarkStart w:id="17" w:name="_Toc64317966"/>
                            <w:r w:rsidR="00D76DE3">
                              <w:rPr>
                                <w:noProof/>
                              </w:rPr>
                              <w:t>6</w:t>
                            </w:r>
                            <w:r>
                              <w:rPr>
                                <w:noProof/>
                              </w:rPr>
                              <w:fldChar w:fldCharType="end"/>
                            </w:r>
                            <w:r>
                              <w:t xml:space="preserve"> - </w:t>
                            </w:r>
                            <w:r>
                              <w:t xml:space="preserve">Detalhes do </w:t>
                            </w:r>
                            <w:r>
                              <w:t>produto</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8AAB4" id="Caixa de texto 16" o:spid="_x0000_s1031" type="#_x0000_t202" style="position:absolute;left:0;text-align:left;margin-left:42.1pt;margin-top:253.2pt;width:5in;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" stroked="f">
                <v:textbox style="mso-fit-shape-to-text:t" inset="0,0,0,0">
                  <w:txbxContent>
                    <w:p w14:paraId="1E498E7F" w14:textId="279759EA" w:rsidR="00093523" w:rsidRPr="00146F1A" w:rsidRDefault="00093523" w:rsidP="00C0381E">
                      <w:pPr>
                        <w:pStyle w:val="Legenda"/>
                        <w:rPr>
                          <w:noProof/>
                        </w:rPr>
                      </w:pPr>
                      <w:r>
                        <w:rPr>
                          <w:noProof/>
                        </w:rPr>
                        <w:fldChar w:fldCharType="begin"/>
                      </w:r>
                      <w:r>
                        <w:rPr>
                          <w:noProof/>
                        </w:rPr>
                        <w:instrText xml:space="preserve"> SEQ Figure \* ARABIC </w:instrText>
                      </w:r>
                      <w:r>
                        <w:rPr>
                          <w:noProof/>
                        </w:rPr>
                        <w:fldChar w:fldCharType="separate"/>
                      </w:r>
                      <w:bookmarkStart w:id="18" w:name="_Toc64317966"/>
                      <w:r w:rsidR="00D76DE3">
                        <w:rPr>
                          <w:noProof/>
                        </w:rPr>
                        <w:t>6</w:t>
                      </w:r>
                      <w:r>
                        <w:rPr>
                          <w:noProof/>
                        </w:rPr>
                        <w:fldChar w:fldCharType="end"/>
                      </w:r>
                      <w:r>
                        <w:t xml:space="preserve"> - </w:t>
                      </w:r>
                      <w:r>
                        <w:t xml:space="preserve">Detalhes do </w:t>
                      </w:r>
                      <w:r>
                        <w:t>produto</w:t>
                      </w:r>
                      <w:bookmarkEnd w:id="18"/>
                    </w:p>
                  </w:txbxContent>
                </v:textbox>
                <w10:wrap type="tight"/>
              </v:shape>
            </w:pict>
          </mc:Fallback>
        </mc:AlternateContent>
      </w:r>
      <w:r>
        <w:rPr>
          <w:noProof/>
        </w:rPr>
        <w:drawing>
          <wp:anchor distT="0" distB="0" distL="114300" distR="114300" simplePos="0" relativeHeight="251616256" behindDoc="1" locked="0" layoutInCell="1" allowOverlap="1" wp14:anchorId="1E73F352" wp14:editId="566513FB">
            <wp:simplePos x="0" y="0"/>
            <wp:positionH relativeFrom="margin">
              <wp:posOffset>534670</wp:posOffset>
            </wp:positionH>
            <wp:positionV relativeFrom="paragraph">
              <wp:posOffset>167695</wp:posOffset>
            </wp:positionV>
            <wp:extent cx="4572000" cy="2990850"/>
            <wp:effectExtent l="0" t="0" r="0" b="0"/>
            <wp:wrapTight wrapText="bothSides">
              <wp:wrapPolygon edited="0">
                <wp:start x="0" y="0"/>
                <wp:lineTo x="0" y="21462"/>
                <wp:lineTo x="21510" y="21462"/>
                <wp:lineTo x="21510" y="0"/>
                <wp:lineTo x="0" y="0"/>
              </wp:wrapPolygon>
            </wp:wrapTight>
            <wp:docPr id="2074783083" name="Picture 207478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4783083"/>
                    <pic:cNvPicPr/>
                  </pic:nvPicPr>
                  <pic:blipFill>
                    <a:blip r:embed="rId38">
                      <a:extLst>
                        <a:ext uri="{28A0092B-C50C-407E-A947-70E740481C1C}">
                          <a14:useLocalDpi xmlns:a14="http://schemas.microsoft.com/office/drawing/2010/main" val="0"/>
                        </a:ext>
                      </a:extLst>
                    </a:blip>
                    <a:stretch>
                      <a:fillRect/>
                    </a:stretch>
                  </pic:blipFill>
                  <pic:spPr>
                    <a:xfrm>
                      <a:off x="0" y="0"/>
                      <a:ext cx="4572000" cy="2990850"/>
                    </a:xfrm>
                    <a:prstGeom prst="rect">
                      <a:avLst/>
                    </a:prstGeom>
                  </pic:spPr>
                </pic:pic>
              </a:graphicData>
            </a:graphic>
          </wp:anchor>
        </w:drawing>
      </w:r>
    </w:p>
    <w:p w14:paraId="07F2DE31" w14:textId="172D099B" w:rsidR="44E5900B" w:rsidRDefault="44E5900B" w:rsidP="44E5900B">
      <w:pPr>
        <w:spacing w:before="120" w:after="120" w:line="360" w:lineRule="auto"/>
        <w:jc w:val="both"/>
        <w:rPr>
          <w:color w:val="000000" w:themeColor="text1"/>
          <w:lang w:val="pt-PT"/>
        </w:rPr>
      </w:pPr>
    </w:p>
    <w:p w14:paraId="5E0BA04E" w14:textId="77777777" w:rsidR="00C77C7F" w:rsidRDefault="00C77C7F" w:rsidP="00CC2385">
      <w:pPr>
        <w:spacing w:before="120" w:after="120" w:line="360" w:lineRule="auto"/>
        <w:jc w:val="both"/>
        <w:rPr>
          <w:rFonts w:eastAsia="Garamond"/>
          <w:color w:val="000000" w:themeColor="text1"/>
          <w:sz w:val="24"/>
          <w:szCs w:val="24"/>
          <w:lang w:val="pt-PT"/>
        </w:rPr>
      </w:pPr>
    </w:p>
    <w:p w14:paraId="662FD5B2" w14:textId="77777777" w:rsidR="00C77C7F" w:rsidRDefault="00C77C7F" w:rsidP="00CC2385">
      <w:pPr>
        <w:spacing w:before="120" w:after="120" w:line="360" w:lineRule="auto"/>
        <w:jc w:val="both"/>
        <w:rPr>
          <w:rFonts w:eastAsia="Garamond"/>
          <w:color w:val="000000" w:themeColor="text1"/>
          <w:sz w:val="24"/>
          <w:szCs w:val="24"/>
          <w:lang w:val="pt-PT"/>
        </w:rPr>
      </w:pPr>
    </w:p>
    <w:p w14:paraId="4FDB32C1" w14:textId="77777777" w:rsidR="00C77C7F" w:rsidRDefault="00C77C7F" w:rsidP="00CC2385">
      <w:pPr>
        <w:spacing w:before="120" w:after="120" w:line="360" w:lineRule="auto"/>
        <w:jc w:val="both"/>
        <w:rPr>
          <w:rFonts w:eastAsia="Garamond"/>
          <w:color w:val="000000" w:themeColor="text1"/>
          <w:sz w:val="24"/>
          <w:szCs w:val="24"/>
          <w:lang w:val="pt-PT"/>
        </w:rPr>
      </w:pPr>
    </w:p>
    <w:p w14:paraId="040D1962" w14:textId="77777777" w:rsidR="00C77C7F" w:rsidRDefault="00C77C7F" w:rsidP="00CC2385">
      <w:pPr>
        <w:spacing w:before="120" w:after="120" w:line="360" w:lineRule="auto"/>
        <w:jc w:val="both"/>
        <w:rPr>
          <w:rFonts w:eastAsia="Garamond"/>
          <w:color w:val="000000" w:themeColor="text1"/>
          <w:sz w:val="24"/>
          <w:szCs w:val="24"/>
          <w:lang w:val="pt-PT"/>
        </w:rPr>
      </w:pPr>
    </w:p>
    <w:p w14:paraId="0436372B" w14:textId="77777777" w:rsidR="00C77C7F" w:rsidRDefault="00C77C7F" w:rsidP="00CC2385">
      <w:pPr>
        <w:spacing w:before="120" w:after="120" w:line="360" w:lineRule="auto"/>
        <w:jc w:val="both"/>
        <w:rPr>
          <w:rFonts w:eastAsia="Garamond"/>
          <w:color w:val="000000" w:themeColor="text1"/>
          <w:sz w:val="24"/>
          <w:szCs w:val="24"/>
          <w:lang w:val="pt-PT"/>
        </w:rPr>
      </w:pPr>
    </w:p>
    <w:p w14:paraId="258FBDB0" w14:textId="77777777" w:rsidR="00C77C7F" w:rsidRDefault="00C77C7F" w:rsidP="00CC2385">
      <w:pPr>
        <w:spacing w:before="120" w:after="120" w:line="360" w:lineRule="auto"/>
        <w:jc w:val="both"/>
        <w:rPr>
          <w:rFonts w:eastAsia="Garamond"/>
          <w:color w:val="000000" w:themeColor="text1"/>
          <w:sz w:val="24"/>
          <w:szCs w:val="24"/>
          <w:lang w:val="pt-PT"/>
        </w:rPr>
      </w:pPr>
    </w:p>
    <w:p w14:paraId="68B80FCF" w14:textId="77777777" w:rsidR="00C77C7F" w:rsidRDefault="00C77C7F" w:rsidP="00CC2385">
      <w:pPr>
        <w:spacing w:before="120" w:after="120" w:line="360" w:lineRule="auto"/>
        <w:jc w:val="both"/>
        <w:rPr>
          <w:rFonts w:eastAsia="Garamond"/>
          <w:color w:val="000000" w:themeColor="text1"/>
          <w:sz w:val="24"/>
          <w:szCs w:val="24"/>
          <w:lang w:val="pt-PT"/>
        </w:rPr>
      </w:pPr>
    </w:p>
    <w:p w14:paraId="4E5AE581" w14:textId="77777777" w:rsidR="00C77C7F" w:rsidRDefault="00C77C7F" w:rsidP="00CC2385">
      <w:pPr>
        <w:spacing w:before="120" w:after="120" w:line="360" w:lineRule="auto"/>
        <w:jc w:val="both"/>
        <w:rPr>
          <w:rFonts w:eastAsia="Garamond"/>
          <w:color w:val="000000" w:themeColor="text1"/>
          <w:sz w:val="24"/>
          <w:szCs w:val="24"/>
          <w:lang w:val="pt-PT"/>
        </w:rPr>
      </w:pPr>
    </w:p>
    <w:p w14:paraId="39DBB9E3" w14:textId="77777777" w:rsidR="00C77C7F" w:rsidRDefault="00C77C7F" w:rsidP="00CC2385">
      <w:pPr>
        <w:spacing w:before="120" w:after="120" w:line="360" w:lineRule="auto"/>
        <w:jc w:val="both"/>
        <w:rPr>
          <w:rFonts w:eastAsia="Garamond"/>
          <w:color w:val="000000" w:themeColor="text1"/>
          <w:sz w:val="24"/>
          <w:szCs w:val="24"/>
          <w:lang w:val="pt-PT"/>
        </w:rPr>
      </w:pPr>
    </w:p>
    <w:p w14:paraId="1D7F99C0" w14:textId="77777777" w:rsidR="00C77C7F" w:rsidRDefault="00C77C7F" w:rsidP="00CC2385">
      <w:pPr>
        <w:spacing w:before="120" w:after="120" w:line="360" w:lineRule="auto"/>
        <w:jc w:val="both"/>
        <w:rPr>
          <w:rFonts w:eastAsia="Garamond"/>
          <w:color w:val="000000" w:themeColor="text1"/>
          <w:sz w:val="24"/>
          <w:szCs w:val="24"/>
          <w:lang w:val="pt-PT"/>
        </w:rPr>
      </w:pPr>
    </w:p>
    <w:p w14:paraId="270C840D" w14:textId="77777777" w:rsidR="00C77C7F" w:rsidRDefault="00C77C7F">
      <w:pPr>
        <w:rPr>
          <w:rFonts w:eastAsia="Garamond"/>
          <w:color w:val="000000" w:themeColor="text1"/>
          <w:sz w:val="24"/>
          <w:szCs w:val="24"/>
          <w:lang w:val="pt-PT"/>
        </w:rPr>
      </w:pPr>
      <w:r>
        <w:rPr>
          <w:rFonts w:eastAsia="Garamond"/>
          <w:color w:val="000000" w:themeColor="text1"/>
          <w:sz w:val="24"/>
          <w:szCs w:val="24"/>
          <w:lang w:val="pt-PT"/>
        </w:rPr>
        <w:br w:type="page"/>
      </w:r>
    </w:p>
    <w:p w14:paraId="417A39DB" w14:textId="51171A30" w:rsidR="00CC2385" w:rsidRPr="00C0381E" w:rsidRDefault="21F65956" w:rsidP="00C0381E">
      <w:pPr>
        <w:spacing w:before="120" w:after="120" w:line="360" w:lineRule="auto"/>
        <w:jc w:val="both"/>
        <w:rPr>
          <w:color w:val="000000"/>
          <w:sz w:val="24"/>
          <w:lang w:val="pt-PT"/>
        </w:rPr>
      </w:pPr>
      <w:r w:rsidRPr="00C0381E">
        <w:rPr>
          <w:color w:val="000000"/>
          <w:sz w:val="24"/>
          <w:lang w:val="pt-PT"/>
        </w:rPr>
        <w:lastRenderedPageBreak/>
        <w:t xml:space="preserve">A página do carrinho é </w:t>
      </w:r>
      <w:r w:rsidR="0057033F" w:rsidRPr="00C0381E">
        <w:rPr>
          <w:color w:val="000000"/>
          <w:sz w:val="24"/>
          <w:lang w:val="pt-PT"/>
        </w:rPr>
        <w:t xml:space="preserve">a </w:t>
      </w:r>
      <w:r w:rsidR="001B61A9" w:rsidRPr="00C0381E">
        <w:rPr>
          <w:color w:val="000000"/>
          <w:sz w:val="24"/>
          <w:lang w:val="pt-PT"/>
        </w:rPr>
        <w:t>antecessora a</w:t>
      </w:r>
      <w:r w:rsidRPr="00C0381E">
        <w:rPr>
          <w:color w:val="000000"/>
          <w:sz w:val="24"/>
          <w:lang w:val="pt-PT"/>
        </w:rPr>
        <w:t xml:space="preserve">o </w:t>
      </w:r>
      <w:r w:rsidRPr="00C0381E">
        <w:rPr>
          <w:i/>
          <w:iCs/>
          <w:color w:val="000000"/>
          <w:sz w:val="24"/>
          <w:lang w:val="pt-PT"/>
        </w:rPr>
        <w:t>checkout</w:t>
      </w:r>
      <w:r w:rsidR="7ED67191" w:rsidRPr="00C0381E">
        <w:rPr>
          <w:color w:val="000000"/>
          <w:sz w:val="24"/>
          <w:lang w:val="pt-PT"/>
        </w:rPr>
        <w:t>, nesta página</w:t>
      </w:r>
      <w:r w:rsidRPr="00C0381E">
        <w:rPr>
          <w:color w:val="000000"/>
          <w:sz w:val="24"/>
          <w:lang w:val="pt-PT"/>
        </w:rPr>
        <w:t xml:space="preserve"> </w:t>
      </w:r>
      <w:r w:rsidR="7ED67191" w:rsidRPr="00C0381E">
        <w:rPr>
          <w:color w:val="000000"/>
          <w:sz w:val="24"/>
          <w:lang w:val="pt-PT"/>
        </w:rPr>
        <w:t xml:space="preserve">o cliente </w:t>
      </w:r>
      <w:r w:rsidR="00FD3A63" w:rsidRPr="00C0381E">
        <w:rPr>
          <w:color w:val="000000"/>
          <w:sz w:val="24"/>
          <w:lang w:val="pt-PT"/>
        </w:rPr>
        <w:t>pode</w:t>
      </w:r>
      <w:r w:rsidR="7ED67191" w:rsidRPr="00C0381E">
        <w:rPr>
          <w:color w:val="000000"/>
          <w:sz w:val="24"/>
          <w:lang w:val="pt-PT"/>
        </w:rPr>
        <w:t xml:space="preserve"> ver </w:t>
      </w:r>
      <w:r w:rsidR="266412C3" w:rsidRPr="00C0381E">
        <w:rPr>
          <w:color w:val="000000"/>
          <w:sz w:val="24"/>
          <w:lang w:val="pt-PT"/>
        </w:rPr>
        <w:t xml:space="preserve">os produtos que pretende comprar, alterar a quantidade ou remover os artigos do carrinho. </w:t>
      </w:r>
      <w:r w:rsidR="79E7081B" w:rsidRPr="00C0381E">
        <w:rPr>
          <w:color w:val="000000"/>
          <w:sz w:val="24"/>
          <w:lang w:val="pt-PT"/>
        </w:rPr>
        <w:t xml:space="preserve">O </w:t>
      </w:r>
      <w:r w:rsidR="79E7081B" w:rsidRPr="00396479">
        <w:rPr>
          <w:i/>
          <w:iCs/>
          <w:color w:val="000000"/>
          <w:sz w:val="24"/>
          <w:lang w:val="pt-PT"/>
        </w:rPr>
        <w:t>design</w:t>
      </w:r>
      <w:r w:rsidR="79E7081B" w:rsidRPr="00C0381E">
        <w:rPr>
          <w:color w:val="000000"/>
          <w:sz w:val="24"/>
          <w:lang w:val="pt-PT"/>
        </w:rPr>
        <w:t xml:space="preserve"> desta página é muito simples, uma tabela</w:t>
      </w:r>
      <w:r w:rsidR="00683618" w:rsidRPr="00C0381E">
        <w:rPr>
          <w:color w:val="000000"/>
          <w:sz w:val="24"/>
          <w:lang w:val="pt-PT"/>
        </w:rPr>
        <w:t xml:space="preserve"> de </w:t>
      </w:r>
      <w:r w:rsidR="79E7081B" w:rsidRPr="00C0381E">
        <w:rPr>
          <w:color w:val="000000"/>
          <w:sz w:val="24"/>
          <w:lang w:val="pt-PT"/>
        </w:rPr>
        <w:t xml:space="preserve">produtos que o cliente adicionou, e </w:t>
      </w:r>
      <w:r w:rsidR="61CE9035" w:rsidRPr="00C0381E">
        <w:rPr>
          <w:color w:val="000000"/>
          <w:sz w:val="24"/>
          <w:lang w:val="pt-PT"/>
        </w:rPr>
        <w:t>por baixo uma secç</w:t>
      </w:r>
      <w:r w:rsidR="17DE5FE6" w:rsidRPr="00C0381E">
        <w:rPr>
          <w:color w:val="000000"/>
          <w:sz w:val="24"/>
          <w:lang w:val="pt-PT"/>
        </w:rPr>
        <w:t xml:space="preserve">ão onde mostra </w:t>
      </w:r>
      <w:r w:rsidR="00A41B1C" w:rsidRPr="00C0381E">
        <w:rPr>
          <w:color w:val="000000"/>
          <w:sz w:val="24"/>
          <w:lang w:val="pt-PT"/>
        </w:rPr>
        <w:t>os valores a pagar</w:t>
      </w:r>
      <w:r w:rsidR="17DE5FE6" w:rsidRPr="00C0381E">
        <w:rPr>
          <w:color w:val="000000"/>
          <w:sz w:val="24"/>
          <w:lang w:val="pt-PT"/>
        </w:rPr>
        <w:t>.</w:t>
      </w:r>
      <w:r w:rsidR="4743BDF2" w:rsidRPr="00C0381E">
        <w:rPr>
          <w:color w:val="000000"/>
          <w:sz w:val="24"/>
          <w:lang w:val="pt-PT"/>
        </w:rPr>
        <w:t xml:space="preserve"> Em</w:t>
      </w:r>
      <w:r w:rsidR="4AA9131B" w:rsidRPr="00C0381E">
        <w:rPr>
          <w:color w:val="000000"/>
          <w:sz w:val="24"/>
          <w:lang w:val="pt-PT"/>
        </w:rPr>
        <w:t xml:space="preserve"> c</w:t>
      </w:r>
      <w:r w:rsidR="4743BDF2" w:rsidRPr="00C0381E">
        <w:rPr>
          <w:color w:val="000000"/>
          <w:sz w:val="24"/>
          <w:lang w:val="pt-PT"/>
        </w:rPr>
        <w:t>ada linha da tabela</w:t>
      </w:r>
      <w:r w:rsidR="00DA4028" w:rsidRPr="00C0381E">
        <w:rPr>
          <w:color w:val="000000"/>
          <w:sz w:val="24"/>
          <w:lang w:val="pt-PT"/>
        </w:rPr>
        <w:t xml:space="preserve"> de produtos</w:t>
      </w:r>
      <w:r w:rsidR="00CB4D27" w:rsidRPr="00C0381E">
        <w:rPr>
          <w:color w:val="000000"/>
          <w:sz w:val="24"/>
          <w:lang w:val="pt-PT"/>
        </w:rPr>
        <w:t xml:space="preserve">, mostra </w:t>
      </w:r>
      <w:r w:rsidR="2782BC42" w:rsidRPr="00C0381E">
        <w:rPr>
          <w:color w:val="000000"/>
          <w:sz w:val="24"/>
          <w:lang w:val="pt-PT"/>
        </w:rPr>
        <w:t xml:space="preserve">a imagem, o nome, o preço </w:t>
      </w:r>
      <w:r w:rsidR="003A2902" w:rsidRPr="00C0381E">
        <w:rPr>
          <w:color w:val="000000"/>
          <w:sz w:val="24"/>
          <w:lang w:val="pt-PT"/>
        </w:rPr>
        <w:t>unitário</w:t>
      </w:r>
      <w:r w:rsidR="2782BC42" w:rsidRPr="00C0381E">
        <w:rPr>
          <w:color w:val="000000"/>
          <w:sz w:val="24"/>
          <w:lang w:val="pt-PT"/>
        </w:rPr>
        <w:t>, o IVA</w:t>
      </w:r>
      <w:r w:rsidR="1596F2F3" w:rsidRPr="00C0381E">
        <w:rPr>
          <w:color w:val="000000"/>
          <w:sz w:val="24"/>
          <w:lang w:val="pt-PT"/>
        </w:rPr>
        <w:t xml:space="preserve"> </w:t>
      </w:r>
      <w:r w:rsidR="003A2902" w:rsidRPr="00C0381E">
        <w:rPr>
          <w:color w:val="000000"/>
          <w:sz w:val="24"/>
          <w:lang w:val="pt-PT"/>
        </w:rPr>
        <w:t>unitário</w:t>
      </w:r>
      <w:r w:rsidR="2782BC42" w:rsidRPr="00C0381E">
        <w:rPr>
          <w:color w:val="000000"/>
          <w:sz w:val="24"/>
          <w:lang w:val="pt-PT"/>
        </w:rPr>
        <w:t>, a quantidade, o total</w:t>
      </w:r>
      <w:r w:rsidR="44D16395" w:rsidRPr="00C0381E">
        <w:rPr>
          <w:color w:val="000000"/>
          <w:sz w:val="24"/>
          <w:lang w:val="pt-PT"/>
        </w:rPr>
        <w:t xml:space="preserve">, </w:t>
      </w:r>
      <w:r w:rsidR="00154911" w:rsidRPr="00C0381E">
        <w:rPr>
          <w:color w:val="000000"/>
          <w:sz w:val="24"/>
          <w:lang w:val="pt-PT"/>
        </w:rPr>
        <w:t xml:space="preserve">o IVA total </w:t>
      </w:r>
      <w:r w:rsidR="71841062" w:rsidRPr="00C0381E">
        <w:rPr>
          <w:color w:val="000000"/>
          <w:sz w:val="24"/>
          <w:lang w:val="pt-PT"/>
        </w:rPr>
        <w:t>e a ação de remover o produto. O cliente pode alterar a quantidade de cada produto e automaticamente o Total</w:t>
      </w:r>
      <w:r w:rsidR="007FBC48" w:rsidRPr="00C0381E">
        <w:rPr>
          <w:color w:val="000000"/>
          <w:sz w:val="24"/>
          <w:lang w:val="pt-PT"/>
        </w:rPr>
        <w:t xml:space="preserve"> e o Total IVA da linha do produto </w:t>
      </w:r>
      <w:r w:rsidR="006D38D4" w:rsidRPr="00C0381E">
        <w:rPr>
          <w:color w:val="000000"/>
          <w:sz w:val="24"/>
          <w:lang w:val="pt-PT"/>
        </w:rPr>
        <w:t>são</w:t>
      </w:r>
      <w:r w:rsidR="007FBC48" w:rsidRPr="00C0381E">
        <w:rPr>
          <w:color w:val="000000"/>
          <w:sz w:val="24"/>
          <w:lang w:val="pt-PT"/>
        </w:rPr>
        <w:t xml:space="preserve"> alterado</w:t>
      </w:r>
      <w:r w:rsidR="006D38D4" w:rsidRPr="00C0381E">
        <w:rPr>
          <w:color w:val="000000"/>
          <w:sz w:val="24"/>
          <w:lang w:val="pt-PT"/>
        </w:rPr>
        <w:t>s</w:t>
      </w:r>
      <w:r w:rsidR="007FBC48" w:rsidRPr="00C0381E">
        <w:rPr>
          <w:color w:val="000000"/>
          <w:sz w:val="24"/>
          <w:lang w:val="pt-PT"/>
        </w:rPr>
        <w:t xml:space="preserve"> para o correspondente. Ao mesmo tempo </w:t>
      </w:r>
      <w:r w:rsidR="275004D3" w:rsidRPr="00C0381E">
        <w:rPr>
          <w:color w:val="000000"/>
          <w:sz w:val="24"/>
          <w:lang w:val="pt-PT"/>
        </w:rPr>
        <w:t xml:space="preserve">a secção </w:t>
      </w:r>
      <w:r w:rsidR="00EA1EB4" w:rsidRPr="00C0381E">
        <w:rPr>
          <w:color w:val="000000"/>
          <w:sz w:val="24"/>
          <w:lang w:val="pt-PT"/>
        </w:rPr>
        <w:t xml:space="preserve">abaixo </w:t>
      </w:r>
      <w:r w:rsidR="275004D3" w:rsidRPr="00C0381E">
        <w:rPr>
          <w:color w:val="000000"/>
          <w:sz w:val="24"/>
          <w:lang w:val="pt-PT"/>
        </w:rPr>
        <w:t xml:space="preserve">onde mostra o total das compras </w:t>
      </w:r>
      <w:r w:rsidR="009C7F76">
        <w:rPr>
          <w:color w:val="000000"/>
          <w:sz w:val="24"/>
          <w:lang w:val="pt-PT"/>
        </w:rPr>
        <w:t>é</w:t>
      </w:r>
      <w:r w:rsidR="275004D3" w:rsidRPr="00C0381E">
        <w:rPr>
          <w:color w:val="000000"/>
          <w:sz w:val="24"/>
          <w:lang w:val="pt-PT"/>
        </w:rPr>
        <w:t xml:space="preserve"> </w:t>
      </w:r>
      <w:r w:rsidR="00FF7E69" w:rsidRPr="00C0381E">
        <w:rPr>
          <w:color w:val="000000"/>
          <w:sz w:val="24"/>
          <w:lang w:val="pt-PT"/>
        </w:rPr>
        <w:t>atualizada</w:t>
      </w:r>
      <w:r w:rsidR="275004D3" w:rsidRPr="00C0381E">
        <w:rPr>
          <w:color w:val="000000"/>
          <w:sz w:val="24"/>
          <w:lang w:val="pt-PT"/>
        </w:rPr>
        <w:t>.</w:t>
      </w:r>
    </w:p>
    <w:p w14:paraId="1C97F1D6" w14:textId="1E7CF252" w:rsidR="275004D3" w:rsidRPr="00C0381E" w:rsidRDefault="275004D3" w:rsidP="00C0381E">
      <w:pPr>
        <w:spacing w:before="120" w:after="120" w:line="360" w:lineRule="auto"/>
        <w:jc w:val="both"/>
        <w:rPr>
          <w:color w:val="000000"/>
          <w:sz w:val="24"/>
          <w:lang w:val="pt-PT"/>
        </w:rPr>
      </w:pPr>
      <w:r w:rsidRPr="00C0381E">
        <w:rPr>
          <w:color w:val="000000"/>
          <w:sz w:val="24"/>
          <w:lang w:val="pt-PT"/>
        </w:rPr>
        <w:t xml:space="preserve">Aqui o cliente </w:t>
      </w:r>
      <w:r w:rsidR="009C7F76">
        <w:rPr>
          <w:color w:val="000000"/>
          <w:sz w:val="24"/>
          <w:lang w:val="pt-PT"/>
        </w:rPr>
        <w:t>pode</w:t>
      </w:r>
      <w:r w:rsidRPr="00C0381E">
        <w:rPr>
          <w:color w:val="000000"/>
          <w:sz w:val="24"/>
          <w:lang w:val="pt-PT"/>
        </w:rPr>
        <w:t xml:space="preserve"> tomar a decisão de continuar a comprar ou concluir a compra. Se optar por continuar a comprar será redirecionado para </w:t>
      </w:r>
      <w:r w:rsidR="33957B1B" w:rsidRPr="00C0381E">
        <w:rPr>
          <w:color w:val="000000"/>
          <w:sz w:val="24"/>
          <w:lang w:val="pt-PT"/>
        </w:rPr>
        <w:t xml:space="preserve">a página de produtos e se preferir concluir a compra será redirecionado para o </w:t>
      </w:r>
      <w:r w:rsidR="33957B1B" w:rsidRPr="00611E3D">
        <w:rPr>
          <w:i/>
          <w:iCs/>
          <w:color w:val="000000"/>
          <w:sz w:val="24"/>
          <w:lang w:val="pt-PT"/>
        </w:rPr>
        <w:t>checkout</w:t>
      </w:r>
      <w:r w:rsidR="33957B1B" w:rsidRPr="00C0381E">
        <w:rPr>
          <w:color w:val="000000"/>
          <w:sz w:val="24"/>
          <w:lang w:val="pt-PT"/>
        </w:rPr>
        <w:t>.</w:t>
      </w:r>
      <w:r w:rsidR="7596EA4B" w:rsidRPr="00C0381E">
        <w:rPr>
          <w:color w:val="000000"/>
          <w:sz w:val="24"/>
          <w:lang w:val="pt-PT"/>
        </w:rPr>
        <w:t xml:space="preserve"> </w:t>
      </w:r>
      <w:r w:rsidR="7CB6757A" w:rsidRPr="00C0381E">
        <w:rPr>
          <w:color w:val="000000"/>
          <w:sz w:val="24"/>
          <w:lang w:val="pt-PT"/>
        </w:rPr>
        <w:t xml:space="preserve">A imagem a seguir mostra o </w:t>
      </w:r>
      <w:r w:rsidR="00611E3D">
        <w:rPr>
          <w:color w:val="000000"/>
          <w:sz w:val="24"/>
          <w:lang w:val="pt-PT"/>
        </w:rPr>
        <w:t>que foi explicado no texto.</w:t>
      </w:r>
    </w:p>
    <w:p w14:paraId="39442685" w14:textId="1C81C1BA" w:rsidR="4F3F7A48" w:rsidRDefault="00611E3D" w:rsidP="44E5900B">
      <w:pPr>
        <w:spacing w:before="120" w:after="120" w:line="360" w:lineRule="auto"/>
        <w:jc w:val="both"/>
        <w:rPr>
          <w:color w:val="000000" w:themeColor="text1"/>
          <w:lang w:val="pt-PT"/>
        </w:rPr>
      </w:pPr>
      <w:r>
        <w:rPr>
          <w:noProof/>
        </w:rPr>
        <mc:AlternateContent>
          <mc:Choice Requires="wps">
            <w:drawing>
              <wp:anchor distT="0" distB="0" distL="114300" distR="114300" simplePos="0" relativeHeight="251663360" behindDoc="1" locked="0" layoutInCell="1" allowOverlap="1" wp14:anchorId="38F1AF99" wp14:editId="5B34D06E">
                <wp:simplePos x="0" y="0"/>
                <wp:positionH relativeFrom="column">
                  <wp:posOffset>480060</wp:posOffset>
                </wp:positionH>
                <wp:positionV relativeFrom="paragraph">
                  <wp:posOffset>4319270</wp:posOffset>
                </wp:positionV>
                <wp:extent cx="4572000" cy="635"/>
                <wp:effectExtent l="0" t="0" r="0" b="0"/>
                <wp:wrapTight wrapText="bothSides">
                  <wp:wrapPolygon edited="0">
                    <wp:start x="0" y="0"/>
                    <wp:lineTo x="0" y="21600"/>
                    <wp:lineTo x="21600" y="21600"/>
                    <wp:lineTo x="21600" y="0"/>
                  </wp:wrapPolygon>
                </wp:wrapTight>
                <wp:docPr id="17" name="Caixa de texto 17"/>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53915C62" w14:textId="0259057F" w:rsidR="00093523" w:rsidRPr="00413432" w:rsidRDefault="00093523" w:rsidP="00611E3D">
                            <w:pPr>
                              <w:pStyle w:val="Legenda"/>
                              <w:rPr>
                                <w:noProof/>
                              </w:rPr>
                            </w:pPr>
                            <w:r>
                              <w:rPr>
                                <w:noProof/>
                              </w:rPr>
                              <w:fldChar w:fldCharType="begin"/>
                            </w:r>
                            <w:r>
                              <w:rPr>
                                <w:noProof/>
                              </w:rPr>
                              <w:instrText xml:space="preserve"> SEQ Figure \* ARABIC </w:instrText>
                            </w:r>
                            <w:r>
                              <w:rPr>
                                <w:noProof/>
                              </w:rPr>
                              <w:fldChar w:fldCharType="separate"/>
                            </w:r>
                            <w:bookmarkStart w:id="19" w:name="_Toc64317967"/>
                            <w:r w:rsidR="00D76DE3">
                              <w:rPr>
                                <w:noProof/>
                              </w:rPr>
                              <w:t>7</w:t>
                            </w:r>
                            <w:r>
                              <w:rPr>
                                <w:noProof/>
                              </w:rPr>
                              <w:fldChar w:fldCharType="end"/>
                            </w:r>
                            <w:r>
                              <w:t xml:space="preserve">- </w:t>
                            </w:r>
                            <w:r>
                              <w:t xml:space="preserve">Carrinho do </w:t>
                            </w:r>
                            <w:r>
                              <w:t>utilizador</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1AF99" id="Caixa de texto 17" o:spid="_x0000_s1032" type="#_x0000_t202" style="position:absolute;left:0;text-align:left;margin-left:37.8pt;margin-top:340.1pt;width:5in;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" stroked="f">
                <v:textbox style="mso-fit-shape-to-text:t" inset="0,0,0,0">
                  <w:txbxContent>
                    <w:p w14:paraId="53915C62" w14:textId="0259057F" w:rsidR="00093523" w:rsidRPr="00413432" w:rsidRDefault="00093523" w:rsidP="00611E3D">
                      <w:pPr>
                        <w:pStyle w:val="Legenda"/>
                        <w:rPr>
                          <w:noProof/>
                        </w:rPr>
                      </w:pPr>
                      <w:r>
                        <w:rPr>
                          <w:noProof/>
                        </w:rPr>
                        <w:fldChar w:fldCharType="begin"/>
                      </w:r>
                      <w:r>
                        <w:rPr>
                          <w:noProof/>
                        </w:rPr>
                        <w:instrText xml:space="preserve"> SEQ Figure \* ARABIC </w:instrText>
                      </w:r>
                      <w:r>
                        <w:rPr>
                          <w:noProof/>
                        </w:rPr>
                        <w:fldChar w:fldCharType="separate"/>
                      </w:r>
                      <w:bookmarkStart w:id="20" w:name="_Toc64317967"/>
                      <w:r w:rsidR="00D76DE3">
                        <w:rPr>
                          <w:noProof/>
                        </w:rPr>
                        <w:t>7</w:t>
                      </w:r>
                      <w:r>
                        <w:rPr>
                          <w:noProof/>
                        </w:rPr>
                        <w:fldChar w:fldCharType="end"/>
                      </w:r>
                      <w:r>
                        <w:t xml:space="preserve">- </w:t>
                      </w:r>
                      <w:r>
                        <w:t xml:space="preserve">Carrinho do </w:t>
                      </w:r>
                      <w:r>
                        <w:t>utilizador</w:t>
                      </w:r>
                      <w:bookmarkEnd w:id="20"/>
                    </w:p>
                  </w:txbxContent>
                </v:textbox>
                <w10:wrap type="tight"/>
              </v:shape>
            </w:pict>
          </mc:Fallback>
        </mc:AlternateContent>
      </w:r>
      <w:r w:rsidR="001F362B">
        <w:rPr>
          <w:noProof/>
        </w:rPr>
        <w:drawing>
          <wp:anchor distT="0" distB="0" distL="114300" distR="114300" simplePos="0" relativeHeight="251619328" behindDoc="1" locked="0" layoutInCell="1" allowOverlap="1" wp14:anchorId="64ABA3F2" wp14:editId="14B49843">
            <wp:simplePos x="0" y="0"/>
            <wp:positionH relativeFrom="margin">
              <wp:posOffset>480308</wp:posOffset>
            </wp:positionH>
            <wp:positionV relativeFrom="paragraph">
              <wp:posOffset>4776</wp:posOffset>
            </wp:positionV>
            <wp:extent cx="4572000" cy="4257675"/>
            <wp:effectExtent l="0" t="0" r="0" b="9525"/>
            <wp:wrapTight wrapText="bothSides">
              <wp:wrapPolygon edited="0">
                <wp:start x="0" y="0"/>
                <wp:lineTo x="0" y="21552"/>
                <wp:lineTo x="21510" y="21552"/>
                <wp:lineTo x="21510" y="0"/>
                <wp:lineTo x="0" y="0"/>
              </wp:wrapPolygon>
            </wp:wrapTight>
            <wp:docPr id="1001170471" name="Picture 1001170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170471"/>
                    <pic:cNvPicPr/>
                  </pic:nvPicPr>
                  <pic:blipFill>
                    <a:blip r:embed="rId39">
                      <a:extLst>
                        <a:ext uri="{28A0092B-C50C-407E-A947-70E740481C1C}">
                          <a14:useLocalDpi xmlns:a14="http://schemas.microsoft.com/office/drawing/2010/main" val="0"/>
                        </a:ext>
                      </a:extLst>
                    </a:blip>
                    <a:stretch>
                      <a:fillRect/>
                    </a:stretch>
                  </pic:blipFill>
                  <pic:spPr>
                    <a:xfrm>
                      <a:off x="0" y="0"/>
                      <a:ext cx="4572000" cy="4257675"/>
                    </a:xfrm>
                    <a:prstGeom prst="rect">
                      <a:avLst/>
                    </a:prstGeom>
                  </pic:spPr>
                </pic:pic>
              </a:graphicData>
            </a:graphic>
          </wp:anchor>
        </w:drawing>
      </w:r>
    </w:p>
    <w:p w14:paraId="3F92013A" w14:textId="426F456A" w:rsidR="44E5900B" w:rsidRDefault="44E5900B" w:rsidP="44E5900B">
      <w:pPr>
        <w:spacing w:before="120" w:after="120" w:line="360" w:lineRule="auto"/>
        <w:jc w:val="both"/>
        <w:rPr>
          <w:color w:val="000000" w:themeColor="text1"/>
          <w:lang w:val="pt-PT"/>
        </w:rPr>
      </w:pPr>
    </w:p>
    <w:p w14:paraId="3066953C" w14:textId="77777777" w:rsidR="001F362B" w:rsidRDefault="001F362B" w:rsidP="44E5900B">
      <w:pPr>
        <w:spacing w:before="120" w:after="120" w:line="360" w:lineRule="auto"/>
        <w:jc w:val="both"/>
        <w:rPr>
          <w:color w:val="000000" w:themeColor="text1"/>
          <w:sz w:val="24"/>
          <w:szCs w:val="24"/>
          <w:lang w:val="pt-PT"/>
        </w:rPr>
      </w:pPr>
    </w:p>
    <w:p w14:paraId="179016A1" w14:textId="77777777" w:rsidR="001F362B" w:rsidRDefault="001F362B" w:rsidP="44E5900B">
      <w:pPr>
        <w:spacing w:before="120" w:after="120" w:line="360" w:lineRule="auto"/>
        <w:jc w:val="both"/>
        <w:rPr>
          <w:color w:val="000000" w:themeColor="text1"/>
          <w:sz w:val="24"/>
          <w:szCs w:val="24"/>
          <w:lang w:val="pt-PT"/>
        </w:rPr>
      </w:pPr>
    </w:p>
    <w:p w14:paraId="3DB60F31" w14:textId="77777777" w:rsidR="001F362B" w:rsidRDefault="001F362B" w:rsidP="44E5900B">
      <w:pPr>
        <w:spacing w:before="120" w:after="120" w:line="360" w:lineRule="auto"/>
        <w:jc w:val="both"/>
        <w:rPr>
          <w:color w:val="000000" w:themeColor="text1"/>
          <w:sz w:val="24"/>
          <w:szCs w:val="24"/>
          <w:lang w:val="pt-PT"/>
        </w:rPr>
      </w:pPr>
    </w:p>
    <w:p w14:paraId="7B9B5DB7" w14:textId="77777777" w:rsidR="001F362B" w:rsidRDefault="001F362B" w:rsidP="44E5900B">
      <w:pPr>
        <w:spacing w:before="120" w:after="120" w:line="360" w:lineRule="auto"/>
        <w:jc w:val="both"/>
        <w:rPr>
          <w:color w:val="000000" w:themeColor="text1"/>
          <w:sz w:val="24"/>
          <w:szCs w:val="24"/>
          <w:lang w:val="pt-PT"/>
        </w:rPr>
      </w:pPr>
    </w:p>
    <w:p w14:paraId="1E2139B3" w14:textId="77777777" w:rsidR="001F362B" w:rsidRDefault="001F362B" w:rsidP="44E5900B">
      <w:pPr>
        <w:spacing w:before="120" w:after="120" w:line="360" w:lineRule="auto"/>
        <w:jc w:val="both"/>
        <w:rPr>
          <w:color w:val="000000" w:themeColor="text1"/>
          <w:sz w:val="24"/>
          <w:szCs w:val="24"/>
          <w:lang w:val="pt-PT"/>
        </w:rPr>
      </w:pPr>
    </w:p>
    <w:p w14:paraId="1092871C" w14:textId="77777777" w:rsidR="001F362B" w:rsidRDefault="001F362B" w:rsidP="44E5900B">
      <w:pPr>
        <w:spacing w:before="120" w:after="120" w:line="360" w:lineRule="auto"/>
        <w:jc w:val="both"/>
        <w:rPr>
          <w:color w:val="000000" w:themeColor="text1"/>
          <w:sz w:val="24"/>
          <w:szCs w:val="24"/>
          <w:lang w:val="pt-PT"/>
        </w:rPr>
      </w:pPr>
    </w:p>
    <w:p w14:paraId="5E7085C8" w14:textId="77777777" w:rsidR="001F362B" w:rsidRDefault="001F362B" w:rsidP="44E5900B">
      <w:pPr>
        <w:spacing w:before="120" w:after="120" w:line="360" w:lineRule="auto"/>
        <w:jc w:val="both"/>
        <w:rPr>
          <w:color w:val="000000" w:themeColor="text1"/>
          <w:sz w:val="24"/>
          <w:szCs w:val="24"/>
          <w:lang w:val="pt-PT"/>
        </w:rPr>
      </w:pPr>
    </w:p>
    <w:p w14:paraId="4BAAEB0C" w14:textId="77777777" w:rsidR="001F362B" w:rsidRDefault="001F362B" w:rsidP="44E5900B">
      <w:pPr>
        <w:spacing w:before="120" w:after="120" w:line="360" w:lineRule="auto"/>
        <w:jc w:val="both"/>
        <w:rPr>
          <w:color w:val="000000" w:themeColor="text1"/>
          <w:sz w:val="24"/>
          <w:szCs w:val="24"/>
          <w:lang w:val="pt-PT"/>
        </w:rPr>
      </w:pPr>
    </w:p>
    <w:p w14:paraId="078EA04B" w14:textId="77777777" w:rsidR="001F362B" w:rsidRDefault="001F362B" w:rsidP="44E5900B">
      <w:pPr>
        <w:spacing w:before="120" w:after="120" w:line="360" w:lineRule="auto"/>
        <w:jc w:val="both"/>
        <w:rPr>
          <w:color w:val="000000" w:themeColor="text1"/>
          <w:sz w:val="24"/>
          <w:szCs w:val="24"/>
          <w:lang w:val="pt-PT"/>
        </w:rPr>
      </w:pPr>
    </w:p>
    <w:p w14:paraId="1A996643" w14:textId="77777777" w:rsidR="001F362B" w:rsidRDefault="001F362B" w:rsidP="44E5900B">
      <w:pPr>
        <w:spacing w:before="120" w:after="120" w:line="360" w:lineRule="auto"/>
        <w:jc w:val="both"/>
        <w:rPr>
          <w:color w:val="000000" w:themeColor="text1"/>
          <w:sz w:val="24"/>
          <w:szCs w:val="24"/>
          <w:lang w:val="pt-PT"/>
        </w:rPr>
      </w:pPr>
    </w:p>
    <w:p w14:paraId="11C58560" w14:textId="77777777" w:rsidR="001F362B" w:rsidRDefault="001F362B" w:rsidP="44E5900B">
      <w:pPr>
        <w:spacing w:before="120" w:after="120" w:line="360" w:lineRule="auto"/>
        <w:jc w:val="both"/>
        <w:rPr>
          <w:color w:val="000000" w:themeColor="text1"/>
          <w:sz w:val="24"/>
          <w:szCs w:val="24"/>
          <w:lang w:val="pt-PT"/>
        </w:rPr>
      </w:pPr>
    </w:p>
    <w:p w14:paraId="79D24C81" w14:textId="77777777" w:rsidR="001F362B" w:rsidRDefault="001F362B" w:rsidP="44E5900B">
      <w:pPr>
        <w:spacing w:before="120" w:after="120" w:line="360" w:lineRule="auto"/>
        <w:jc w:val="both"/>
        <w:rPr>
          <w:color w:val="000000" w:themeColor="text1"/>
          <w:sz w:val="24"/>
          <w:szCs w:val="24"/>
          <w:lang w:val="pt-PT"/>
        </w:rPr>
      </w:pPr>
    </w:p>
    <w:p w14:paraId="5DFF326C" w14:textId="77777777" w:rsidR="001F362B" w:rsidRDefault="001F362B">
      <w:pPr>
        <w:rPr>
          <w:color w:val="000000" w:themeColor="text1"/>
          <w:sz w:val="24"/>
          <w:szCs w:val="24"/>
          <w:lang w:val="pt-PT"/>
        </w:rPr>
      </w:pPr>
      <w:r>
        <w:rPr>
          <w:color w:val="000000" w:themeColor="text1"/>
          <w:sz w:val="24"/>
          <w:szCs w:val="24"/>
          <w:lang w:val="pt-PT"/>
        </w:rPr>
        <w:br w:type="page"/>
      </w:r>
    </w:p>
    <w:p w14:paraId="3BBD1EE4" w14:textId="2C42DE80" w:rsidR="44E5900B" w:rsidRDefault="30D490C2" w:rsidP="44E5900B">
      <w:pPr>
        <w:spacing w:before="120" w:after="120" w:line="360" w:lineRule="auto"/>
        <w:jc w:val="both"/>
        <w:rPr>
          <w:color w:val="000000" w:themeColor="text1"/>
          <w:sz w:val="24"/>
          <w:szCs w:val="24"/>
          <w:lang w:val="pt-PT"/>
        </w:rPr>
      </w:pPr>
      <w:r w:rsidRPr="6606D7B1">
        <w:rPr>
          <w:color w:val="000000" w:themeColor="text1"/>
          <w:sz w:val="24"/>
          <w:szCs w:val="24"/>
          <w:lang w:val="pt-PT"/>
        </w:rPr>
        <w:lastRenderedPageBreak/>
        <w:t xml:space="preserve">A página de histórico permite que o cliente possa visualizar as compras que já efetuou. </w:t>
      </w:r>
      <w:r w:rsidR="777907EC" w:rsidRPr="3A013CB5">
        <w:rPr>
          <w:color w:val="000000" w:themeColor="text1"/>
          <w:sz w:val="24"/>
          <w:szCs w:val="24"/>
          <w:lang w:val="pt-PT"/>
        </w:rPr>
        <w:t xml:space="preserve"> </w:t>
      </w:r>
      <w:r w:rsidR="777907EC" w:rsidRPr="7658A41E">
        <w:rPr>
          <w:color w:val="000000" w:themeColor="text1"/>
          <w:sz w:val="24"/>
          <w:szCs w:val="24"/>
          <w:lang w:val="pt-PT"/>
        </w:rPr>
        <w:t>Est</w:t>
      </w:r>
      <w:r w:rsidR="00101349">
        <w:rPr>
          <w:color w:val="000000" w:themeColor="text1"/>
          <w:sz w:val="24"/>
          <w:szCs w:val="24"/>
          <w:lang w:val="pt-PT"/>
        </w:rPr>
        <w:t>a</w:t>
      </w:r>
      <w:r w:rsidR="777907EC" w:rsidRPr="7658A41E">
        <w:rPr>
          <w:color w:val="000000" w:themeColor="text1"/>
          <w:sz w:val="24"/>
          <w:szCs w:val="24"/>
          <w:lang w:val="pt-PT"/>
        </w:rPr>
        <w:t xml:space="preserve"> </w:t>
      </w:r>
      <w:r w:rsidR="008A618D">
        <w:rPr>
          <w:color w:val="000000" w:themeColor="text1"/>
          <w:sz w:val="24"/>
          <w:szCs w:val="24"/>
          <w:lang w:val="pt-PT"/>
        </w:rPr>
        <w:t>tem</w:t>
      </w:r>
      <w:r w:rsidR="777907EC" w:rsidRPr="7658A41E">
        <w:rPr>
          <w:color w:val="000000" w:themeColor="text1"/>
          <w:sz w:val="24"/>
          <w:szCs w:val="24"/>
          <w:lang w:val="pt-PT"/>
        </w:rPr>
        <w:t xml:space="preserve"> uma tabela em que cada linha representa uma compra já </w:t>
      </w:r>
      <w:r w:rsidR="777907EC" w:rsidRPr="508E8F89">
        <w:rPr>
          <w:color w:val="000000" w:themeColor="text1"/>
          <w:sz w:val="24"/>
          <w:szCs w:val="24"/>
          <w:lang w:val="pt-PT"/>
        </w:rPr>
        <w:t xml:space="preserve">efetuada. </w:t>
      </w:r>
      <w:r w:rsidR="77AB61C3" w:rsidRPr="439FFF9F">
        <w:rPr>
          <w:color w:val="000000" w:themeColor="text1"/>
          <w:sz w:val="24"/>
          <w:szCs w:val="24"/>
          <w:lang w:val="pt-PT"/>
        </w:rPr>
        <w:t xml:space="preserve"> </w:t>
      </w:r>
      <w:r w:rsidR="77AB61C3" w:rsidRPr="3B164761">
        <w:rPr>
          <w:color w:val="000000" w:themeColor="text1"/>
          <w:sz w:val="24"/>
          <w:szCs w:val="24"/>
          <w:lang w:val="pt-PT"/>
        </w:rPr>
        <w:t xml:space="preserve">Em cada linha podemos observar que aparece o </w:t>
      </w:r>
      <w:r w:rsidR="00F56651">
        <w:rPr>
          <w:color w:val="000000" w:themeColor="text1"/>
          <w:sz w:val="24"/>
          <w:szCs w:val="24"/>
          <w:lang w:val="pt-PT"/>
        </w:rPr>
        <w:t>número</w:t>
      </w:r>
      <w:r w:rsidR="005A5E71">
        <w:rPr>
          <w:color w:val="000000" w:themeColor="text1"/>
          <w:sz w:val="24"/>
          <w:szCs w:val="24"/>
          <w:lang w:val="pt-PT"/>
        </w:rPr>
        <w:t xml:space="preserve"> identificador</w:t>
      </w:r>
      <w:r w:rsidR="77AB61C3" w:rsidRPr="3B164761">
        <w:rPr>
          <w:color w:val="000000" w:themeColor="text1"/>
          <w:sz w:val="24"/>
          <w:szCs w:val="24"/>
          <w:lang w:val="pt-PT"/>
        </w:rPr>
        <w:t xml:space="preserve"> da compra, o nome da pessoa que vai re</w:t>
      </w:r>
      <w:r w:rsidR="0127D318" w:rsidRPr="3B164761">
        <w:rPr>
          <w:color w:val="000000" w:themeColor="text1"/>
          <w:sz w:val="24"/>
          <w:szCs w:val="24"/>
          <w:lang w:val="pt-PT"/>
        </w:rPr>
        <w:t>ceber</w:t>
      </w:r>
      <w:r w:rsidR="0127D318" w:rsidRPr="6E5DD0F1">
        <w:rPr>
          <w:color w:val="000000" w:themeColor="text1"/>
          <w:sz w:val="24"/>
          <w:szCs w:val="24"/>
          <w:lang w:val="pt-PT"/>
        </w:rPr>
        <w:t>, o NIF, a data de compra, o número de telemóvel, o estado da compra, o preço total</w:t>
      </w:r>
      <w:r w:rsidR="1268FCD7" w:rsidRPr="29F43466">
        <w:rPr>
          <w:color w:val="000000" w:themeColor="text1"/>
          <w:sz w:val="24"/>
          <w:szCs w:val="24"/>
          <w:lang w:val="pt-PT"/>
        </w:rPr>
        <w:t>, o IVA total e</w:t>
      </w:r>
      <w:r w:rsidR="1268FCD7" w:rsidRPr="0ADD2954">
        <w:rPr>
          <w:color w:val="000000" w:themeColor="text1"/>
          <w:sz w:val="24"/>
          <w:szCs w:val="24"/>
          <w:lang w:val="pt-PT"/>
        </w:rPr>
        <w:t xml:space="preserve"> por último um botão que redireciona o </w:t>
      </w:r>
      <w:r w:rsidR="1268FCD7" w:rsidRPr="065DBEE8">
        <w:rPr>
          <w:color w:val="000000" w:themeColor="text1"/>
          <w:sz w:val="24"/>
          <w:szCs w:val="24"/>
          <w:lang w:val="pt-PT"/>
        </w:rPr>
        <w:t xml:space="preserve">cliente </w:t>
      </w:r>
      <w:r w:rsidR="1268FCD7" w:rsidRPr="0ADD2954">
        <w:rPr>
          <w:color w:val="000000" w:themeColor="text1"/>
          <w:sz w:val="24"/>
          <w:szCs w:val="24"/>
          <w:lang w:val="pt-PT"/>
        </w:rPr>
        <w:t>para mais detalhes</w:t>
      </w:r>
      <w:r w:rsidR="1268FCD7" w:rsidRPr="065DBEE8">
        <w:rPr>
          <w:color w:val="000000" w:themeColor="text1"/>
          <w:sz w:val="24"/>
          <w:szCs w:val="24"/>
          <w:lang w:val="pt-PT"/>
        </w:rPr>
        <w:t>.</w:t>
      </w:r>
      <w:r w:rsidR="33A2797D" w:rsidRPr="3A00FF4C">
        <w:rPr>
          <w:color w:val="000000" w:themeColor="text1"/>
          <w:sz w:val="24"/>
          <w:szCs w:val="24"/>
          <w:lang w:val="pt-PT"/>
        </w:rPr>
        <w:t xml:space="preserve"> A ilustração abaixo demonstra a </w:t>
      </w:r>
      <w:r w:rsidR="33A2797D" w:rsidRPr="61872FDC">
        <w:rPr>
          <w:color w:val="000000" w:themeColor="text1"/>
          <w:sz w:val="24"/>
          <w:szCs w:val="24"/>
          <w:lang w:val="pt-PT"/>
        </w:rPr>
        <w:t>descrição.</w:t>
      </w:r>
    </w:p>
    <w:p w14:paraId="08558D8E" w14:textId="3C3F15C6" w:rsidR="4F3F7A48" w:rsidRPr="00274C87" w:rsidRDefault="007A4D16" w:rsidP="44E5900B">
      <w:pPr>
        <w:spacing w:before="120" w:after="120" w:line="360" w:lineRule="auto"/>
        <w:jc w:val="both"/>
        <w:rPr>
          <w:lang w:val="pt-PT"/>
        </w:rPr>
      </w:pPr>
      <w:r>
        <w:rPr>
          <w:noProof/>
        </w:rPr>
        <mc:AlternateContent>
          <mc:Choice Requires="wps">
            <w:drawing>
              <wp:anchor distT="0" distB="0" distL="114300" distR="114300" simplePos="0" relativeHeight="251665408" behindDoc="1" locked="0" layoutInCell="1" allowOverlap="1" wp14:anchorId="5B333035" wp14:editId="1FFA3907">
                <wp:simplePos x="0" y="0"/>
                <wp:positionH relativeFrom="column">
                  <wp:posOffset>375285</wp:posOffset>
                </wp:positionH>
                <wp:positionV relativeFrom="paragraph">
                  <wp:posOffset>4391660</wp:posOffset>
                </wp:positionV>
                <wp:extent cx="4572000" cy="635"/>
                <wp:effectExtent l="0" t="0" r="0" b="0"/>
                <wp:wrapTight wrapText="bothSides">
                  <wp:wrapPolygon edited="0">
                    <wp:start x="0" y="0"/>
                    <wp:lineTo x="0" y="21600"/>
                    <wp:lineTo x="21600" y="21600"/>
                    <wp:lineTo x="21600" y="0"/>
                  </wp:wrapPolygon>
                </wp:wrapTight>
                <wp:docPr id="18" name="Caixa de texto 18"/>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1531037F" w14:textId="7F4F7AB4" w:rsidR="00093523" w:rsidRPr="00B52A57" w:rsidRDefault="00093523" w:rsidP="007A4D16">
                            <w:pPr>
                              <w:pStyle w:val="Legenda"/>
                              <w:rPr>
                                <w:noProof/>
                              </w:rPr>
                            </w:pPr>
                            <w:r>
                              <w:rPr>
                                <w:noProof/>
                              </w:rPr>
                              <w:fldChar w:fldCharType="begin"/>
                            </w:r>
                            <w:r>
                              <w:rPr>
                                <w:noProof/>
                              </w:rPr>
                              <w:instrText xml:space="preserve"> SEQ Figure \* ARABIC </w:instrText>
                            </w:r>
                            <w:r>
                              <w:rPr>
                                <w:noProof/>
                              </w:rPr>
                              <w:fldChar w:fldCharType="separate"/>
                            </w:r>
                            <w:bookmarkStart w:id="21" w:name="_Toc64317968"/>
                            <w:r w:rsidR="00D76DE3">
                              <w:rPr>
                                <w:noProof/>
                              </w:rPr>
                              <w:t>8</w:t>
                            </w:r>
                            <w:r>
                              <w:rPr>
                                <w:noProof/>
                              </w:rPr>
                              <w:fldChar w:fldCharType="end"/>
                            </w:r>
                            <w:r>
                              <w:t xml:space="preserve"> - </w:t>
                            </w:r>
                            <w:r>
                              <w:t>Histórico de compras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33035" id="Caixa de texto 18" o:spid="_x0000_s1033" type="#_x0000_t202" style="position:absolute;left:0;text-align:left;margin-left:29.55pt;margin-top:345.8pt;width:5in;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" stroked="f">
                <v:textbox style="mso-fit-shape-to-text:t" inset="0,0,0,0">
                  <w:txbxContent>
                    <w:p w14:paraId="1531037F" w14:textId="7F4F7AB4" w:rsidR="00093523" w:rsidRPr="00B52A57" w:rsidRDefault="00093523" w:rsidP="007A4D16">
                      <w:pPr>
                        <w:pStyle w:val="Legenda"/>
                        <w:rPr>
                          <w:noProof/>
                        </w:rPr>
                      </w:pPr>
                      <w:r>
                        <w:rPr>
                          <w:noProof/>
                        </w:rPr>
                        <w:fldChar w:fldCharType="begin"/>
                      </w:r>
                      <w:r>
                        <w:rPr>
                          <w:noProof/>
                        </w:rPr>
                        <w:instrText xml:space="preserve"> SEQ Figure \* ARABIC </w:instrText>
                      </w:r>
                      <w:r>
                        <w:rPr>
                          <w:noProof/>
                        </w:rPr>
                        <w:fldChar w:fldCharType="separate"/>
                      </w:r>
                      <w:bookmarkStart w:id="22" w:name="_Toc64317968"/>
                      <w:r w:rsidR="00D76DE3">
                        <w:rPr>
                          <w:noProof/>
                        </w:rPr>
                        <w:t>8</w:t>
                      </w:r>
                      <w:r>
                        <w:rPr>
                          <w:noProof/>
                        </w:rPr>
                        <w:fldChar w:fldCharType="end"/>
                      </w:r>
                      <w:r>
                        <w:t xml:space="preserve"> - </w:t>
                      </w:r>
                      <w:r>
                        <w:t>Histórico de compras</w:t>
                      </w:r>
                      <w:bookmarkEnd w:id="22"/>
                    </w:p>
                  </w:txbxContent>
                </v:textbox>
                <w10:wrap type="tight"/>
              </v:shape>
            </w:pict>
          </mc:Fallback>
        </mc:AlternateContent>
      </w:r>
      <w:r w:rsidR="1090C2D2">
        <w:rPr>
          <w:noProof/>
        </w:rPr>
        <w:drawing>
          <wp:anchor distT="0" distB="0" distL="114300" distR="114300" simplePos="0" relativeHeight="251622400" behindDoc="1" locked="0" layoutInCell="1" allowOverlap="1" wp14:anchorId="3C44762F" wp14:editId="34771E04">
            <wp:simplePos x="0" y="0"/>
            <wp:positionH relativeFrom="column">
              <wp:posOffset>375616</wp:posOffset>
            </wp:positionH>
            <wp:positionV relativeFrom="paragraph">
              <wp:posOffset>76973</wp:posOffset>
            </wp:positionV>
            <wp:extent cx="4572000" cy="4257675"/>
            <wp:effectExtent l="0" t="0" r="0" b="9525"/>
            <wp:wrapTight wrapText="bothSides">
              <wp:wrapPolygon edited="0">
                <wp:start x="0" y="0"/>
                <wp:lineTo x="0" y="21552"/>
                <wp:lineTo x="21510" y="21552"/>
                <wp:lineTo x="21510" y="0"/>
                <wp:lineTo x="0" y="0"/>
              </wp:wrapPolygon>
            </wp:wrapTight>
            <wp:docPr id="1558771167" name="Picture 155877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4257675"/>
                    </a:xfrm>
                    <a:prstGeom prst="rect">
                      <a:avLst/>
                    </a:prstGeom>
                  </pic:spPr>
                </pic:pic>
              </a:graphicData>
            </a:graphic>
          </wp:anchor>
        </w:drawing>
      </w:r>
    </w:p>
    <w:p w14:paraId="1506764B" w14:textId="3AD969B0" w:rsidR="44E5900B" w:rsidRDefault="44E5900B" w:rsidP="44E5900B">
      <w:pPr>
        <w:spacing w:before="120" w:after="120" w:line="360" w:lineRule="auto"/>
        <w:jc w:val="both"/>
        <w:rPr>
          <w:color w:val="000000" w:themeColor="text1"/>
          <w:sz w:val="24"/>
          <w:szCs w:val="24"/>
          <w:lang w:val="pt-PT"/>
        </w:rPr>
      </w:pPr>
    </w:p>
    <w:p w14:paraId="00CD887D" w14:textId="77777777" w:rsidR="008152F2" w:rsidRDefault="008152F2" w:rsidP="065DBEE8">
      <w:pPr>
        <w:spacing w:before="120" w:after="120" w:line="360" w:lineRule="auto"/>
        <w:jc w:val="both"/>
        <w:rPr>
          <w:color w:val="000000" w:themeColor="text1"/>
          <w:sz w:val="24"/>
          <w:szCs w:val="24"/>
          <w:lang w:val="pt-PT"/>
        </w:rPr>
      </w:pPr>
    </w:p>
    <w:p w14:paraId="749EEC31" w14:textId="77777777" w:rsidR="008152F2" w:rsidRDefault="008152F2" w:rsidP="065DBEE8">
      <w:pPr>
        <w:spacing w:before="120" w:after="120" w:line="360" w:lineRule="auto"/>
        <w:jc w:val="both"/>
        <w:rPr>
          <w:color w:val="000000" w:themeColor="text1"/>
          <w:sz w:val="24"/>
          <w:szCs w:val="24"/>
          <w:lang w:val="pt-PT"/>
        </w:rPr>
      </w:pPr>
    </w:p>
    <w:p w14:paraId="6B4E4C88" w14:textId="77777777" w:rsidR="008152F2" w:rsidRDefault="008152F2" w:rsidP="065DBEE8">
      <w:pPr>
        <w:spacing w:before="120" w:after="120" w:line="360" w:lineRule="auto"/>
        <w:jc w:val="both"/>
        <w:rPr>
          <w:color w:val="000000" w:themeColor="text1"/>
          <w:sz w:val="24"/>
          <w:szCs w:val="24"/>
          <w:lang w:val="pt-PT"/>
        </w:rPr>
      </w:pPr>
    </w:p>
    <w:p w14:paraId="290FEBBC" w14:textId="77777777" w:rsidR="008152F2" w:rsidRDefault="008152F2" w:rsidP="065DBEE8">
      <w:pPr>
        <w:spacing w:before="120" w:after="120" w:line="360" w:lineRule="auto"/>
        <w:jc w:val="both"/>
        <w:rPr>
          <w:color w:val="000000" w:themeColor="text1"/>
          <w:sz w:val="24"/>
          <w:szCs w:val="24"/>
          <w:lang w:val="pt-PT"/>
        </w:rPr>
      </w:pPr>
    </w:p>
    <w:p w14:paraId="5F8607CB" w14:textId="77777777" w:rsidR="008152F2" w:rsidRDefault="008152F2" w:rsidP="065DBEE8">
      <w:pPr>
        <w:spacing w:before="120" w:after="120" w:line="360" w:lineRule="auto"/>
        <w:jc w:val="both"/>
        <w:rPr>
          <w:color w:val="000000" w:themeColor="text1"/>
          <w:sz w:val="24"/>
          <w:szCs w:val="24"/>
          <w:lang w:val="pt-PT"/>
        </w:rPr>
      </w:pPr>
    </w:p>
    <w:p w14:paraId="17A18111" w14:textId="77777777" w:rsidR="008152F2" w:rsidRDefault="008152F2" w:rsidP="065DBEE8">
      <w:pPr>
        <w:spacing w:before="120" w:after="120" w:line="360" w:lineRule="auto"/>
        <w:jc w:val="both"/>
        <w:rPr>
          <w:color w:val="000000" w:themeColor="text1"/>
          <w:sz w:val="24"/>
          <w:szCs w:val="24"/>
          <w:lang w:val="pt-PT"/>
        </w:rPr>
      </w:pPr>
    </w:p>
    <w:p w14:paraId="3B7CAB32" w14:textId="77777777" w:rsidR="008152F2" w:rsidRDefault="008152F2" w:rsidP="065DBEE8">
      <w:pPr>
        <w:spacing w:before="120" w:after="120" w:line="360" w:lineRule="auto"/>
        <w:jc w:val="both"/>
        <w:rPr>
          <w:color w:val="000000" w:themeColor="text1"/>
          <w:sz w:val="24"/>
          <w:szCs w:val="24"/>
          <w:lang w:val="pt-PT"/>
        </w:rPr>
      </w:pPr>
    </w:p>
    <w:p w14:paraId="48CDA81D" w14:textId="77777777" w:rsidR="008152F2" w:rsidRDefault="008152F2" w:rsidP="065DBEE8">
      <w:pPr>
        <w:spacing w:before="120" w:after="120" w:line="360" w:lineRule="auto"/>
        <w:jc w:val="both"/>
        <w:rPr>
          <w:color w:val="000000" w:themeColor="text1"/>
          <w:sz w:val="24"/>
          <w:szCs w:val="24"/>
          <w:lang w:val="pt-PT"/>
        </w:rPr>
      </w:pPr>
    </w:p>
    <w:p w14:paraId="57244591" w14:textId="77777777" w:rsidR="008152F2" w:rsidRDefault="008152F2" w:rsidP="065DBEE8">
      <w:pPr>
        <w:spacing w:before="120" w:after="120" w:line="360" w:lineRule="auto"/>
        <w:jc w:val="both"/>
        <w:rPr>
          <w:color w:val="000000" w:themeColor="text1"/>
          <w:sz w:val="24"/>
          <w:szCs w:val="24"/>
          <w:lang w:val="pt-PT"/>
        </w:rPr>
      </w:pPr>
    </w:p>
    <w:p w14:paraId="4980432E" w14:textId="77777777" w:rsidR="008152F2" w:rsidRDefault="008152F2" w:rsidP="065DBEE8">
      <w:pPr>
        <w:spacing w:before="120" w:after="120" w:line="360" w:lineRule="auto"/>
        <w:jc w:val="both"/>
        <w:rPr>
          <w:color w:val="000000" w:themeColor="text1"/>
          <w:sz w:val="24"/>
          <w:szCs w:val="24"/>
          <w:lang w:val="pt-PT"/>
        </w:rPr>
      </w:pPr>
    </w:p>
    <w:p w14:paraId="44F82506" w14:textId="77777777" w:rsidR="008152F2" w:rsidRDefault="008152F2" w:rsidP="065DBEE8">
      <w:pPr>
        <w:spacing w:before="120" w:after="120" w:line="360" w:lineRule="auto"/>
        <w:jc w:val="both"/>
        <w:rPr>
          <w:color w:val="000000" w:themeColor="text1"/>
          <w:sz w:val="24"/>
          <w:szCs w:val="24"/>
          <w:lang w:val="pt-PT"/>
        </w:rPr>
      </w:pPr>
    </w:p>
    <w:p w14:paraId="6C98D6AB" w14:textId="77777777" w:rsidR="008152F2" w:rsidRDefault="008152F2" w:rsidP="065DBEE8">
      <w:pPr>
        <w:spacing w:before="120" w:after="120" w:line="360" w:lineRule="auto"/>
        <w:jc w:val="both"/>
        <w:rPr>
          <w:color w:val="000000" w:themeColor="text1"/>
          <w:sz w:val="24"/>
          <w:szCs w:val="24"/>
          <w:lang w:val="pt-PT"/>
        </w:rPr>
      </w:pPr>
    </w:p>
    <w:p w14:paraId="785262B9" w14:textId="77777777" w:rsidR="008152F2" w:rsidRDefault="008152F2">
      <w:pPr>
        <w:rPr>
          <w:color w:val="000000" w:themeColor="text1"/>
          <w:sz w:val="24"/>
          <w:szCs w:val="24"/>
          <w:lang w:val="pt-PT"/>
        </w:rPr>
      </w:pPr>
      <w:r>
        <w:rPr>
          <w:color w:val="000000" w:themeColor="text1"/>
          <w:sz w:val="24"/>
          <w:szCs w:val="24"/>
          <w:lang w:val="pt-PT"/>
        </w:rPr>
        <w:br w:type="page"/>
      </w:r>
    </w:p>
    <w:p w14:paraId="65983004" w14:textId="35843019" w:rsidR="005D289A" w:rsidRDefault="005D289A" w:rsidP="007455EC">
      <w:pPr>
        <w:spacing w:before="120" w:after="120" w:line="360" w:lineRule="auto"/>
        <w:jc w:val="both"/>
        <w:rPr>
          <w:color w:val="000000" w:themeColor="text1"/>
          <w:sz w:val="24"/>
          <w:szCs w:val="24"/>
          <w:lang w:val="pt-PT"/>
        </w:rPr>
      </w:pPr>
      <w:r>
        <w:rPr>
          <w:color w:val="000000" w:themeColor="text1"/>
          <w:sz w:val="24"/>
          <w:szCs w:val="24"/>
          <w:lang w:val="pt-PT"/>
        </w:rPr>
        <w:lastRenderedPageBreak/>
        <w:t xml:space="preserve">De seguida iremos explicar como </w:t>
      </w:r>
      <w:r w:rsidR="00C2479A">
        <w:rPr>
          <w:color w:val="000000" w:themeColor="text1"/>
          <w:sz w:val="24"/>
          <w:szCs w:val="24"/>
          <w:lang w:val="pt-PT"/>
        </w:rPr>
        <w:t>é o funcionamento na aplicação.</w:t>
      </w:r>
    </w:p>
    <w:p w14:paraId="4328CE7C" w14:textId="0936767F" w:rsidR="009203F2" w:rsidRDefault="00C2479A" w:rsidP="007455EC">
      <w:pPr>
        <w:spacing w:before="120" w:after="120" w:line="360" w:lineRule="auto"/>
        <w:jc w:val="both"/>
        <w:rPr>
          <w:color w:val="000000" w:themeColor="text1"/>
          <w:sz w:val="24"/>
          <w:szCs w:val="24"/>
          <w:lang w:val="pt-PT"/>
        </w:rPr>
      </w:pPr>
      <w:r>
        <w:rPr>
          <w:color w:val="000000" w:themeColor="text1"/>
          <w:sz w:val="24"/>
          <w:szCs w:val="24"/>
          <w:lang w:val="pt-PT"/>
        </w:rPr>
        <w:t xml:space="preserve">O cliente inicia numa página de </w:t>
      </w:r>
      <w:r w:rsidRPr="00C144F1">
        <w:rPr>
          <w:i/>
          <w:iCs/>
          <w:color w:val="000000" w:themeColor="text1"/>
          <w:sz w:val="24"/>
          <w:szCs w:val="24"/>
          <w:lang w:val="pt-PT"/>
        </w:rPr>
        <w:t>login</w:t>
      </w:r>
      <w:r>
        <w:rPr>
          <w:color w:val="000000" w:themeColor="text1"/>
          <w:sz w:val="24"/>
          <w:szCs w:val="24"/>
          <w:lang w:val="pt-PT"/>
        </w:rPr>
        <w:t>, a qual</w:t>
      </w:r>
      <w:r w:rsidR="00050709">
        <w:rPr>
          <w:color w:val="000000" w:themeColor="text1"/>
          <w:sz w:val="24"/>
          <w:szCs w:val="24"/>
          <w:lang w:val="pt-PT"/>
        </w:rPr>
        <w:t>, depois de efetuado,</w:t>
      </w:r>
      <w:r w:rsidR="00CE5AD1">
        <w:rPr>
          <w:color w:val="000000" w:themeColor="text1"/>
          <w:sz w:val="24"/>
          <w:szCs w:val="24"/>
          <w:lang w:val="pt-PT"/>
        </w:rPr>
        <w:t xml:space="preserve"> é apresentado com a página de produtos</w:t>
      </w:r>
      <w:r w:rsidR="6FEF6EFB" w:rsidRPr="74CD1275">
        <w:rPr>
          <w:color w:val="000000" w:themeColor="text1"/>
          <w:sz w:val="24"/>
          <w:szCs w:val="24"/>
          <w:lang w:val="pt-PT"/>
        </w:rPr>
        <w:t xml:space="preserve">. </w:t>
      </w:r>
      <w:r w:rsidR="6FEF6EFB" w:rsidRPr="2ABD57B7">
        <w:rPr>
          <w:color w:val="000000" w:themeColor="text1"/>
          <w:sz w:val="24"/>
          <w:szCs w:val="24"/>
          <w:lang w:val="pt-PT"/>
        </w:rPr>
        <w:t xml:space="preserve">Nesta </w:t>
      </w:r>
      <w:r w:rsidR="4668F0D3" w:rsidRPr="17B38D00">
        <w:rPr>
          <w:color w:val="000000" w:themeColor="text1"/>
          <w:sz w:val="24"/>
          <w:szCs w:val="24"/>
          <w:lang w:val="pt-PT"/>
        </w:rPr>
        <w:t>atividade</w:t>
      </w:r>
      <w:r w:rsidR="6FEF6EFB" w:rsidRPr="2ABD57B7">
        <w:rPr>
          <w:color w:val="000000" w:themeColor="text1"/>
          <w:sz w:val="24"/>
          <w:szCs w:val="24"/>
          <w:lang w:val="pt-PT"/>
        </w:rPr>
        <w:t xml:space="preserve"> o </w:t>
      </w:r>
      <w:r w:rsidR="000871EB">
        <w:rPr>
          <w:color w:val="000000" w:themeColor="text1"/>
          <w:sz w:val="24"/>
          <w:szCs w:val="24"/>
          <w:lang w:val="pt-PT"/>
        </w:rPr>
        <w:t>cliente</w:t>
      </w:r>
      <w:r w:rsidR="6FEF6EFB" w:rsidRPr="2ABD57B7">
        <w:rPr>
          <w:color w:val="000000" w:themeColor="text1"/>
          <w:sz w:val="24"/>
          <w:szCs w:val="24"/>
          <w:lang w:val="pt-PT"/>
        </w:rPr>
        <w:t xml:space="preserve"> pode </w:t>
      </w:r>
      <w:r w:rsidR="57E1ABD1" w:rsidRPr="7DD406A9">
        <w:rPr>
          <w:color w:val="000000" w:themeColor="text1"/>
          <w:sz w:val="24"/>
          <w:szCs w:val="24"/>
          <w:lang w:val="pt-PT"/>
        </w:rPr>
        <w:t>pesquisar o produto que deseja,</w:t>
      </w:r>
      <w:r w:rsidR="57E1ABD1" w:rsidRPr="17B38D00">
        <w:rPr>
          <w:color w:val="000000" w:themeColor="text1"/>
          <w:sz w:val="24"/>
          <w:szCs w:val="24"/>
          <w:lang w:val="pt-PT"/>
        </w:rPr>
        <w:t xml:space="preserve"> ir para o carrinho</w:t>
      </w:r>
      <w:r w:rsidR="6CBFBBF8" w:rsidRPr="17B38D00">
        <w:rPr>
          <w:color w:val="000000" w:themeColor="text1"/>
          <w:sz w:val="24"/>
          <w:szCs w:val="24"/>
          <w:lang w:val="pt-PT"/>
        </w:rPr>
        <w:t xml:space="preserve">, </w:t>
      </w:r>
      <w:r w:rsidR="00BF3D84">
        <w:rPr>
          <w:color w:val="000000" w:themeColor="text1"/>
          <w:sz w:val="24"/>
          <w:szCs w:val="24"/>
          <w:lang w:val="pt-PT"/>
        </w:rPr>
        <w:t>ver</w:t>
      </w:r>
      <w:r w:rsidR="6CBFBBF8" w:rsidRPr="17B38D00">
        <w:rPr>
          <w:color w:val="000000" w:themeColor="text1"/>
          <w:sz w:val="24"/>
          <w:szCs w:val="24"/>
          <w:lang w:val="pt-PT"/>
        </w:rPr>
        <w:t xml:space="preserve"> as categorias e </w:t>
      </w:r>
      <w:r w:rsidR="6CBFBBF8" w:rsidRPr="72355FC5">
        <w:rPr>
          <w:color w:val="000000" w:themeColor="text1"/>
          <w:sz w:val="24"/>
          <w:szCs w:val="24"/>
          <w:lang w:val="pt-PT"/>
        </w:rPr>
        <w:t xml:space="preserve">por último pode observar </w:t>
      </w:r>
      <w:r w:rsidR="003356E3">
        <w:rPr>
          <w:color w:val="000000" w:themeColor="text1"/>
          <w:sz w:val="24"/>
          <w:szCs w:val="24"/>
          <w:lang w:val="pt-PT"/>
        </w:rPr>
        <w:t>os vários</w:t>
      </w:r>
      <w:r w:rsidR="1CF7DEA9" w:rsidRPr="7754B843">
        <w:rPr>
          <w:color w:val="000000" w:themeColor="text1"/>
          <w:sz w:val="24"/>
          <w:szCs w:val="24"/>
          <w:lang w:val="pt-PT"/>
        </w:rPr>
        <w:t xml:space="preserve"> produtos. </w:t>
      </w:r>
      <w:r w:rsidR="1FE492F6" w:rsidRPr="7754B843">
        <w:rPr>
          <w:color w:val="000000" w:themeColor="text1"/>
          <w:sz w:val="24"/>
          <w:szCs w:val="24"/>
          <w:lang w:val="pt-PT"/>
        </w:rPr>
        <w:t xml:space="preserve"> Ao clicar numa categoria o utilizador passa a ver os produtos dessa mesma categoria</w:t>
      </w:r>
      <w:r w:rsidR="1FE492F6" w:rsidRPr="45A8FF14">
        <w:rPr>
          <w:color w:val="000000" w:themeColor="text1"/>
          <w:sz w:val="24"/>
          <w:szCs w:val="24"/>
          <w:lang w:val="pt-PT"/>
        </w:rPr>
        <w:t xml:space="preserve"> e ao clicar num produto</w:t>
      </w:r>
      <w:r w:rsidR="1FE492F6" w:rsidRPr="13FD45E5">
        <w:rPr>
          <w:color w:val="000000" w:themeColor="text1"/>
          <w:sz w:val="24"/>
          <w:szCs w:val="24"/>
          <w:lang w:val="pt-PT"/>
        </w:rPr>
        <w:t xml:space="preserve"> </w:t>
      </w:r>
      <w:r w:rsidR="1D22C98D" w:rsidRPr="07C6D04B">
        <w:rPr>
          <w:color w:val="000000" w:themeColor="text1"/>
          <w:sz w:val="24"/>
          <w:szCs w:val="24"/>
          <w:lang w:val="pt-PT"/>
        </w:rPr>
        <w:t>será redirecionado para</w:t>
      </w:r>
      <w:r w:rsidR="00D84667">
        <w:rPr>
          <w:color w:val="000000" w:themeColor="text1"/>
          <w:sz w:val="24"/>
          <w:szCs w:val="24"/>
          <w:lang w:val="pt-PT"/>
        </w:rPr>
        <w:t xml:space="preserve"> os detalhes deste mesmo.</w:t>
      </w:r>
      <w:r w:rsidR="1D22C98D" w:rsidRPr="07C6D04B">
        <w:rPr>
          <w:color w:val="000000" w:themeColor="text1"/>
          <w:sz w:val="24"/>
          <w:szCs w:val="24"/>
          <w:lang w:val="pt-PT"/>
        </w:rPr>
        <w:t xml:space="preserve"> </w:t>
      </w:r>
      <w:r w:rsidR="12583777" w:rsidRPr="7F13738E">
        <w:rPr>
          <w:color w:val="000000" w:themeColor="text1"/>
          <w:sz w:val="24"/>
          <w:szCs w:val="24"/>
          <w:lang w:val="pt-PT"/>
        </w:rPr>
        <w:t>A figura abaixo representa a página de produtos.</w:t>
      </w:r>
    </w:p>
    <w:p w14:paraId="7D7A7C5B" w14:textId="6F8211CE" w:rsidR="00254CDA" w:rsidRPr="00254CDA" w:rsidRDefault="000537A8" w:rsidP="00254CDA">
      <w:pPr>
        <w:spacing w:before="120" w:after="120" w:line="360" w:lineRule="auto"/>
        <w:jc w:val="both"/>
        <w:rPr>
          <w:rFonts w:eastAsia="Garamond"/>
          <w:color w:val="000000" w:themeColor="text1"/>
          <w:sz w:val="24"/>
          <w:szCs w:val="24"/>
          <w:lang w:val="pt-PT"/>
        </w:rPr>
      </w:pPr>
      <w:r>
        <w:rPr>
          <w:noProof/>
        </w:rPr>
        <mc:AlternateContent>
          <mc:Choice Requires="wps">
            <w:drawing>
              <wp:anchor distT="0" distB="0" distL="114300" distR="114300" simplePos="0" relativeHeight="251667456" behindDoc="1" locked="0" layoutInCell="1" allowOverlap="1" wp14:anchorId="6BF20D29" wp14:editId="7253D1D7">
                <wp:simplePos x="0" y="0"/>
                <wp:positionH relativeFrom="column">
                  <wp:posOffset>1325880</wp:posOffset>
                </wp:positionH>
                <wp:positionV relativeFrom="paragraph">
                  <wp:posOffset>3321685</wp:posOffset>
                </wp:positionV>
                <wp:extent cx="2679700" cy="635"/>
                <wp:effectExtent l="0" t="0" r="0" b="0"/>
                <wp:wrapTight wrapText="bothSides">
                  <wp:wrapPolygon edited="0">
                    <wp:start x="0" y="0"/>
                    <wp:lineTo x="0" y="21600"/>
                    <wp:lineTo x="21600" y="21600"/>
                    <wp:lineTo x="21600" y="0"/>
                  </wp:wrapPolygon>
                </wp:wrapTight>
                <wp:docPr id="19" name="Caixa de texto 19"/>
                <wp:cNvGraphicFramePr/>
                <a:graphic xmlns:a="http://schemas.openxmlformats.org/drawingml/2006/main">
                  <a:graphicData uri="http://schemas.microsoft.com/office/word/2010/wordprocessingShape">
                    <wps:wsp>
                      <wps:cNvSpPr txBox="1"/>
                      <wps:spPr>
                        <a:xfrm>
                          <a:off x="0" y="0"/>
                          <a:ext cx="2679700" cy="635"/>
                        </a:xfrm>
                        <a:prstGeom prst="rect">
                          <a:avLst/>
                        </a:prstGeom>
                        <a:solidFill>
                          <a:prstClr val="white"/>
                        </a:solidFill>
                        <a:ln>
                          <a:noFill/>
                        </a:ln>
                      </wps:spPr>
                      <wps:txbx>
                        <w:txbxContent>
                          <w:p w14:paraId="71C8288B" w14:textId="607B748C" w:rsidR="00093523" w:rsidRPr="008605EC" w:rsidRDefault="00093523" w:rsidP="000537A8">
                            <w:pPr>
                              <w:pStyle w:val="Legenda"/>
                              <w:rPr>
                                <w:noProof/>
                              </w:rPr>
                            </w:pPr>
                            <w:r>
                              <w:rPr>
                                <w:noProof/>
                              </w:rPr>
                              <w:fldChar w:fldCharType="begin"/>
                            </w:r>
                            <w:r>
                              <w:rPr>
                                <w:noProof/>
                              </w:rPr>
                              <w:instrText xml:space="preserve"> SEQ Figure \* ARABIC </w:instrText>
                            </w:r>
                            <w:r>
                              <w:rPr>
                                <w:noProof/>
                              </w:rPr>
                              <w:fldChar w:fldCharType="separate"/>
                            </w:r>
                            <w:bookmarkStart w:id="23" w:name="_Toc64317969"/>
                            <w:r w:rsidR="00D76DE3">
                              <w:rPr>
                                <w:noProof/>
                              </w:rPr>
                              <w:t>9</w:t>
                            </w:r>
                            <w:r>
                              <w:rPr>
                                <w:noProof/>
                              </w:rPr>
                              <w:fldChar w:fldCharType="end"/>
                            </w:r>
                            <w:r>
                              <w:t xml:space="preserve"> - </w:t>
                            </w:r>
                            <w:r>
                              <w:t>Atividade de produtos da aplicação</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F20D29" id="Caixa de texto 19" o:spid="_x0000_s1034" type="#_x0000_t202" style="position:absolute;left:0;text-align:left;margin-left:104.4pt;margin-top:261.55pt;width:211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" stroked="f">
                <v:textbox style="mso-fit-shape-to-text:t" inset="0,0,0,0">
                  <w:txbxContent>
                    <w:p w14:paraId="71C8288B" w14:textId="607B748C" w:rsidR="00093523" w:rsidRPr="008605EC" w:rsidRDefault="00093523" w:rsidP="000537A8">
                      <w:pPr>
                        <w:pStyle w:val="Legenda"/>
                        <w:rPr>
                          <w:noProof/>
                        </w:rPr>
                      </w:pPr>
                      <w:r>
                        <w:rPr>
                          <w:noProof/>
                        </w:rPr>
                        <w:fldChar w:fldCharType="begin"/>
                      </w:r>
                      <w:r>
                        <w:rPr>
                          <w:noProof/>
                        </w:rPr>
                        <w:instrText xml:space="preserve"> SEQ Figure \* ARABIC </w:instrText>
                      </w:r>
                      <w:r>
                        <w:rPr>
                          <w:noProof/>
                        </w:rPr>
                        <w:fldChar w:fldCharType="separate"/>
                      </w:r>
                      <w:bookmarkStart w:id="24" w:name="_Toc64317969"/>
                      <w:r w:rsidR="00D76DE3">
                        <w:rPr>
                          <w:noProof/>
                        </w:rPr>
                        <w:t>9</w:t>
                      </w:r>
                      <w:r>
                        <w:rPr>
                          <w:noProof/>
                        </w:rPr>
                        <w:fldChar w:fldCharType="end"/>
                      </w:r>
                      <w:r>
                        <w:t xml:space="preserve"> - </w:t>
                      </w:r>
                      <w:r>
                        <w:t>Atividade de produtos da aplicação</w:t>
                      </w:r>
                      <w:bookmarkEnd w:id="24"/>
                    </w:p>
                  </w:txbxContent>
                </v:textbox>
                <w10:wrap type="tight"/>
              </v:shape>
            </w:pict>
          </mc:Fallback>
        </mc:AlternateContent>
      </w:r>
      <w:r w:rsidR="00531A7F">
        <w:rPr>
          <w:noProof/>
        </w:rPr>
        <w:drawing>
          <wp:anchor distT="0" distB="0" distL="114300" distR="114300" simplePos="0" relativeHeight="251625472" behindDoc="1" locked="0" layoutInCell="1" allowOverlap="1" wp14:anchorId="2B76A0D4" wp14:editId="4DE16F62">
            <wp:simplePos x="0" y="0"/>
            <wp:positionH relativeFrom="margin">
              <wp:posOffset>1326129</wp:posOffset>
            </wp:positionH>
            <wp:positionV relativeFrom="paragraph">
              <wp:posOffset>116122</wp:posOffset>
            </wp:positionV>
            <wp:extent cx="2679700" cy="3148965"/>
            <wp:effectExtent l="0" t="0" r="6350" b="0"/>
            <wp:wrapTight wrapText="bothSides">
              <wp:wrapPolygon edited="0">
                <wp:start x="0" y="0"/>
                <wp:lineTo x="0" y="21430"/>
                <wp:lineTo x="21498" y="21430"/>
                <wp:lineTo x="21498"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79700" cy="3148965"/>
                    </a:xfrm>
                    <a:prstGeom prst="rect">
                      <a:avLst/>
                    </a:prstGeom>
                    <a:noFill/>
                    <a:ln>
                      <a:noFill/>
                    </a:ln>
                  </pic:spPr>
                </pic:pic>
              </a:graphicData>
            </a:graphic>
          </wp:anchor>
        </w:drawing>
      </w:r>
    </w:p>
    <w:p w14:paraId="55D135B8" w14:textId="6D01AB1D" w:rsidR="007C09F7" w:rsidRPr="007C09F7" w:rsidRDefault="007C09F7" w:rsidP="007C09F7">
      <w:pPr>
        <w:spacing w:before="120" w:after="120" w:line="360" w:lineRule="auto"/>
        <w:jc w:val="both"/>
        <w:rPr>
          <w:color w:val="000000" w:themeColor="text1"/>
          <w:lang w:val="pt-PT"/>
        </w:rPr>
      </w:pPr>
    </w:p>
    <w:p w14:paraId="13024AA0" w14:textId="1B1101D4" w:rsidR="7F13738E" w:rsidRDefault="7F13738E" w:rsidP="7F13738E">
      <w:pPr>
        <w:spacing w:before="120" w:after="120" w:line="360" w:lineRule="auto"/>
        <w:jc w:val="both"/>
        <w:rPr>
          <w:color w:val="000000" w:themeColor="text1"/>
          <w:lang w:val="pt-PT"/>
        </w:rPr>
      </w:pPr>
    </w:p>
    <w:p w14:paraId="4CEB6F28" w14:textId="77777777" w:rsidR="006E62D6" w:rsidRDefault="006E62D6" w:rsidP="60506F33">
      <w:pPr>
        <w:spacing w:before="120" w:after="120" w:line="360" w:lineRule="auto"/>
        <w:jc w:val="both"/>
        <w:rPr>
          <w:color w:val="000000" w:themeColor="text1"/>
          <w:lang w:val="pt-PT"/>
        </w:rPr>
      </w:pPr>
    </w:p>
    <w:p w14:paraId="43637219" w14:textId="77777777" w:rsidR="006E62D6" w:rsidRDefault="006E62D6" w:rsidP="60506F33">
      <w:pPr>
        <w:spacing w:before="120" w:after="120" w:line="360" w:lineRule="auto"/>
        <w:jc w:val="both"/>
        <w:rPr>
          <w:color w:val="000000" w:themeColor="text1"/>
          <w:lang w:val="pt-PT"/>
        </w:rPr>
      </w:pPr>
    </w:p>
    <w:p w14:paraId="496D64C0" w14:textId="77777777" w:rsidR="006E62D6" w:rsidRDefault="006E62D6" w:rsidP="60506F33">
      <w:pPr>
        <w:spacing w:before="120" w:after="120" w:line="360" w:lineRule="auto"/>
        <w:jc w:val="both"/>
        <w:rPr>
          <w:color w:val="000000" w:themeColor="text1"/>
          <w:lang w:val="pt-PT"/>
        </w:rPr>
      </w:pPr>
    </w:p>
    <w:p w14:paraId="2D45F183" w14:textId="77777777" w:rsidR="006E62D6" w:rsidRDefault="006E62D6" w:rsidP="60506F33">
      <w:pPr>
        <w:spacing w:before="120" w:after="120" w:line="360" w:lineRule="auto"/>
        <w:jc w:val="both"/>
        <w:rPr>
          <w:color w:val="000000" w:themeColor="text1"/>
          <w:lang w:val="pt-PT"/>
        </w:rPr>
      </w:pPr>
    </w:p>
    <w:p w14:paraId="4226621F" w14:textId="77777777" w:rsidR="006E62D6" w:rsidRDefault="006E62D6" w:rsidP="60506F33">
      <w:pPr>
        <w:spacing w:before="120" w:after="120" w:line="360" w:lineRule="auto"/>
        <w:jc w:val="both"/>
        <w:rPr>
          <w:color w:val="000000" w:themeColor="text1"/>
          <w:lang w:val="pt-PT"/>
        </w:rPr>
      </w:pPr>
    </w:p>
    <w:p w14:paraId="6D724FBC" w14:textId="77777777" w:rsidR="006E62D6" w:rsidRDefault="006E62D6" w:rsidP="60506F33">
      <w:pPr>
        <w:spacing w:before="120" w:after="120" w:line="360" w:lineRule="auto"/>
        <w:jc w:val="both"/>
        <w:rPr>
          <w:color w:val="000000" w:themeColor="text1"/>
          <w:lang w:val="pt-PT"/>
        </w:rPr>
      </w:pPr>
    </w:p>
    <w:p w14:paraId="59AA4381" w14:textId="77777777" w:rsidR="006E62D6" w:rsidRDefault="006E62D6" w:rsidP="60506F33">
      <w:pPr>
        <w:spacing w:before="120" w:after="120" w:line="360" w:lineRule="auto"/>
        <w:jc w:val="both"/>
        <w:rPr>
          <w:color w:val="000000" w:themeColor="text1"/>
          <w:lang w:val="pt-PT"/>
        </w:rPr>
      </w:pPr>
    </w:p>
    <w:p w14:paraId="56086296" w14:textId="77777777" w:rsidR="006E62D6" w:rsidRDefault="006E62D6" w:rsidP="60506F33">
      <w:pPr>
        <w:spacing w:before="120" w:after="120" w:line="360" w:lineRule="auto"/>
        <w:jc w:val="both"/>
        <w:rPr>
          <w:color w:val="000000" w:themeColor="text1"/>
          <w:lang w:val="pt-PT"/>
        </w:rPr>
      </w:pPr>
    </w:p>
    <w:p w14:paraId="0F590FEF" w14:textId="77777777" w:rsidR="006E62D6" w:rsidRDefault="006E62D6" w:rsidP="60506F33">
      <w:pPr>
        <w:spacing w:before="120" w:after="120" w:line="360" w:lineRule="auto"/>
        <w:jc w:val="both"/>
        <w:rPr>
          <w:color w:val="000000" w:themeColor="text1"/>
          <w:lang w:val="pt-PT"/>
        </w:rPr>
      </w:pPr>
    </w:p>
    <w:p w14:paraId="1DFA50F6" w14:textId="77777777" w:rsidR="003D252F" w:rsidRDefault="003D252F">
      <w:pPr>
        <w:rPr>
          <w:color w:val="000000" w:themeColor="text1"/>
          <w:lang w:val="pt-PT"/>
        </w:rPr>
      </w:pPr>
      <w:r>
        <w:rPr>
          <w:color w:val="000000" w:themeColor="text1"/>
          <w:lang w:val="pt-PT"/>
        </w:rPr>
        <w:br w:type="page"/>
      </w:r>
    </w:p>
    <w:p w14:paraId="2924233D" w14:textId="29FE5B1E" w:rsidR="71E3BE7C" w:rsidRDefault="71E3BE7C" w:rsidP="60506F33">
      <w:pPr>
        <w:spacing w:before="120" w:after="120" w:line="360" w:lineRule="auto"/>
        <w:jc w:val="both"/>
        <w:rPr>
          <w:color w:val="000000" w:themeColor="text1"/>
          <w:lang w:val="pt-PT"/>
        </w:rPr>
      </w:pPr>
      <w:r w:rsidRPr="003D252F">
        <w:rPr>
          <w:color w:val="000000" w:themeColor="text1"/>
          <w:sz w:val="24"/>
          <w:szCs w:val="24"/>
          <w:lang w:val="pt-PT"/>
        </w:rPr>
        <w:lastRenderedPageBreak/>
        <w:t>Na atividade de detalhes de produto o utilizador pode observar</w:t>
      </w:r>
      <w:r w:rsidR="2434F44C" w:rsidRPr="003D252F">
        <w:rPr>
          <w:color w:val="000000" w:themeColor="text1"/>
          <w:sz w:val="24"/>
          <w:szCs w:val="24"/>
          <w:lang w:val="pt-PT"/>
        </w:rPr>
        <w:t xml:space="preserve"> as informações do </w:t>
      </w:r>
      <w:r w:rsidR="1C92D997" w:rsidRPr="003D252F">
        <w:rPr>
          <w:color w:val="000000" w:themeColor="text1"/>
          <w:sz w:val="24"/>
          <w:szCs w:val="24"/>
          <w:lang w:val="pt-PT"/>
        </w:rPr>
        <w:t xml:space="preserve">produto </w:t>
      </w:r>
      <w:r w:rsidR="2434F44C" w:rsidRPr="003D252F">
        <w:rPr>
          <w:color w:val="000000" w:themeColor="text1"/>
          <w:sz w:val="24"/>
          <w:szCs w:val="24"/>
          <w:lang w:val="pt-PT"/>
        </w:rPr>
        <w:t xml:space="preserve">e adicionar o </w:t>
      </w:r>
      <w:r w:rsidR="2E00DFD9" w:rsidRPr="003D252F">
        <w:rPr>
          <w:color w:val="000000" w:themeColor="text1"/>
          <w:sz w:val="24"/>
          <w:szCs w:val="24"/>
          <w:lang w:val="pt-PT"/>
        </w:rPr>
        <w:t>mesmo ao carrinho</w:t>
      </w:r>
      <w:r w:rsidR="2434F44C" w:rsidRPr="003D252F">
        <w:rPr>
          <w:color w:val="000000" w:themeColor="text1"/>
          <w:sz w:val="24"/>
          <w:szCs w:val="24"/>
          <w:lang w:val="pt-PT"/>
        </w:rPr>
        <w:t>.</w:t>
      </w:r>
      <w:r w:rsidR="6AD1C393" w:rsidRPr="003D252F">
        <w:rPr>
          <w:color w:val="000000" w:themeColor="text1"/>
          <w:sz w:val="24"/>
          <w:szCs w:val="24"/>
          <w:lang w:val="pt-PT"/>
        </w:rPr>
        <w:t xml:space="preserve"> As informações que o cliente tem do carrinho são a imagem, o nome, a categoria e a empresa a que pertence</w:t>
      </w:r>
      <w:r w:rsidR="00C62A51" w:rsidRPr="003D252F">
        <w:rPr>
          <w:color w:val="000000" w:themeColor="text1"/>
          <w:sz w:val="24"/>
          <w:szCs w:val="24"/>
          <w:lang w:val="pt-PT"/>
        </w:rPr>
        <w:t xml:space="preserve"> e também </w:t>
      </w:r>
      <w:r w:rsidR="6AD1C393" w:rsidRPr="003D252F">
        <w:rPr>
          <w:color w:val="000000" w:themeColor="text1"/>
          <w:sz w:val="24"/>
          <w:szCs w:val="24"/>
          <w:lang w:val="pt-PT"/>
        </w:rPr>
        <w:t>a descrição e</w:t>
      </w:r>
      <w:r w:rsidR="217EBEAF" w:rsidRPr="003D252F">
        <w:rPr>
          <w:color w:val="000000" w:themeColor="text1"/>
          <w:sz w:val="24"/>
          <w:szCs w:val="24"/>
          <w:lang w:val="pt-PT"/>
        </w:rPr>
        <w:t xml:space="preserve"> o preço. A partir destas informações o cliente pode colocar a quantidade que deseja do produto e adicionar o mesmo ao carrinho. Nesta página </w:t>
      </w:r>
      <w:r w:rsidR="702083AB" w:rsidRPr="003D252F">
        <w:rPr>
          <w:color w:val="000000" w:themeColor="text1"/>
          <w:sz w:val="24"/>
          <w:szCs w:val="24"/>
          <w:lang w:val="pt-PT"/>
        </w:rPr>
        <w:t xml:space="preserve">também existe um botão caso o cliente queira voltar à página inicial. A figura abaixo demonstra </w:t>
      </w:r>
      <w:r w:rsidR="7F1C2F90" w:rsidRPr="003D252F">
        <w:rPr>
          <w:color w:val="000000" w:themeColor="text1"/>
          <w:sz w:val="24"/>
          <w:szCs w:val="24"/>
          <w:lang w:val="pt-PT"/>
        </w:rPr>
        <w:t>o</w:t>
      </w:r>
      <w:r w:rsidR="702083AB" w:rsidRPr="003D252F">
        <w:rPr>
          <w:color w:val="000000" w:themeColor="text1"/>
          <w:sz w:val="24"/>
          <w:szCs w:val="24"/>
          <w:lang w:val="pt-PT"/>
        </w:rPr>
        <w:t xml:space="preserve"> </w:t>
      </w:r>
      <w:r w:rsidR="7F1C2F90" w:rsidRPr="003D252F">
        <w:rPr>
          <w:color w:val="000000" w:themeColor="text1"/>
          <w:sz w:val="24"/>
          <w:szCs w:val="24"/>
          <w:lang w:val="pt-PT"/>
        </w:rPr>
        <w:t>mencionado na descrição.</w:t>
      </w:r>
      <w:r w:rsidR="702083AB" w:rsidRPr="4EA79683">
        <w:rPr>
          <w:color w:val="000000" w:themeColor="text1"/>
          <w:lang w:val="pt-PT"/>
        </w:rPr>
        <w:t xml:space="preserve"> </w:t>
      </w:r>
    </w:p>
    <w:p w14:paraId="10BE9EF1" w14:textId="37521282" w:rsidR="187EDA65" w:rsidRDefault="003D252F" w:rsidP="6103CDC3">
      <w:pPr>
        <w:spacing w:before="120" w:after="120" w:line="360" w:lineRule="auto"/>
        <w:jc w:val="both"/>
        <w:rPr>
          <w:color w:val="000000" w:themeColor="text1"/>
          <w:lang w:val="pt-PT"/>
        </w:rPr>
      </w:pPr>
      <w:r>
        <w:rPr>
          <w:noProof/>
        </w:rPr>
        <w:drawing>
          <wp:anchor distT="0" distB="0" distL="114300" distR="114300" simplePos="0" relativeHeight="251673600" behindDoc="1" locked="0" layoutInCell="1" allowOverlap="1" wp14:anchorId="241EA9ED" wp14:editId="69DB67C6">
            <wp:simplePos x="0" y="0"/>
            <wp:positionH relativeFrom="margin">
              <wp:align>center</wp:align>
            </wp:positionH>
            <wp:positionV relativeFrom="paragraph">
              <wp:posOffset>90585</wp:posOffset>
            </wp:positionV>
            <wp:extent cx="2247900" cy="4572000"/>
            <wp:effectExtent l="0" t="0" r="0" b="0"/>
            <wp:wrapTight wrapText="bothSides">
              <wp:wrapPolygon edited="0">
                <wp:start x="0" y="0"/>
                <wp:lineTo x="0" y="21510"/>
                <wp:lineTo x="21417" y="21510"/>
                <wp:lineTo x="21417" y="0"/>
                <wp:lineTo x="0" y="0"/>
              </wp:wrapPolygon>
            </wp:wrapTight>
            <wp:docPr id="1861013161" name="Picture 85654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542259"/>
                    <pic:cNvPicPr/>
                  </pic:nvPicPr>
                  <pic:blipFill>
                    <a:blip r:embed="rId42">
                      <a:extLst>
                        <a:ext uri="{28A0092B-C50C-407E-A947-70E740481C1C}">
                          <a14:useLocalDpi xmlns:a14="http://schemas.microsoft.com/office/drawing/2010/main" val="0"/>
                        </a:ext>
                      </a:extLst>
                    </a:blip>
                    <a:stretch>
                      <a:fillRect/>
                    </a:stretch>
                  </pic:blipFill>
                  <pic:spPr>
                    <a:xfrm>
                      <a:off x="0" y="0"/>
                      <a:ext cx="2247900" cy="4572000"/>
                    </a:xfrm>
                    <a:prstGeom prst="rect">
                      <a:avLst/>
                    </a:prstGeom>
                  </pic:spPr>
                </pic:pic>
              </a:graphicData>
            </a:graphic>
          </wp:anchor>
        </w:drawing>
      </w:r>
    </w:p>
    <w:p w14:paraId="541F7305" w14:textId="0703948B" w:rsidR="187EDA65" w:rsidRPr="001A3182" w:rsidRDefault="187EDA65" w:rsidP="187EDA65">
      <w:pPr>
        <w:spacing w:before="120" w:after="120" w:line="360" w:lineRule="auto"/>
        <w:jc w:val="both"/>
        <w:rPr>
          <w:lang w:val="pt-PT"/>
        </w:rPr>
      </w:pPr>
    </w:p>
    <w:p w14:paraId="277107C9" w14:textId="7DA6A2A0" w:rsidR="187EDA65" w:rsidRPr="001A3182" w:rsidRDefault="187EDA65" w:rsidP="187EDA65">
      <w:pPr>
        <w:spacing w:before="120" w:after="120" w:line="360" w:lineRule="auto"/>
        <w:jc w:val="both"/>
        <w:rPr>
          <w:lang w:val="pt-PT"/>
        </w:rPr>
      </w:pPr>
    </w:p>
    <w:p w14:paraId="4A4AAC3C" w14:textId="77777777" w:rsidR="003D252F" w:rsidRDefault="003D252F" w:rsidP="44E5900B">
      <w:pPr>
        <w:spacing w:before="120" w:after="120" w:line="360" w:lineRule="auto"/>
        <w:jc w:val="both"/>
        <w:rPr>
          <w:color w:val="000000" w:themeColor="text1"/>
          <w:lang w:val="pt-PT"/>
        </w:rPr>
      </w:pPr>
    </w:p>
    <w:p w14:paraId="7BFCCA77" w14:textId="77777777" w:rsidR="003D252F" w:rsidRDefault="003D252F" w:rsidP="44E5900B">
      <w:pPr>
        <w:spacing w:before="120" w:after="120" w:line="360" w:lineRule="auto"/>
        <w:jc w:val="both"/>
        <w:rPr>
          <w:color w:val="000000" w:themeColor="text1"/>
          <w:lang w:val="pt-PT"/>
        </w:rPr>
      </w:pPr>
    </w:p>
    <w:p w14:paraId="3AC7A0D9" w14:textId="77777777" w:rsidR="003D252F" w:rsidRDefault="003D252F" w:rsidP="44E5900B">
      <w:pPr>
        <w:spacing w:before="120" w:after="120" w:line="360" w:lineRule="auto"/>
        <w:jc w:val="both"/>
        <w:rPr>
          <w:color w:val="000000" w:themeColor="text1"/>
          <w:lang w:val="pt-PT"/>
        </w:rPr>
      </w:pPr>
    </w:p>
    <w:p w14:paraId="1ABAE8F7" w14:textId="77777777" w:rsidR="003D252F" w:rsidRDefault="003D252F" w:rsidP="44E5900B">
      <w:pPr>
        <w:spacing w:before="120" w:after="120" w:line="360" w:lineRule="auto"/>
        <w:jc w:val="both"/>
        <w:rPr>
          <w:color w:val="000000" w:themeColor="text1"/>
          <w:lang w:val="pt-PT"/>
        </w:rPr>
      </w:pPr>
    </w:p>
    <w:p w14:paraId="727861D7" w14:textId="77777777" w:rsidR="003D252F" w:rsidRDefault="003D252F" w:rsidP="44E5900B">
      <w:pPr>
        <w:spacing w:before="120" w:after="120" w:line="360" w:lineRule="auto"/>
        <w:jc w:val="both"/>
        <w:rPr>
          <w:color w:val="000000" w:themeColor="text1"/>
          <w:lang w:val="pt-PT"/>
        </w:rPr>
      </w:pPr>
    </w:p>
    <w:p w14:paraId="50110835" w14:textId="77777777" w:rsidR="003D252F" w:rsidRDefault="003D252F" w:rsidP="44E5900B">
      <w:pPr>
        <w:spacing w:before="120" w:after="120" w:line="360" w:lineRule="auto"/>
        <w:jc w:val="both"/>
        <w:rPr>
          <w:color w:val="000000" w:themeColor="text1"/>
          <w:lang w:val="pt-PT"/>
        </w:rPr>
      </w:pPr>
    </w:p>
    <w:p w14:paraId="70270FF7" w14:textId="77777777" w:rsidR="003D252F" w:rsidRDefault="003D252F" w:rsidP="44E5900B">
      <w:pPr>
        <w:spacing w:before="120" w:after="120" w:line="360" w:lineRule="auto"/>
        <w:jc w:val="both"/>
        <w:rPr>
          <w:color w:val="000000" w:themeColor="text1"/>
          <w:lang w:val="pt-PT"/>
        </w:rPr>
      </w:pPr>
    </w:p>
    <w:p w14:paraId="7D6EED4C" w14:textId="77777777" w:rsidR="003D252F" w:rsidRDefault="003D252F" w:rsidP="44E5900B">
      <w:pPr>
        <w:spacing w:before="120" w:after="120" w:line="360" w:lineRule="auto"/>
        <w:jc w:val="both"/>
        <w:rPr>
          <w:color w:val="000000" w:themeColor="text1"/>
          <w:lang w:val="pt-PT"/>
        </w:rPr>
      </w:pPr>
    </w:p>
    <w:p w14:paraId="43A04258" w14:textId="77777777" w:rsidR="003D252F" w:rsidRDefault="003D252F" w:rsidP="44E5900B">
      <w:pPr>
        <w:spacing w:before="120" w:after="120" w:line="360" w:lineRule="auto"/>
        <w:jc w:val="both"/>
        <w:rPr>
          <w:color w:val="000000" w:themeColor="text1"/>
          <w:lang w:val="pt-PT"/>
        </w:rPr>
      </w:pPr>
    </w:p>
    <w:p w14:paraId="7900884F" w14:textId="77777777" w:rsidR="003D252F" w:rsidRDefault="003D252F" w:rsidP="44E5900B">
      <w:pPr>
        <w:spacing w:before="120" w:after="120" w:line="360" w:lineRule="auto"/>
        <w:jc w:val="both"/>
        <w:rPr>
          <w:color w:val="000000" w:themeColor="text1"/>
          <w:lang w:val="pt-PT"/>
        </w:rPr>
      </w:pPr>
    </w:p>
    <w:p w14:paraId="7D2E5F4E" w14:textId="77777777" w:rsidR="003D252F" w:rsidRDefault="003D252F" w:rsidP="44E5900B">
      <w:pPr>
        <w:spacing w:before="120" w:after="120" w:line="360" w:lineRule="auto"/>
        <w:jc w:val="both"/>
        <w:rPr>
          <w:color w:val="000000" w:themeColor="text1"/>
          <w:lang w:val="pt-PT"/>
        </w:rPr>
      </w:pPr>
    </w:p>
    <w:p w14:paraId="026376B7" w14:textId="629CD6AC" w:rsidR="003D252F" w:rsidRDefault="003D252F" w:rsidP="44E5900B">
      <w:pPr>
        <w:spacing w:before="120" w:after="120" w:line="360" w:lineRule="auto"/>
        <w:jc w:val="both"/>
        <w:rPr>
          <w:color w:val="000000" w:themeColor="text1"/>
          <w:lang w:val="pt-PT"/>
        </w:rPr>
      </w:pPr>
      <w:r>
        <w:rPr>
          <w:noProof/>
        </w:rPr>
        <mc:AlternateContent>
          <mc:Choice Requires="wps">
            <w:drawing>
              <wp:anchor distT="0" distB="0" distL="114300" distR="114300" simplePos="0" relativeHeight="251679744" behindDoc="1" locked="0" layoutInCell="1" allowOverlap="1" wp14:anchorId="3560D6FC" wp14:editId="35E46F55">
                <wp:simplePos x="0" y="0"/>
                <wp:positionH relativeFrom="margin">
                  <wp:align>center</wp:align>
                </wp:positionH>
                <wp:positionV relativeFrom="paragraph">
                  <wp:posOffset>305131</wp:posOffset>
                </wp:positionV>
                <wp:extent cx="2247900" cy="635"/>
                <wp:effectExtent l="0" t="0" r="0" b="0"/>
                <wp:wrapTight wrapText="bothSides">
                  <wp:wrapPolygon edited="0">
                    <wp:start x="0" y="0"/>
                    <wp:lineTo x="0" y="19918"/>
                    <wp:lineTo x="21417" y="19918"/>
                    <wp:lineTo x="21417" y="0"/>
                    <wp:lineTo x="0" y="0"/>
                  </wp:wrapPolygon>
                </wp:wrapTight>
                <wp:docPr id="20" name="Caixa de texto 20"/>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wps:spPr>
                      <wps:txbx>
                        <w:txbxContent>
                          <w:p w14:paraId="5105DB6A" w14:textId="119F28FB" w:rsidR="00093523" w:rsidRPr="00204A13" w:rsidRDefault="00093523" w:rsidP="003D252F">
                            <w:pPr>
                              <w:pStyle w:val="Legenda"/>
                              <w:rPr>
                                <w:noProof/>
                              </w:rPr>
                            </w:pPr>
                            <w:r>
                              <w:rPr>
                                <w:noProof/>
                              </w:rPr>
                              <w:fldChar w:fldCharType="begin"/>
                            </w:r>
                            <w:r>
                              <w:rPr>
                                <w:noProof/>
                              </w:rPr>
                              <w:instrText xml:space="preserve"> SEQ Figure \* ARABIC </w:instrText>
                            </w:r>
                            <w:r>
                              <w:rPr>
                                <w:noProof/>
                              </w:rPr>
                              <w:fldChar w:fldCharType="separate"/>
                            </w:r>
                            <w:bookmarkStart w:id="25" w:name="_Toc64317970"/>
                            <w:r w:rsidR="00D76DE3">
                              <w:rPr>
                                <w:noProof/>
                              </w:rPr>
                              <w:t>10</w:t>
                            </w:r>
                            <w:r>
                              <w:rPr>
                                <w:noProof/>
                              </w:rPr>
                              <w:fldChar w:fldCharType="end"/>
                            </w:r>
                            <w:r>
                              <w:t xml:space="preserve"> - </w:t>
                            </w:r>
                            <w:r>
                              <w:t>Detalhes dos produto</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60D6FC" id="Caixa de texto 20" o:spid="_x0000_s1035" type="#_x0000_t202" style="position:absolute;left:0;text-align:left;margin-left:0;margin-top:24.05pt;width:177pt;height:.05pt;z-index:-251636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" stroked="f">
                <v:textbox style="mso-fit-shape-to-text:t" inset="0,0,0,0">
                  <w:txbxContent>
                    <w:p w14:paraId="5105DB6A" w14:textId="119F28FB" w:rsidR="00093523" w:rsidRPr="00204A13" w:rsidRDefault="00093523" w:rsidP="003D252F">
                      <w:pPr>
                        <w:pStyle w:val="Legenda"/>
                        <w:rPr>
                          <w:noProof/>
                        </w:rPr>
                      </w:pPr>
                      <w:r>
                        <w:rPr>
                          <w:noProof/>
                        </w:rPr>
                        <w:fldChar w:fldCharType="begin"/>
                      </w:r>
                      <w:r>
                        <w:rPr>
                          <w:noProof/>
                        </w:rPr>
                        <w:instrText xml:space="preserve"> SEQ Figure \* ARABIC </w:instrText>
                      </w:r>
                      <w:r>
                        <w:rPr>
                          <w:noProof/>
                        </w:rPr>
                        <w:fldChar w:fldCharType="separate"/>
                      </w:r>
                      <w:bookmarkStart w:id="26" w:name="_Toc64317970"/>
                      <w:r w:rsidR="00D76DE3">
                        <w:rPr>
                          <w:noProof/>
                        </w:rPr>
                        <w:t>10</w:t>
                      </w:r>
                      <w:r>
                        <w:rPr>
                          <w:noProof/>
                        </w:rPr>
                        <w:fldChar w:fldCharType="end"/>
                      </w:r>
                      <w:r>
                        <w:t xml:space="preserve"> - </w:t>
                      </w:r>
                      <w:r>
                        <w:t>Detalhes dos produto</w:t>
                      </w:r>
                      <w:bookmarkEnd w:id="26"/>
                    </w:p>
                  </w:txbxContent>
                </v:textbox>
                <w10:wrap type="tight" anchorx="margin"/>
              </v:shape>
            </w:pict>
          </mc:Fallback>
        </mc:AlternateContent>
      </w:r>
    </w:p>
    <w:p w14:paraId="46BF643A" w14:textId="77777777" w:rsidR="003D252F" w:rsidRDefault="003D252F" w:rsidP="44E5900B">
      <w:pPr>
        <w:spacing w:before="120" w:after="120" w:line="360" w:lineRule="auto"/>
        <w:jc w:val="both"/>
        <w:rPr>
          <w:color w:val="000000" w:themeColor="text1"/>
          <w:lang w:val="pt-PT"/>
        </w:rPr>
      </w:pPr>
    </w:p>
    <w:p w14:paraId="1BFCA6C6" w14:textId="77777777" w:rsidR="003D252F" w:rsidRDefault="003D252F" w:rsidP="44E5900B">
      <w:pPr>
        <w:spacing w:before="120" w:after="120" w:line="360" w:lineRule="auto"/>
        <w:jc w:val="both"/>
        <w:rPr>
          <w:color w:val="000000" w:themeColor="text1"/>
          <w:lang w:val="pt-PT"/>
        </w:rPr>
      </w:pPr>
    </w:p>
    <w:p w14:paraId="1E255958" w14:textId="77777777" w:rsidR="003D252F" w:rsidRDefault="003D252F">
      <w:pPr>
        <w:rPr>
          <w:color w:val="000000" w:themeColor="text1"/>
          <w:lang w:val="pt-PT"/>
        </w:rPr>
      </w:pPr>
      <w:r>
        <w:rPr>
          <w:color w:val="000000" w:themeColor="text1"/>
          <w:lang w:val="pt-PT"/>
        </w:rPr>
        <w:br w:type="page"/>
      </w:r>
    </w:p>
    <w:p w14:paraId="031FF088" w14:textId="4295AC4C" w:rsidR="4F3F7A48" w:rsidRDefault="04BAB893" w:rsidP="44E5900B">
      <w:pPr>
        <w:spacing w:before="120" w:after="120" w:line="360" w:lineRule="auto"/>
        <w:jc w:val="both"/>
        <w:rPr>
          <w:color w:val="000000" w:themeColor="text1"/>
          <w:lang w:val="pt-PT"/>
        </w:rPr>
      </w:pPr>
      <w:r w:rsidRPr="003D252F">
        <w:rPr>
          <w:color w:val="000000" w:themeColor="text1"/>
          <w:sz w:val="24"/>
          <w:szCs w:val="24"/>
          <w:lang w:val="pt-PT"/>
        </w:rPr>
        <w:lastRenderedPageBreak/>
        <w:t xml:space="preserve">Na atividade do carrinho o cliente pode observar os produtos que </w:t>
      </w:r>
      <w:r w:rsidR="003D252F">
        <w:rPr>
          <w:color w:val="000000" w:themeColor="text1"/>
          <w:sz w:val="24"/>
          <w:szCs w:val="24"/>
          <w:lang w:val="pt-PT"/>
        </w:rPr>
        <w:t>adicionou</w:t>
      </w:r>
      <w:r w:rsidRPr="003D252F">
        <w:rPr>
          <w:color w:val="000000" w:themeColor="text1"/>
          <w:sz w:val="24"/>
          <w:szCs w:val="24"/>
          <w:lang w:val="pt-PT"/>
        </w:rPr>
        <w:t>, o to</w:t>
      </w:r>
      <w:r w:rsidR="2C4859C4" w:rsidRPr="003D252F">
        <w:rPr>
          <w:color w:val="000000" w:themeColor="text1"/>
          <w:sz w:val="24"/>
          <w:szCs w:val="24"/>
          <w:lang w:val="pt-PT"/>
        </w:rPr>
        <w:t xml:space="preserve">tal da compra e dois botões, um para </w:t>
      </w:r>
      <w:r w:rsidR="47C2A275" w:rsidRPr="003D252F">
        <w:rPr>
          <w:color w:val="000000" w:themeColor="text1"/>
          <w:sz w:val="24"/>
          <w:szCs w:val="24"/>
          <w:lang w:val="pt-PT"/>
        </w:rPr>
        <w:t>continuar a comprar e outro para finalizar</w:t>
      </w:r>
      <w:r w:rsidR="2C4859C4" w:rsidRPr="003D252F">
        <w:rPr>
          <w:color w:val="000000" w:themeColor="text1"/>
          <w:sz w:val="24"/>
          <w:szCs w:val="24"/>
          <w:lang w:val="pt-PT"/>
        </w:rPr>
        <w:t>.</w:t>
      </w:r>
      <w:r w:rsidR="323BB6F6" w:rsidRPr="003D252F">
        <w:rPr>
          <w:color w:val="000000" w:themeColor="text1"/>
          <w:sz w:val="24"/>
          <w:szCs w:val="24"/>
          <w:lang w:val="pt-PT"/>
        </w:rPr>
        <w:t xml:space="preserve"> Em cada secção de produto o utilizador pode observar a imagem do produto, informações do mesmo e um botão para remover o produto do carrinho.</w:t>
      </w:r>
      <w:r w:rsidR="62144E34" w:rsidRPr="003D252F">
        <w:rPr>
          <w:color w:val="000000" w:themeColor="text1"/>
          <w:sz w:val="24"/>
          <w:szCs w:val="24"/>
          <w:lang w:val="pt-PT"/>
        </w:rPr>
        <w:t xml:space="preserve"> Caso o cliente queira continuar a comprar será redirecionado para a atividade de produtos, ou caso queira finalizar a com</w:t>
      </w:r>
      <w:r w:rsidR="440EBD50" w:rsidRPr="003D252F">
        <w:rPr>
          <w:color w:val="000000" w:themeColor="text1"/>
          <w:sz w:val="24"/>
          <w:szCs w:val="24"/>
          <w:lang w:val="pt-PT"/>
        </w:rPr>
        <w:t>pra o cliente será redirecionado para a atividade de morada de entrega</w:t>
      </w:r>
      <w:r w:rsidR="4D1D5037" w:rsidRPr="003D252F">
        <w:rPr>
          <w:color w:val="000000" w:themeColor="text1"/>
          <w:sz w:val="24"/>
          <w:szCs w:val="24"/>
          <w:lang w:val="pt-PT"/>
        </w:rPr>
        <w:t>. A ilustração abaixo representa a explicação</w:t>
      </w:r>
      <w:r w:rsidR="00369369" w:rsidRPr="003D252F">
        <w:rPr>
          <w:color w:val="000000" w:themeColor="text1"/>
          <w:sz w:val="24"/>
          <w:szCs w:val="24"/>
          <w:lang w:val="pt-PT"/>
        </w:rPr>
        <w:t>.</w:t>
      </w:r>
    </w:p>
    <w:p w14:paraId="65DA6972" w14:textId="3346F697" w:rsidR="003D252F" w:rsidRPr="00DD253D" w:rsidRDefault="00DD253D" w:rsidP="44E5900B">
      <w:pPr>
        <w:spacing w:before="120" w:after="120" w:line="360" w:lineRule="auto"/>
        <w:jc w:val="both"/>
        <w:rPr>
          <w:noProof/>
          <w:lang w:val="pt-PT"/>
        </w:rPr>
      </w:pPr>
      <w:r>
        <w:rPr>
          <w:noProof/>
        </w:rPr>
        <mc:AlternateContent>
          <mc:Choice Requires="wps">
            <w:drawing>
              <wp:anchor distT="0" distB="0" distL="114300" distR="114300" simplePos="0" relativeHeight="251687936" behindDoc="1" locked="0" layoutInCell="1" allowOverlap="1" wp14:anchorId="446EC656" wp14:editId="5F54B89D">
                <wp:simplePos x="0" y="0"/>
                <wp:positionH relativeFrom="column">
                  <wp:posOffset>1527175</wp:posOffset>
                </wp:positionH>
                <wp:positionV relativeFrom="paragraph">
                  <wp:posOffset>4641215</wp:posOffset>
                </wp:positionV>
                <wp:extent cx="2419350" cy="635"/>
                <wp:effectExtent l="0" t="0" r="0" b="0"/>
                <wp:wrapTight wrapText="bothSides">
                  <wp:wrapPolygon edited="0">
                    <wp:start x="0" y="0"/>
                    <wp:lineTo x="0" y="21600"/>
                    <wp:lineTo x="21600" y="21600"/>
                    <wp:lineTo x="21600" y="0"/>
                  </wp:wrapPolygon>
                </wp:wrapTight>
                <wp:docPr id="21" name="Caixa de texto 21"/>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14:paraId="0F1EEFEE" w14:textId="61650498" w:rsidR="00093523" w:rsidRPr="00932DC0" w:rsidRDefault="00093523" w:rsidP="00DD253D">
                            <w:pPr>
                              <w:pStyle w:val="Legenda"/>
                              <w:rPr>
                                <w:noProof/>
                              </w:rPr>
                            </w:pPr>
                            <w:r>
                              <w:rPr>
                                <w:noProof/>
                              </w:rPr>
                              <w:fldChar w:fldCharType="begin"/>
                            </w:r>
                            <w:r>
                              <w:rPr>
                                <w:noProof/>
                              </w:rPr>
                              <w:instrText xml:space="preserve"> SEQ Figure \* ARABIC </w:instrText>
                            </w:r>
                            <w:r>
                              <w:rPr>
                                <w:noProof/>
                              </w:rPr>
                              <w:fldChar w:fldCharType="separate"/>
                            </w:r>
                            <w:bookmarkStart w:id="27" w:name="_Toc64317971"/>
                            <w:r w:rsidR="00D76DE3">
                              <w:rPr>
                                <w:noProof/>
                              </w:rPr>
                              <w:t>11</w:t>
                            </w:r>
                            <w:r>
                              <w:rPr>
                                <w:noProof/>
                              </w:rPr>
                              <w:fldChar w:fldCharType="end"/>
                            </w:r>
                            <w:r>
                              <w:t xml:space="preserve"> - </w:t>
                            </w:r>
                            <w:r>
                              <w:t>Carrinho na aplicação</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EC656" id="Caixa de texto 21" o:spid="_x0000_s1036" type="#_x0000_t202" style="position:absolute;left:0;text-align:left;margin-left:120.25pt;margin-top:365.45pt;width:190.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" stroked="f">
                <v:textbox style="mso-fit-shape-to-text:t" inset="0,0,0,0">
                  <w:txbxContent>
                    <w:p w14:paraId="0F1EEFEE" w14:textId="61650498" w:rsidR="00093523" w:rsidRPr="00932DC0" w:rsidRDefault="00093523" w:rsidP="00DD253D">
                      <w:pPr>
                        <w:pStyle w:val="Legenda"/>
                        <w:rPr>
                          <w:noProof/>
                        </w:rPr>
                      </w:pPr>
                      <w:r>
                        <w:rPr>
                          <w:noProof/>
                        </w:rPr>
                        <w:fldChar w:fldCharType="begin"/>
                      </w:r>
                      <w:r>
                        <w:rPr>
                          <w:noProof/>
                        </w:rPr>
                        <w:instrText xml:space="preserve"> SEQ Figure \* ARABIC </w:instrText>
                      </w:r>
                      <w:r>
                        <w:rPr>
                          <w:noProof/>
                        </w:rPr>
                        <w:fldChar w:fldCharType="separate"/>
                      </w:r>
                      <w:bookmarkStart w:id="28" w:name="_Toc64317971"/>
                      <w:r w:rsidR="00D76DE3">
                        <w:rPr>
                          <w:noProof/>
                        </w:rPr>
                        <w:t>11</w:t>
                      </w:r>
                      <w:r>
                        <w:rPr>
                          <w:noProof/>
                        </w:rPr>
                        <w:fldChar w:fldCharType="end"/>
                      </w:r>
                      <w:r>
                        <w:t xml:space="preserve"> - </w:t>
                      </w:r>
                      <w:r>
                        <w:t>Carrinho na aplicação</w:t>
                      </w:r>
                      <w:bookmarkEnd w:id="28"/>
                    </w:p>
                  </w:txbxContent>
                </v:textbox>
                <w10:wrap type="tight"/>
              </v:shape>
            </w:pict>
          </mc:Fallback>
        </mc:AlternateContent>
      </w:r>
      <w:r w:rsidR="003D252F">
        <w:rPr>
          <w:noProof/>
        </w:rPr>
        <w:drawing>
          <wp:anchor distT="0" distB="0" distL="114300" distR="114300" simplePos="0" relativeHeight="251685888" behindDoc="1" locked="0" layoutInCell="1" allowOverlap="1" wp14:anchorId="54B7E1F3" wp14:editId="25D425BD">
            <wp:simplePos x="0" y="0"/>
            <wp:positionH relativeFrom="column">
              <wp:posOffset>1527424</wp:posOffset>
            </wp:positionH>
            <wp:positionV relativeFrom="paragraph">
              <wp:posOffset>12065</wp:posOffset>
            </wp:positionV>
            <wp:extent cx="2419350" cy="4572000"/>
            <wp:effectExtent l="0" t="0" r="0" b="0"/>
            <wp:wrapTight wrapText="bothSides">
              <wp:wrapPolygon edited="0">
                <wp:start x="0" y="0"/>
                <wp:lineTo x="0" y="21510"/>
                <wp:lineTo x="21430" y="21510"/>
                <wp:lineTo x="21430" y="0"/>
                <wp:lineTo x="0" y="0"/>
              </wp:wrapPolygon>
            </wp:wrapTight>
            <wp:docPr id="1882952890" name="Picture 1882952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2952890"/>
                    <pic:cNvPicPr/>
                  </pic:nvPicPr>
                  <pic:blipFill>
                    <a:blip r:embed="rId43">
                      <a:extLst>
                        <a:ext uri="{28A0092B-C50C-407E-A947-70E740481C1C}">
                          <a14:useLocalDpi xmlns:a14="http://schemas.microsoft.com/office/drawing/2010/main" val="0"/>
                        </a:ext>
                      </a:extLst>
                    </a:blip>
                    <a:stretch>
                      <a:fillRect/>
                    </a:stretch>
                  </pic:blipFill>
                  <pic:spPr>
                    <a:xfrm>
                      <a:off x="0" y="0"/>
                      <a:ext cx="2419350" cy="4572000"/>
                    </a:xfrm>
                    <a:prstGeom prst="rect">
                      <a:avLst/>
                    </a:prstGeom>
                  </pic:spPr>
                </pic:pic>
              </a:graphicData>
            </a:graphic>
          </wp:anchor>
        </w:drawing>
      </w:r>
    </w:p>
    <w:p w14:paraId="361249A8" w14:textId="6F7443C6" w:rsidR="003D252F" w:rsidRDefault="003D252F" w:rsidP="44E5900B">
      <w:pPr>
        <w:spacing w:before="120" w:after="120" w:line="360" w:lineRule="auto"/>
        <w:jc w:val="both"/>
        <w:rPr>
          <w:color w:val="000000" w:themeColor="text1"/>
          <w:lang w:val="pt-PT"/>
        </w:rPr>
      </w:pPr>
    </w:p>
    <w:p w14:paraId="06EC49A8" w14:textId="3E47566A" w:rsidR="003D252F" w:rsidRDefault="003D252F" w:rsidP="44E5900B">
      <w:pPr>
        <w:spacing w:before="120" w:after="120" w:line="360" w:lineRule="auto"/>
        <w:jc w:val="both"/>
        <w:rPr>
          <w:color w:val="000000" w:themeColor="text1"/>
          <w:lang w:val="pt-PT"/>
        </w:rPr>
      </w:pPr>
    </w:p>
    <w:p w14:paraId="6D3718CC" w14:textId="78ABA22A" w:rsidR="003D252F" w:rsidRDefault="003D252F" w:rsidP="44E5900B">
      <w:pPr>
        <w:spacing w:before="120" w:after="120" w:line="360" w:lineRule="auto"/>
        <w:jc w:val="both"/>
        <w:rPr>
          <w:color w:val="000000" w:themeColor="text1"/>
          <w:lang w:val="pt-PT"/>
        </w:rPr>
      </w:pPr>
    </w:p>
    <w:p w14:paraId="42BB9D0A" w14:textId="77777777" w:rsidR="003D252F" w:rsidRDefault="003D252F" w:rsidP="44E5900B">
      <w:pPr>
        <w:spacing w:before="120" w:after="120" w:line="360" w:lineRule="auto"/>
        <w:jc w:val="both"/>
        <w:rPr>
          <w:color w:val="000000" w:themeColor="text1"/>
          <w:lang w:val="pt-PT"/>
        </w:rPr>
      </w:pPr>
    </w:p>
    <w:p w14:paraId="77437E55" w14:textId="77777777" w:rsidR="003D252F" w:rsidRDefault="003D252F" w:rsidP="44E5900B">
      <w:pPr>
        <w:spacing w:before="120" w:after="120" w:line="360" w:lineRule="auto"/>
        <w:jc w:val="both"/>
        <w:rPr>
          <w:color w:val="000000" w:themeColor="text1"/>
          <w:lang w:val="pt-PT"/>
        </w:rPr>
      </w:pPr>
    </w:p>
    <w:p w14:paraId="52EF25B5" w14:textId="77777777" w:rsidR="003D252F" w:rsidRDefault="003D252F" w:rsidP="44E5900B">
      <w:pPr>
        <w:spacing w:before="120" w:after="120" w:line="360" w:lineRule="auto"/>
        <w:jc w:val="both"/>
        <w:rPr>
          <w:color w:val="000000" w:themeColor="text1"/>
          <w:lang w:val="pt-PT"/>
        </w:rPr>
      </w:pPr>
    </w:p>
    <w:p w14:paraId="3123DED4" w14:textId="77777777" w:rsidR="003D252F" w:rsidRDefault="003D252F" w:rsidP="44E5900B">
      <w:pPr>
        <w:spacing w:before="120" w:after="120" w:line="360" w:lineRule="auto"/>
        <w:jc w:val="both"/>
        <w:rPr>
          <w:color w:val="000000" w:themeColor="text1"/>
          <w:lang w:val="pt-PT"/>
        </w:rPr>
      </w:pPr>
    </w:p>
    <w:p w14:paraId="4A0C0C92" w14:textId="77777777" w:rsidR="003D252F" w:rsidRDefault="003D252F" w:rsidP="44E5900B">
      <w:pPr>
        <w:spacing w:before="120" w:after="120" w:line="360" w:lineRule="auto"/>
        <w:jc w:val="both"/>
        <w:rPr>
          <w:color w:val="000000" w:themeColor="text1"/>
          <w:lang w:val="pt-PT"/>
        </w:rPr>
      </w:pPr>
    </w:p>
    <w:p w14:paraId="1912FA6C" w14:textId="77777777" w:rsidR="003D252F" w:rsidRDefault="003D252F" w:rsidP="44E5900B">
      <w:pPr>
        <w:spacing w:before="120" w:after="120" w:line="360" w:lineRule="auto"/>
        <w:jc w:val="both"/>
        <w:rPr>
          <w:color w:val="000000" w:themeColor="text1"/>
          <w:lang w:val="pt-PT"/>
        </w:rPr>
      </w:pPr>
    </w:p>
    <w:p w14:paraId="54C3B766" w14:textId="14300B81" w:rsidR="4F3F7A48" w:rsidRDefault="4F3F7A48" w:rsidP="44E5900B">
      <w:pPr>
        <w:spacing w:before="120" w:after="120" w:line="360" w:lineRule="auto"/>
        <w:jc w:val="both"/>
        <w:rPr>
          <w:color w:val="000000" w:themeColor="text1"/>
          <w:lang w:val="pt-PT"/>
        </w:rPr>
      </w:pPr>
    </w:p>
    <w:p w14:paraId="70CB6D1B" w14:textId="3C14841A" w:rsidR="44E5900B" w:rsidRPr="00DD253D" w:rsidRDefault="4A760BB0" w:rsidP="00DD253D">
      <w:pPr>
        <w:rPr>
          <w:lang w:val="pt-PT"/>
        </w:rPr>
      </w:pPr>
      <w:r w:rsidRPr="00DD253D">
        <w:rPr>
          <w:lang w:val="pt-PT"/>
        </w:rPr>
        <w:br w:type="page"/>
      </w:r>
    </w:p>
    <w:p w14:paraId="1DF568F9" w14:textId="7568AA69" w:rsidR="003C6E66" w:rsidRPr="00747AA2" w:rsidRDefault="3C5F3AFD" w:rsidP="003C6E66">
      <w:pPr>
        <w:spacing w:before="120" w:after="120" w:line="360" w:lineRule="auto"/>
        <w:jc w:val="both"/>
        <w:rPr>
          <w:b/>
          <w:bCs/>
          <w:color w:val="000000" w:themeColor="text1"/>
          <w:sz w:val="24"/>
          <w:szCs w:val="24"/>
          <w:lang w:val="pt-PT"/>
        </w:rPr>
      </w:pPr>
      <w:r w:rsidRPr="00747AA2">
        <w:rPr>
          <w:b/>
          <w:bCs/>
          <w:color w:val="000000" w:themeColor="text1"/>
          <w:sz w:val="24"/>
          <w:szCs w:val="24"/>
          <w:lang w:val="pt-PT"/>
        </w:rPr>
        <w:lastRenderedPageBreak/>
        <w:t>Casos de uso</w:t>
      </w:r>
    </w:p>
    <w:p w14:paraId="356790D7" w14:textId="2B1DF67D" w:rsidR="39323ADC" w:rsidRDefault="256052BA" w:rsidP="34B1DC2D">
      <w:pPr>
        <w:spacing w:before="120" w:after="120" w:line="360" w:lineRule="auto"/>
        <w:jc w:val="both"/>
        <w:rPr>
          <w:color w:val="000000" w:themeColor="text1"/>
          <w:sz w:val="24"/>
          <w:szCs w:val="24"/>
          <w:lang w:val="pt-PT"/>
        </w:rPr>
      </w:pPr>
      <w:r w:rsidRPr="34B1DC2D">
        <w:rPr>
          <w:color w:val="000000" w:themeColor="text1"/>
          <w:sz w:val="24"/>
          <w:szCs w:val="24"/>
          <w:lang w:val="pt-PT"/>
        </w:rPr>
        <w:t xml:space="preserve">O caso de uso </w:t>
      </w:r>
      <w:r w:rsidR="2163FBB9" w:rsidRPr="34B1DC2D">
        <w:rPr>
          <w:color w:val="000000" w:themeColor="text1"/>
          <w:sz w:val="24"/>
          <w:szCs w:val="24"/>
          <w:lang w:val="pt-PT"/>
        </w:rPr>
        <w:t xml:space="preserve">fornece o comportamento normal </w:t>
      </w:r>
      <w:r w:rsidR="0FFF2EF9" w:rsidRPr="34B1DC2D">
        <w:rPr>
          <w:color w:val="000000" w:themeColor="text1"/>
          <w:sz w:val="24"/>
          <w:szCs w:val="24"/>
          <w:lang w:val="pt-PT"/>
        </w:rPr>
        <w:t>do sistema para uma ação do utilizador. Devido ao</w:t>
      </w:r>
      <w:r w:rsidR="00DD253D">
        <w:rPr>
          <w:color w:val="000000" w:themeColor="text1"/>
          <w:sz w:val="24"/>
          <w:szCs w:val="24"/>
          <w:lang w:val="pt-PT"/>
        </w:rPr>
        <w:t>s</w:t>
      </w:r>
      <w:r w:rsidR="0FFF2EF9" w:rsidRPr="34B1DC2D">
        <w:rPr>
          <w:color w:val="000000" w:themeColor="text1"/>
          <w:sz w:val="24"/>
          <w:szCs w:val="24"/>
          <w:lang w:val="pt-PT"/>
        </w:rPr>
        <w:t xml:space="preserve"> caso</w:t>
      </w:r>
      <w:r w:rsidR="00DD253D">
        <w:rPr>
          <w:color w:val="000000" w:themeColor="text1"/>
          <w:sz w:val="24"/>
          <w:szCs w:val="24"/>
          <w:lang w:val="pt-PT"/>
        </w:rPr>
        <w:t>s</w:t>
      </w:r>
      <w:r w:rsidR="0FFF2EF9" w:rsidRPr="34B1DC2D">
        <w:rPr>
          <w:color w:val="000000" w:themeColor="text1"/>
          <w:sz w:val="24"/>
          <w:szCs w:val="24"/>
          <w:lang w:val="pt-PT"/>
        </w:rPr>
        <w:t xml:space="preserve"> de uso</w:t>
      </w:r>
      <w:r w:rsidR="00DD253D">
        <w:rPr>
          <w:color w:val="000000" w:themeColor="text1"/>
          <w:sz w:val="24"/>
          <w:szCs w:val="24"/>
          <w:lang w:val="pt-PT"/>
        </w:rPr>
        <w:t xml:space="preserve">, </w:t>
      </w:r>
      <w:r w:rsidR="0FFF2EF9" w:rsidRPr="34B1DC2D">
        <w:rPr>
          <w:color w:val="000000" w:themeColor="text1"/>
          <w:sz w:val="24"/>
          <w:szCs w:val="24"/>
          <w:lang w:val="pt-PT"/>
        </w:rPr>
        <w:t>pode</w:t>
      </w:r>
      <w:r w:rsidR="1722DAAD" w:rsidRPr="34B1DC2D">
        <w:rPr>
          <w:color w:val="000000" w:themeColor="text1"/>
          <w:sz w:val="24"/>
          <w:szCs w:val="24"/>
          <w:lang w:val="pt-PT"/>
        </w:rPr>
        <w:t xml:space="preserve">mos fazer o levantamento de requisitos </w:t>
      </w:r>
      <w:r w:rsidR="7296FC39" w:rsidRPr="34B1DC2D">
        <w:rPr>
          <w:color w:val="000000" w:themeColor="text1"/>
          <w:sz w:val="24"/>
          <w:szCs w:val="24"/>
          <w:lang w:val="pt-PT"/>
        </w:rPr>
        <w:t>funcionais, não</w:t>
      </w:r>
      <w:r w:rsidR="1722DAAD" w:rsidRPr="34B1DC2D">
        <w:rPr>
          <w:color w:val="000000" w:themeColor="text1"/>
          <w:sz w:val="24"/>
          <w:szCs w:val="24"/>
          <w:lang w:val="pt-PT"/>
        </w:rPr>
        <w:t xml:space="preserve"> funcionais e d</w:t>
      </w:r>
      <w:r w:rsidR="49B549CE" w:rsidRPr="34B1DC2D">
        <w:rPr>
          <w:color w:val="000000" w:themeColor="text1"/>
          <w:sz w:val="24"/>
          <w:szCs w:val="24"/>
          <w:lang w:val="pt-PT"/>
        </w:rPr>
        <w:t xml:space="preserve">e utilização. </w:t>
      </w:r>
      <w:r w:rsidR="1A9CC0D5" w:rsidRPr="6E6087E5">
        <w:rPr>
          <w:color w:val="000000" w:themeColor="text1"/>
          <w:sz w:val="24"/>
          <w:szCs w:val="24"/>
          <w:lang w:val="pt-PT"/>
        </w:rPr>
        <w:t xml:space="preserve">Os componentes do caso de uso são o nome, </w:t>
      </w:r>
      <w:r w:rsidR="1A9CC0D5" w:rsidRPr="441FF289">
        <w:rPr>
          <w:color w:val="000000" w:themeColor="text1"/>
          <w:sz w:val="24"/>
          <w:szCs w:val="24"/>
          <w:lang w:val="pt-PT"/>
        </w:rPr>
        <w:t xml:space="preserve">o ator, o objetivo, os </w:t>
      </w:r>
      <w:proofErr w:type="spellStart"/>
      <w:r w:rsidR="1A9CC0D5" w:rsidRPr="00DB6058">
        <w:rPr>
          <w:i/>
          <w:iCs/>
          <w:color w:val="000000" w:themeColor="text1"/>
          <w:sz w:val="24"/>
          <w:szCs w:val="24"/>
          <w:lang w:val="pt-PT"/>
        </w:rPr>
        <w:t>triggers</w:t>
      </w:r>
      <w:proofErr w:type="spellEnd"/>
      <w:r w:rsidR="1A9CC0D5" w:rsidRPr="441FF289">
        <w:rPr>
          <w:color w:val="000000" w:themeColor="text1"/>
          <w:sz w:val="24"/>
          <w:szCs w:val="24"/>
          <w:lang w:val="pt-PT"/>
        </w:rPr>
        <w:t>, as pré</w:t>
      </w:r>
      <w:r w:rsidR="1A9CC0D5" w:rsidRPr="26F09F33">
        <w:rPr>
          <w:color w:val="000000" w:themeColor="text1"/>
          <w:sz w:val="24"/>
          <w:szCs w:val="24"/>
          <w:lang w:val="pt-PT"/>
        </w:rPr>
        <w:t>-condições, as pós-condições, o fluxo básico</w:t>
      </w:r>
      <w:r w:rsidR="1B163E3B" w:rsidRPr="26F09F33">
        <w:rPr>
          <w:color w:val="000000" w:themeColor="text1"/>
          <w:sz w:val="24"/>
          <w:szCs w:val="24"/>
          <w:lang w:val="pt-PT"/>
        </w:rPr>
        <w:t xml:space="preserve">, as exceções e as qualidades. </w:t>
      </w:r>
      <w:r w:rsidR="1B163E3B" w:rsidRPr="55C1A7FC">
        <w:rPr>
          <w:color w:val="000000" w:themeColor="text1"/>
          <w:sz w:val="24"/>
          <w:szCs w:val="24"/>
          <w:lang w:val="pt-PT"/>
        </w:rPr>
        <w:t>O nome é</w:t>
      </w:r>
      <w:r w:rsidR="18992F22" w:rsidRPr="55C1A7FC">
        <w:rPr>
          <w:color w:val="000000" w:themeColor="text1"/>
          <w:sz w:val="24"/>
          <w:szCs w:val="24"/>
          <w:lang w:val="pt-PT"/>
        </w:rPr>
        <w:t xml:space="preserve"> a designação do caso de uso</w:t>
      </w:r>
      <w:r w:rsidR="00DB6058">
        <w:rPr>
          <w:color w:val="000000" w:themeColor="text1"/>
          <w:sz w:val="24"/>
          <w:szCs w:val="24"/>
          <w:lang w:val="pt-PT"/>
        </w:rPr>
        <w:t>, o</w:t>
      </w:r>
      <w:r w:rsidR="18992F22" w:rsidRPr="0FDC86AA">
        <w:rPr>
          <w:color w:val="000000" w:themeColor="text1"/>
          <w:sz w:val="24"/>
          <w:szCs w:val="24"/>
          <w:lang w:val="pt-PT"/>
        </w:rPr>
        <w:t xml:space="preserve"> ator é quem </w:t>
      </w:r>
      <w:r w:rsidR="18992F22" w:rsidRPr="3C04D3C2">
        <w:rPr>
          <w:color w:val="000000" w:themeColor="text1"/>
          <w:sz w:val="24"/>
          <w:szCs w:val="24"/>
          <w:lang w:val="pt-PT"/>
        </w:rPr>
        <w:t>interage com o sistema.</w:t>
      </w:r>
      <w:r w:rsidR="00DB6058">
        <w:rPr>
          <w:color w:val="000000" w:themeColor="text1"/>
          <w:sz w:val="24"/>
          <w:szCs w:val="24"/>
          <w:lang w:val="pt-PT"/>
        </w:rPr>
        <w:t>, o</w:t>
      </w:r>
      <w:r w:rsidR="18992F22" w:rsidRPr="05D9B027">
        <w:rPr>
          <w:color w:val="000000" w:themeColor="text1"/>
          <w:sz w:val="24"/>
          <w:szCs w:val="24"/>
          <w:lang w:val="pt-PT"/>
        </w:rPr>
        <w:t xml:space="preserve"> </w:t>
      </w:r>
      <w:r w:rsidR="33DDD5AD" w:rsidRPr="05D9B027">
        <w:rPr>
          <w:color w:val="000000" w:themeColor="text1"/>
          <w:sz w:val="24"/>
          <w:szCs w:val="24"/>
          <w:lang w:val="pt-PT"/>
        </w:rPr>
        <w:t xml:space="preserve">objetivo indica o propósito </w:t>
      </w:r>
      <w:r w:rsidR="4E652392" w:rsidRPr="05D9B027">
        <w:rPr>
          <w:color w:val="000000" w:themeColor="text1"/>
          <w:sz w:val="24"/>
          <w:szCs w:val="24"/>
          <w:lang w:val="pt-PT"/>
        </w:rPr>
        <w:t xml:space="preserve">da realização do caso </w:t>
      </w:r>
      <w:r w:rsidR="4E652392" w:rsidRPr="78535186">
        <w:rPr>
          <w:color w:val="000000" w:themeColor="text1"/>
          <w:sz w:val="24"/>
          <w:szCs w:val="24"/>
          <w:lang w:val="pt-PT"/>
        </w:rPr>
        <w:t>de uso</w:t>
      </w:r>
      <w:r w:rsidR="00DB6058">
        <w:rPr>
          <w:color w:val="000000" w:themeColor="text1"/>
          <w:sz w:val="24"/>
          <w:szCs w:val="24"/>
          <w:lang w:val="pt-PT"/>
        </w:rPr>
        <w:t>, o</w:t>
      </w:r>
      <w:r w:rsidR="4E652392" w:rsidRPr="0E288A0B">
        <w:rPr>
          <w:color w:val="000000" w:themeColor="text1"/>
          <w:sz w:val="24"/>
          <w:szCs w:val="24"/>
          <w:lang w:val="pt-PT"/>
        </w:rPr>
        <w:t xml:space="preserve">s </w:t>
      </w:r>
      <w:proofErr w:type="spellStart"/>
      <w:r w:rsidR="4E652392" w:rsidRPr="00DB6058">
        <w:rPr>
          <w:i/>
          <w:iCs/>
          <w:color w:val="000000" w:themeColor="text1"/>
          <w:sz w:val="24"/>
          <w:szCs w:val="24"/>
          <w:lang w:val="pt-PT"/>
        </w:rPr>
        <w:t>triggers</w:t>
      </w:r>
      <w:proofErr w:type="spellEnd"/>
      <w:r w:rsidR="4E652392" w:rsidRPr="0E288A0B">
        <w:rPr>
          <w:color w:val="000000" w:themeColor="text1"/>
          <w:sz w:val="24"/>
          <w:szCs w:val="24"/>
          <w:lang w:val="pt-PT"/>
        </w:rPr>
        <w:t xml:space="preserve"> </w:t>
      </w:r>
      <w:r w:rsidR="00DB6058">
        <w:rPr>
          <w:color w:val="000000" w:themeColor="text1"/>
          <w:sz w:val="24"/>
          <w:szCs w:val="24"/>
          <w:lang w:val="pt-PT"/>
        </w:rPr>
        <w:t>são os</w:t>
      </w:r>
      <w:r w:rsidR="4E652392" w:rsidRPr="0E288A0B">
        <w:rPr>
          <w:color w:val="000000" w:themeColor="text1"/>
          <w:sz w:val="24"/>
          <w:szCs w:val="24"/>
          <w:lang w:val="pt-PT"/>
        </w:rPr>
        <w:t xml:space="preserve"> evento</w:t>
      </w:r>
      <w:r w:rsidR="00DB6058">
        <w:rPr>
          <w:color w:val="000000" w:themeColor="text1"/>
          <w:sz w:val="24"/>
          <w:szCs w:val="24"/>
          <w:lang w:val="pt-PT"/>
        </w:rPr>
        <w:t>s</w:t>
      </w:r>
      <w:r w:rsidR="4E652392" w:rsidRPr="0E288A0B">
        <w:rPr>
          <w:color w:val="000000" w:themeColor="text1"/>
          <w:sz w:val="24"/>
          <w:szCs w:val="24"/>
          <w:lang w:val="pt-PT"/>
        </w:rPr>
        <w:t xml:space="preserve"> que </w:t>
      </w:r>
      <w:r w:rsidR="00690777">
        <w:rPr>
          <w:color w:val="000000" w:themeColor="text1"/>
          <w:sz w:val="24"/>
          <w:szCs w:val="24"/>
          <w:lang w:val="pt-PT"/>
        </w:rPr>
        <w:t>dã</w:t>
      </w:r>
      <w:r w:rsidR="4E652392" w:rsidRPr="0E288A0B">
        <w:rPr>
          <w:color w:val="000000" w:themeColor="text1"/>
          <w:sz w:val="24"/>
          <w:szCs w:val="24"/>
          <w:lang w:val="pt-PT"/>
        </w:rPr>
        <w:t xml:space="preserve">o </w:t>
      </w:r>
      <w:r w:rsidR="4E652392" w:rsidRPr="3D19DE6E">
        <w:rPr>
          <w:color w:val="000000" w:themeColor="text1"/>
          <w:sz w:val="24"/>
          <w:szCs w:val="24"/>
          <w:lang w:val="pt-PT"/>
        </w:rPr>
        <w:t>início</w:t>
      </w:r>
      <w:r w:rsidR="4E652392" w:rsidRPr="0E288A0B">
        <w:rPr>
          <w:color w:val="000000" w:themeColor="text1"/>
          <w:sz w:val="24"/>
          <w:szCs w:val="24"/>
          <w:lang w:val="pt-PT"/>
        </w:rPr>
        <w:t xml:space="preserve"> </w:t>
      </w:r>
      <w:r w:rsidR="00690777">
        <w:rPr>
          <w:color w:val="000000" w:themeColor="text1"/>
          <w:sz w:val="24"/>
          <w:szCs w:val="24"/>
          <w:lang w:val="pt-PT"/>
        </w:rPr>
        <w:t>ao</w:t>
      </w:r>
      <w:r w:rsidR="4E652392" w:rsidRPr="0E288A0B">
        <w:rPr>
          <w:color w:val="000000" w:themeColor="text1"/>
          <w:sz w:val="24"/>
          <w:szCs w:val="24"/>
          <w:lang w:val="pt-PT"/>
        </w:rPr>
        <w:t xml:space="preserve"> caso de </w:t>
      </w:r>
      <w:r w:rsidR="4E652392" w:rsidRPr="3D19DE6E">
        <w:rPr>
          <w:color w:val="000000" w:themeColor="text1"/>
          <w:sz w:val="24"/>
          <w:szCs w:val="24"/>
          <w:lang w:val="pt-PT"/>
        </w:rPr>
        <w:t>uso</w:t>
      </w:r>
      <w:r w:rsidR="00F135DB">
        <w:rPr>
          <w:color w:val="000000" w:themeColor="text1"/>
          <w:sz w:val="24"/>
          <w:szCs w:val="24"/>
          <w:lang w:val="pt-PT"/>
        </w:rPr>
        <w:t>, a</w:t>
      </w:r>
      <w:r w:rsidR="4E652392" w:rsidRPr="3D19DE6E">
        <w:rPr>
          <w:color w:val="000000" w:themeColor="text1"/>
          <w:sz w:val="24"/>
          <w:szCs w:val="24"/>
          <w:lang w:val="pt-PT"/>
        </w:rPr>
        <w:t xml:space="preserve">s pré-condições </w:t>
      </w:r>
      <w:r w:rsidR="1B818287" w:rsidRPr="3D19DE6E">
        <w:rPr>
          <w:color w:val="000000" w:themeColor="text1"/>
          <w:sz w:val="24"/>
          <w:szCs w:val="24"/>
          <w:lang w:val="pt-PT"/>
        </w:rPr>
        <w:t xml:space="preserve">são </w:t>
      </w:r>
      <w:r w:rsidR="1B818287" w:rsidRPr="706167FE">
        <w:rPr>
          <w:color w:val="000000" w:themeColor="text1"/>
          <w:sz w:val="24"/>
          <w:szCs w:val="24"/>
          <w:lang w:val="pt-PT"/>
        </w:rPr>
        <w:t>os requisitos para que</w:t>
      </w:r>
      <w:r w:rsidR="1B818287" w:rsidRPr="6326F0B9">
        <w:rPr>
          <w:color w:val="000000" w:themeColor="text1"/>
          <w:sz w:val="24"/>
          <w:szCs w:val="24"/>
          <w:lang w:val="pt-PT"/>
        </w:rPr>
        <w:t xml:space="preserve"> seja realizado</w:t>
      </w:r>
      <w:r w:rsidR="013A8B84" w:rsidRPr="011F6761">
        <w:rPr>
          <w:color w:val="000000" w:themeColor="text1"/>
          <w:sz w:val="24"/>
          <w:szCs w:val="24"/>
          <w:lang w:val="pt-PT"/>
        </w:rPr>
        <w:t xml:space="preserve">, estas devem estar cumpridas antes de iniciar </w:t>
      </w:r>
      <w:r w:rsidR="013A8B84" w:rsidRPr="2CFBCD1E">
        <w:rPr>
          <w:color w:val="000000" w:themeColor="text1"/>
          <w:sz w:val="24"/>
          <w:szCs w:val="24"/>
          <w:lang w:val="pt-PT"/>
        </w:rPr>
        <w:t>o caso de us</w:t>
      </w:r>
      <w:r w:rsidR="00F135DB">
        <w:rPr>
          <w:color w:val="000000" w:themeColor="text1"/>
          <w:sz w:val="24"/>
          <w:szCs w:val="24"/>
          <w:lang w:val="pt-PT"/>
        </w:rPr>
        <w:t>o, a</w:t>
      </w:r>
      <w:r w:rsidR="1B818287" w:rsidRPr="011F6761">
        <w:rPr>
          <w:color w:val="000000" w:themeColor="text1"/>
          <w:sz w:val="24"/>
          <w:szCs w:val="24"/>
          <w:lang w:val="pt-PT"/>
        </w:rPr>
        <w:t>s pós-condições são</w:t>
      </w:r>
      <w:r w:rsidR="04AA9569" w:rsidRPr="6DC9B54E">
        <w:rPr>
          <w:color w:val="000000" w:themeColor="text1"/>
          <w:sz w:val="24"/>
          <w:szCs w:val="24"/>
          <w:lang w:val="pt-PT"/>
        </w:rPr>
        <w:t xml:space="preserve"> </w:t>
      </w:r>
      <w:r w:rsidR="00FF71AB">
        <w:rPr>
          <w:color w:val="000000" w:themeColor="text1"/>
          <w:sz w:val="24"/>
          <w:szCs w:val="24"/>
          <w:lang w:val="pt-PT"/>
        </w:rPr>
        <w:t xml:space="preserve">as </w:t>
      </w:r>
      <w:r w:rsidR="04AA9569" w:rsidRPr="6DC9B54E">
        <w:rPr>
          <w:color w:val="000000" w:themeColor="text1"/>
          <w:sz w:val="24"/>
          <w:szCs w:val="24"/>
          <w:lang w:val="pt-PT"/>
        </w:rPr>
        <w:t xml:space="preserve">que são cumpridas </w:t>
      </w:r>
      <w:r w:rsidR="04AA9569" w:rsidRPr="37F362B3">
        <w:rPr>
          <w:color w:val="000000" w:themeColor="text1"/>
          <w:sz w:val="24"/>
          <w:szCs w:val="24"/>
          <w:lang w:val="pt-PT"/>
        </w:rPr>
        <w:t>quando o caso de uso termina</w:t>
      </w:r>
      <w:r w:rsidR="00F135DB">
        <w:rPr>
          <w:color w:val="000000" w:themeColor="text1"/>
          <w:sz w:val="24"/>
          <w:szCs w:val="24"/>
          <w:lang w:val="pt-PT"/>
        </w:rPr>
        <w:t>, o</w:t>
      </w:r>
      <w:r w:rsidR="04AA9569" w:rsidRPr="1D52D868">
        <w:rPr>
          <w:color w:val="000000" w:themeColor="text1"/>
          <w:sz w:val="24"/>
          <w:szCs w:val="24"/>
          <w:lang w:val="pt-PT"/>
        </w:rPr>
        <w:t xml:space="preserve"> fluxo básico é a sequência de todos os passos</w:t>
      </w:r>
      <w:r w:rsidR="699B9103" w:rsidRPr="307F553B">
        <w:rPr>
          <w:color w:val="000000" w:themeColor="text1"/>
          <w:sz w:val="24"/>
          <w:szCs w:val="24"/>
          <w:lang w:val="pt-PT"/>
        </w:rPr>
        <w:t xml:space="preserve"> que ocorrem no melhor cenário possível</w:t>
      </w:r>
      <w:r w:rsidR="00F135DB">
        <w:rPr>
          <w:color w:val="000000" w:themeColor="text1"/>
          <w:sz w:val="24"/>
          <w:szCs w:val="24"/>
          <w:lang w:val="pt-PT"/>
        </w:rPr>
        <w:t>, a</w:t>
      </w:r>
      <w:r w:rsidR="699B9103" w:rsidRPr="307F553B">
        <w:rPr>
          <w:color w:val="000000" w:themeColor="text1"/>
          <w:sz w:val="24"/>
          <w:szCs w:val="24"/>
          <w:lang w:val="pt-PT"/>
        </w:rPr>
        <w:t xml:space="preserve">s exceções são </w:t>
      </w:r>
      <w:r w:rsidR="699B9103" w:rsidRPr="513230AE">
        <w:rPr>
          <w:color w:val="000000" w:themeColor="text1"/>
          <w:sz w:val="24"/>
          <w:szCs w:val="24"/>
          <w:lang w:val="pt-PT"/>
        </w:rPr>
        <w:t xml:space="preserve">as situações caso </w:t>
      </w:r>
      <w:r w:rsidR="699B9103" w:rsidRPr="6D8ED6F4">
        <w:rPr>
          <w:color w:val="000000" w:themeColor="text1"/>
          <w:sz w:val="24"/>
          <w:szCs w:val="24"/>
          <w:lang w:val="pt-PT"/>
        </w:rPr>
        <w:t>não funcione</w:t>
      </w:r>
      <w:r w:rsidR="000261C8">
        <w:rPr>
          <w:color w:val="000000" w:themeColor="text1"/>
          <w:sz w:val="24"/>
          <w:szCs w:val="24"/>
          <w:lang w:val="pt-PT"/>
        </w:rPr>
        <w:t>, a</w:t>
      </w:r>
      <w:r w:rsidR="699B9103" w:rsidRPr="39D230CA">
        <w:rPr>
          <w:color w:val="000000" w:themeColor="text1"/>
          <w:sz w:val="24"/>
          <w:szCs w:val="24"/>
          <w:lang w:val="pt-PT"/>
        </w:rPr>
        <w:t xml:space="preserve">s qualidades </w:t>
      </w:r>
      <w:r w:rsidR="1D722CDB" w:rsidRPr="39D230CA">
        <w:rPr>
          <w:color w:val="000000" w:themeColor="text1"/>
          <w:sz w:val="24"/>
          <w:szCs w:val="24"/>
          <w:lang w:val="pt-PT"/>
        </w:rPr>
        <w:t>são especificações de qualidade que devem ser cumpridas.</w:t>
      </w:r>
    </w:p>
    <w:p w14:paraId="2B75EF4D" w14:textId="0AA53F66" w:rsidR="39323ADC" w:rsidRDefault="000261C8" w:rsidP="46F18774">
      <w:pPr>
        <w:spacing w:before="120" w:after="120" w:line="360" w:lineRule="auto"/>
        <w:jc w:val="both"/>
        <w:rPr>
          <w:color w:val="000000" w:themeColor="text1"/>
          <w:sz w:val="24"/>
          <w:szCs w:val="24"/>
          <w:lang w:val="pt-PT"/>
        </w:rPr>
      </w:pPr>
      <w:r>
        <w:rPr>
          <w:noProof/>
        </w:rPr>
        <mc:AlternateContent>
          <mc:Choice Requires="wps">
            <w:drawing>
              <wp:anchor distT="0" distB="0" distL="114300" distR="114300" simplePos="0" relativeHeight="251689984" behindDoc="1" locked="0" layoutInCell="1" allowOverlap="1" wp14:anchorId="007DE993" wp14:editId="1AF5CC22">
                <wp:simplePos x="0" y="0"/>
                <wp:positionH relativeFrom="column">
                  <wp:posOffset>0</wp:posOffset>
                </wp:positionH>
                <wp:positionV relativeFrom="paragraph">
                  <wp:posOffset>3695700</wp:posOffset>
                </wp:positionV>
                <wp:extent cx="5435600" cy="635"/>
                <wp:effectExtent l="0" t="0" r="0" b="0"/>
                <wp:wrapTight wrapText="bothSides">
                  <wp:wrapPolygon edited="0">
                    <wp:start x="0" y="0"/>
                    <wp:lineTo x="0" y="21600"/>
                    <wp:lineTo x="21600" y="21600"/>
                    <wp:lineTo x="21600" y="0"/>
                  </wp:wrapPolygon>
                </wp:wrapTight>
                <wp:docPr id="22" name="Caixa de texto 22"/>
                <wp:cNvGraphicFramePr/>
                <a:graphic xmlns:a="http://schemas.openxmlformats.org/drawingml/2006/main">
                  <a:graphicData uri="http://schemas.microsoft.com/office/word/2010/wordprocessingShape">
                    <wps:wsp>
                      <wps:cNvSpPr txBox="1"/>
                      <wps:spPr>
                        <a:xfrm>
                          <a:off x="0" y="0"/>
                          <a:ext cx="5435600" cy="635"/>
                        </a:xfrm>
                        <a:prstGeom prst="rect">
                          <a:avLst/>
                        </a:prstGeom>
                        <a:solidFill>
                          <a:prstClr val="white"/>
                        </a:solidFill>
                        <a:ln>
                          <a:noFill/>
                        </a:ln>
                      </wps:spPr>
                      <wps:txbx>
                        <w:txbxContent>
                          <w:p w14:paraId="681BAF57" w14:textId="27DD40EA" w:rsidR="00093523" w:rsidRPr="00D832C9" w:rsidRDefault="00093523" w:rsidP="000261C8">
                            <w:pPr>
                              <w:pStyle w:val="Legenda"/>
                              <w:rPr>
                                <w:noProof/>
                              </w:rPr>
                            </w:pPr>
                            <w:r>
                              <w:rPr>
                                <w:noProof/>
                              </w:rPr>
                              <w:fldChar w:fldCharType="begin"/>
                            </w:r>
                            <w:r>
                              <w:rPr>
                                <w:noProof/>
                              </w:rPr>
                              <w:instrText xml:space="preserve"> SEQ Figure \* ARABIC </w:instrText>
                            </w:r>
                            <w:r>
                              <w:rPr>
                                <w:noProof/>
                              </w:rPr>
                              <w:fldChar w:fldCharType="separate"/>
                            </w:r>
                            <w:bookmarkStart w:id="29" w:name="_Toc64317972"/>
                            <w:r w:rsidR="00D76DE3">
                              <w:rPr>
                                <w:noProof/>
                              </w:rPr>
                              <w:t>12</w:t>
                            </w:r>
                            <w:r>
                              <w:rPr>
                                <w:noProof/>
                              </w:rPr>
                              <w:fldChar w:fldCharType="end"/>
                            </w:r>
                            <w:r>
                              <w:t xml:space="preserve"> - Caso de </w:t>
                            </w:r>
                            <w:r>
                              <w:t>uso</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7DE993" id="Caixa de texto 22" o:spid="_x0000_s1037" type="#_x0000_t202" style="position:absolute;left:0;text-align:left;margin-left:0;margin-top:291pt;width:428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" stroked="f">
                <v:textbox style="mso-fit-shape-to-text:t" inset="0,0,0,0">
                  <w:txbxContent>
                    <w:p w14:paraId="681BAF57" w14:textId="27DD40EA" w:rsidR="00093523" w:rsidRPr="00D832C9" w:rsidRDefault="00093523" w:rsidP="000261C8">
                      <w:pPr>
                        <w:pStyle w:val="Legenda"/>
                        <w:rPr>
                          <w:noProof/>
                        </w:rPr>
                      </w:pPr>
                      <w:r>
                        <w:rPr>
                          <w:noProof/>
                        </w:rPr>
                        <w:fldChar w:fldCharType="begin"/>
                      </w:r>
                      <w:r>
                        <w:rPr>
                          <w:noProof/>
                        </w:rPr>
                        <w:instrText xml:space="preserve"> SEQ Figure \* ARABIC </w:instrText>
                      </w:r>
                      <w:r>
                        <w:rPr>
                          <w:noProof/>
                        </w:rPr>
                        <w:fldChar w:fldCharType="separate"/>
                      </w:r>
                      <w:bookmarkStart w:id="30" w:name="_Toc64317972"/>
                      <w:r w:rsidR="00D76DE3">
                        <w:rPr>
                          <w:noProof/>
                        </w:rPr>
                        <w:t>12</w:t>
                      </w:r>
                      <w:r>
                        <w:rPr>
                          <w:noProof/>
                        </w:rPr>
                        <w:fldChar w:fldCharType="end"/>
                      </w:r>
                      <w:r>
                        <w:t xml:space="preserve"> - Caso de </w:t>
                      </w:r>
                      <w:r>
                        <w:t>uso</w:t>
                      </w:r>
                      <w:bookmarkEnd w:id="30"/>
                    </w:p>
                  </w:txbxContent>
                </v:textbox>
                <w10:wrap type="tight"/>
              </v:shape>
            </w:pict>
          </mc:Fallback>
        </mc:AlternateContent>
      </w:r>
      <w:r>
        <w:rPr>
          <w:noProof/>
        </w:rPr>
        <w:drawing>
          <wp:anchor distT="0" distB="0" distL="114300" distR="114300" simplePos="0" relativeHeight="251606016" behindDoc="1" locked="0" layoutInCell="1" allowOverlap="1" wp14:anchorId="158D4FCE" wp14:editId="7CC82134">
            <wp:simplePos x="0" y="0"/>
            <wp:positionH relativeFrom="margin">
              <wp:align>left</wp:align>
            </wp:positionH>
            <wp:positionV relativeFrom="paragraph">
              <wp:posOffset>649191</wp:posOffset>
            </wp:positionV>
            <wp:extent cx="5435600" cy="2989580"/>
            <wp:effectExtent l="0" t="0" r="0" b="1270"/>
            <wp:wrapTight wrapText="bothSides">
              <wp:wrapPolygon edited="0">
                <wp:start x="0" y="0"/>
                <wp:lineTo x="0" y="21472"/>
                <wp:lineTo x="21499" y="21472"/>
                <wp:lineTo x="21499" y="0"/>
                <wp:lineTo x="0" y="0"/>
              </wp:wrapPolygon>
            </wp:wrapTight>
            <wp:docPr id="1244534575" name="Picture 1244534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534575"/>
                    <pic:cNvPicPr/>
                  </pic:nvPicPr>
                  <pic:blipFill>
                    <a:blip r:embed="rId44">
                      <a:extLst>
                        <a:ext uri="{28A0092B-C50C-407E-A947-70E740481C1C}">
                          <a14:useLocalDpi xmlns:a14="http://schemas.microsoft.com/office/drawing/2010/main" val="0"/>
                        </a:ext>
                      </a:extLst>
                    </a:blip>
                    <a:stretch>
                      <a:fillRect/>
                    </a:stretch>
                  </pic:blipFill>
                  <pic:spPr>
                    <a:xfrm>
                      <a:off x="0" y="0"/>
                      <a:ext cx="5435600" cy="2989580"/>
                    </a:xfrm>
                    <a:prstGeom prst="rect">
                      <a:avLst/>
                    </a:prstGeom>
                  </pic:spPr>
                </pic:pic>
              </a:graphicData>
            </a:graphic>
            <wp14:sizeRelH relativeFrom="margin">
              <wp14:pctWidth>0</wp14:pctWidth>
            </wp14:sizeRelH>
            <wp14:sizeRelV relativeFrom="margin">
              <wp14:pctHeight>0</wp14:pctHeight>
            </wp14:sizeRelV>
          </wp:anchor>
        </w:drawing>
      </w:r>
      <w:r w:rsidR="39323ADC" w:rsidRPr="46F18774">
        <w:rPr>
          <w:color w:val="000000" w:themeColor="text1"/>
          <w:sz w:val="24"/>
          <w:szCs w:val="24"/>
          <w:lang w:val="pt-PT"/>
        </w:rPr>
        <w:t xml:space="preserve">Na imagem abaixo temos um </w:t>
      </w:r>
      <w:r w:rsidR="39323ADC" w:rsidRPr="00A0332D">
        <w:rPr>
          <w:color w:val="000000" w:themeColor="text1"/>
          <w:sz w:val="24"/>
          <w:szCs w:val="24"/>
          <w:lang w:val="pt-PT"/>
        </w:rPr>
        <w:t xml:space="preserve">exemplo de caso de uso </w:t>
      </w:r>
      <w:r w:rsidR="558A0BD5" w:rsidRPr="01B53DD9">
        <w:rPr>
          <w:color w:val="000000" w:themeColor="text1"/>
          <w:sz w:val="24"/>
          <w:szCs w:val="24"/>
          <w:lang w:val="pt-PT"/>
        </w:rPr>
        <w:t>mais comum entre</w:t>
      </w:r>
      <w:r w:rsidR="558A0BD5" w:rsidRPr="4DACB053">
        <w:rPr>
          <w:color w:val="000000" w:themeColor="text1"/>
          <w:sz w:val="24"/>
          <w:szCs w:val="24"/>
          <w:lang w:val="pt-PT"/>
        </w:rPr>
        <w:t xml:space="preserve"> os utilizadores, comprar produtos.</w:t>
      </w:r>
    </w:p>
    <w:p w14:paraId="7C391F5F" w14:textId="6EFC21AE" w:rsidR="45DD726B" w:rsidRPr="00E81740" w:rsidRDefault="45DD726B" w:rsidP="70BB671F">
      <w:pPr>
        <w:spacing w:before="120" w:after="120" w:line="360" w:lineRule="auto"/>
        <w:jc w:val="both"/>
        <w:rPr>
          <w:lang w:val="pt-PT"/>
        </w:rPr>
      </w:pPr>
    </w:p>
    <w:p w14:paraId="30FC7286" w14:textId="2F47D5DC" w:rsidR="7D8BD261" w:rsidRPr="000261C8" w:rsidRDefault="7D8BD261">
      <w:pPr>
        <w:rPr>
          <w:lang w:val="pt-PT"/>
        </w:rPr>
      </w:pPr>
      <w:r w:rsidRPr="000261C8">
        <w:rPr>
          <w:lang w:val="pt-PT"/>
        </w:rPr>
        <w:br w:type="page"/>
      </w:r>
    </w:p>
    <w:p w14:paraId="75047278" w14:textId="37309AC9" w:rsidR="5D24DE49" w:rsidRDefault="5D24DE49" w:rsidP="5D24DE49">
      <w:pPr>
        <w:spacing w:before="120" w:after="120" w:line="360" w:lineRule="auto"/>
        <w:jc w:val="both"/>
        <w:rPr>
          <w:color w:val="000000" w:themeColor="text1"/>
          <w:sz w:val="24"/>
          <w:szCs w:val="24"/>
          <w:lang w:val="pt-PT"/>
        </w:rPr>
      </w:pPr>
    </w:p>
    <w:p w14:paraId="088F0CE1" w14:textId="1607ECAE" w:rsidR="001F3E14" w:rsidRPr="001A3182" w:rsidRDefault="3C5F3AFD" w:rsidP="001F3E14">
      <w:pPr>
        <w:spacing w:before="120" w:after="120" w:line="360" w:lineRule="auto"/>
        <w:jc w:val="both"/>
        <w:rPr>
          <w:b/>
          <w:bCs/>
          <w:color w:val="000000" w:themeColor="text1"/>
          <w:sz w:val="24"/>
          <w:szCs w:val="24"/>
          <w:lang w:val="en-US"/>
        </w:rPr>
      </w:pPr>
      <w:proofErr w:type="spellStart"/>
      <w:r w:rsidRPr="001A3182">
        <w:rPr>
          <w:b/>
          <w:bCs/>
          <w:color w:val="000000" w:themeColor="text1"/>
          <w:sz w:val="24"/>
          <w:szCs w:val="24"/>
          <w:lang w:val="en-US"/>
        </w:rPr>
        <w:t>Modelo</w:t>
      </w:r>
      <w:proofErr w:type="spellEnd"/>
      <w:r w:rsidRPr="001A3182">
        <w:rPr>
          <w:b/>
          <w:bCs/>
          <w:color w:val="000000" w:themeColor="text1"/>
          <w:sz w:val="24"/>
          <w:szCs w:val="24"/>
          <w:lang w:val="en-US"/>
        </w:rPr>
        <w:t xml:space="preserve"> de dados</w:t>
      </w:r>
    </w:p>
    <w:p w14:paraId="17813869" w14:textId="20DECCE1" w:rsidR="6F8E41D5" w:rsidRPr="0016763E" w:rsidRDefault="5FD3E56E" w:rsidP="0016763E">
      <w:pPr>
        <w:spacing w:before="120" w:after="120" w:line="360" w:lineRule="auto"/>
        <w:jc w:val="both"/>
        <w:rPr>
          <w:i/>
          <w:iCs/>
          <w:color w:val="000000" w:themeColor="text1"/>
          <w:sz w:val="24"/>
          <w:szCs w:val="24"/>
          <w:lang w:val="en-US"/>
        </w:rPr>
      </w:pPr>
      <w:r w:rsidRPr="0016763E">
        <w:rPr>
          <w:color w:val="000000" w:themeColor="text1"/>
          <w:sz w:val="24"/>
          <w:szCs w:val="24"/>
          <w:lang w:val="en-US"/>
        </w:rPr>
        <w:t xml:space="preserve">As </w:t>
      </w:r>
      <w:proofErr w:type="spellStart"/>
      <w:r w:rsidRPr="0016763E">
        <w:rPr>
          <w:color w:val="000000" w:themeColor="text1"/>
          <w:sz w:val="24"/>
          <w:szCs w:val="24"/>
          <w:lang w:val="en-US"/>
        </w:rPr>
        <w:t>tabelas</w:t>
      </w:r>
      <w:proofErr w:type="spellEnd"/>
      <w:r w:rsidRPr="0016763E">
        <w:rPr>
          <w:color w:val="000000" w:themeColor="text1"/>
          <w:sz w:val="24"/>
          <w:szCs w:val="24"/>
          <w:lang w:val="en-US"/>
        </w:rPr>
        <w:t xml:space="preserve"> que </w:t>
      </w:r>
      <w:proofErr w:type="spellStart"/>
      <w:r w:rsidRPr="0016763E">
        <w:rPr>
          <w:color w:val="000000" w:themeColor="text1"/>
          <w:sz w:val="24"/>
          <w:szCs w:val="24"/>
          <w:lang w:val="en-US"/>
        </w:rPr>
        <w:t>existem</w:t>
      </w:r>
      <w:proofErr w:type="spellEnd"/>
      <w:r w:rsidRPr="0016763E">
        <w:rPr>
          <w:color w:val="000000" w:themeColor="text1"/>
          <w:sz w:val="24"/>
          <w:szCs w:val="24"/>
          <w:lang w:val="en-US"/>
        </w:rPr>
        <w:t xml:space="preserve"> </w:t>
      </w:r>
      <w:proofErr w:type="spellStart"/>
      <w:r w:rsidRPr="0016763E">
        <w:rPr>
          <w:color w:val="000000" w:themeColor="text1"/>
          <w:sz w:val="24"/>
          <w:szCs w:val="24"/>
          <w:lang w:val="en-US"/>
        </w:rPr>
        <w:t>na</w:t>
      </w:r>
      <w:proofErr w:type="spellEnd"/>
      <w:r w:rsidRPr="0016763E">
        <w:rPr>
          <w:color w:val="000000" w:themeColor="text1"/>
          <w:sz w:val="24"/>
          <w:szCs w:val="24"/>
          <w:lang w:val="en-US"/>
        </w:rPr>
        <w:t xml:space="preserve"> base de dados </w:t>
      </w:r>
      <w:proofErr w:type="spellStart"/>
      <w:r w:rsidRPr="0016763E">
        <w:rPr>
          <w:color w:val="000000" w:themeColor="text1"/>
          <w:sz w:val="24"/>
          <w:szCs w:val="24"/>
          <w:lang w:val="en-US"/>
        </w:rPr>
        <w:t>são</w:t>
      </w:r>
      <w:proofErr w:type="spellEnd"/>
      <w:r w:rsidRPr="0016763E">
        <w:rPr>
          <w:color w:val="000000" w:themeColor="text1"/>
          <w:sz w:val="24"/>
          <w:szCs w:val="24"/>
          <w:lang w:val="en-US"/>
        </w:rPr>
        <w:t xml:space="preserve"> </w:t>
      </w:r>
      <w:r w:rsidR="17CB0293" w:rsidRPr="0016763E">
        <w:rPr>
          <w:i/>
          <w:iCs/>
          <w:color w:val="000000" w:themeColor="text1"/>
          <w:sz w:val="24"/>
          <w:szCs w:val="24"/>
          <w:lang w:val="en-US"/>
        </w:rPr>
        <w:t>user,</w:t>
      </w:r>
      <w:r w:rsidRPr="0016763E">
        <w:rPr>
          <w:i/>
          <w:iCs/>
          <w:color w:val="000000" w:themeColor="text1"/>
          <w:sz w:val="24"/>
          <w:szCs w:val="24"/>
          <w:lang w:val="en-US"/>
        </w:rPr>
        <w:t xml:space="preserve"> </w:t>
      </w:r>
      <w:r w:rsidR="732DE66D" w:rsidRPr="0016763E">
        <w:rPr>
          <w:i/>
          <w:iCs/>
          <w:color w:val="000000" w:themeColor="text1"/>
          <w:sz w:val="24"/>
          <w:szCs w:val="24"/>
          <w:lang w:val="en-US"/>
        </w:rPr>
        <w:t xml:space="preserve">roles, </w:t>
      </w:r>
      <w:r w:rsidR="17CB0293" w:rsidRPr="0016763E">
        <w:rPr>
          <w:i/>
          <w:iCs/>
          <w:color w:val="000000" w:themeColor="text1"/>
          <w:sz w:val="24"/>
          <w:szCs w:val="24"/>
          <w:lang w:val="en-US"/>
        </w:rPr>
        <w:t xml:space="preserve">permissions, </w:t>
      </w:r>
      <w:proofErr w:type="spellStart"/>
      <w:r w:rsidR="17CB0293" w:rsidRPr="0016763E">
        <w:rPr>
          <w:i/>
          <w:iCs/>
          <w:color w:val="000000" w:themeColor="text1"/>
          <w:sz w:val="24"/>
          <w:szCs w:val="24"/>
          <w:lang w:val="en-US"/>
        </w:rPr>
        <w:t>permission_assignment</w:t>
      </w:r>
      <w:proofErr w:type="spellEnd"/>
      <w:r w:rsidR="17CB0293" w:rsidRPr="0016763E">
        <w:rPr>
          <w:i/>
          <w:iCs/>
          <w:color w:val="000000" w:themeColor="text1"/>
          <w:sz w:val="24"/>
          <w:szCs w:val="24"/>
          <w:lang w:val="en-US"/>
        </w:rPr>
        <w:t>,</w:t>
      </w:r>
      <w:r w:rsidRPr="0016763E">
        <w:rPr>
          <w:i/>
          <w:iCs/>
          <w:color w:val="000000" w:themeColor="text1"/>
          <w:sz w:val="24"/>
          <w:szCs w:val="24"/>
          <w:lang w:val="en-US"/>
        </w:rPr>
        <w:t xml:space="preserve"> </w:t>
      </w:r>
      <w:r w:rsidR="000261C8" w:rsidRPr="0016763E">
        <w:rPr>
          <w:i/>
          <w:iCs/>
          <w:color w:val="000000" w:themeColor="text1"/>
          <w:sz w:val="24"/>
          <w:szCs w:val="24"/>
          <w:lang w:val="en-US"/>
        </w:rPr>
        <w:t>categories</w:t>
      </w:r>
      <w:r w:rsidR="17CB0293" w:rsidRPr="0016763E">
        <w:rPr>
          <w:i/>
          <w:iCs/>
          <w:color w:val="000000" w:themeColor="text1"/>
          <w:sz w:val="24"/>
          <w:szCs w:val="24"/>
          <w:lang w:val="en-US"/>
        </w:rPr>
        <w:t>,</w:t>
      </w:r>
      <w:r w:rsidR="350FB673" w:rsidRPr="0016763E">
        <w:rPr>
          <w:i/>
          <w:iCs/>
          <w:color w:val="000000" w:themeColor="text1"/>
          <w:sz w:val="24"/>
          <w:szCs w:val="24"/>
          <w:lang w:val="en-US"/>
        </w:rPr>
        <w:t xml:space="preserve"> </w:t>
      </w:r>
      <w:r w:rsidR="17CB0293" w:rsidRPr="0016763E">
        <w:rPr>
          <w:i/>
          <w:iCs/>
          <w:color w:val="000000" w:themeColor="text1"/>
          <w:sz w:val="24"/>
          <w:szCs w:val="24"/>
          <w:lang w:val="en-US"/>
        </w:rPr>
        <w:t>companies,</w:t>
      </w:r>
      <w:r w:rsidR="46F73A1B" w:rsidRPr="0016763E">
        <w:rPr>
          <w:i/>
          <w:iCs/>
          <w:color w:val="000000" w:themeColor="text1"/>
          <w:sz w:val="24"/>
          <w:szCs w:val="24"/>
          <w:lang w:val="en-US"/>
        </w:rPr>
        <w:t xml:space="preserve"> </w:t>
      </w:r>
      <w:r w:rsidR="17CB0293" w:rsidRPr="0016763E">
        <w:rPr>
          <w:i/>
          <w:iCs/>
          <w:color w:val="000000" w:themeColor="text1"/>
          <w:sz w:val="24"/>
          <w:szCs w:val="24"/>
          <w:lang w:val="en-US"/>
        </w:rPr>
        <w:t>products,</w:t>
      </w:r>
      <w:r w:rsidRPr="0016763E">
        <w:rPr>
          <w:i/>
          <w:iCs/>
          <w:color w:val="000000" w:themeColor="text1"/>
          <w:sz w:val="24"/>
          <w:szCs w:val="24"/>
          <w:lang w:val="en-US"/>
        </w:rPr>
        <w:t xml:space="preserve"> </w:t>
      </w:r>
      <w:proofErr w:type="spellStart"/>
      <w:r w:rsidR="07E38C40" w:rsidRPr="0016763E">
        <w:rPr>
          <w:i/>
          <w:iCs/>
          <w:color w:val="000000" w:themeColor="text1"/>
          <w:sz w:val="24"/>
          <w:szCs w:val="24"/>
          <w:lang w:val="en-US"/>
        </w:rPr>
        <w:t>user_cart</w:t>
      </w:r>
      <w:proofErr w:type="spellEnd"/>
      <w:r w:rsidR="07E38C40" w:rsidRPr="0016763E">
        <w:rPr>
          <w:i/>
          <w:iCs/>
          <w:color w:val="000000" w:themeColor="text1"/>
          <w:sz w:val="24"/>
          <w:szCs w:val="24"/>
          <w:lang w:val="en-US"/>
        </w:rPr>
        <w:t>,</w:t>
      </w:r>
      <w:r w:rsidRPr="0016763E">
        <w:rPr>
          <w:i/>
          <w:iCs/>
          <w:color w:val="000000" w:themeColor="text1"/>
          <w:sz w:val="24"/>
          <w:szCs w:val="24"/>
          <w:lang w:val="en-US"/>
        </w:rPr>
        <w:t xml:space="preserve"> </w:t>
      </w:r>
      <w:proofErr w:type="spellStart"/>
      <w:r w:rsidRPr="0016763E">
        <w:rPr>
          <w:i/>
          <w:iCs/>
          <w:color w:val="000000" w:themeColor="text1"/>
          <w:sz w:val="24"/>
          <w:szCs w:val="24"/>
          <w:lang w:val="en-US"/>
        </w:rPr>
        <w:t>billing_address</w:t>
      </w:r>
      <w:proofErr w:type="spellEnd"/>
      <w:r w:rsidRPr="0016763E">
        <w:rPr>
          <w:i/>
          <w:iCs/>
          <w:color w:val="000000" w:themeColor="text1"/>
          <w:sz w:val="24"/>
          <w:szCs w:val="24"/>
          <w:lang w:val="en-US"/>
        </w:rPr>
        <w:t>,</w:t>
      </w:r>
      <w:r w:rsidR="20A90B6E" w:rsidRPr="0016763E">
        <w:rPr>
          <w:i/>
          <w:iCs/>
          <w:color w:val="000000" w:themeColor="text1"/>
          <w:sz w:val="24"/>
          <w:szCs w:val="24"/>
          <w:lang w:val="en-US"/>
        </w:rPr>
        <w:t xml:space="preserve"> </w:t>
      </w:r>
      <w:proofErr w:type="spellStart"/>
      <w:r w:rsidR="6D872BC4" w:rsidRPr="0016763E">
        <w:rPr>
          <w:i/>
          <w:iCs/>
          <w:color w:val="000000" w:themeColor="text1"/>
          <w:sz w:val="24"/>
          <w:szCs w:val="24"/>
          <w:lang w:val="en-US"/>
        </w:rPr>
        <w:t>shipping_address</w:t>
      </w:r>
      <w:proofErr w:type="spellEnd"/>
      <w:r w:rsidR="294E3B41" w:rsidRPr="0016763E">
        <w:rPr>
          <w:i/>
          <w:iCs/>
          <w:color w:val="000000" w:themeColor="text1"/>
          <w:sz w:val="24"/>
          <w:szCs w:val="24"/>
          <w:lang w:val="en-US"/>
        </w:rPr>
        <w:t xml:space="preserve">, </w:t>
      </w:r>
      <w:proofErr w:type="spellStart"/>
      <w:r w:rsidR="6148E5DA" w:rsidRPr="0016763E">
        <w:rPr>
          <w:i/>
          <w:iCs/>
          <w:color w:val="000000" w:themeColor="text1"/>
          <w:sz w:val="24"/>
          <w:szCs w:val="24"/>
          <w:lang w:val="en-US"/>
        </w:rPr>
        <w:t>sales_group</w:t>
      </w:r>
      <w:proofErr w:type="spellEnd"/>
      <w:r w:rsidR="6148E5DA" w:rsidRPr="0016763E">
        <w:rPr>
          <w:i/>
          <w:iCs/>
          <w:color w:val="000000" w:themeColor="text1"/>
          <w:sz w:val="24"/>
          <w:szCs w:val="24"/>
          <w:lang w:val="en-US"/>
        </w:rPr>
        <w:t xml:space="preserve">, </w:t>
      </w:r>
      <w:proofErr w:type="spellStart"/>
      <w:r w:rsidR="6148E5DA" w:rsidRPr="0016763E">
        <w:rPr>
          <w:i/>
          <w:iCs/>
          <w:color w:val="000000" w:themeColor="text1"/>
          <w:sz w:val="24"/>
          <w:szCs w:val="24"/>
          <w:lang w:val="en-US"/>
        </w:rPr>
        <w:t>sales_product</w:t>
      </w:r>
      <w:proofErr w:type="spellEnd"/>
      <w:r w:rsidR="6148E5DA" w:rsidRPr="0016763E">
        <w:rPr>
          <w:i/>
          <w:iCs/>
          <w:color w:val="000000" w:themeColor="text1"/>
          <w:sz w:val="24"/>
          <w:szCs w:val="24"/>
          <w:lang w:val="en-US"/>
        </w:rPr>
        <w:t>,</w:t>
      </w:r>
      <w:r w:rsidR="294E3B41" w:rsidRPr="0016763E">
        <w:rPr>
          <w:i/>
          <w:iCs/>
          <w:color w:val="000000" w:themeColor="text1"/>
          <w:sz w:val="24"/>
          <w:szCs w:val="24"/>
          <w:lang w:val="en-US"/>
        </w:rPr>
        <w:t xml:space="preserve"> </w:t>
      </w:r>
      <w:proofErr w:type="spellStart"/>
      <w:r w:rsidR="294E3B41" w:rsidRPr="0016763E">
        <w:rPr>
          <w:i/>
          <w:iCs/>
          <w:color w:val="000000" w:themeColor="text1"/>
          <w:sz w:val="24"/>
          <w:szCs w:val="24"/>
          <w:lang w:val="en-US"/>
        </w:rPr>
        <w:t>payment_methods</w:t>
      </w:r>
      <w:proofErr w:type="spellEnd"/>
      <w:r w:rsidR="294E3B41" w:rsidRPr="0016763E">
        <w:rPr>
          <w:i/>
          <w:iCs/>
          <w:color w:val="000000" w:themeColor="text1"/>
          <w:sz w:val="24"/>
          <w:szCs w:val="24"/>
          <w:lang w:val="en-US"/>
        </w:rPr>
        <w:t xml:space="preserve">, </w:t>
      </w:r>
      <w:proofErr w:type="spellStart"/>
      <w:r w:rsidR="294E3B41" w:rsidRPr="0016763E">
        <w:rPr>
          <w:i/>
          <w:iCs/>
          <w:color w:val="000000" w:themeColor="text1"/>
          <w:sz w:val="24"/>
          <w:szCs w:val="24"/>
          <w:lang w:val="en-US"/>
        </w:rPr>
        <w:t>payment_reference</w:t>
      </w:r>
      <w:proofErr w:type="spellEnd"/>
      <w:r w:rsidR="000261C8" w:rsidRPr="0016763E">
        <w:rPr>
          <w:i/>
          <w:iCs/>
          <w:color w:val="000000" w:themeColor="text1"/>
          <w:sz w:val="24"/>
          <w:szCs w:val="24"/>
          <w:lang w:val="en-US"/>
        </w:rPr>
        <w:t xml:space="preserve"> </w:t>
      </w:r>
      <w:r w:rsidR="06722EBD" w:rsidRPr="0016763E">
        <w:rPr>
          <w:i/>
          <w:iCs/>
          <w:color w:val="000000" w:themeColor="text1"/>
          <w:sz w:val="24"/>
          <w:szCs w:val="24"/>
          <w:lang w:val="en-US"/>
        </w:rPr>
        <w:t>e</w:t>
      </w:r>
      <w:r w:rsidR="25A43277" w:rsidRPr="0016763E">
        <w:rPr>
          <w:i/>
          <w:iCs/>
          <w:color w:val="000000" w:themeColor="text1"/>
          <w:sz w:val="24"/>
          <w:szCs w:val="24"/>
          <w:lang w:val="en-US"/>
        </w:rPr>
        <w:t xml:space="preserve"> </w:t>
      </w:r>
      <w:proofErr w:type="spellStart"/>
      <w:r w:rsidR="25A43277" w:rsidRPr="0016763E">
        <w:rPr>
          <w:i/>
          <w:iCs/>
          <w:color w:val="000000" w:themeColor="text1"/>
          <w:sz w:val="24"/>
          <w:szCs w:val="24"/>
          <w:lang w:val="en-US"/>
        </w:rPr>
        <w:t>contact_form</w:t>
      </w:r>
      <w:proofErr w:type="spellEnd"/>
      <w:r w:rsidR="06722EBD" w:rsidRPr="0016763E">
        <w:rPr>
          <w:i/>
          <w:iCs/>
          <w:color w:val="000000" w:themeColor="text1"/>
          <w:sz w:val="24"/>
          <w:szCs w:val="24"/>
          <w:lang w:val="en-US"/>
        </w:rPr>
        <w:t>.</w:t>
      </w:r>
    </w:p>
    <w:p w14:paraId="15555959" w14:textId="44E09FFF" w:rsidR="6F8E41D5" w:rsidRPr="0016763E" w:rsidRDefault="6F8E41D5" w:rsidP="0A8DE2E7">
      <w:pPr>
        <w:spacing w:before="120" w:after="120" w:line="360" w:lineRule="auto"/>
        <w:jc w:val="both"/>
        <w:rPr>
          <w:color w:val="000000" w:themeColor="text1"/>
          <w:sz w:val="24"/>
          <w:szCs w:val="24"/>
          <w:lang w:val="pt-PT"/>
        </w:rPr>
      </w:pPr>
      <w:r w:rsidRPr="001A3182">
        <w:rPr>
          <w:color w:val="000000" w:themeColor="text1"/>
          <w:sz w:val="24"/>
          <w:szCs w:val="24"/>
          <w:lang w:val="en-US"/>
        </w:rPr>
        <w:t>N</w:t>
      </w:r>
      <w:r w:rsidR="34E34839" w:rsidRPr="001A3182">
        <w:rPr>
          <w:color w:val="000000" w:themeColor="text1"/>
          <w:sz w:val="24"/>
          <w:szCs w:val="24"/>
          <w:lang w:val="en-US"/>
        </w:rPr>
        <w:t xml:space="preserve">a </w:t>
      </w:r>
      <w:proofErr w:type="spellStart"/>
      <w:r w:rsidR="34E34839" w:rsidRPr="001A3182">
        <w:rPr>
          <w:color w:val="000000" w:themeColor="text1"/>
          <w:sz w:val="24"/>
          <w:szCs w:val="24"/>
          <w:lang w:val="en-US"/>
        </w:rPr>
        <w:t>tabela</w:t>
      </w:r>
      <w:proofErr w:type="spellEnd"/>
      <w:r w:rsidRPr="001A3182">
        <w:rPr>
          <w:color w:val="000000" w:themeColor="text1"/>
          <w:sz w:val="24"/>
          <w:szCs w:val="24"/>
          <w:lang w:val="en-US"/>
        </w:rPr>
        <w:t xml:space="preserve"> </w:t>
      </w:r>
      <w:r w:rsidRPr="001A3182">
        <w:rPr>
          <w:i/>
          <w:iCs/>
          <w:color w:val="000000" w:themeColor="text1"/>
          <w:sz w:val="24"/>
          <w:szCs w:val="24"/>
          <w:lang w:val="en-US"/>
        </w:rPr>
        <w:t>user</w:t>
      </w:r>
      <w:r w:rsidRPr="001A3182">
        <w:rPr>
          <w:color w:val="000000" w:themeColor="text1"/>
          <w:sz w:val="24"/>
          <w:szCs w:val="24"/>
          <w:lang w:val="en-US"/>
        </w:rPr>
        <w:t xml:space="preserve"> </w:t>
      </w:r>
      <w:proofErr w:type="spellStart"/>
      <w:r w:rsidRPr="001A3182">
        <w:rPr>
          <w:color w:val="000000" w:themeColor="text1"/>
          <w:sz w:val="24"/>
          <w:szCs w:val="24"/>
          <w:lang w:val="en-US"/>
        </w:rPr>
        <w:t>são</w:t>
      </w:r>
      <w:proofErr w:type="spellEnd"/>
      <w:r w:rsidRPr="001A3182">
        <w:rPr>
          <w:color w:val="000000" w:themeColor="text1"/>
          <w:sz w:val="24"/>
          <w:szCs w:val="24"/>
          <w:lang w:val="en-US"/>
        </w:rPr>
        <w:t xml:space="preserve"> </w:t>
      </w:r>
      <w:proofErr w:type="spellStart"/>
      <w:r w:rsidRPr="001A3182">
        <w:rPr>
          <w:color w:val="000000" w:themeColor="text1"/>
          <w:sz w:val="24"/>
          <w:szCs w:val="24"/>
          <w:lang w:val="en-US"/>
        </w:rPr>
        <w:t>armazenados</w:t>
      </w:r>
      <w:proofErr w:type="spellEnd"/>
      <w:r w:rsidRPr="001A3182">
        <w:rPr>
          <w:color w:val="000000" w:themeColor="text1"/>
          <w:sz w:val="24"/>
          <w:szCs w:val="24"/>
          <w:lang w:val="en-US"/>
        </w:rPr>
        <w:t xml:space="preserve"> </w:t>
      </w:r>
      <w:proofErr w:type="spellStart"/>
      <w:r w:rsidRPr="001A3182">
        <w:rPr>
          <w:color w:val="000000" w:themeColor="text1"/>
          <w:sz w:val="24"/>
          <w:szCs w:val="24"/>
          <w:lang w:val="en-US"/>
        </w:rPr>
        <w:t>os</w:t>
      </w:r>
      <w:proofErr w:type="spellEnd"/>
      <w:r w:rsidRPr="001A3182">
        <w:rPr>
          <w:color w:val="000000" w:themeColor="text1"/>
          <w:sz w:val="24"/>
          <w:szCs w:val="24"/>
          <w:lang w:val="en-US"/>
        </w:rPr>
        <w:t xml:space="preserve"> </w:t>
      </w:r>
      <w:proofErr w:type="spellStart"/>
      <w:r w:rsidRPr="001A3182">
        <w:rPr>
          <w:color w:val="000000" w:themeColor="text1"/>
          <w:sz w:val="24"/>
          <w:szCs w:val="24"/>
          <w:lang w:val="en-US"/>
        </w:rPr>
        <w:t>utilizadores</w:t>
      </w:r>
      <w:proofErr w:type="spellEnd"/>
      <w:r w:rsidR="237541F7" w:rsidRPr="001A3182">
        <w:rPr>
          <w:color w:val="000000" w:themeColor="text1"/>
          <w:sz w:val="24"/>
          <w:szCs w:val="24"/>
          <w:lang w:val="en-US"/>
        </w:rPr>
        <w:t xml:space="preserve">, </w:t>
      </w:r>
      <w:proofErr w:type="gramStart"/>
      <w:r w:rsidR="237541F7" w:rsidRPr="001A3182">
        <w:rPr>
          <w:color w:val="000000" w:themeColor="text1"/>
          <w:sz w:val="24"/>
          <w:szCs w:val="24"/>
          <w:lang w:val="en-US"/>
        </w:rPr>
        <w:t>a</w:t>
      </w:r>
      <w:proofErr w:type="gramEnd"/>
      <w:r w:rsidRPr="001A3182">
        <w:rPr>
          <w:color w:val="000000" w:themeColor="text1"/>
          <w:sz w:val="24"/>
          <w:szCs w:val="24"/>
          <w:lang w:val="en-US"/>
        </w:rPr>
        <w:t xml:space="preserve"> </w:t>
      </w:r>
      <w:proofErr w:type="spellStart"/>
      <w:r w:rsidRPr="001A3182">
        <w:rPr>
          <w:color w:val="000000" w:themeColor="text1"/>
          <w:sz w:val="24"/>
          <w:szCs w:val="24"/>
          <w:lang w:val="en-US"/>
        </w:rPr>
        <w:t>estrutura</w:t>
      </w:r>
      <w:proofErr w:type="spellEnd"/>
      <w:r w:rsidRPr="001A3182">
        <w:rPr>
          <w:color w:val="000000" w:themeColor="text1"/>
          <w:sz w:val="24"/>
          <w:szCs w:val="24"/>
          <w:lang w:val="en-US"/>
        </w:rPr>
        <w:t xml:space="preserve"> </w:t>
      </w:r>
      <w:proofErr w:type="spellStart"/>
      <w:r w:rsidRPr="001A3182">
        <w:rPr>
          <w:color w:val="000000" w:themeColor="text1"/>
          <w:sz w:val="24"/>
          <w:szCs w:val="24"/>
          <w:lang w:val="en-US"/>
        </w:rPr>
        <w:t>d</w:t>
      </w:r>
      <w:r w:rsidR="67830E04" w:rsidRPr="001A3182">
        <w:rPr>
          <w:color w:val="000000" w:themeColor="text1"/>
          <w:sz w:val="24"/>
          <w:szCs w:val="24"/>
          <w:lang w:val="en-US"/>
        </w:rPr>
        <w:t>esta</w:t>
      </w:r>
      <w:proofErr w:type="spellEnd"/>
      <w:r w:rsidR="67830E04" w:rsidRPr="001A3182">
        <w:rPr>
          <w:color w:val="000000" w:themeColor="text1"/>
          <w:sz w:val="24"/>
          <w:szCs w:val="24"/>
          <w:lang w:val="en-US"/>
        </w:rPr>
        <w:t xml:space="preserve"> é </w:t>
      </w:r>
      <w:proofErr w:type="spellStart"/>
      <w:r w:rsidR="67830E04" w:rsidRPr="001A3182">
        <w:rPr>
          <w:color w:val="000000" w:themeColor="text1"/>
          <w:sz w:val="24"/>
          <w:szCs w:val="24"/>
          <w:lang w:val="en-US"/>
        </w:rPr>
        <w:t>composta</w:t>
      </w:r>
      <w:proofErr w:type="spellEnd"/>
      <w:r w:rsidR="67830E04" w:rsidRPr="001A3182">
        <w:rPr>
          <w:color w:val="000000" w:themeColor="text1"/>
          <w:sz w:val="24"/>
          <w:szCs w:val="24"/>
          <w:lang w:val="en-US"/>
        </w:rPr>
        <w:t xml:space="preserve"> por</w:t>
      </w:r>
      <w:r w:rsidRPr="001A3182">
        <w:rPr>
          <w:color w:val="000000" w:themeColor="text1"/>
          <w:sz w:val="24"/>
          <w:szCs w:val="24"/>
          <w:lang w:val="en-US"/>
        </w:rPr>
        <w:t xml:space="preserve"> </w:t>
      </w:r>
      <w:r w:rsidRPr="001A3182">
        <w:rPr>
          <w:i/>
          <w:iCs/>
          <w:color w:val="000000" w:themeColor="text1"/>
          <w:sz w:val="24"/>
          <w:szCs w:val="24"/>
          <w:lang w:val="en-US"/>
        </w:rPr>
        <w:t>id,</w:t>
      </w:r>
      <w:r w:rsidRPr="001A3182">
        <w:rPr>
          <w:color w:val="000000" w:themeColor="text1"/>
          <w:sz w:val="24"/>
          <w:szCs w:val="24"/>
          <w:lang w:val="en-US"/>
        </w:rPr>
        <w:t xml:space="preserve"> </w:t>
      </w:r>
      <w:r w:rsidRPr="001A3182">
        <w:rPr>
          <w:i/>
          <w:iCs/>
          <w:color w:val="000000" w:themeColor="text1"/>
          <w:sz w:val="24"/>
          <w:szCs w:val="24"/>
          <w:lang w:val="en-US"/>
        </w:rPr>
        <w:t xml:space="preserve">username, email, </w:t>
      </w:r>
      <w:proofErr w:type="spellStart"/>
      <w:r w:rsidRPr="001A3182">
        <w:rPr>
          <w:i/>
          <w:iCs/>
          <w:color w:val="000000" w:themeColor="text1"/>
          <w:sz w:val="24"/>
          <w:szCs w:val="24"/>
          <w:lang w:val="en-US"/>
        </w:rPr>
        <w:t>phone_number</w:t>
      </w:r>
      <w:proofErr w:type="spellEnd"/>
      <w:r w:rsidRPr="001A3182">
        <w:rPr>
          <w:i/>
          <w:iCs/>
          <w:color w:val="000000" w:themeColor="text1"/>
          <w:sz w:val="24"/>
          <w:szCs w:val="24"/>
          <w:lang w:val="en-US"/>
        </w:rPr>
        <w:t xml:space="preserve">, </w:t>
      </w:r>
      <w:proofErr w:type="spellStart"/>
      <w:r w:rsidRPr="001A3182">
        <w:rPr>
          <w:i/>
          <w:iCs/>
          <w:color w:val="000000" w:themeColor="text1"/>
          <w:sz w:val="24"/>
          <w:szCs w:val="24"/>
          <w:lang w:val="en-US"/>
        </w:rPr>
        <w:t>birthday_date</w:t>
      </w:r>
      <w:proofErr w:type="spellEnd"/>
      <w:r w:rsidRPr="001A3182">
        <w:rPr>
          <w:i/>
          <w:iCs/>
          <w:color w:val="000000" w:themeColor="text1"/>
          <w:sz w:val="24"/>
          <w:szCs w:val="24"/>
          <w:lang w:val="en-US"/>
        </w:rPr>
        <w:t xml:space="preserve">, </w:t>
      </w:r>
      <w:proofErr w:type="spellStart"/>
      <w:r w:rsidRPr="001A3182">
        <w:rPr>
          <w:i/>
          <w:iCs/>
          <w:color w:val="000000" w:themeColor="text1"/>
          <w:sz w:val="24"/>
          <w:szCs w:val="24"/>
          <w:lang w:val="en-US"/>
        </w:rPr>
        <w:t>password_hash</w:t>
      </w:r>
      <w:proofErr w:type="spellEnd"/>
      <w:r w:rsidRPr="001A3182">
        <w:rPr>
          <w:i/>
          <w:iCs/>
          <w:color w:val="000000" w:themeColor="text1"/>
          <w:sz w:val="24"/>
          <w:szCs w:val="24"/>
          <w:lang w:val="en-US"/>
        </w:rPr>
        <w:t xml:space="preserve">, </w:t>
      </w:r>
      <w:proofErr w:type="spellStart"/>
      <w:r w:rsidRPr="001A3182">
        <w:rPr>
          <w:i/>
          <w:iCs/>
          <w:color w:val="000000" w:themeColor="text1"/>
          <w:sz w:val="24"/>
          <w:szCs w:val="24"/>
          <w:lang w:val="en-US"/>
        </w:rPr>
        <w:t>password_reset_token</w:t>
      </w:r>
      <w:proofErr w:type="spellEnd"/>
      <w:r w:rsidRPr="001A3182">
        <w:rPr>
          <w:i/>
          <w:iCs/>
          <w:color w:val="000000" w:themeColor="text1"/>
          <w:sz w:val="24"/>
          <w:szCs w:val="24"/>
          <w:lang w:val="en-US"/>
        </w:rPr>
        <w:t xml:space="preserve">, </w:t>
      </w:r>
      <w:proofErr w:type="spellStart"/>
      <w:r w:rsidRPr="001A3182">
        <w:rPr>
          <w:i/>
          <w:iCs/>
          <w:color w:val="000000" w:themeColor="text1"/>
          <w:sz w:val="24"/>
          <w:szCs w:val="24"/>
          <w:lang w:val="en-US"/>
        </w:rPr>
        <w:t>unique_key</w:t>
      </w:r>
      <w:proofErr w:type="spellEnd"/>
      <w:r w:rsidRPr="001A3182">
        <w:rPr>
          <w:i/>
          <w:iCs/>
          <w:color w:val="000000" w:themeColor="text1"/>
          <w:sz w:val="24"/>
          <w:szCs w:val="24"/>
          <w:lang w:val="en-US"/>
        </w:rPr>
        <w:t xml:space="preserve">, </w:t>
      </w:r>
      <w:proofErr w:type="spellStart"/>
      <w:r w:rsidRPr="001A3182">
        <w:rPr>
          <w:i/>
          <w:iCs/>
          <w:color w:val="000000" w:themeColor="text1"/>
          <w:sz w:val="24"/>
          <w:szCs w:val="24"/>
          <w:lang w:val="en-US"/>
        </w:rPr>
        <w:t>role_id</w:t>
      </w:r>
      <w:proofErr w:type="spellEnd"/>
      <w:r w:rsidRPr="001A3182">
        <w:rPr>
          <w:i/>
          <w:iCs/>
          <w:color w:val="000000" w:themeColor="text1"/>
          <w:sz w:val="24"/>
          <w:szCs w:val="24"/>
          <w:lang w:val="en-US"/>
        </w:rPr>
        <w:t xml:space="preserve">, </w:t>
      </w:r>
      <w:proofErr w:type="spellStart"/>
      <w:r w:rsidRPr="001A3182">
        <w:rPr>
          <w:i/>
          <w:iCs/>
          <w:color w:val="000000" w:themeColor="text1"/>
          <w:sz w:val="24"/>
          <w:szCs w:val="24"/>
          <w:lang w:val="en-US"/>
        </w:rPr>
        <w:t>store_id</w:t>
      </w:r>
      <w:proofErr w:type="spellEnd"/>
      <w:r w:rsidRPr="001A3182">
        <w:rPr>
          <w:i/>
          <w:iCs/>
          <w:color w:val="000000" w:themeColor="text1"/>
          <w:sz w:val="24"/>
          <w:szCs w:val="24"/>
          <w:lang w:val="en-US"/>
        </w:rPr>
        <w:t xml:space="preserve">, status, </w:t>
      </w:r>
      <w:proofErr w:type="spellStart"/>
      <w:r w:rsidRPr="001A3182">
        <w:rPr>
          <w:i/>
          <w:iCs/>
          <w:color w:val="000000" w:themeColor="text1"/>
          <w:sz w:val="24"/>
          <w:szCs w:val="24"/>
          <w:lang w:val="en-US"/>
        </w:rPr>
        <w:t>created_at</w:t>
      </w:r>
      <w:proofErr w:type="spellEnd"/>
      <w:r w:rsidRPr="001A3182">
        <w:rPr>
          <w:i/>
          <w:iCs/>
          <w:color w:val="000000" w:themeColor="text1"/>
          <w:sz w:val="24"/>
          <w:szCs w:val="24"/>
          <w:lang w:val="en-US"/>
        </w:rPr>
        <w:t xml:space="preserve">, </w:t>
      </w:r>
      <w:proofErr w:type="spellStart"/>
      <w:r w:rsidRPr="001A3182">
        <w:rPr>
          <w:i/>
          <w:iCs/>
          <w:color w:val="000000" w:themeColor="text1"/>
          <w:sz w:val="24"/>
          <w:szCs w:val="24"/>
          <w:lang w:val="en-US"/>
        </w:rPr>
        <w:t>update_at</w:t>
      </w:r>
      <w:proofErr w:type="spellEnd"/>
      <w:r w:rsidRPr="001A3182">
        <w:rPr>
          <w:i/>
          <w:iCs/>
          <w:color w:val="000000" w:themeColor="text1"/>
          <w:sz w:val="24"/>
          <w:szCs w:val="24"/>
          <w:lang w:val="en-US"/>
        </w:rPr>
        <w:t>.</w:t>
      </w:r>
      <w:r w:rsidRPr="001A3182">
        <w:rPr>
          <w:color w:val="000000" w:themeColor="text1"/>
          <w:sz w:val="24"/>
          <w:szCs w:val="24"/>
          <w:lang w:val="en-US"/>
        </w:rPr>
        <w:t xml:space="preserve"> </w:t>
      </w:r>
      <w:r w:rsidR="00B82DC9" w:rsidRPr="0016763E">
        <w:rPr>
          <w:color w:val="000000" w:themeColor="text1"/>
          <w:sz w:val="24"/>
          <w:szCs w:val="24"/>
          <w:lang w:val="pt-PT"/>
        </w:rPr>
        <w:t xml:space="preserve">Esta tabela </w:t>
      </w:r>
      <w:r w:rsidR="6AF317E9" w:rsidRPr="0016763E">
        <w:rPr>
          <w:color w:val="000000" w:themeColor="text1"/>
          <w:sz w:val="24"/>
          <w:szCs w:val="24"/>
          <w:lang w:val="pt-PT"/>
        </w:rPr>
        <w:t xml:space="preserve">tem uma relação </w:t>
      </w:r>
      <w:r w:rsidRPr="0016763E">
        <w:rPr>
          <w:color w:val="000000" w:themeColor="text1"/>
          <w:sz w:val="24"/>
          <w:szCs w:val="24"/>
          <w:lang w:val="pt-PT"/>
        </w:rPr>
        <w:t xml:space="preserve">com a tabela </w:t>
      </w:r>
      <w:r w:rsidRPr="0016763E">
        <w:rPr>
          <w:i/>
          <w:iCs/>
          <w:color w:val="000000" w:themeColor="text1"/>
          <w:sz w:val="24"/>
          <w:szCs w:val="24"/>
          <w:lang w:val="pt-PT"/>
        </w:rPr>
        <w:t>role</w:t>
      </w:r>
      <w:r w:rsidRPr="0016763E">
        <w:rPr>
          <w:color w:val="000000" w:themeColor="text1"/>
          <w:sz w:val="24"/>
          <w:szCs w:val="24"/>
          <w:lang w:val="pt-PT"/>
        </w:rPr>
        <w:t xml:space="preserve"> para saber qu</w:t>
      </w:r>
      <w:r w:rsidR="00B82DC9" w:rsidRPr="0016763E">
        <w:rPr>
          <w:color w:val="000000" w:themeColor="text1"/>
          <w:sz w:val="24"/>
          <w:szCs w:val="24"/>
          <w:lang w:val="pt-PT"/>
        </w:rPr>
        <w:t>ais as permissões que este tem.</w:t>
      </w:r>
    </w:p>
    <w:p w14:paraId="272E5582" w14:textId="2B2398D1" w:rsidR="4F104F21" w:rsidRPr="0016763E" w:rsidRDefault="4F104F21" w:rsidP="0A8DE2E7">
      <w:pPr>
        <w:spacing w:before="120" w:after="120" w:line="360" w:lineRule="auto"/>
        <w:jc w:val="both"/>
        <w:rPr>
          <w:i/>
          <w:iCs/>
          <w:color w:val="000000" w:themeColor="text1"/>
          <w:sz w:val="24"/>
          <w:szCs w:val="24"/>
          <w:lang w:val="pt-PT"/>
        </w:rPr>
      </w:pPr>
      <w:r w:rsidRPr="0016763E">
        <w:rPr>
          <w:color w:val="000000" w:themeColor="text1"/>
          <w:sz w:val="24"/>
          <w:szCs w:val="24"/>
          <w:lang w:val="pt-PT"/>
        </w:rPr>
        <w:t xml:space="preserve">Nos </w:t>
      </w:r>
      <w:r w:rsidRPr="0016763E">
        <w:rPr>
          <w:i/>
          <w:iCs/>
          <w:color w:val="000000" w:themeColor="text1"/>
          <w:sz w:val="24"/>
          <w:szCs w:val="24"/>
          <w:lang w:val="pt-PT"/>
        </w:rPr>
        <w:t>roles</w:t>
      </w:r>
      <w:r w:rsidRPr="0016763E">
        <w:rPr>
          <w:color w:val="000000" w:themeColor="text1"/>
          <w:sz w:val="24"/>
          <w:szCs w:val="24"/>
          <w:lang w:val="pt-PT"/>
        </w:rPr>
        <w:t xml:space="preserve"> é onde estão arquivados os tipos de utilizador, é estruturado por </w:t>
      </w:r>
      <w:r w:rsidRPr="0016763E">
        <w:rPr>
          <w:i/>
          <w:iCs/>
          <w:color w:val="000000" w:themeColor="text1"/>
          <w:sz w:val="24"/>
          <w:szCs w:val="24"/>
          <w:lang w:val="pt-PT"/>
        </w:rPr>
        <w:t xml:space="preserve">id, </w:t>
      </w:r>
      <w:proofErr w:type="spellStart"/>
      <w:r w:rsidRPr="0016763E">
        <w:rPr>
          <w:i/>
          <w:iCs/>
          <w:color w:val="000000" w:themeColor="text1"/>
          <w:sz w:val="24"/>
          <w:szCs w:val="24"/>
          <w:lang w:val="pt-PT"/>
        </w:rPr>
        <w:t>name</w:t>
      </w:r>
      <w:proofErr w:type="spellEnd"/>
      <w:r w:rsidRPr="0016763E">
        <w:rPr>
          <w:i/>
          <w:iCs/>
          <w:color w:val="000000" w:themeColor="text1"/>
          <w:sz w:val="24"/>
          <w:szCs w:val="24"/>
          <w:lang w:val="pt-PT"/>
        </w:rPr>
        <w:t xml:space="preserve">, </w:t>
      </w:r>
      <w:proofErr w:type="spellStart"/>
      <w:r w:rsidRPr="0016763E">
        <w:rPr>
          <w:i/>
          <w:iCs/>
          <w:color w:val="000000" w:themeColor="text1"/>
          <w:sz w:val="24"/>
          <w:szCs w:val="24"/>
          <w:lang w:val="pt-PT"/>
        </w:rPr>
        <w:t>description</w:t>
      </w:r>
      <w:proofErr w:type="spellEnd"/>
      <w:r w:rsidRPr="0016763E">
        <w:rPr>
          <w:i/>
          <w:iCs/>
          <w:color w:val="000000" w:themeColor="text1"/>
          <w:sz w:val="24"/>
          <w:szCs w:val="24"/>
          <w:lang w:val="pt-PT"/>
        </w:rPr>
        <w:t xml:space="preserve"> e status.</w:t>
      </w:r>
    </w:p>
    <w:p w14:paraId="307B1C6F" w14:textId="5844B83F" w:rsidR="6F8E41D5" w:rsidRPr="0016763E" w:rsidRDefault="6F8E41D5" w:rsidP="0A8DE2E7">
      <w:pPr>
        <w:spacing w:before="120" w:after="120" w:line="360" w:lineRule="auto"/>
        <w:jc w:val="both"/>
        <w:rPr>
          <w:i/>
          <w:iCs/>
          <w:color w:val="000000" w:themeColor="text1"/>
          <w:sz w:val="24"/>
          <w:szCs w:val="24"/>
          <w:lang w:val="pt-PT"/>
        </w:rPr>
      </w:pPr>
      <w:r w:rsidRPr="0016763E">
        <w:rPr>
          <w:color w:val="000000" w:themeColor="text1"/>
          <w:sz w:val="24"/>
          <w:szCs w:val="24"/>
          <w:lang w:val="pt-PT"/>
        </w:rPr>
        <w:t xml:space="preserve">Nas </w:t>
      </w:r>
      <w:proofErr w:type="spellStart"/>
      <w:r w:rsidRPr="0016763E">
        <w:rPr>
          <w:i/>
          <w:iCs/>
          <w:color w:val="000000" w:themeColor="text1"/>
          <w:sz w:val="24"/>
          <w:szCs w:val="24"/>
          <w:lang w:val="pt-PT"/>
        </w:rPr>
        <w:t>permissions</w:t>
      </w:r>
      <w:proofErr w:type="spellEnd"/>
      <w:r w:rsidRPr="0016763E">
        <w:rPr>
          <w:color w:val="000000" w:themeColor="text1"/>
          <w:sz w:val="24"/>
          <w:szCs w:val="24"/>
          <w:lang w:val="pt-PT"/>
        </w:rPr>
        <w:t xml:space="preserve"> é onde estão arquivadas as permissões que podem ser acedidas no </w:t>
      </w:r>
      <w:proofErr w:type="spellStart"/>
      <w:r w:rsidR="0016763E" w:rsidRPr="0016763E">
        <w:rPr>
          <w:i/>
          <w:iCs/>
          <w:color w:val="000000" w:themeColor="text1"/>
          <w:sz w:val="24"/>
          <w:szCs w:val="24"/>
          <w:lang w:val="pt-PT"/>
        </w:rPr>
        <w:t>backoffice</w:t>
      </w:r>
      <w:proofErr w:type="spellEnd"/>
      <w:r w:rsidR="474EFE03" w:rsidRPr="0016763E">
        <w:rPr>
          <w:color w:val="000000" w:themeColor="text1"/>
          <w:sz w:val="24"/>
          <w:szCs w:val="24"/>
          <w:lang w:val="pt-PT"/>
        </w:rPr>
        <w:t xml:space="preserve">, a </w:t>
      </w:r>
      <w:r w:rsidR="000E0479" w:rsidRPr="0016763E">
        <w:rPr>
          <w:color w:val="000000" w:themeColor="text1"/>
          <w:sz w:val="24"/>
          <w:szCs w:val="24"/>
          <w:lang w:val="pt-PT"/>
        </w:rPr>
        <w:t>e</w:t>
      </w:r>
      <w:r w:rsidRPr="0016763E">
        <w:rPr>
          <w:color w:val="000000" w:themeColor="text1"/>
          <w:sz w:val="24"/>
          <w:szCs w:val="24"/>
          <w:lang w:val="pt-PT"/>
        </w:rPr>
        <w:t>strutura d</w:t>
      </w:r>
      <w:r w:rsidR="6C6C0A90" w:rsidRPr="0016763E">
        <w:rPr>
          <w:color w:val="000000" w:themeColor="text1"/>
          <w:sz w:val="24"/>
          <w:szCs w:val="24"/>
          <w:lang w:val="pt-PT"/>
        </w:rPr>
        <w:t>esta</w:t>
      </w:r>
      <w:r w:rsidRPr="0016763E">
        <w:rPr>
          <w:color w:val="000000" w:themeColor="text1"/>
          <w:sz w:val="24"/>
          <w:szCs w:val="24"/>
          <w:lang w:val="pt-PT"/>
        </w:rPr>
        <w:t xml:space="preserve"> tabela é </w:t>
      </w:r>
      <w:r w:rsidRPr="0016763E">
        <w:rPr>
          <w:i/>
          <w:iCs/>
          <w:color w:val="000000" w:themeColor="text1"/>
          <w:sz w:val="24"/>
          <w:szCs w:val="24"/>
          <w:lang w:val="pt-PT"/>
        </w:rPr>
        <w:t xml:space="preserve">id, </w:t>
      </w:r>
      <w:proofErr w:type="spellStart"/>
      <w:r w:rsidRPr="0016763E">
        <w:rPr>
          <w:i/>
          <w:iCs/>
          <w:color w:val="000000" w:themeColor="text1"/>
          <w:sz w:val="24"/>
          <w:szCs w:val="24"/>
          <w:lang w:val="pt-PT"/>
        </w:rPr>
        <w:t>name</w:t>
      </w:r>
      <w:proofErr w:type="spellEnd"/>
      <w:r w:rsidRPr="0016763E">
        <w:rPr>
          <w:i/>
          <w:iCs/>
          <w:color w:val="000000" w:themeColor="text1"/>
          <w:sz w:val="24"/>
          <w:szCs w:val="24"/>
          <w:lang w:val="pt-PT"/>
        </w:rPr>
        <w:t xml:space="preserve">, </w:t>
      </w:r>
      <w:proofErr w:type="spellStart"/>
      <w:r w:rsidRPr="0016763E">
        <w:rPr>
          <w:i/>
          <w:iCs/>
          <w:color w:val="000000" w:themeColor="text1"/>
          <w:sz w:val="24"/>
          <w:szCs w:val="24"/>
          <w:lang w:val="pt-PT"/>
        </w:rPr>
        <w:t>description</w:t>
      </w:r>
      <w:proofErr w:type="spellEnd"/>
      <w:r w:rsidRPr="0016763E">
        <w:rPr>
          <w:i/>
          <w:iCs/>
          <w:color w:val="000000" w:themeColor="text1"/>
          <w:sz w:val="24"/>
          <w:szCs w:val="24"/>
          <w:lang w:val="pt-PT"/>
        </w:rPr>
        <w:t xml:space="preserve">, </w:t>
      </w:r>
      <w:proofErr w:type="spellStart"/>
      <w:r w:rsidRPr="0016763E">
        <w:rPr>
          <w:i/>
          <w:iCs/>
          <w:color w:val="000000" w:themeColor="text1"/>
          <w:sz w:val="24"/>
          <w:szCs w:val="24"/>
          <w:lang w:val="pt-PT"/>
        </w:rPr>
        <w:t>created_date</w:t>
      </w:r>
      <w:proofErr w:type="spellEnd"/>
      <w:r w:rsidRPr="0016763E">
        <w:rPr>
          <w:i/>
          <w:iCs/>
          <w:color w:val="000000" w:themeColor="text1"/>
          <w:sz w:val="24"/>
          <w:szCs w:val="24"/>
          <w:lang w:val="pt-PT"/>
        </w:rPr>
        <w:t xml:space="preserve"> e </w:t>
      </w:r>
      <w:proofErr w:type="spellStart"/>
      <w:r w:rsidRPr="0016763E">
        <w:rPr>
          <w:i/>
          <w:iCs/>
          <w:color w:val="000000" w:themeColor="text1"/>
          <w:sz w:val="24"/>
          <w:szCs w:val="24"/>
          <w:lang w:val="pt-PT"/>
        </w:rPr>
        <w:t>modified_date</w:t>
      </w:r>
      <w:proofErr w:type="spellEnd"/>
      <w:r w:rsidRPr="0016763E">
        <w:rPr>
          <w:i/>
          <w:iCs/>
          <w:color w:val="000000" w:themeColor="text1"/>
          <w:sz w:val="24"/>
          <w:szCs w:val="24"/>
          <w:lang w:val="pt-PT"/>
        </w:rPr>
        <w:t>.</w:t>
      </w:r>
    </w:p>
    <w:p w14:paraId="23941939" w14:textId="3718E963" w:rsidR="25DD2728" w:rsidRPr="0016763E" w:rsidRDefault="6F8E41D5" w:rsidP="0A8DE2E7">
      <w:pPr>
        <w:spacing w:before="120" w:after="120" w:line="360" w:lineRule="auto"/>
        <w:jc w:val="both"/>
        <w:rPr>
          <w:color w:val="000000" w:themeColor="text1"/>
          <w:sz w:val="24"/>
          <w:szCs w:val="24"/>
          <w:lang w:val="pt-PT"/>
        </w:rPr>
      </w:pPr>
      <w:r w:rsidRPr="0016763E">
        <w:rPr>
          <w:color w:val="000000" w:themeColor="text1"/>
          <w:sz w:val="24"/>
          <w:szCs w:val="24"/>
          <w:lang w:val="pt-PT"/>
        </w:rPr>
        <w:t xml:space="preserve">No </w:t>
      </w:r>
      <w:proofErr w:type="spellStart"/>
      <w:r w:rsidRPr="0016763E">
        <w:rPr>
          <w:i/>
          <w:iCs/>
          <w:color w:val="000000" w:themeColor="text1"/>
          <w:sz w:val="24"/>
          <w:szCs w:val="24"/>
          <w:lang w:val="pt-PT"/>
        </w:rPr>
        <w:t>permission_assignment</w:t>
      </w:r>
      <w:proofErr w:type="spellEnd"/>
      <w:r w:rsidRPr="0016763E">
        <w:rPr>
          <w:color w:val="000000" w:themeColor="text1"/>
          <w:sz w:val="24"/>
          <w:szCs w:val="24"/>
          <w:lang w:val="pt-PT"/>
        </w:rPr>
        <w:t xml:space="preserve"> é onde estão guardadas as permissões </w:t>
      </w:r>
      <w:r w:rsidR="470B22C3" w:rsidRPr="0016763E">
        <w:rPr>
          <w:color w:val="000000" w:themeColor="text1"/>
          <w:sz w:val="24"/>
          <w:szCs w:val="24"/>
          <w:lang w:val="pt-PT"/>
        </w:rPr>
        <w:t>que c</w:t>
      </w:r>
      <w:r w:rsidRPr="0016763E">
        <w:rPr>
          <w:color w:val="000000" w:themeColor="text1"/>
          <w:sz w:val="24"/>
          <w:szCs w:val="24"/>
          <w:lang w:val="pt-PT"/>
        </w:rPr>
        <w:t xml:space="preserve">ada utilizador </w:t>
      </w:r>
      <w:r w:rsidR="2419ACC7" w:rsidRPr="0016763E">
        <w:rPr>
          <w:color w:val="000000" w:themeColor="text1"/>
          <w:sz w:val="24"/>
          <w:szCs w:val="24"/>
          <w:lang w:val="pt-PT"/>
        </w:rPr>
        <w:t>tem</w:t>
      </w:r>
      <w:r w:rsidRPr="0016763E">
        <w:rPr>
          <w:color w:val="000000" w:themeColor="text1"/>
          <w:sz w:val="24"/>
          <w:szCs w:val="24"/>
          <w:lang w:val="pt-PT"/>
        </w:rPr>
        <w:t xml:space="preserve"> no </w:t>
      </w:r>
      <w:proofErr w:type="spellStart"/>
      <w:r w:rsidR="0016763E" w:rsidRPr="0016763E">
        <w:rPr>
          <w:i/>
          <w:iCs/>
          <w:color w:val="000000" w:themeColor="text1"/>
          <w:sz w:val="24"/>
          <w:szCs w:val="24"/>
          <w:lang w:val="pt-PT"/>
        </w:rPr>
        <w:t>backoffice</w:t>
      </w:r>
      <w:proofErr w:type="spellEnd"/>
      <w:r w:rsidR="7D946FD9" w:rsidRPr="0016763E">
        <w:rPr>
          <w:color w:val="000000" w:themeColor="text1"/>
          <w:sz w:val="24"/>
          <w:szCs w:val="24"/>
          <w:lang w:val="pt-PT"/>
        </w:rPr>
        <w:t xml:space="preserve">, e tem ligação à tabela </w:t>
      </w:r>
      <w:r w:rsidR="7D946FD9" w:rsidRPr="0016763E">
        <w:rPr>
          <w:i/>
          <w:iCs/>
          <w:color w:val="000000" w:themeColor="text1"/>
          <w:sz w:val="24"/>
          <w:szCs w:val="24"/>
          <w:lang w:val="pt-PT"/>
        </w:rPr>
        <w:t>roles</w:t>
      </w:r>
      <w:r w:rsidR="7D946FD9" w:rsidRPr="0016763E">
        <w:rPr>
          <w:color w:val="000000" w:themeColor="text1"/>
          <w:sz w:val="24"/>
          <w:szCs w:val="24"/>
          <w:lang w:val="pt-PT"/>
        </w:rPr>
        <w:t>, para saber que tipo de utilizador pertence a permissão, e</w:t>
      </w:r>
      <w:r w:rsidR="0016763E" w:rsidRPr="0016763E">
        <w:rPr>
          <w:color w:val="000000" w:themeColor="text1"/>
          <w:sz w:val="24"/>
          <w:szCs w:val="24"/>
          <w:lang w:val="pt-PT"/>
        </w:rPr>
        <w:t xml:space="preserve"> também tem ligação</w:t>
      </w:r>
      <w:r w:rsidR="7D946FD9" w:rsidRPr="0016763E">
        <w:rPr>
          <w:color w:val="000000" w:themeColor="text1"/>
          <w:sz w:val="24"/>
          <w:szCs w:val="24"/>
          <w:lang w:val="pt-PT"/>
        </w:rPr>
        <w:t xml:space="preserve"> à </w:t>
      </w:r>
      <w:proofErr w:type="spellStart"/>
      <w:r w:rsidR="7D946FD9" w:rsidRPr="0016763E">
        <w:rPr>
          <w:i/>
          <w:iCs/>
          <w:color w:val="000000" w:themeColor="text1"/>
          <w:sz w:val="24"/>
          <w:szCs w:val="24"/>
          <w:lang w:val="pt-PT"/>
        </w:rPr>
        <w:t>permissions</w:t>
      </w:r>
      <w:proofErr w:type="spellEnd"/>
      <w:r w:rsidR="7D946FD9" w:rsidRPr="0016763E">
        <w:rPr>
          <w:color w:val="000000" w:themeColor="text1"/>
          <w:sz w:val="24"/>
          <w:szCs w:val="24"/>
          <w:lang w:val="pt-PT"/>
        </w:rPr>
        <w:t xml:space="preserve"> para saber que </w:t>
      </w:r>
      <w:r w:rsidR="0016763E" w:rsidRPr="0016763E">
        <w:rPr>
          <w:color w:val="000000" w:themeColor="text1"/>
          <w:sz w:val="24"/>
          <w:szCs w:val="24"/>
          <w:lang w:val="pt-PT"/>
        </w:rPr>
        <w:t>acessos este tem</w:t>
      </w:r>
      <w:r w:rsidR="7D946FD9" w:rsidRPr="0016763E">
        <w:rPr>
          <w:color w:val="000000" w:themeColor="text1"/>
          <w:sz w:val="24"/>
          <w:szCs w:val="24"/>
          <w:lang w:val="pt-PT"/>
        </w:rPr>
        <w:t>.</w:t>
      </w:r>
      <w:r w:rsidRPr="0016763E">
        <w:rPr>
          <w:color w:val="000000" w:themeColor="text1"/>
          <w:sz w:val="24"/>
          <w:szCs w:val="24"/>
          <w:lang w:val="pt-PT"/>
        </w:rPr>
        <w:t xml:space="preserve"> </w:t>
      </w:r>
      <w:r w:rsidR="4DE081D1" w:rsidRPr="0016763E">
        <w:rPr>
          <w:color w:val="000000" w:themeColor="text1"/>
          <w:sz w:val="24"/>
          <w:szCs w:val="24"/>
          <w:lang w:val="pt-PT"/>
        </w:rPr>
        <w:t>Esta tabela é constituída por</w:t>
      </w:r>
      <w:r w:rsidRPr="0016763E">
        <w:rPr>
          <w:color w:val="000000" w:themeColor="text1"/>
          <w:sz w:val="24"/>
          <w:szCs w:val="24"/>
          <w:lang w:val="pt-PT"/>
        </w:rPr>
        <w:t xml:space="preserve"> </w:t>
      </w:r>
      <w:r w:rsidRPr="0016763E">
        <w:rPr>
          <w:i/>
          <w:iCs/>
          <w:color w:val="000000" w:themeColor="text1"/>
          <w:sz w:val="24"/>
          <w:szCs w:val="24"/>
          <w:lang w:val="pt-PT"/>
        </w:rPr>
        <w:t xml:space="preserve">id, </w:t>
      </w:r>
      <w:proofErr w:type="spellStart"/>
      <w:r w:rsidRPr="0016763E">
        <w:rPr>
          <w:i/>
          <w:iCs/>
          <w:color w:val="000000" w:themeColor="text1"/>
          <w:sz w:val="24"/>
          <w:szCs w:val="24"/>
          <w:lang w:val="pt-PT"/>
        </w:rPr>
        <w:t>role_id</w:t>
      </w:r>
      <w:proofErr w:type="spellEnd"/>
      <w:r w:rsidRPr="0016763E">
        <w:rPr>
          <w:i/>
          <w:iCs/>
          <w:color w:val="000000" w:themeColor="text1"/>
          <w:sz w:val="24"/>
          <w:szCs w:val="24"/>
          <w:lang w:val="pt-PT"/>
        </w:rPr>
        <w:t xml:space="preserve">, </w:t>
      </w:r>
      <w:proofErr w:type="spellStart"/>
      <w:r w:rsidRPr="0016763E">
        <w:rPr>
          <w:i/>
          <w:iCs/>
          <w:color w:val="000000" w:themeColor="text1"/>
          <w:sz w:val="24"/>
          <w:szCs w:val="24"/>
          <w:lang w:val="pt-PT"/>
        </w:rPr>
        <w:t>permission_id</w:t>
      </w:r>
      <w:proofErr w:type="spellEnd"/>
      <w:r w:rsidRPr="0016763E">
        <w:rPr>
          <w:i/>
          <w:iCs/>
          <w:color w:val="000000" w:themeColor="text1"/>
          <w:sz w:val="24"/>
          <w:szCs w:val="24"/>
          <w:lang w:val="pt-PT"/>
        </w:rPr>
        <w:t xml:space="preserve">, </w:t>
      </w:r>
      <w:proofErr w:type="spellStart"/>
      <w:r w:rsidRPr="0016763E">
        <w:rPr>
          <w:i/>
          <w:iCs/>
          <w:color w:val="000000" w:themeColor="text1"/>
          <w:sz w:val="24"/>
          <w:szCs w:val="24"/>
          <w:lang w:val="pt-PT"/>
        </w:rPr>
        <w:t>view</w:t>
      </w:r>
      <w:proofErr w:type="spellEnd"/>
      <w:r w:rsidRPr="0016763E">
        <w:rPr>
          <w:i/>
          <w:iCs/>
          <w:color w:val="000000" w:themeColor="text1"/>
          <w:sz w:val="24"/>
          <w:szCs w:val="24"/>
          <w:lang w:val="pt-PT"/>
        </w:rPr>
        <w:t xml:space="preserve">, </w:t>
      </w:r>
      <w:proofErr w:type="spellStart"/>
      <w:r w:rsidRPr="0016763E">
        <w:rPr>
          <w:i/>
          <w:iCs/>
          <w:color w:val="000000" w:themeColor="text1"/>
          <w:sz w:val="24"/>
          <w:szCs w:val="24"/>
          <w:lang w:val="pt-PT"/>
        </w:rPr>
        <w:t>crud</w:t>
      </w:r>
      <w:proofErr w:type="spellEnd"/>
      <w:r w:rsidRPr="0016763E">
        <w:rPr>
          <w:i/>
          <w:iCs/>
          <w:color w:val="000000" w:themeColor="text1"/>
          <w:sz w:val="24"/>
          <w:szCs w:val="24"/>
          <w:lang w:val="pt-PT"/>
        </w:rPr>
        <w:t xml:space="preserve">, </w:t>
      </w:r>
      <w:proofErr w:type="spellStart"/>
      <w:r w:rsidRPr="0016763E">
        <w:rPr>
          <w:i/>
          <w:iCs/>
          <w:color w:val="000000" w:themeColor="text1"/>
          <w:sz w:val="24"/>
          <w:szCs w:val="24"/>
          <w:lang w:val="pt-PT"/>
        </w:rPr>
        <w:t>created_date</w:t>
      </w:r>
      <w:proofErr w:type="spellEnd"/>
      <w:r w:rsidRPr="0016763E">
        <w:rPr>
          <w:i/>
          <w:iCs/>
          <w:color w:val="000000" w:themeColor="text1"/>
          <w:sz w:val="24"/>
          <w:szCs w:val="24"/>
          <w:lang w:val="pt-PT"/>
        </w:rPr>
        <w:t xml:space="preserve"> e </w:t>
      </w:r>
      <w:proofErr w:type="spellStart"/>
      <w:r w:rsidRPr="0016763E">
        <w:rPr>
          <w:i/>
          <w:iCs/>
          <w:color w:val="000000" w:themeColor="text1"/>
          <w:sz w:val="24"/>
          <w:szCs w:val="24"/>
          <w:lang w:val="pt-PT"/>
        </w:rPr>
        <w:t>modified_date</w:t>
      </w:r>
      <w:proofErr w:type="spellEnd"/>
      <w:r w:rsidRPr="0016763E">
        <w:rPr>
          <w:i/>
          <w:iCs/>
          <w:color w:val="000000" w:themeColor="text1"/>
          <w:sz w:val="24"/>
          <w:szCs w:val="24"/>
          <w:lang w:val="pt-PT"/>
        </w:rPr>
        <w:t>.</w:t>
      </w:r>
      <w:r w:rsidRPr="0016763E">
        <w:rPr>
          <w:color w:val="000000" w:themeColor="text1"/>
          <w:sz w:val="24"/>
          <w:szCs w:val="24"/>
          <w:lang w:val="pt-PT"/>
        </w:rPr>
        <w:t xml:space="preserve"> </w:t>
      </w:r>
    </w:p>
    <w:p w14:paraId="790BF339" w14:textId="018007A1" w:rsidR="4E2E1084" w:rsidRPr="0016763E" w:rsidRDefault="4E2E1084" w:rsidP="0A8DE2E7">
      <w:pPr>
        <w:spacing w:before="120" w:after="120" w:line="360" w:lineRule="auto"/>
        <w:jc w:val="both"/>
        <w:rPr>
          <w:color w:val="000000" w:themeColor="text1"/>
          <w:sz w:val="24"/>
          <w:szCs w:val="24"/>
          <w:lang w:val="pt-PT"/>
        </w:rPr>
      </w:pPr>
      <w:r w:rsidRPr="0016763E">
        <w:rPr>
          <w:color w:val="000000" w:themeColor="text1"/>
          <w:sz w:val="24"/>
          <w:szCs w:val="24"/>
          <w:lang w:val="pt-PT"/>
        </w:rPr>
        <w:t xml:space="preserve">Na </w:t>
      </w:r>
      <w:proofErr w:type="spellStart"/>
      <w:r w:rsidRPr="0016763E">
        <w:rPr>
          <w:i/>
          <w:iCs/>
          <w:color w:val="000000" w:themeColor="text1"/>
          <w:sz w:val="24"/>
          <w:szCs w:val="24"/>
          <w:lang w:val="pt-PT"/>
        </w:rPr>
        <w:t>categories</w:t>
      </w:r>
      <w:proofErr w:type="spellEnd"/>
      <w:r w:rsidRPr="0016763E">
        <w:rPr>
          <w:color w:val="000000" w:themeColor="text1"/>
          <w:sz w:val="24"/>
          <w:szCs w:val="24"/>
          <w:lang w:val="pt-PT"/>
        </w:rPr>
        <w:t xml:space="preserve"> são </w:t>
      </w:r>
      <w:r w:rsidR="74E66C82" w:rsidRPr="0016763E">
        <w:rPr>
          <w:color w:val="000000" w:themeColor="text1"/>
          <w:sz w:val="24"/>
          <w:szCs w:val="24"/>
          <w:lang w:val="pt-PT"/>
        </w:rPr>
        <w:t>classificadas</w:t>
      </w:r>
      <w:r w:rsidRPr="0016763E">
        <w:rPr>
          <w:color w:val="000000" w:themeColor="text1"/>
          <w:sz w:val="24"/>
          <w:szCs w:val="24"/>
          <w:lang w:val="pt-PT"/>
        </w:rPr>
        <w:t xml:space="preserve"> as categorias de produtos</w:t>
      </w:r>
      <w:r w:rsidR="0755A6AB" w:rsidRPr="0016763E">
        <w:rPr>
          <w:color w:val="000000" w:themeColor="text1"/>
          <w:sz w:val="24"/>
          <w:szCs w:val="24"/>
          <w:lang w:val="pt-PT"/>
        </w:rPr>
        <w:t>, a</w:t>
      </w:r>
      <w:r w:rsidRPr="0016763E">
        <w:rPr>
          <w:color w:val="000000" w:themeColor="text1"/>
          <w:sz w:val="24"/>
          <w:szCs w:val="24"/>
          <w:lang w:val="pt-PT"/>
        </w:rPr>
        <w:t xml:space="preserve"> estrutura da </w:t>
      </w:r>
      <w:r w:rsidR="0AE9BDAD" w:rsidRPr="0016763E">
        <w:rPr>
          <w:color w:val="000000" w:themeColor="text1"/>
          <w:sz w:val="24"/>
          <w:szCs w:val="24"/>
          <w:lang w:val="pt-PT"/>
        </w:rPr>
        <w:t>mesma</w:t>
      </w:r>
      <w:r w:rsidRPr="0016763E">
        <w:rPr>
          <w:color w:val="000000" w:themeColor="text1"/>
          <w:sz w:val="24"/>
          <w:szCs w:val="24"/>
          <w:lang w:val="pt-PT"/>
        </w:rPr>
        <w:t xml:space="preserve"> é </w:t>
      </w:r>
      <w:r w:rsidRPr="0016763E">
        <w:rPr>
          <w:i/>
          <w:iCs/>
          <w:color w:val="000000" w:themeColor="text1"/>
          <w:sz w:val="24"/>
          <w:szCs w:val="24"/>
          <w:lang w:val="pt-PT"/>
        </w:rPr>
        <w:t xml:space="preserve">id, </w:t>
      </w:r>
      <w:proofErr w:type="spellStart"/>
      <w:r w:rsidRPr="0016763E">
        <w:rPr>
          <w:i/>
          <w:iCs/>
          <w:color w:val="000000" w:themeColor="text1"/>
          <w:sz w:val="24"/>
          <w:szCs w:val="24"/>
          <w:lang w:val="pt-PT"/>
        </w:rPr>
        <w:t>category_name</w:t>
      </w:r>
      <w:proofErr w:type="spellEnd"/>
      <w:r w:rsidRPr="0016763E">
        <w:rPr>
          <w:i/>
          <w:iCs/>
          <w:color w:val="000000" w:themeColor="text1"/>
          <w:sz w:val="24"/>
          <w:szCs w:val="24"/>
          <w:lang w:val="pt-PT"/>
        </w:rPr>
        <w:t xml:space="preserve"> e iva.</w:t>
      </w:r>
    </w:p>
    <w:p w14:paraId="576F7F9E" w14:textId="29876B68" w:rsidR="4E2E1084" w:rsidRPr="0016763E" w:rsidRDefault="4E2E1084" w:rsidP="0A8DE2E7">
      <w:pPr>
        <w:spacing w:before="120" w:after="120" w:line="360" w:lineRule="auto"/>
        <w:jc w:val="both"/>
        <w:rPr>
          <w:color w:val="000000" w:themeColor="text1"/>
          <w:sz w:val="24"/>
          <w:szCs w:val="24"/>
          <w:lang w:val="pt-PT"/>
        </w:rPr>
      </w:pPr>
      <w:r w:rsidRPr="0016763E">
        <w:rPr>
          <w:color w:val="000000" w:themeColor="text1"/>
          <w:sz w:val="24"/>
          <w:szCs w:val="24"/>
          <w:lang w:val="pt-PT"/>
        </w:rPr>
        <w:t xml:space="preserve">Nas </w:t>
      </w:r>
      <w:proofErr w:type="spellStart"/>
      <w:r w:rsidRPr="0016763E">
        <w:rPr>
          <w:i/>
          <w:iCs/>
          <w:color w:val="000000" w:themeColor="text1"/>
          <w:sz w:val="24"/>
          <w:szCs w:val="24"/>
          <w:lang w:val="pt-PT"/>
        </w:rPr>
        <w:t>companies</w:t>
      </w:r>
      <w:proofErr w:type="spellEnd"/>
      <w:r w:rsidRPr="0016763E">
        <w:rPr>
          <w:color w:val="000000" w:themeColor="text1"/>
          <w:sz w:val="24"/>
          <w:szCs w:val="24"/>
          <w:lang w:val="pt-PT"/>
        </w:rPr>
        <w:t xml:space="preserve"> são armazenadas as empresas que</w:t>
      </w:r>
      <w:r w:rsidR="00235F3E">
        <w:rPr>
          <w:color w:val="000000" w:themeColor="text1"/>
          <w:sz w:val="24"/>
          <w:szCs w:val="24"/>
          <w:lang w:val="pt-PT"/>
        </w:rPr>
        <w:t xml:space="preserve"> têm parceria com a nossa empresa</w:t>
      </w:r>
      <w:r w:rsidR="666EF2BF" w:rsidRPr="0016763E">
        <w:rPr>
          <w:color w:val="000000" w:themeColor="text1"/>
          <w:sz w:val="24"/>
          <w:szCs w:val="24"/>
          <w:lang w:val="pt-PT"/>
        </w:rPr>
        <w:t>, esta é composta por</w:t>
      </w:r>
      <w:r w:rsidRPr="0016763E">
        <w:rPr>
          <w:color w:val="000000" w:themeColor="text1"/>
          <w:sz w:val="24"/>
          <w:szCs w:val="24"/>
          <w:lang w:val="pt-PT"/>
        </w:rPr>
        <w:t xml:space="preserve"> </w:t>
      </w:r>
      <w:r w:rsidRPr="00235F3E">
        <w:rPr>
          <w:i/>
          <w:iCs/>
          <w:color w:val="000000" w:themeColor="text1"/>
          <w:sz w:val="24"/>
          <w:szCs w:val="24"/>
          <w:lang w:val="pt-PT"/>
        </w:rPr>
        <w:t xml:space="preserve">id, </w:t>
      </w:r>
      <w:proofErr w:type="spellStart"/>
      <w:r w:rsidRPr="00235F3E">
        <w:rPr>
          <w:i/>
          <w:iCs/>
          <w:color w:val="000000" w:themeColor="text1"/>
          <w:sz w:val="24"/>
          <w:szCs w:val="24"/>
          <w:lang w:val="pt-PT"/>
        </w:rPr>
        <w:t>company_name</w:t>
      </w:r>
      <w:proofErr w:type="spellEnd"/>
      <w:r w:rsidRPr="00235F3E">
        <w:rPr>
          <w:i/>
          <w:iCs/>
          <w:color w:val="000000" w:themeColor="text1"/>
          <w:sz w:val="24"/>
          <w:szCs w:val="24"/>
          <w:lang w:val="pt-PT"/>
        </w:rPr>
        <w:t xml:space="preserve">, </w:t>
      </w:r>
      <w:proofErr w:type="spellStart"/>
      <w:r w:rsidRPr="00235F3E">
        <w:rPr>
          <w:i/>
          <w:iCs/>
          <w:color w:val="000000" w:themeColor="text1"/>
          <w:sz w:val="24"/>
          <w:szCs w:val="24"/>
          <w:lang w:val="pt-PT"/>
        </w:rPr>
        <w:t>image</w:t>
      </w:r>
      <w:proofErr w:type="spellEnd"/>
      <w:r w:rsidRPr="00235F3E">
        <w:rPr>
          <w:i/>
          <w:iCs/>
          <w:color w:val="000000" w:themeColor="text1"/>
          <w:sz w:val="24"/>
          <w:szCs w:val="24"/>
          <w:lang w:val="pt-PT"/>
        </w:rPr>
        <w:t xml:space="preserve">, </w:t>
      </w:r>
      <w:proofErr w:type="spellStart"/>
      <w:r w:rsidRPr="00235F3E">
        <w:rPr>
          <w:i/>
          <w:iCs/>
          <w:color w:val="000000" w:themeColor="text1"/>
          <w:sz w:val="24"/>
          <w:szCs w:val="24"/>
          <w:lang w:val="pt-PT"/>
        </w:rPr>
        <w:t>description</w:t>
      </w:r>
      <w:proofErr w:type="spellEnd"/>
      <w:r w:rsidRPr="00235F3E">
        <w:rPr>
          <w:i/>
          <w:iCs/>
          <w:color w:val="000000" w:themeColor="text1"/>
          <w:sz w:val="24"/>
          <w:szCs w:val="24"/>
          <w:lang w:val="pt-PT"/>
        </w:rPr>
        <w:t xml:space="preserve">, status e </w:t>
      </w:r>
      <w:proofErr w:type="spellStart"/>
      <w:r w:rsidRPr="00235F3E">
        <w:rPr>
          <w:i/>
          <w:iCs/>
          <w:color w:val="000000" w:themeColor="text1"/>
          <w:sz w:val="24"/>
          <w:szCs w:val="24"/>
          <w:lang w:val="pt-PT"/>
        </w:rPr>
        <w:t>created_date</w:t>
      </w:r>
      <w:proofErr w:type="spellEnd"/>
      <w:r w:rsidRPr="00235F3E">
        <w:rPr>
          <w:i/>
          <w:iCs/>
          <w:color w:val="000000" w:themeColor="text1"/>
          <w:sz w:val="24"/>
          <w:szCs w:val="24"/>
          <w:lang w:val="pt-PT"/>
        </w:rPr>
        <w:t>.</w:t>
      </w:r>
    </w:p>
    <w:p w14:paraId="4378EEB2" w14:textId="11CC6043" w:rsidR="15ABE677" w:rsidRPr="0016763E" w:rsidRDefault="1EFE549E" w:rsidP="0A8DE2E7">
      <w:pPr>
        <w:spacing w:before="120" w:after="120" w:line="360" w:lineRule="auto"/>
        <w:jc w:val="both"/>
        <w:rPr>
          <w:color w:val="000000" w:themeColor="text1"/>
          <w:sz w:val="24"/>
          <w:szCs w:val="24"/>
          <w:lang w:val="pt-PT"/>
        </w:rPr>
      </w:pPr>
      <w:r w:rsidRPr="0016763E">
        <w:rPr>
          <w:color w:val="000000" w:themeColor="text1"/>
          <w:sz w:val="24"/>
          <w:szCs w:val="24"/>
          <w:lang w:val="pt-PT"/>
        </w:rPr>
        <w:t xml:space="preserve">Nos </w:t>
      </w:r>
      <w:proofErr w:type="spellStart"/>
      <w:r w:rsidRPr="00235F3E">
        <w:rPr>
          <w:i/>
          <w:iCs/>
          <w:color w:val="000000" w:themeColor="text1"/>
          <w:sz w:val="24"/>
          <w:szCs w:val="24"/>
          <w:lang w:val="pt-PT"/>
        </w:rPr>
        <w:t>products</w:t>
      </w:r>
      <w:proofErr w:type="spellEnd"/>
      <w:r w:rsidRPr="0016763E">
        <w:rPr>
          <w:color w:val="000000" w:themeColor="text1"/>
          <w:sz w:val="24"/>
          <w:szCs w:val="24"/>
          <w:lang w:val="pt-PT"/>
        </w:rPr>
        <w:t xml:space="preserve"> é onde estão </w:t>
      </w:r>
      <w:r w:rsidR="4926BA81" w:rsidRPr="0016763E">
        <w:rPr>
          <w:color w:val="000000" w:themeColor="text1"/>
          <w:sz w:val="24"/>
          <w:szCs w:val="24"/>
          <w:lang w:val="pt-PT"/>
        </w:rPr>
        <w:t>catalogados</w:t>
      </w:r>
      <w:r w:rsidR="5D8B4D42" w:rsidRPr="0016763E">
        <w:rPr>
          <w:color w:val="000000" w:themeColor="text1"/>
          <w:sz w:val="24"/>
          <w:szCs w:val="24"/>
          <w:lang w:val="pt-PT"/>
        </w:rPr>
        <w:t xml:space="preserve"> </w:t>
      </w:r>
      <w:r w:rsidR="7E79318B" w:rsidRPr="0016763E">
        <w:rPr>
          <w:color w:val="000000" w:themeColor="text1"/>
          <w:sz w:val="24"/>
          <w:szCs w:val="24"/>
          <w:lang w:val="pt-PT"/>
        </w:rPr>
        <w:t>todos</w:t>
      </w:r>
      <w:r w:rsidR="5D8B4D42" w:rsidRPr="0016763E">
        <w:rPr>
          <w:color w:val="000000" w:themeColor="text1"/>
          <w:sz w:val="24"/>
          <w:szCs w:val="24"/>
          <w:lang w:val="pt-PT"/>
        </w:rPr>
        <w:t xml:space="preserve"> </w:t>
      </w:r>
      <w:r w:rsidRPr="0016763E">
        <w:rPr>
          <w:color w:val="000000" w:themeColor="text1"/>
          <w:sz w:val="24"/>
          <w:szCs w:val="24"/>
          <w:lang w:val="pt-PT"/>
        </w:rPr>
        <w:t xml:space="preserve">os produtos </w:t>
      </w:r>
      <w:r w:rsidR="376A2443" w:rsidRPr="0016763E">
        <w:rPr>
          <w:color w:val="000000" w:themeColor="text1"/>
          <w:sz w:val="24"/>
          <w:szCs w:val="24"/>
          <w:lang w:val="pt-PT"/>
        </w:rPr>
        <w:t>que têm ou tiveram alguma relação com a nossa empresa</w:t>
      </w:r>
      <w:r w:rsidRPr="0016763E">
        <w:rPr>
          <w:color w:val="000000" w:themeColor="text1"/>
          <w:sz w:val="24"/>
          <w:szCs w:val="24"/>
          <w:lang w:val="pt-PT"/>
        </w:rPr>
        <w:t xml:space="preserve">. </w:t>
      </w:r>
      <w:proofErr w:type="spellStart"/>
      <w:r w:rsidR="73670CF1" w:rsidRPr="001A3182">
        <w:rPr>
          <w:color w:val="000000" w:themeColor="text1"/>
          <w:sz w:val="24"/>
          <w:szCs w:val="24"/>
          <w:lang w:val="en-US"/>
        </w:rPr>
        <w:t>Está</w:t>
      </w:r>
      <w:proofErr w:type="spellEnd"/>
      <w:r w:rsidR="73670CF1" w:rsidRPr="001A3182">
        <w:rPr>
          <w:color w:val="000000" w:themeColor="text1"/>
          <w:sz w:val="24"/>
          <w:szCs w:val="24"/>
          <w:lang w:val="en-US"/>
        </w:rPr>
        <w:t xml:space="preserve"> </w:t>
      </w:r>
      <w:proofErr w:type="spellStart"/>
      <w:r w:rsidR="73670CF1" w:rsidRPr="001A3182">
        <w:rPr>
          <w:color w:val="000000" w:themeColor="text1"/>
          <w:sz w:val="24"/>
          <w:szCs w:val="24"/>
          <w:lang w:val="en-US"/>
        </w:rPr>
        <w:t>composta</w:t>
      </w:r>
      <w:proofErr w:type="spellEnd"/>
      <w:r w:rsidR="73670CF1" w:rsidRPr="001A3182">
        <w:rPr>
          <w:color w:val="000000" w:themeColor="text1"/>
          <w:sz w:val="24"/>
          <w:szCs w:val="24"/>
          <w:lang w:val="en-US"/>
        </w:rPr>
        <w:t xml:space="preserve"> por</w:t>
      </w:r>
      <w:r w:rsidR="3FD44C5A" w:rsidRPr="001A3182">
        <w:rPr>
          <w:color w:val="000000" w:themeColor="text1"/>
          <w:sz w:val="24"/>
          <w:szCs w:val="24"/>
          <w:lang w:val="en-US"/>
        </w:rPr>
        <w:t xml:space="preserve"> </w:t>
      </w:r>
      <w:r w:rsidR="3FD44C5A" w:rsidRPr="001A3182">
        <w:rPr>
          <w:i/>
          <w:iCs/>
          <w:color w:val="000000" w:themeColor="text1"/>
          <w:sz w:val="24"/>
          <w:szCs w:val="24"/>
          <w:lang w:val="en-US"/>
        </w:rPr>
        <w:t xml:space="preserve">id, </w:t>
      </w:r>
      <w:proofErr w:type="spellStart"/>
      <w:r w:rsidR="3FD44C5A" w:rsidRPr="001A3182">
        <w:rPr>
          <w:i/>
          <w:iCs/>
          <w:color w:val="000000" w:themeColor="text1"/>
          <w:sz w:val="24"/>
          <w:szCs w:val="24"/>
          <w:lang w:val="en-US"/>
        </w:rPr>
        <w:t>product_name</w:t>
      </w:r>
      <w:proofErr w:type="spellEnd"/>
      <w:r w:rsidR="3FD44C5A" w:rsidRPr="001A3182">
        <w:rPr>
          <w:i/>
          <w:iCs/>
          <w:color w:val="000000" w:themeColor="text1"/>
          <w:sz w:val="24"/>
          <w:szCs w:val="24"/>
          <w:lang w:val="en-US"/>
        </w:rPr>
        <w:t xml:space="preserve">, image, </w:t>
      </w:r>
      <w:proofErr w:type="spellStart"/>
      <w:r w:rsidR="3FD44C5A" w:rsidRPr="001A3182">
        <w:rPr>
          <w:i/>
          <w:iCs/>
          <w:color w:val="000000" w:themeColor="text1"/>
          <w:sz w:val="24"/>
          <w:szCs w:val="24"/>
          <w:lang w:val="en-US"/>
        </w:rPr>
        <w:t>small_description</w:t>
      </w:r>
      <w:proofErr w:type="spellEnd"/>
      <w:r w:rsidR="3FD44C5A" w:rsidRPr="001A3182">
        <w:rPr>
          <w:i/>
          <w:iCs/>
          <w:color w:val="000000" w:themeColor="text1"/>
          <w:sz w:val="24"/>
          <w:szCs w:val="24"/>
          <w:lang w:val="en-US"/>
        </w:rPr>
        <w:t xml:space="preserve">, </w:t>
      </w:r>
      <w:proofErr w:type="spellStart"/>
      <w:r w:rsidR="3FD44C5A" w:rsidRPr="001A3182">
        <w:rPr>
          <w:i/>
          <w:iCs/>
          <w:color w:val="000000" w:themeColor="text1"/>
          <w:sz w:val="24"/>
          <w:szCs w:val="24"/>
          <w:lang w:val="en-US"/>
        </w:rPr>
        <w:t>big_description</w:t>
      </w:r>
      <w:proofErr w:type="spellEnd"/>
      <w:r w:rsidR="3FD44C5A" w:rsidRPr="001A3182">
        <w:rPr>
          <w:i/>
          <w:iCs/>
          <w:color w:val="000000" w:themeColor="text1"/>
          <w:sz w:val="24"/>
          <w:szCs w:val="24"/>
          <w:lang w:val="en-US"/>
        </w:rPr>
        <w:t xml:space="preserve">, </w:t>
      </w:r>
      <w:proofErr w:type="spellStart"/>
      <w:r w:rsidR="3FD44C5A" w:rsidRPr="001A3182">
        <w:rPr>
          <w:i/>
          <w:iCs/>
          <w:color w:val="000000" w:themeColor="text1"/>
          <w:sz w:val="24"/>
          <w:szCs w:val="24"/>
          <w:lang w:val="en-US"/>
        </w:rPr>
        <w:t>category_id</w:t>
      </w:r>
      <w:proofErr w:type="spellEnd"/>
      <w:r w:rsidR="3FD44C5A" w:rsidRPr="001A3182">
        <w:rPr>
          <w:i/>
          <w:iCs/>
          <w:color w:val="000000" w:themeColor="text1"/>
          <w:sz w:val="24"/>
          <w:szCs w:val="24"/>
          <w:lang w:val="en-US"/>
        </w:rPr>
        <w:t xml:space="preserve">, </w:t>
      </w:r>
      <w:proofErr w:type="spellStart"/>
      <w:r w:rsidR="3FD44C5A" w:rsidRPr="001A3182">
        <w:rPr>
          <w:i/>
          <w:iCs/>
          <w:color w:val="000000" w:themeColor="text1"/>
          <w:sz w:val="24"/>
          <w:szCs w:val="24"/>
          <w:lang w:val="en-US"/>
        </w:rPr>
        <w:t>company_id</w:t>
      </w:r>
      <w:proofErr w:type="spellEnd"/>
      <w:r w:rsidR="3FD44C5A" w:rsidRPr="001A3182">
        <w:rPr>
          <w:i/>
          <w:iCs/>
          <w:color w:val="000000" w:themeColor="text1"/>
          <w:sz w:val="24"/>
          <w:szCs w:val="24"/>
          <w:lang w:val="en-US"/>
        </w:rPr>
        <w:t xml:space="preserve">, </w:t>
      </w:r>
      <w:proofErr w:type="spellStart"/>
      <w:r w:rsidR="3FD44C5A" w:rsidRPr="001A3182">
        <w:rPr>
          <w:i/>
          <w:iCs/>
          <w:color w:val="000000" w:themeColor="text1"/>
          <w:sz w:val="24"/>
          <w:szCs w:val="24"/>
          <w:lang w:val="en-US"/>
        </w:rPr>
        <w:t>quantity_in_stock</w:t>
      </w:r>
      <w:proofErr w:type="spellEnd"/>
      <w:r w:rsidR="3FD44C5A" w:rsidRPr="001A3182">
        <w:rPr>
          <w:i/>
          <w:iCs/>
          <w:color w:val="000000" w:themeColor="text1"/>
          <w:sz w:val="24"/>
          <w:szCs w:val="24"/>
          <w:lang w:val="en-US"/>
        </w:rPr>
        <w:t xml:space="preserve">, price, </w:t>
      </w:r>
      <w:proofErr w:type="spellStart"/>
      <w:r w:rsidR="3FD44C5A" w:rsidRPr="001A3182">
        <w:rPr>
          <w:i/>
          <w:iCs/>
          <w:color w:val="000000" w:themeColor="text1"/>
          <w:sz w:val="24"/>
          <w:szCs w:val="24"/>
          <w:lang w:val="en-US"/>
        </w:rPr>
        <w:t>price_without_iva</w:t>
      </w:r>
      <w:proofErr w:type="spellEnd"/>
      <w:r w:rsidR="3FD44C5A" w:rsidRPr="001A3182">
        <w:rPr>
          <w:i/>
          <w:iCs/>
          <w:color w:val="000000" w:themeColor="text1"/>
          <w:sz w:val="24"/>
          <w:szCs w:val="24"/>
          <w:lang w:val="en-US"/>
        </w:rPr>
        <w:t xml:space="preserve">, </w:t>
      </w:r>
      <w:proofErr w:type="spellStart"/>
      <w:r w:rsidR="3FD44C5A" w:rsidRPr="001A3182">
        <w:rPr>
          <w:i/>
          <w:iCs/>
          <w:color w:val="000000" w:themeColor="text1"/>
          <w:sz w:val="24"/>
          <w:szCs w:val="24"/>
          <w:lang w:val="en-US"/>
        </w:rPr>
        <w:t>price_iva</w:t>
      </w:r>
      <w:proofErr w:type="spellEnd"/>
      <w:r w:rsidR="3FD44C5A" w:rsidRPr="001A3182">
        <w:rPr>
          <w:i/>
          <w:iCs/>
          <w:color w:val="000000" w:themeColor="text1"/>
          <w:sz w:val="24"/>
          <w:szCs w:val="24"/>
          <w:lang w:val="en-US"/>
        </w:rPr>
        <w:t xml:space="preserve">, status e </w:t>
      </w:r>
      <w:proofErr w:type="spellStart"/>
      <w:r w:rsidR="3FD44C5A" w:rsidRPr="001A3182">
        <w:rPr>
          <w:i/>
          <w:iCs/>
          <w:color w:val="000000" w:themeColor="text1"/>
          <w:sz w:val="24"/>
          <w:szCs w:val="24"/>
          <w:lang w:val="en-US"/>
        </w:rPr>
        <w:t>created_date</w:t>
      </w:r>
      <w:proofErr w:type="spellEnd"/>
      <w:r w:rsidR="3FD44C5A" w:rsidRPr="001A3182">
        <w:rPr>
          <w:i/>
          <w:iCs/>
          <w:color w:val="000000" w:themeColor="text1"/>
          <w:sz w:val="24"/>
          <w:szCs w:val="24"/>
          <w:lang w:val="en-US"/>
        </w:rPr>
        <w:t>.</w:t>
      </w:r>
      <w:r w:rsidR="3FD44C5A" w:rsidRPr="001A3182">
        <w:rPr>
          <w:color w:val="000000" w:themeColor="text1"/>
          <w:sz w:val="24"/>
          <w:szCs w:val="24"/>
          <w:lang w:val="en-US"/>
        </w:rPr>
        <w:t xml:space="preserve"> </w:t>
      </w:r>
      <w:r w:rsidR="72A9B44B" w:rsidRPr="0016763E">
        <w:rPr>
          <w:color w:val="000000" w:themeColor="text1"/>
          <w:sz w:val="24"/>
          <w:szCs w:val="24"/>
          <w:lang w:val="pt-PT"/>
        </w:rPr>
        <w:t>Tem ligações</w:t>
      </w:r>
      <w:r w:rsidR="3FD44C5A" w:rsidRPr="0016763E">
        <w:rPr>
          <w:color w:val="000000" w:themeColor="text1"/>
          <w:sz w:val="24"/>
          <w:szCs w:val="24"/>
          <w:lang w:val="pt-PT"/>
        </w:rPr>
        <w:t xml:space="preserve"> </w:t>
      </w:r>
      <w:r w:rsidR="00C15359">
        <w:rPr>
          <w:color w:val="000000" w:themeColor="text1"/>
          <w:sz w:val="24"/>
          <w:szCs w:val="24"/>
          <w:lang w:val="pt-PT"/>
        </w:rPr>
        <w:t>à tabela</w:t>
      </w:r>
      <w:r w:rsidR="3FD44C5A" w:rsidRPr="0016763E">
        <w:rPr>
          <w:color w:val="000000" w:themeColor="text1"/>
          <w:sz w:val="24"/>
          <w:szCs w:val="24"/>
          <w:lang w:val="pt-PT"/>
        </w:rPr>
        <w:t xml:space="preserve"> </w:t>
      </w:r>
      <w:proofErr w:type="spellStart"/>
      <w:r w:rsidR="3FD44C5A" w:rsidRPr="00C15359">
        <w:rPr>
          <w:i/>
          <w:iCs/>
          <w:color w:val="000000" w:themeColor="text1"/>
          <w:sz w:val="24"/>
          <w:szCs w:val="24"/>
          <w:lang w:val="pt-PT"/>
        </w:rPr>
        <w:t>categories</w:t>
      </w:r>
      <w:proofErr w:type="spellEnd"/>
      <w:r w:rsidR="3FD44C5A" w:rsidRPr="0016763E">
        <w:rPr>
          <w:color w:val="000000" w:themeColor="text1"/>
          <w:sz w:val="24"/>
          <w:szCs w:val="24"/>
          <w:lang w:val="pt-PT"/>
        </w:rPr>
        <w:t xml:space="preserve">, para saber a que categoria o produto pertence, e </w:t>
      </w:r>
      <w:r w:rsidR="17C939E0" w:rsidRPr="0016763E">
        <w:rPr>
          <w:color w:val="000000" w:themeColor="text1"/>
          <w:sz w:val="24"/>
          <w:szCs w:val="24"/>
          <w:lang w:val="pt-PT"/>
        </w:rPr>
        <w:t>a</w:t>
      </w:r>
      <w:r w:rsidR="3FD44C5A" w:rsidRPr="0016763E">
        <w:rPr>
          <w:color w:val="000000" w:themeColor="text1"/>
          <w:sz w:val="24"/>
          <w:szCs w:val="24"/>
          <w:lang w:val="pt-PT"/>
        </w:rPr>
        <w:t xml:space="preserve"> </w:t>
      </w:r>
      <w:proofErr w:type="spellStart"/>
      <w:r w:rsidR="3FD44C5A" w:rsidRPr="00C15359">
        <w:rPr>
          <w:i/>
          <w:iCs/>
          <w:color w:val="000000" w:themeColor="text1"/>
          <w:sz w:val="24"/>
          <w:szCs w:val="24"/>
          <w:lang w:val="pt-PT"/>
        </w:rPr>
        <w:t>companies</w:t>
      </w:r>
      <w:proofErr w:type="spellEnd"/>
      <w:r w:rsidR="3FD44C5A" w:rsidRPr="0016763E">
        <w:rPr>
          <w:color w:val="000000" w:themeColor="text1"/>
          <w:sz w:val="24"/>
          <w:szCs w:val="24"/>
          <w:lang w:val="pt-PT"/>
        </w:rPr>
        <w:t>, para saber a que empresa o produto pertence.</w:t>
      </w:r>
    </w:p>
    <w:p w14:paraId="4E3AB91D" w14:textId="7E550799" w:rsidR="15ABE677" w:rsidRPr="0016763E" w:rsidRDefault="15ABE677" w:rsidP="0A8DE2E7">
      <w:pPr>
        <w:spacing w:before="120" w:after="120" w:line="360" w:lineRule="auto"/>
        <w:jc w:val="both"/>
        <w:rPr>
          <w:color w:val="000000" w:themeColor="text1"/>
          <w:sz w:val="24"/>
          <w:szCs w:val="24"/>
          <w:lang w:val="pt-PT"/>
        </w:rPr>
      </w:pPr>
      <w:r w:rsidRPr="0016763E">
        <w:rPr>
          <w:color w:val="000000" w:themeColor="text1"/>
          <w:sz w:val="24"/>
          <w:szCs w:val="24"/>
          <w:lang w:val="pt-PT"/>
        </w:rPr>
        <w:t>No</w:t>
      </w:r>
      <w:r w:rsidRPr="00C15359">
        <w:rPr>
          <w:i/>
          <w:iCs/>
          <w:color w:val="000000" w:themeColor="text1"/>
          <w:sz w:val="24"/>
          <w:szCs w:val="24"/>
          <w:lang w:val="pt-PT"/>
        </w:rPr>
        <w:t xml:space="preserve"> </w:t>
      </w:r>
      <w:proofErr w:type="spellStart"/>
      <w:r w:rsidRPr="00C15359">
        <w:rPr>
          <w:i/>
          <w:iCs/>
          <w:color w:val="000000" w:themeColor="text1"/>
          <w:sz w:val="24"/>
          <w:szCs w:val="24"/>
          <w:lang w:val="pt-PT"/>
        </w:rPr>
        <w:t>user_cart</w:t>
      </w:r>
      <w:proofErr w:type="spellEnd"/>
      <w:r w:rsidRPr="00C15359">
        <w:rPr>
          <w:i/>
          <w:iCs/>
          <w:color w:val="000000" w:themeColor="text1"/>
          <w:sz w:val="24"/>
          <w:szCs w:val="24"/>
          <w:lang w:val="pt-PT"/>
        </w:rPr>
        <w:t xml:space="preserve"> </w:t>
      </w:r>
      <w:r w:rsidRPr="0016763E">
        <w:rPr>
          <w:color w:val="000000" w:themeColor="text1"/>
          <w:sz w:val="24"/>
          <w:szCs w:val="24"/>
          <w:lang w:val="pt-PT"/>
        </w:rPr>
        <w:t>são armazenados os produtos e a quantidade que cada utilizador adicionou ao carrinho</w:t>
      </w:r>
      <w:r w:rsidR="29330162" w:rsidRPr="0016763E">
        <w:rPr>
          <w:color w:val="000000" w:themeColor="text1"/>
          <w:sz w:val="24"/>
          <w:szCs w:val="24"/>
          <w:lang w:val="pt-PT"/>
        </w:rPr>
        <w:t xml:space="preserve">, isto até o utilizador </w:t>
      </w:r>
      <w:r w:rsidR="00C15359">
        <w:rPr>
          <w:color w:val="000000" w:themeColor="text1"/>
          <w:sz w:val="24"/>
          <w:szCs w:val="24"/>
          <w:lang w:val="pt-PT"/>
        </w:rPr>
        <w:t>terminar a compra</w:t>
      </w:r>
      <w:r w:rsidRPr="0016763E">
        <w:rPr>
          <w:color w:val="000000" w:themeColor="text1"/>
          <w:sz w:val="24"/>
          <w:szCs w:val="24"/>
          <w:lang w:val="pt-PT"/>
        </w:rPr>
        <w:t xml:space="preserve">. </w:t>
      </w:r>
      <w:r w:rsidR="73A763D3" w:rsidRPr="0016763E">
        <w:rPr>
          <w:color w:val="000000" w:themeColor="text1"/>
          <w:sz w:val="24"/>
          <w:szCs w:val="24"/>
          <w:lang w:val="pt-PT"/>
        </w:rPr>
        <w:t>É composta por</w:t>
      </w:r>
      <w:r w:rsidRPr="0016763E">
        <w:rPr>
          <w:color w:val="000000" w:themeColor="text1"/>
          <w:sz w:val="24"/>
          <w:szCs w:val="24"/>
          <w:lang w:val="pt-PT"/>
        </w:rPr>
        <w:t xml:space="preserve"> </w:t>
      </w:r>
      <w:r w:rsidRPr="00C15359">
        <w:rPr>
          <w:i/>
          <w:iCs/>
          <w:color w:val="000000" w:themeColor="text1"/>
          <w:sz w:val="24"/>
          <w:szCs w:val="24"/>
          <w:lang w:val="pt-PT"/>
        </w:rPr>
        <w:t xml:space="preserve">id, </w:t>
      </w:r>
      <w:proofErr w:type="spellStart"/>
      <w:r w:rsidRPr="00C15359">
        <w:rPr>
          <w:i/>
          <w:iCs/>
          <w:color w:val="000000" w:themeColor="text1"/>
          <w:sz w:val="24"/>
          <w:szCs w:val="24"/>
          <w:lang w:val="pt-PT"/>
        </w:rPr>
        <w:t>user_id</w:t>
      </w:r>
      <w:proofErr w:type="spellEnd"/>
      <w:r w:rsidRPr="00C15359">
        <w:rPr>
          <w:i/>
          <w:iCs/>
          <w:color w:val="000000" w:themeColor="text1"/>
          <w:sz w:val="24"/>
          <w:szCs w:val="24"/>
          <w:lang w:val="pt-PT"/>
        </w:rPr>
        <w:t xml:space="preserve">, </w:t>
      </w:r>
      <w:proofErr w:type="spellStart"/>
      <w:r w:rsidRPr="00C15359">
        <w:rPr>
          <w:i/>
          <w:iCs/>
          <w:color w:val="000000" w:themeColor="text1"/>
          <w:sz w:val="24"/>
          <w:szCs w:val="24"/>
          <w:lang w:val="pt-PT"/>
        </w:rPr>
        <w:t>product_id</w:t>
      </w:r>
      <w:proofErr w:type="spellEnd"/>
      <w:r w:rsidRPr="00C15359">
        <w:rPr>
          <w:i/>
          <w:iCs/>
          <w:color w:val="000000" w:themeColor="text1"/>
          <w:sz w:val="24"/>
          <w:szCs w:val="24"/>
          <w:lang w:val="pt-PT"/>
        </w:rPr>
        <w:t xml:space="preserve"> e </w:t>
      </w:r>
      <w:proofErr w:type="spellStart"/>
      <w:r w:rsidRPr="00C15359">
        <w:rPr>
          <w:i/>
          <w:iCs/>
          <w:color w:val="000000" w:themeColor="text1"/>
          <w:sz w:val="24"/>
          <w:szCs w:val="24"/>
          <w:lang w:val="pt-PT"/>
        </w:rPr>
        <w:t>quantity</w:t>
      </w:r>
      <w:proofErr w:type="spellEnd"/>
      <w:r w:rsidRPr="0016763E">
        <w:rPr>
          <w:color w:val="000000" w:themeColor="text1"/>
          <w:sz w:val="24"/>
          <w:szCs w:val="24"/>
          <w:lang w:val="pt-PT"/>
        </w:rPr>
        <w:t xml:space="preserve">. </w:t>
      </w:r>
      <w:r w:rsidR="3E1BC645" w:rsidRPr="0016763E">
        <w:rPr>
          <w:color w:val="000000" w:themeColor="text1"/>
          <w:sz w:val="24"/>
          <w:szCs w:val="24"/>
          <w:lang w:val="pt-PT"/>
        </w:rPr>
        <w:t>T</w:t>
      </w:r>
      <w:r w:rsidRPr="0016763E">
        <w:rPr>
          <w:color w:val="000000" w:themeColor="text1"/>
          <w:sz w:val="24"/>
          <w:szCs w:val="24"/>
          <w:lang w:val="pt-PT"/>
        </w:rPr>
        <w:t xml:space="preserve">em ligação com </w:t>
      </w:r>
      <w:proofErr w:type="spellStart"/>
      <w:r w:rsidRPr="00C15359">
        <w:rPr>
          <w:i/>
          <w:iCs/>
          <w:color w:val="000000" w:themeColor="text1"/>
          <w:sz w:val="24"/>
          <w:szCs w:val="24"/>
          <w:lang w:val="pt-PT"/>
        </w:rPr>
        <w:t>user</w:t>
      </w:r>
      <w:proofErr w:type="spellEnd"/>
      <w:r w:rsidRPr="00C15359">
        <w:rPr>
          <w:i/>
          <w:iCs/>
          <w:color w:val="000000" w:themeColor="text1"/>
          <w:sz w:val="24"/>
          <w:szCs w:val="24"/>
          <w:lang w:val="pt-PT"/>
        </w:rPr>
        <w:t xml:space="preserve"> e </w:t>
      </w:r>
      <w:proofErr w:type="spellStart"/>
      <w:r w:rsidRPr="00C15359">
        <w:rPr>
          <w:i/>
          <w:iCs/>
          <w:color w:val="000000" w:themeColor="text1"/>
          <w:sz w:val="24"/>
          <w:szCs w:val="24"/>
          <w:lang w:val="pt-PT"/>
        </w:rPr>
        <w:t>product</w:t>
      </w:r>
      <w:proofErr w:type="spellEnd"/>
      <w:r w:rsidRPr="0016763E">
        <w:rPr>
          <w:color w:val="000000" w:themeColor="text1"/>
          <w:sz w:val="24"/>
          <w:szCs w:val="24"/>
          <w:lang w:val="pt-PT"/>
        </w:rPr>
        <w:t xml:space="preserve">, para saber qual produto pertence a compra </w:t>
      </w:r>
      <w:r w:rsidR="770CB8FC" w:rsidRPr="0016763E">
        <w:rPr>
          <w:color w:val="000000" w:themeColor="text1"/>
          <w:sz w:val="24"/>
          <w:szCs w:val="24"/>
          <w:lang w:val="pt-PT"/>
        </w:rPr>
        <w:t>e</w:t>
      </w:r>
      <w:r w:rsidRPr="0016763E">
        <w:rPr>
          <w:color w:val="000000" w:themeColor="text1"/>
          <w:sz w:val="24"/>
          <w:szCs w:val="24"/>
          <w:lang w:val="pt-PT"/>
        </w:rPr>
        <w:t xml:space="preserve"> de que utilizador.</w:t>
      </w:r>
    </w:p>
    <w:p w14:paraId="302C30DB" w14:textId="19A36F97" w:rsidR="71D0F119" w:rsidRPr="00C15359" w:rsidRDefault="2BE5B2A1" w:rsidP="7F100D06">
      <w:pPr>
        <w:spacing w:before="120" w:after="120" w:line="360" w:lineRule="auto"/>
        <w:jc w:val="both"/>
        <w:rPr>
          <w:color w:val="000000" w:themeColor="text1"/>
          <w:sz w:val="24"/>
          <w:szCs w:val="24"/>
          <w:lang w:val="pt-PT"/>
        </w:rPr>
      </w:pPr>
      <w:r w:rsidRPr="00C15359">
        <w:rPr>
          <w:color w:val="000000" w:themeColor="text1"/>
          <w:sz w:val="24"/>
          <w:szCs w:val="24"/>
          <w:lang w:val="pt-PT"/>
        </w:rPr>
        <w:lastRenderedPageBreak/>
        <w:t>No</w:t>
      </w:r>
      <w:r w:rsidR="71D0F119" w:rsidRPr="00C15359">
        <w:rPr>
          <w:color w:val="000000" w:themeColor="text1"/>
          <w:sz w:val="24"/>
          <w:szCs w:val="24"/>
          <w:lang w:val="pt-PT"/>
        </w:rPr>
        <w:t xml:space="preserve"> </w:t>
      </w:r>
      <w:proofErr w:type="spellStart"/>
      <w:r w:rsidR="71D0F119" w:rsidRPr="00C15359">
        <w:rPr>
          <w:i/>
          <w:iCs/>
          <w:color w:val="000000" w:themeColor="text1"/>
          <w:sz w:val="24"/>
          <w:szCs w:val="24"/>
          <w:lang w:val="pt-PT"/>
        </w:rPr>
        <w:t>billing_address</w:t>
      </w:r>
      <w:proofErr w:type="spellEnd"/>
      <w:r w:rsidR="1041C64A" w:rsidRPr="00C15359">
        <w:rPr>
          <w:color w:val="000000" w:themeColor="text1"/>
          <w:sz w:val="24"/>
          <w:szCs w:val="24"/>
          <w:lang w:val="pt-PT"/>
        </w:rPr>
        <w:t xml:space="preserve"> são</w:t>
      </w:r>
      <w:r w:rsidR="71D0F119" w:rsidRPr="00C15359">
        <w:rPr>
          <w:color w:val="000000" w:themeColor="text1"/>
          <w:sz w:val="24"/>
          <w:szCs w:val="24"/>
          <w:lang w:val="pt-PT"/>
        </w:rPr>
        <w:t xml:space="preserve"> </w:t>
      </w:r>
      <w:r w:rsidR="7A9BA8C0" w:rsidRPr="00C15359">
        <w:rPr>
          <w:color w:val="000000" w:themeColor="text1"/>
          <w:sz w:val="24"/>
          <w:szCs w:val="24"/>
          <w:lang w:val="pt-PT"/>
        </w:rPr>
        <w:t xml:space="preserve">depositados </w:t>
      </w:r>
      <w:r w:rsidR="71D0F119" w:rsidRPr="00C15359">
        <w:rPr>
          <w:color w:val="000000" w:themeColor="text1"/>
          <w:sz w:val="24"/>
          <w:szCs w:val="24"/>
          <w:lang w:val="pt-PT"/>
        </w:rPr>
        <w:t xml:space="preserve">os dados de faturação de cada cliente que já </w:t>
      </w:r>
      <w:r w:rsidR="00C8286B" w:rsidRPr="00C15359">
        <w:rPr>
          <w:color w:val="000000" w:themeColor="text1"/>
          <w:sz w:val="24"/>
          <w:szCs w:val="24"/>
          <w:lang w:val="pt-PT"/>
        </w:rPr>
        <w:t>e</w:t>
      </w:r>
      <w:r w:rsidR="724D32B4" w:rsidRPr="00C15359">
        <w:rPr>
          <w:color w:val="000000" w:themeColor="text1"/>
          <w:sz w:val="24"/>
          <w:szCs w:val="24"/>
          <w:lang w:val="pt-PT"/>
        </w:rPr>
        <w:t>fetuou uma compra</w:t>
      </w:r>
      <w:r w:rsidR="40EE7501" w:rsidRPr="00C15359">
        <w:rPr>
          <w:color w:val="000000" w:themeColor="text1"/>
          <w:sz w:val="24"/>
          <w:szCs w:val="24"/>
          <w:lang w:val="pt-PT"/>
        </w:rPr>
        <w:t>.</w:t>
      </w:r>
      <w:r w:rsidR="1F3DD15B" w:rsidRPr="00C15359">
        <w:rPr>
          <w:color w:val="000000" w:themeColor="text1"/>
          <w:sz w:val="24"/>
          <w:szCs w:val="24"/>
          <w:lang w:val="pt-PT"/>
        </w:rPr>
        <w:t xml:space="preserve"> </w:t>
      </w:r>
      <w:proofErr w:type="gramStart"/>
      <w:r w:rsidR="00C15359" w:rsidRPr="00C15359">
        <w:rPr>
          <w:color w:val="000000" w:themeColor="text1"/>
          <w:sz w:val="24"/>
          <w:szCs w:val="24"/>
          <w:lang w:val="en-US"/>
        </w:rPr>
        <w:t>A</w:t>
      </w:r>
      <w:proofErr w:type="gramEnd"/>
      <w:r w:rsidR="00C15359">
        <w:rPr>
          <w:color w:val="000000" w:themeColor="text1"/>
          <w:sz w:val="24"/>
          <w:szCs w:val="24"/>
          <w:lang w:val="en-US"/>
        </w:rPr>
        <w:t xml:space="preserve"> </w:t>
      </w:r>
      <w:proofErr w:type="spellStart"/>
      <w:r w:rsidR="1F3DD15B" w:rsidRPr="00C15359">
        <w:rPr>
          <w:color w:val="000000" w:themeColor="text1"/>
          <w:sz w:val="24"/>
          <w:szCs w:val="24"/>
          <w:lang w:val="en-US"/>
        </w:rPr>
        <w:t>estrutura</w:t>
      </w:r>
      <w:proofErr w:type="spellEnd"/>
      <w:r w:rsidR="1F3DD15B" w:rsidRPr="00C15359">
        <w:rPr>
          <w:color w:val="000000" w:themeColor="text1"/>
          <w:sz w:val="24"/>
          <w:szCs w:val="24"/>
          <w:lang w:val="en-US"/>
        </w:rPr>
        <w:t xml:space="preserve"> </w:t>
      </w:r>
      <w:proofErr w:type="spellStart"/>
      <w:r w:rsidR="1F3DD15B" w:rsidRPr="00C15359">
        <w:rPr>
          <w:color w:val="000000" w:themeColor="text1"/>
          <w:sz w:val="24"/>
          <w:szCs w:val="24"/>
          <w:lang w:val="en-US"/>
        </w:rPr>
        <w:t>d</w:t>
      </w:r>
      <w:r w:rsidR="5C4C4493" w:rsidRPr="00C15359">
        <w:rPr>
          <w:color w:val="000000" w:themeColor="text1"/>
          <w:sz w:val="24"/>
          <w:szCs w:val="24"/>
          <w:lang w:val="en-US"/>
        </w:rPr>
        <w:t>e</w:t>
      </w:r>
      <w:r w:rsidR="1F3DD15B" w:rsidRPr="00C15359">
        <w:rPr>
          <w:color w:val="000000" w:themeColor="text1"/>
          <w:sz w:val="24"/>
          <w:szCs w:val="24"/>
          <w:lang w:val="en-US"/>
        </w:rPr>
        <w:t>s</w:t>
      </w:r>
      <w:r w:rsidR="5C4C4493" w:rsidRPr="00C15359">
        <w:rPr>
          <w:color w:val="000000" w:themeColor="text1"/>
          <w:sz w:val="24"/>
          <w:szCs w:val="24"/>
          <w:lang w:val="en-US"/>
        </w:rPr>
        <w:t>ta</w:t>
      </w:r>
      <w:proofErr w:type="spellEnd"/>
      <w:r w:rsidR="1F3DD15B" w:rsidRPr="00C15359">
        <w:rPr>
          <w:color w:val="000000" w:themeColor="text1"/>
          <w:sz w:val="24"/>
          <w:szCs w:val="24"/>
          <w:lang w:val="en-US"/>
        </w:rPr>
        <w:t xml:space="preserve"> é </w:t>
      </w:r>
      <w:r w:rsidR="1F3DD15B" w:rsidRPr="00C15359">
        <w:rPr>
          <w:i/>
          <w:iCs/>
          <w:color w:val="000000" w:themeColor="text1"/>
          <w:sz w:val="24"/>
          <w:szCs w:val="24"/>
          <w:lang w:val="en-US"/>
        </w:rPr>
        <w:t xml:space="preserve">id, </w:t>
      </w:r>
      <w:proofErr w:type="spellStart"/>
      <w:r w:rsidR="1F3DD15B" w:rsidRPr="00C15359">
        <w:rPr>
          <w:i/>
          <w:iCs/>
          <w:color w:val="000000" w:themeColor="text1"/>
          <w:sz w:val="24"/>
          <w:szCs w:val="24"/>
          <w:lang w:val="en-US"/>
        </w:rPr>
        <w:t>user_id</w:t>
      </w:r>
      <w:proofErr w:type="spellEnd"/>
      <w:r w:rsidR="1F3DD15B" w:rsidRPr="00C15359">
        <w:rPr>
          <w:i/>
          <w:iCs/>
          <w:color w:val="000000" w:themeColor="text1"/>
          <w:sz w:val="24"/>
          <w:szCs w:val="24"/>
          <w:lang w:val="en-US"/>
        </w:rPr>
        <w:t xml:space="preserve">, name, </w:t>
      </w:r>
      <w:proofErr w:type="spellStart"/>
      <w:r w:rsidR="1F3DD15B" w:rsidRPr="00C15359">
        <w:rPr>
          <w:i/>
          <w:iCs/>
          <w:color w:val="000000" w:themeColor="text1"/>
          <w:sz w:val="24"/>
          <w:szCs w:val="24"/>
          <w:lang w:val="en-US"/>
        </w:rPr>
        <w:t>nif</w:t>
      </w:r>
      <w:proofErr w:type="spellEnd"/>
      <w:r w:rsidR="1F3DD15B" w:rsidRPr="00C15359">
        <w:rPr>
          <w:i/>
          <w:iCs/>
          <w:color w:val="000000" w:themeColor="text1"/>
          <w:sz w:val="24"/>
          <w:szCs w:val="24"/>
          <w:lang w:val="en-US"/>
        </w:rPr>
        <w:t xml:space="preserve">, </w:t>
      </w:r>
      <w:proofErr w:type="spellStart"/>
      <w:r w:rsidR="1F3DD15B" w:rsidRPr="00C15359">
        <w:rPr>
          <w:i/>
          <w:iCs/>
          <w:color w:val="000000" w:themeColor="text1"/>
          <w:sz w:val="24"/>
          <w:szCs w:val="24"/>
          <w:lang w:val="en-US"/>
        </w:rPr>
        <w:t>contact_number</w:t>
      </w:r>
      <w:proofErr w:type="spellEnd"/>
      <w:r w:rsidR="1F3DD15B" w:rsidRPr="00C15359">
        <w:rPr>
          <w:i/>
          <w:iCs/>
          <w:color w:val="000000" w:themeColor="text1"/>
          <w:sz w:val="24"/>
          <w:szCs w:val="24"/>
          <w:lang w:val="en-US"/>
        </w:rPr>
        <w:t xml:space="preserve">, city, address, </w:t>
      </w:r>
      <w:proofErr w:type="spellStart"/>
      <w:r w:rsidR="1F3DD15B" w:rsidRPr="00C15359">
        <w:rPr>
          <w:i/>
          <w:iCs/>
          <w:color w:val="000000" w:themeColor="text1"/>
          <w:sz w:val="24"/>
          <w:szCs w:val="24"/>
          <w:lang w:val="en-US"/>
        </w:rPr>
        <w:t>zip_code</w:t>
      </w:r>
      <w:proofErr w:type="spellEnd"/>
      <w:r w:rsidR="1F3DD15B" w:rsidRPr="00C15359">
        <w:rPr>
          <w:i/>
          <w:iCs/>
          <w:color w:val="000000" w:themeColor="text1"/>
          <w:sz w:val="24"/>
          <w:szCs w:val="24"/>
          <w:lang w:val="en-US"/>
        </w:rPr>
        <w:t xml:space="preserve">, </w:t>
      </w:r>
      <w:proofErr w:type="spellStart"/>
      <w:r w:rsidR="1F3DD15B" w:rsidRPr="00C15359">
        <w:rPr>
          <w:i/>
          <w:iCs/>
          <w:color w:val="000000" w:themeColor="text1"/>
          <w:sz w:val="24"/>
          <w:szCs w:val="24"/>
          <w:lang w:val="en-US"/>
        </w:rPr>
        <w:t>created_date</w:t>
      </w:r>
      <w:proofErr w:type="spellEnd"/>
      <w:r w:rsidR="1F3DD15B" w:rsidRPr="00C15359">
        <w:rPr>
          <w:i/>
          <w:iCs/>
          <w:color w:val="000000" w:themeColor="text1"/>
          <w:sz w:val="24"/>
          <w:szCs w:val="24"/>
          <w:lang w:val="en-US"/>
        </w:rPr>
        <w:t xml:space="preserve">, </w:t>
      </w:r>
      <w:proofErr w:type="spellStart"/>
      <w:r w:rsidR="1F3DD15B" w:rsidRPr="00C15359">
        <w:rPr>
          <w:i/>
          <w:iCs/>
          <w:color w:val="000000" w:themeColor="text1"/>
          <w:sz w:val="24"/>
          <w:szCs w:val="24"/>
          <w:lang w:val="en-US"/>
        </w:rPr>
        <w:t>modified_date</w:t>
      </w:r>
      <w:proofErr w:type="spellEnd"/>
      <w:r w:rsidR="1F3DD15B" w:rsidRPr="00C15359">
        <w:rPr>
          <w:i/>
          <w:iCs/>
          <w:color w:val="000000" w:themeColor="text1"/>
          <w:sz w:val="24"/>
          <w:szCs w:val="24"/>
          <w:lang w:val="en-US"/>
        </w:rPr>
        <w:t xml:space="preserve"> e status</w:t>
      </w:r>
      <w:r w:rsidR="1F3DD15B" w:rsidRPr="00C15359">
        <w:rPr>
          <w:color w:val="000000" w:themeColor="text1"/>
          <w:sz w:val="24"/>
          <w:szCs w:val="24"/>
          <w:lang w:val="en-US"/>
        </w:rPr>
        <w:t>.</w:t>
      </w:r>
      <w:r w:rsidR="1EA3337C" w:rsidRPr="00C15359">
        <w:rPr>
          <w:color w:val="000000" w:themeColor="text1"/>
          <w:sz w:val="24"/>
          <w:szCs w:val="24"/>
          <w:lang w:val="en-US"/>
        </w:rPr>
        <w:t xml:space="preserve"> </w:t>
      </w:r>
      <w:r w:rsidR="1EA3337C" w:rsidRPr="00C15359">
        <w:rPr>
          <w:color w:val="000000" w:themeColor="text1"/>
          <w:sz w:val="24"/>
          <w:szCs w:val="24"/>
          <w:lang w:val="pt-PT"/>
        </w:rPr>
        <w:t xml:space="preserve">A </w:t>
      </w:r>
      <w:r w:rsidR="3DCD3649" w:rsidRPr="00C15359">
        <w:rPr>
          <w:color w:val="000000" w:themeColor="text1"/>
          <w:sz w:val="24"/>
          <w:szCs w:val="24"/>
          <w:lang w:val="pt-PT"/>
        </w:rPr>
        <w:t>mesma tem</w:t>
      </w:r>
      <w:r w:rsidR="1EA3337C" w:rsidRPr="00C15359">
        <w:rPr>
          <w:color w:val="000000" w:themeColor="text1"/>
          <w:sz w:val="24"/>
          <w:szCs w:val="24"/>
          <w:lang w:val="pt-PT"/>
        </w:rPr>
        <w:t xml:space="preserve"> </w:t>
      </w:r>
      <w:r w:rsidR="0B38253A" w:rsidRPr="00C15359">
        <w:rPr>
          <w:color w:val="000000" w:themeColor="text1"/>
          <w:sz w:val="24"/>
          <w:szCs w:val="24"/>
          <w:lang w:val="pt-PT"/>
        </w:rPr>
        <w:t>ligação com</w:t>
      </w:r>
      <w:r w:rsidR="1EA3337C" w:rsidRPr="00C15359">
        <w:rPr>
          <w:color w:val="000000" w:themeColor="text1"/>
          <w:sz w:val="24"/>
          <w:szCs w:val="24"/>
          <w:lang w:val="pt-PT"/>
        </w:rPr>
        <w:t xml:space="preserve"> </w:t>
      </w:r>
      <w:r w:rsidR="230CC1E0" w:rsidRPr="00C15359">
        <w:rPr>
          <w:color w:val="000000" w:themeColor="text1"/>
          <w:sz w:val="24"/>
          <w:szCs w:val="24"/>
          <w:lang w:val="pt-PT"/>
        </w:rPr>
        <w:t>o</w:t>
      </w:r>
      <w:r w:rsidR="1EA3337C" w:rsidRPr="00C15359">
        <w:rPr>
          <w:color w:val="000000" w:themeColor="text1"/>
          <w:sz w:val="24"/>
          <w:szCs w:val="24"/>
          <w:lang w:val="pt-PT"/>
        </w:rPr>
        <w:t xml:space="preserve"> </w:t>
      </w:r>
      <w:proofErr w:type="spellStart"/>
      <w:r w:rsidR="1EA3337C" w:rsidRPr="00C15359">
        <w:rPr>
          <w:i/>
          <w:iCs/>
          <w:color w:val="000000" w:themeColor="text1"/>
          <w:sz w:val="24"/>
          <w:szCs w:val="24"/>
          <w:lang w:val="pt-PT"/>
        </w:rPr>
        <w:t>user</w:t>
      </w:r>
      <w:proofErr w:type="spellEnd"/>
      <w:r w:rsidR="1EA3337C" w:rsidRPr="00C15359">
        <w:rPr>
          <w:color w:val="000000" w:themeColor="text1"/>
          <w:sz w:val="24"/>
          <w:szCs w:val="24"/>
          <w:lang w:val="pt-PT"/>
        </w:rPr>
        <w:t xml:space="preserve">, para receber o </w:t>
      </w:r>
      <w:r w:rsidR="1EA3337C" w:rsidRPr="00C15359">
        <w:rPr>
          <w:i/>
          <w:iCs/>
          <w:color w:val="000000" w:themeColor="text1"/>
          <w:sz w:val="24"/>
          <w:szCs w:val="24"/>
          <w:lang w:val="pt-PT"/>
        </w:rPr>
        <w:t>id</w:t>
      </w:r>
      <w:r w:rsidR="1EA3337C" w:rsidRPr="00C15359">
        <w:rPr>
          <w:color w:val="000000" w:themeColor="text1"/>
          <w:sz w:val="24"/>
          <w:szCs w:val="24"/>
          <w:lang w:val="pt-PT"/>
        </w:rPr>
        <w:t xml:space="preserve"> do utilizador.</w:t>
      </w:r>
    </w:p>
    <w:p w14:paraId="5DC85EBE" w14:textId="104AF1B5" w:rsidR="71D0F119" w:rsidRPr="00C15359" w:rsidRDefault="51E1F5A9" w:rsidP="7F100D06">
      <w:pPr>
        <w:spacing w:before="120" w:after="120" w:line="360" w:lineRule="auto"/>
        <w:jc w:val="both"/>
        <w:rPr>
          <w:color w:val="000000" w:themeColor="text1"/>
          <w:sz w:val="24"/>
          <w:szCs w:val="24"/>
          <w:lang w:val="pt-PT"/>
        </w:rPr>
      </w:pPr>
      <w:r w:rsidRPr="00C15359">
        <w:rPr>
          <w:color w:val="000000" w:themeColor="text1"/>
          <w:sz w:val="24"/>
          <w:szCs w:val="24"/>
          <w:lang w:val="pt-PT"/>
        </w:rPr>
        <w:t xml:space="preserve">No </w:t>
      </w:r>
      <w:proofErr w:type="spellStart"/>
      <w:r w:rsidRPr="00C15359">
        <w:rPr>
          <w:i/>
          <w:iCs/>
          <w:color w:val="000000" w:themeColor="text1"/>
          <w:sz w:val="24"/>
          <w:szCs w:val="24"/>
          <w:lang w:val="pt-PT"/>
        </w:rPr>
        <w:t>shipping_address</w:t>
      </w:r>
      <w:proofErr w:type="spellEnd"/>
      <w:r w:rsidRPr="00C15359">
        <w:rPr>
          <w:color w:val="000000" w:themeColor="text1"/>
          <w:sz w:val="24"/>
          <w:szCs w:val="24"/>
          <w:lang w:val="pt-PT"/>
        </w:rPr>
        <w:t xml:space="preserve"> são depositados os dados de envio de cada cliente que já efetuou uma compra. </w:t>
      </w:r>
      <w:proofErr w:type="spellStart"/>
      <w:r w:rsidR="00F34AA8" w:rsidRPr="00F34AA8">
        <w:rPr>
          <w:color w:val="000000" w:themeColor="text1"/>
          <w:sz w:val="24"/>
          <w:szCs w:val="24"/>
          <w:lang w:val="en-US"/>
        </w:rPr>
        <w:t>E</w:t>
      </w:r>
      <w:r w:rsidR="6EAD45A1" w:rsidRPr="00F34AA8">
        <w:rPr>
          <w:color w:val="000000" w:themeColor="text1"/>
          <w:sz w:val="24"/>
          <w:szCs w:val="24"/>
          <w:lang w:val="en-US"/>
        </w:rPr>
        <w:t>sta</w:t>
      </w:r>
      <w:proofErr w:type="spellEnd"/>
      <w:r w:rsidRPr="00F34AA8">
        <w:rPr>
          <w:color w:val="000000" w:themeColor="text1"/>
          <w:sz w:val="24"/>
          <w:szCs w:val="24"/>
          <w:lang w:val="en-US"/>
        </w:rPr>
        <w:t xml:space="preserve"> </w:t>
      </w:r>
      <w:proofErr w:type="spellStart"/>
      <w:r w:rsidRPr="00F34AA8">
        <w:rPr>
          <w:color w:val="000000" w:themeColor="text1"/>
          <w:sz w:val="24"/>
          <w:szCs w:val="24"/>
          <w:lang w:val="en-US"/>
        </w:rPr>
        <w:t>tabela</w:t>
      </w:r>
      <w:proofErr w:type="spellEnd"/>
      <w:r w:rsidRPr="00F34AA8">
        <w:rPr>
          <w:color w:val="000000" w:themeColor="text1"/>
          <w:sz w:val="24"/>
          <w:szCs w:val="24"/>
          <w:lang w:val="en-US"/>
        </w:rPr>
        <w:t xml:space="preserve"> </w:t>
      </w:r>
      <w:r w:rsidR="6EAD45A1" w:rsidRPr="00F34AA8">
        <w:rPr>
          <w:color w:val="000000" w:themeColor="text1"/>
          <w:sz w:val="24"/>
          <w:szCs w:val="24"/>
          <w:lang w:val="en-US"/>
        </w:rPr>
        <w:t xml:space="preserve">é </w:t>
      </w:r>
      <w:proofErr w:type="spellStart"/>
      <w:r w:rsidR="6EAD45A1" w:rsidRPr="00F34AA8">
        <w:rPr>
          <w:color w:val="000000" w:themeColor="text1"/>
          <w:sz w:val="24"/>
          <w:szCs w:val="24"/>
          <w:lang w:val="en-US"/>
        </w:rPr>
        <w:t>constituída</w:t>
      </w:r>
      <w:proofErr w:type="spellEnd"/>
      <w:r w:rsidR="6EAD45A1" w:rsidRPr="00F34AA8">
        <w:rPr>
          <w:color w:val="000000" w:themeColor="text1"/>
          <w:sz w:val="24"/>
          <w:szCs w:val="24"/>
          <w:lang w:val="en-US"/>
        </w:rPr>
        <w:t xml:space="preserve"> por</w:t>
      </w:r>
      <w:r w:rsidRPr="00F34AA8">
        <w:rPr>
          <w:color w:val="000000" w:themeColor="text1"/>
          <w:sz w:val="24"/>
          <w:szCs w:val="24"/>
          <w:lang w:val="en-US"/>
        </w:rPr>
        <w:t xml:space="preserve"> </w:t>
      </w:r>
      <w:r w:rsidRPr="00F34AA8">
        <w:rPr>
          <w:i/>
          <w:iCs/>
          <w:color w:val="000000" w:themeColor="text1"/>
          <w:sz w:val="24"/>
          <w:szCs w:val="24"/>
          <w:lang w:val="en-US"/>
        </w:rPr>
        <w:t xml:space="preserve">id, </w:t>
      </w:r>
      <w:proofErr w:type="spellStart"/>
      <w:r w:rsidRPr="00F34AA8">
        <w:rPr>
          <w:i/>
          <w:iCs/>
          <w:color w:val="000000" w:themeColor="text1"/>
          <w:sz w:val="24"/>
          <w:szCs w:val="24"/>
          <w:lang w:val="en-US"/>
        </w:rPr>
        <w:t>user_id</w:t>
      </w:r>
      <w:proofErr w:type="spellEnd"/>
      <w:r w:rsidRPr="00F34AA8">
        <w:rPr>
          <w:i/>
          <w:iCs/>
          <w:color w:val="000000" w:themeColor="text1"/>
          <w:sz w:val="24"/>
          <w:szCs w:val="24"/>
          <w:lang w:val="en-US"/>
        </w:rPr>
        <w:t xml:space="preserve">, name, </w:t>
      </w:r>
      <w:proofErr w:type="spellStart"/>
      <w:r w:rsidRPr="00F34AA8">
        <w:rPr>
          <w:i/>
          <w:iCs/>
          <w:color w:val="000000" w:themeColor="text1"/>
          <w:sz w:val="24"/>
          <w:szCs w:val="24"/>
          <w:lang w:val="en-US"/>
        </w:rPr>
        <w:t>nif</w:t>
      </w:r>
      <w:proofErr w:type="spellEnd"/>
      <w:r w:rsidRPr="00F34AA8">
        <w:rPr>
          <w:i/>
          <w:iCs/>
          <w:color w:val="000000" w:themeColor="text1"/>
          <w:sz w:val="24"/>
          <w:szCs w:val="24"/>
          <w:lang w:val="en-US"/>
        </w:rPr>
        <w:t xml:space="preserve">, </w:t>
      </w:r>
      <w:proofErr w:type="spellStart"/>
      <w:r w:rsidRPr="00F34AA8">
        <w:rPr>
          <w:i/>
          <w:iCs/>
          <w:color w:val="000000" w:themeColor="text1"/>
          <w:sz w:val="24"/>
          <w:szCs w:val="24"/>
          <w:lang w:val="en-US"/>
        </w:rPr>
        <w:t>contact_number</w:t>
      </w:r>
      <w:proofErr w:type="spellEnd"/>
      <w:r w:rsidRPr="00F34AA8">
        <w:rPr>
          <w:i/>
          <w:iCs/>
          <w:color w:val="000000" w:themeColor="text1"/>
          <w:sz w:val="24"/>
          <w:szCs w:val="24"/>
          <w:lang w:val="en-US"/>
        </w:rPr>
        <w:t xml:space="preserve">, city, address, </w:t>
      </w:r>
      <w:proofErr w:type="spellStart"/>
      <w:r w:rsidRPr="00F34AA8">
        <w:rPr>
          <w:i/>
          <w:iCs/>
          <w:color w:val="000000" w:themeColor="text1"/>
          <w:sz w:val="24"/>
          <w:szCs w:val="24"/>
          <w:lang w:val="en-US"/>
        </w:rPr>
        <w:t>zip_code</w:t>
      </w:r>
      <w:proofErr w:type="spellEnd"/>
      <w:r w:rsidRPr="00F34AA8">
        <w:rPr>
          <w:i/>
          <w:iCs/>
          <w:color w:val="000000" w:themeColor="text1"/>
          <w:sz w:val="24"/>
          <w:szCs w:val="24"/>
          <w:lang w:val="en-US"/>
        </w:rPr>
        <w:t xml:space="preserve">, </w:t>
      </w:r>
      <w:proofErr w:type="spellStart"/>
      <w:r w:rsidRPr="00F34AA8">
        <w:rPr>
          <w:i/>
          <w:iCs/>
          <w:color w:val="000000" w:themeColor="text1"/>
          <w:sz w:val="24"/>
          <w:szCs w:val="24"/>
          <w:lang w:val="en-US"/>
        </w:rPr>
        <w:t>created_date</w:t>
      </w:r>
      <w:proofErr w:type="spellEnd"/>
      <w:r w:rsidRPr="00F34AA8">
        <w:rPr>
          <w:i/>
          <w:iCs/>
          <w:color w:val="000000" w:themeColor="text1"/>
          <w:sz w:val="24"/>
          <w:szCs w:val="24"/>
          <w:lang w:val="en-US"/>
        </w:rPr>
        <w:t xml:space="preserve">, </w:t>
      </w:r>
      <w:proofErr w:type="spellStart"/>
      <w:r w:rsidRPr="00F34AA8">
        <w:rPr>
          <w:i/>
          <w:iCs/>
          <w:color w:val="000000" w:themeColor="text1"/>
          <w:sz w:val="24"/>
          <w:szCs w:val="24"/>
          <w:lang w:val="en-US"/>
        </w:rPr>
        <w:t>modified_date</w:t>
      </w:r>
      <w:proofErr w:type="spellEnd"/>
      <w:r w:rsidRPr="00F34AA8">
        <w:rPr>
          <w:i/>
          <w:iCs/>
          <w:color w:val="000000" w:themeColor="text1"/>
          <w:sz w:val="24"/>
          <w:szCs w:val="24"/>
          <w:lang w:val="en-US"/>
        </w:rPr>
        <w:t xml:space="preserve"> e status</w:t>
      </w:r>
      <w:r w:rsidRPr="00F34AA8">
        <w:rPr>
          <w:color w:val="000000" w:themeColor="text1"/>
          <w:sz w:val="24"/>
          <w:szCs w:val="24"/>
          <w:lang w:val="en-US"/>
        </w:rPr>
        <w:t xml:space="preserve">. </w:t>
      </w:r>
      <w:r w:rsidR="17B6C206" w:rsidRPr="00C15359">
        <w:rPr>
          <w:color w:val="000000" w:themeColor="text1"/>
          <w:sz w:val="24"/>
          <w:szCs w:val="24"/>
          <w:lang w:val="pt-PT"/>
        </w:rPr>
        <w:t>Tem ligação</w:t>
      </w:r>
      <w:r w:rsidRPr="00C15359">
        <w:rPr>
          <w:color w:val="000000" w:themeColor="text1"/>
          <w:sz w:val="24"/>
          <w:szCs w:val="24"/>
          <w:lang w:val="pt-PT"/>
        </w:rPr>
        <w:t xml:space="preserve"> com </w:t>
      </w:r>
      <w:r w:rsidR="23426406" w:rsidRPr="00C15359">
        <w:rPr>
          <w:color w:val="000000" w:themeColor="text1"/>
          <w:sz w:val="24"/>
          <w:szCs w:val="24"/>
          <w:lang w:val="pt-PT"/>
        </w:rPr>
        <w:t>o</w:t>
      </w:r>
      <w:r w:rsidRPr="00C15359">
        <w:rPr>
          <w:color w:val="000000" w:themeColor="text1"/>
          <w:sz w:val="24"/>
          <w:szCs w:val="24"/>
          <w:lang w:val="pt-PT"/>
        </w:rPr>
        <w:t xml:space="preserve"> </w:t>
      </w:r>
      <w:proofErr w:type="spellStart"/>
      <w:r w:rsidRPr="00F34AA8">
        <w:rPr>
          <w:i/>
          <w:iCs/>
          <w:color w:val="000000" w:themeColor="text1"/>
          <w:sz w:val="24"/>
          <w:szCs w:val="24"/>
          <w:lang w:val="pt-PT"/>
        </w:rPr>
        <w:t>user</w:t>
      </w:r>
      <w:proofErr w:type="spellEnd"/>
      <w:r w:rsidRPr="00C15359">
        <w:rPr>
          <w:color w:val="000000" w:themeColor="text1"/>
          <w:sz w:val="24"/>
          <w:szCs w:val="24"/>
          <w:lang w:val="pt-PT"/>
        </w:rPr>
        <w:t xml:space="preserve"> para </w:t>
      </w:r>
      <w:r w:rsidR="00F34AA8">
        <w:rPr>
          <w:color w:val="000000" w:themeColor="text1"/>
          <w:sz w:val="24"/>
          <w:szCs w:val="24"/>
          <w:lang w:val="pt-PT"/>
        </w:rPr>
        <w:t xml:space="preserve">definir </w:t>
      </w:r>
      <w:r w:rsidRPr="00C15359">
        <w:rPr>
          <w:color w:val="000000" w:themeColor="text1"/>
          <w:sz w:val="24"/>
          <w:szCs w:val="24"/>
          <w:lang w:val="pt-PT"/>
        </w:rPr>
        <w:t>a que utilizador pertence.</w:t>
      </w:r>
    </w:p>
    <w:p w14:paraId="69C72A2C" w14:textId="1A7267CA" w:rsidR="71D0F119" w:rsidRPr="00C15359" w:rsidRDefault="63269965" w:rsidP="7F100D06">
      <w:pPr>
        <w:spacing w:before="120" w:after="120" w:line="360" w:lineRule="auto"/>
        <w:jc w:val="both"/>
        <w:rPr>
          <w:color w:val="000000" w:themeColor="text1"/>
          <w:sz w:val="24"/>
          <w:szCs w:val="24"/>
          <w:lang w:val="pt-PT"/>
        </w:rPr>
      </w:pPr>
      <w:r w:rsidRPr="00C15359">
        <w:rPr>
          <w:color w:val="000000" w:themeColor="text1"/>
          <w:sz w:val="24"/>
          <w:szCs w:val="24"/>
          <w:lang w:val="pt-PT"/>
        </w:rPr>
        <w:t xml:space="preserve">No </w:t>
      </w:r>
      <w:proofErr w:type="spellStart"/>
      <w:r w:rsidRPr="00C15359">
        <w:rPr>
          <w:color w:val="000000" w:themeColor="text1"/>
          <w:sz w:val="24"/>
          <w:szCs w:val="24"/>
          <w:lang w:val="pt-PT"/>
        </w:rPr>
        <w:t>s</w:t>
      </w:r>
      <w:r w:rsidRPr="00F34AA8">
        <w:rPr>
          <w:i/>
          <w:iCs/>
          <w:color w:val="000000" w:themeColor="text1"/>
          <w:sz w:val="24"/>
          <w:szCs w:val="24"/>
          <w:lang w:val="pt-PT"/>
        </w:rPr>
        <w:t>ales_group</w:t>
      </w:r>
      <w:proofErr w:type="spellEnd"/>
      <w:r w:rsidRPr="00C15359">
        <w:rPr>
          <w:color w:val="000000" w:themeColor="text1"/>
          <w:sz w:val="24"/>
          <w:szCs w:val="24"/>
          <w:lang w:val="pt-PT"/>
        </w:rPr>
        <w:t xml:space="preserve"> é onde </w:t>
      </w:r>
      <w:r w:rsidR="124DDB2A" w:rsidRPr="00C15359">
        <w:rPr>
          <w:color w:val="000000" w:themeColor="text1"/>
          <w:sz w:val="24"/>
          <w:szCs w:val="24"/>
          <w:lang w:val="pt-PT"/>
        </w:rPr>
        <w:t>são</w:t>
      </w:r>
      <w:r w:rsidRPr="00C15359">
        <w:rPr>
          <w:color w:val="000000" w:themeColor="text1"/>
          <w:sz w:val="24"/>
          <w:szCs w:val="24"/>
          <w:lang w:val="pt-PT"/>
        </w:rPr>
        <w:t xml:space="preserve"> depositadas as compras</w:t>
      </w:r>
      <w:r w:rsidR="7B74B371" w:rsidRPr="00C15359">
        <w:rPr>
          <w:color w:val="000000" w:themeColor="text1"/>
          <w:sz w:val="24"/>
          <w:szCs w:val="24"/>
          <w:lang w:val="pt-PT"/>
        </w:rPr>
        <w:t xml:space="preserve">, as moradas e o método de pagamento. </w:t>
      </w:r>
      <w:proofErr w:type="spellStart"/>
      <w:r w:rsidR="1B5C6E11" w:rsidRPr="001A3182">
        <w:rPr>
          <w:color w:val="000000" w:themeColor="text1"/>
          <w:sz w:val="24"/>
          <w:szCs w:val="24"/>
          <w:lang w:val="en-US"/>
        </w:rPr>
        <w:t>Esta</w:t>
      </w:r>
      <w:proofErr w:type="spellEnd"/>
      <w:r w:rsidR="1B5C6E11" w:rsidRPr="001A3182">
        <w:rPr>
          <w:color w:val="000000" w:themeColor="text1"/>
          <w:sz w:val="24"/>
          <w:szCs w:val="24"/>
          <w:lang w:val="en-US"/>
        </w:rPr>
        <w:t xml:space="preserve"> é </w:t>
      </w:r>
      <w:proofErr w:type="spellStart"/>
      <w:r w:rsidR="1B5C6E11" w:rsidRPr="001A3182">
        <w:rPr>
          <w:color w:val="000000" w:themeColor="text1"/>
          <w:sz w:val="24"/>
          <w:szCs w:val="24"/>
          <w:lang w:val="en-US"/>
        </w:rPr>
        <w:t>formada</w:t>
      </w:r>
      <w:proofErr w:type="spellEnd"/>
      <w:r w:rsidR="2AA12284" w:rsidRPr="001A3182">
        <w:rPr>
          <w:color w:val="000000" w:themeColor="text1"/>
          <w:sz w:val="24"/>
          <w:szCs w:val="24"/>
          <w:lang w:val="en-US"/>
        </w:rPr>
        <w:t xml:space="preserve"> </w:t>
      </w:r>
      <w:r w:rsidR="1B5C6E11" w:rsidRPr="001A3182">
        <w:rPr>
          <w:color w:val="000000" w:themeColor="text1"/>
          <w:sz w:val="24"/>
          <w:szCs w:val="24"/>
          <w:lang w:val="en-US"/>
        </w:rPr>
        <w:t xml:space="preserve">por </w:t>
      </w:r>
      <w:r w:rsidR="2AA12284" w:rsidRPr="001A3182">
        <w:rPr>
          <w:color w:val="000000" w:themeColor="text1"/>
          <w:sz w:val="24"/>
          <w:szCs w:val="24"/>
          <w:lang w:val="en-US"/>
        </w:rPr>
        <w:t xml:space="preserve">id, </w:t>
      </w:r>
      <w:proofErr w:type="spellStart"/>
      <w:r w:rsidR="2AA12284" w:rsidRPr="001A3182">
        <w:rPr>
          <w:i/>
          <w:iCs/>
          <w:color w:val="000000" w:themeColor="text1"/>
          <w:sz w:val="24"/>
          <w:szCs w:val="24"/>
          <w:lang w:val="en-US"/>
        </w:rPr>
        <w:t>user_id</w:t>
      </w:r>
      <w:proofErr w:type="spellEnd"/>
      <w:r w:rsidR="2AA12284" w:rsidRPr="001A3182">
        <w:rPr>
          <w:i/>
          <w:iCs/>
          <w:color w:val="000000" w:themeColor="text1"/>
          <w:sz w:val="24"/>
          <w:szCs w:val="24"/>
          <w:lang w:val="en-US"/>
        </w:rPr>
        <w:t xml:space="preserve">, </w:t>
      </w:r>
      <w:proofErr w:type="spellStart"/>
      <w:r w:rsidR="2AA12284" w:rsidRPr="001A3182">
        <w:rPr>
          <w:i/>
          <w:iCs/>
          <w:color w:val="000000" w:themeColor="text1"/>
          <w:sz w:val="24"/>
          <w:szCs w:val="24"/>
          <w:lang w:val="en-US"/>
        </w:rPr>
        <w:t>billing_address_id</w:t>
      </w:r>
      <w:proofErr w:type="spellEnd"/>
      <w:r w:rsidR="2AA12284" w:rsidRPr="001A3182">
        <w:rPr>
          <w:i/>
          <w:iCs/>
          <w:color w:val="000000" w:themeColor="text1"/>
          <w:sz w:val="24"/>
          <w:szCs w:val="24"/>
          <w:lang w:val="en-US"/>
        </w:rPr>
        <w:t xml:space="preserve">, </w:t>
      </w:r>
      <w:proofErr w:type="spellStart"/>
      <w:r w:rsidR="2AA12284" w:rsidRPr="001A3182">
        <w:rPr>
          <w:i/>
          <w:iCs/>
          <w:color w:val="000000" w:themeColor="text1"/>
          <w:sz w:val="24"/>
          <w:szCs w:val="24"/>
          <w:lang w:val="en-US"/>
        </w:rPr>
        <w:t>shipping_address_id</w:t>
      </w:r>
      <w:proofErr w:type="spellEnd"/>
      <w:r w:rsidR="2AA12284" w:rsidRPr="001A3182">
        <w:rPr>
          <w:i/>
          <w:iCs/>
          <w:color w:val="000000" w:themeColor="text1"/>
          <w:sz w:val="24"/>
          <w:szCs w:val="24"/>
          <w:lang w:val="en-US"/>
        </w:rPr>
        <w:t xml:space="preserve">, </w:t>
      </w:r>
      <w:proofErr w:type="spellStart"/>
      <w:r w:rsidR="2AA12284" w:rsidRPr="001A3182">
        <w:rPr>
          <w:i/>
          <w:iCs/>
          <w:color w:val="000000" w:themeColor="text1"/>
          <w:sz w:val="24"/>
          <w:szCs w:val="24"/>
          <w:lang w:val="en-US"/>
        </w:rPr>
        <w:t>payment_method_id</w:t>
      </w:r>
      <w:proofErr w:type="spellEnd"/>
      <w:r w:rsidR="2AA12284" w:rsidRPr="001A3182">
        <w:rPr>
          <w:i/>
          <w:iCs/>
          <w:color w:val="000000" w:themeColor="text1"/>
          <w:sz w:val="24"/>
          <w:szCs w:val="24"/>
          <w:lang w:val="en-US"/>
        </w:rPr>
        <w:t xml:space="preserve">, </w:t>
      </w:r>
      <w:proofErr w:type="spellStart"/>
      <w:r w:rsidR="2AA12284" w:rsidRPr="001A3182">
        <w:rPr>
          <w:i/>
          <w:iCs/>
          <w:color w:val="000000" w:themeColor="text1"/>
          <w:sz w:val="24"/>
          <w:szCs w:val="24"/>
          <w:lang w:val="en-US"/>
        </w:rPr>
        <w:t>total_price</w:t>
      </w:r>
      <w:proofErr w:type="spellEnd"/>
      <w:r w:rsidR="2AA12284" w:rsidRPr="001A3182">
        <w:rPr>
          <w:i/>
          <w:iCs/>
          <w:color w:val="000000" w:themeColor="text1"/>
          <w:sz w:val="24"/>
          <w:szCs w:val="24"/>
          <w:lang w:val="en-US"/>
        </w:rPr>
        <w:t xml:space="preserve">, </w:t>
      </w:r>
      <w:proofErr w:type="spellStart"/>
      <w:r w:rsidR="2AA12284" w:rsidRPr="001A3182">
        <w:rPr>
          <w:i/>
          <w:iCs/>
          <w:color w:val="000000" w:themeColor="text1"/>
          <w:sz w:val="24"/>
          <w:szCs w:val="24"/>
          <w:lang w:val="en-US"/>
        </w:rPr>
        <w:t>total_iva</w:t>
      </w:r>
      <w:proofErr w:type="spellEnd"/>
      <w:r w:rsidR="2AA12284" w:rsidRPr="001A3182">
        <w:rPr>
          <w:i/>
          <w:iCs/>
          <w:color w:val="000000" w:themeColor="text1"/>
          <w:sz w:val="24"/>
          <w:szCs w:val="24"/>
          <w:lang w:val="en-US"/>
        </w:rPr>
        <w:t xml:space="preserve">, </w:t>
      </w:r>
      <w:proofErr w:type="spellStart"/>
      <w:r w:rsidR="2AA12284" w:rsidRPr="001A3182">
        <w:rPr>
          <w:i/>
          <w:iCs/>
          <w:color w:val="000000" w:themeColor="text1"/>
          <w:sz w:val="24"/>
          <w:szCs w:val="24"/>
          <w:lang w:val="en-US"/>
        </w:rPr>
        <w:t>created_date</w:t>
      </w:r>
      <w:proofErr w:type="spellEnd"/>
      <w:r w:rsidR="2AA12284" w:rsidRPr="001A3182">
        <w:rPr>
          <w:i/>
          <w:iCs/>
          <w:color w:val="000000" w:themeColor="text1"/>
          <w:sz w:val="24"/>
          <w:szCs w:val="24"/>
          <w:lang w:val="en-US"/>
        </w:rPr>
        <w:t xml:space="preserve"> e status</w:t>
      </w:r>
      <w:r w:rsidR="2AA12284" w:rsidRPr="001A3182">
        <w:rPr>
          <w:color w:val="000000" w:themeColor="text1"/>
          <w:sz w:val="24"/>
          <w:szCs w:val="24"/>
          <w:lang w:val="en-US"/>
        </w:rPr>
        <w:t>.</w:t>
      </w:r>
      <w:r w:rsidR="7B74B371" w:rsidRPr="001A3182">
        <w:rPr>
          <w:color w:val="000000" w:themeColor="text1"/>
          <w:sz w:val="24"/>
          <w:szCs w:val="24"/>
          <w:lang w:val="en-US"/>
        </w:rPr>
        <w:t xml:space="preserve"> </w:t>
      </w:r>
      <w:proofErr w:type="spellStart"/>
      <w:r w:rsidR="58627C28" w:rsidRPr="001A3182">
        <w:rPr>
          <w:color w:val="000000" w:themeColor="text1"/>
          <w:sz w:val="24"/>
          <w:szCs w:val="24"/>
          <w:lang w:val="en-US"/>
        </w:rPr>
        <w:t>Esta</w:t>
      </w:r>
      <w:proofErr w:type="spellEnd"/>
      <w:r w:rsidR="4523431B" w:rsidRPr="001A3182">
        <w:rPr>
          <w:color w:val="000000" w:themeColor="text1"/>
          <w:sz w:val="24"/>
          <w:szCs w:val="24"/>
          <w:lang w:val="en-US"/>
        </w:rPr>
        <w:t xml:space="preserve"> </w:t>
      </w:r>
      <w:proofErr w:type="spellStart"/>
      <w:r w:rsidR="4523431B" w:rsidRPr="001A3182">
        <w:rPr>
          <w:color w:val="000000" w:themeColor="text1"/>
          <w:sz w:val="24"/>
          <w:szCs w:val="24"/>
          <w:lang w:val="en-US"/>
        </w:rPr>
        <w:t>tem</w:t>
      </w:r>
      <w:proofErr w:type="spellEnd"/>
      <w:r w:rsidR="4523431B" w:rsidRPr="001A3182">
        <w:rPr>
          <w:color w:val="000000" w:themeColor="text1"/>
          <w:sz w:val="24"/>
          <w:szCs w:val="24"/>
          <w:lang w:val="en-US"/>
        </w:rPr>
        <w:t xml:space="preserve"> </w:t>
      </w:r>
      <w:proofErr w:type="spellStart"/>
      <w:r w:rsidR="4523431B" w:rsidRPr="001A3182">
        <w:rPr>
          <w:color w:val="000000" w:themeColor="text1"/>
          <w:sz w:val="24"/>
          <w:szCs w:val="24"/>
          <w:lang w:val="en-US"/>
        </w:rPr>
        <w:t>conexão</w:t>
      </w:r>
      <w:proofErr w:type="spellEnd"/>
      <w:r w:rsidR="4523431B" w:rsidRPr="001A3182">
        <w:rPr>
          <w:color w:val="000000" w:themeColor="text1"/>
          <w:sz w:val="24"/>
          <w:szCs w:val="24"/>
          <w:lang w:val="en-US"/>
        </w:rPr>
        <w:t xml:space="preserve"> com</w:t>
      </w:r>
      <w:r w:rsidR="58627C28" w:rsidRPr="001A3182">
        <w:rPr>
          <w:color w:val="000000" w:themeColor="text1"/>
          <w:sz w:val="24"/>
          <w:szCs w:val="24"/>
          <w:lang w:val="en-US"/>
        </w:rPr>
        <w:t xml:space="preserve"> </w:t>
      </w:r>
      <w:r w:rsidR="58627C28" w:rsidRPr="001A3182">
        <w:rPr>
          <w:i/>
          <w:iCs/>
          <w:color w:val="000000" w:themeColor="text1"/>
          <w:sz w:val="24"/>
          <w:szCs w:val="24"/>
          <w:lang w:val="en-US"/>
        </w:rPr>
        <w:t xml:space="preserve">user, </w:t>
      </w:r>
      <w:proofErr w:type="spellStart"/>
      <w:r w:rsidR="58627C28" w:rsidRPr="001A3182">
        <w:rPr>
          <w:i/>
          <w:iCs/>
          <w:color w:val="000000" w:themeColor="text1"/>
          <w:sz w:val="24"/>
          <w:szCs w:val="24"/>
          <w:lang w:val="en-US"/>
        </w:rPr>
        <w:t>billing_address</w:t>
      </w:r>
      <w:proofErr w:type="spellEnd"/>
      <w:r w:rsidR="58627C28" w:rsidRPr="001A3182">
        <w:rPr>
          <w:i/>
          <w:iCs/>
          <w:color w:val="000000" w:themeColor="text1"/>
          <w:sz w:val="24"/>
          <w:szCs w:val="24"/>
          <w:lang w:val="en-US"/>
        </w:rPr>
        <w:t xml:space="preserve">, </w:t>
      </w:r>
      <w:proofErr w:type="spellStart"/>
      <w:r w:rsidR="58627C28" w:rsidRPr="001A3182">
        <w:rPr>
          <w:i/>
          <w:iCs/>
          <w:color w:val="000000" w:themeColor="text1"/>
          <w:sz w:val="24"/>
          <w:szCs w:val="24"/>
          <w:lang w:val="en-US"/>
        </w:rPr>
        <w:t>shipping_address</w:t>
      </w:r>
      <w:proofErr w:type="spellEnd"/>
      <w:r w:rsidR="58627C28" w:rsidRPr="001A3182">
        <w:rPr>
          <w:i/>
          <w:iCs/>
          <w:color w:val="000000" w:themeColor="text1"/>
          <w:sz w:val="24"/>
          <w:szCs w:val="24"/>
          <w:lang w:val="en-US"/>
        </w:rPr>
        <w:t xml:space="preserve"> e </w:t>
      </w:r>
      <w:proofErr w:type="spellStart"/>
      <w:r w:rsidR="58627C28" w:rsidRPr="001A3182">
        <w:rPr>
          <w:i/>
          <w:iCs/>
          <w:color w:val="000000" w:themeColor="text1"/>
          <w:sz w:val="24"/>
          <w:szCs w:val="24"/>
          <w:lang w:val="en-US"/>
        </w:rPr>
        <w:t>payment_method</w:t>
      </w:r>
      <w:proofErr w:type="spellEnd"/>
      <w:r w:rsidR="58627C28" w:rsidRPr="001A3182">
        <w:rPr>
          <w:color w:val="000000" w:themeColor="text1"/>
          <w:sz w:val="24"/>
          <w:szCs w:val="24"/>
          <w:lang w:val="en-US"/>
        </w:rPr>
        <w:t xml:space="preserve">. </w:t>
      </w:r>
      <w:r w:rsidR="18EA13B4" w:rsidRPr="00C15359">
        <w:rPr>
          <w:color w:val="000000" w:themeColor="text1"/>
          <w:sz w:val="24"/>
          <w:szCs w:val="24"/>
          <w:lang w:val="pt-PT"/>
        </w:rPr>
        <w:t>A conexão com</w:t>
      </w:r>
      <w:r w:rsidR="58627C28" w:rsidRPr="00C15359">
        <w:rPr>
          <w:color w:val="000000" w:themeColor="text1"/>
          <w:sz w:val="24"/>
          <w:szCs w:val="24"/>
          <w:lang w:val="pt-PT"/>
        </w:rPr>
        <w:t xml:space="preserve"> </w:t>
      </w:r>
      <w:r w:rsidR="18EA13B4" w:rsidRPr="00C15359">
        <w:rPr>
          <w:color w:val="000000" w:themeColor="text1"/>
          <w:sz w:val="24"/>
          <w:szCs w:val="24"/>
          <w:lang w:val="pt-PT"/>
        </w:rPr>
        <w:t>a</w:t>
      </w:r>
      <w:r w:rsidR="58627C28" w:rsidRPr="00C15359">
        <w:rPr>
          <w:color w:val="000000" w:themeColor="text1"/>
          <w:sz w:val="24"/>
          <w:szCs w:val="24"/>
          <w:lang w:val="pt-PT"/>
        </w:rPr>
        <w:t xml:space="preserve"> tabela </w:t>
      </w:r>
      <w:proofErr w:type="spellStart"/>
      <w:r w:rsidR="69975BE6" w:rsidRPr="00F34AA8">
        <w:rPr>
          <w:i/>
          <w:iCs/>
          <w:color w:val="000000" w:themeColor="text1"/>
          <w:sz w:val="24"/>
          <w:szCs w:val="24"/>
          <w:lang w:val="pt-PT"/>
        </w:rPr>
        <w:t>user</w:t>
      </w:r>
      <w:proofErr w:type="spellEnd"/>
      <w:r w:rsidR="69975BE6" w:rsidRPr="00C15359">
        <w:rPr>
          <w:color w:val="000000" w:themeColor="text1"/>
          <w:sz w:val="24"/>
          <w:szCs w:val="24"/>
          <w:lang w:val="pt-PT"/>
        </w:rPr>
        <w:t xml:space="preserve"> </w:t>
      </w:r>
      <w:r w:rsidR="3C4A525A" w:rsidRPr="00C15359">
        <w:rPr>
          <w:color w:val="000000" w:themeColor="text1"/>
          <w:sz w:val="24"/>
          <w:szCs w:val="24"/>
          <w:lang w:val="pt-PT"/>
        </w:rPr>
        <w:t>serve</w:t>
      </w:r>
      <w:r w:rsidR="69975BE6" w:rsidRPr="00C15359">
        <w:rPr>
          <w:color w:val="000000" w:themeColor="text1"/>
          <w:sz w:val="24"/>
          <w:szCs w:val="24"/>
          <w:lang w:val="pt-PT"/>
        </w:rPr>
        <w:t xml:space="preserve"> para </w:t>
      </w:r>
      <w:r w:rsidR="00F34AA8">
        <w:rPr>
          <w:color w:val="000000" w:themeColor="text1"/>
          <w:sz w:val="24"/>
          <w:szCs w:val="24"/>
          <w:lang w:val="pt-PT"/>
        </w:rPr>
        <w:t>fazer a conexão ao</w:t>
      </w:r>
      <w:r w:rsidR="69975BE6" w:rsidRPr="00C15359">
        <w:rPr>
          <w:color w:val="000000" w:themeColor="text1"/>
          <w:sz w:val="24"/>
          <w:szCs w:val="24"/>
          <w:lang w:val="pt-PT"/>
        </w:rPr>
        <w:t xml:space="preserve"> utilizador, </w:t>
      </w:r>
      <w:r w:rsidR="1307AF72" w:rsidRPr="00C15359">
        <w:rPr>
          <w:color w:val="000000" w:themeColor="text1"/>
          <w:sz w:val="24"/>
          <w:szCs w:val="24"/>
          <w:lang w:val="pt-PT"/>
        </w:rPr>
        <w:t>a</w:t>
      </w:r>
      <w:r w:rsidR="69975BE6" w:rsidRPr="00C15359">
        <w:rPr>
          <w:color w:val="000000" w:themeColor="text1"/>
          <w:sz w:val="24"/>
          <w:szCs w:val="24"/>
          <w:lang w:val="pt-PT"/>
        </w:rPr>
        <w:t xml:space="preserve"> tabela </w:t>
      </w:r>
      <w:proofErr w:type="spellStart"/>
      <w:r w:rsidR="69975BE6" w:rsidRPr="00F34AA8">
        <w:rPr>
          <w:i/>
          <w:iCs/>
          <w:color w:val="000000" w:themeColor="text1"/>
          <w:sz w:val="24"/>
          <w:szCs w:val="24"/>
          <w:lang w:val="pt-PT"/>
        </w:rPr>
        <w:t>billing_address</w:t>
      </w:r>
      <w:proofErr w:type="spellEnd"/>
      <w:r w:rsidR="69975BE6" w:rsidRPr="00C15359">
        <w:rPr>
          <w:color w:val="000000" w:themeColor="text1"/>
          <w:sz w:val="24"/>
          <w:szCs w:val="24"/>
          <w:lang w:val="pt-PT"/>
        </w:rPr>
        <w:t xml:space="preserve"> para </w:t>
      </w:r>
      <w:r w:rsidR="0C5D3DCE" w:rsidRPr="00C15359">
        <w:rPr>
          <w:color w:val="000000" w:themeColor="text1"/>
          <w:sz w:val="24"/>
          <w:szCs w:val="24"/>
          <w:lang w:val="pt-PT"/>
        </w:rPr>
        <w:t xml:space="preserve">identificar </w:t>
      </w:r>
      <w:r w:rsidR="69975BE6" w:rsidRPr="00C15359">
        <w:rPr>
          <w:color w:val="000000" w:themeColor="text1"/>
          <w:sz w:val="24"/>
          <w:szCs w:val="24"/>
          <w:lang w:val="pt-PT"/>
        </w:rPr>
        <w:t xml:space="preserve">a que </w:t>
      </w:r>
      <w:r w:rsidR="1D2A1C7E" w:rsidRPr="00C15359">
        <w:rPr>
          <w:color w:val="000000" w:themeColor="text1"/>
          <w:sz w:val="24"/>
          <w:szCs w:val="24"/>
          <w:lang w:val="pt-PT"/>
        </w:rPr>
        <w:t xml:space="preserve">morada de faturação pertence, </w:t>
      </w:r>
      <w:r w:rsidR="0966B14F" w:rsidRPr="00C15359">
        <w:rPr>
          <w:color w:val="000000" w:themeColor="text1"/>
          <w:sz w:val="24"/>
          <w:szCs w:val="24"/>
          <w:lang w:val="pt-PT"/>
        </w:rPr>
        <w:t>a</w:t>
      </w:r>
      <w:r w:rsidR="1D2A1C7E" w:rsidRPr="00C15359">
        <w:rPr>
          <w:color w:val="000000" w:themeColor="text1"/>
          <w:sz w:val="24"/>
          <w:szCs w:val="24"/>
          <w:lang w:val="pt-PT"/>
        </w:rPr>
        <w:t xml:space="preserve"> tabela </w:t>
      </w:r>
      <w:proofErr w:type="spellStart"/>
      <w:r w:rsidR="1D2A1C7E" w:rsidRPr="00F34AA8">
        <w:rPr>
          <w:i/>
          <w:iCs/>
          <w:color w:val="000000" w:themeColor="text1"/>
          <w:sz w:val="24"/>
          <w:szCs w:val="24"/>
          <w:lang w:val="pt-PT"/>
        </w:rPr>
        <w:t>shipping_address</w:t>
      </w:r>
      <w:proofErr w:type="spellEnd"/>
      <w:r w:rsidR="1D2A1C7E" w:rsidRPr="00C15359">
        <w:rPr>
          <w:color w:val="000000" w:themeColor="text1"/>
          <w:sz w:val="24"/>
          <w:szCs w:val="24"/>
          <w:lang w:val="pt-PT"/>
        </w:rPr>
        <w:t xml:space="preserve"> para </w:t>
      </w:r>
      <w:r w:rsidR="2B4B14C2" w:rsidRPr="00C15359">
        <w:rPr>
          <w:color w:val="000000" w:themeColor="text1"/>
          <w:sz w:val="24"/>
          <w:szCs w:val="24"/>
          <w:lang w:val="pt-PT"/>
        </w:rPr>
        <w:t>indicar</w:t>
      </w:r>
      <w:r w:rsidR="1D2A1C7E" w:rsidRPr="00C15359">
        <w:rPr>
          <w:color w:val="000000" w:themeColor="text1"/>
          <w:sz w:val="24"/>
          <w:szCs w:val="24"/>
          <w:lang w:val="pt-PT"/>
        </w:rPr>
        <w:t xml:space="preserve"> a que morada de entrega </w:t>
      </w:r>
      <w:r w:rsidR="6932A14D" w:rsidRPr="00C15359">
        <w:rPr>
          <w:color w:val="000000" w:themeColor="text1"/>
          <w:sz w:val="24"/>
          <w:szCs w:val="24"/>
          <w:lang w:val="pt-PT"/>
        </w:rPr>
        <w:t>diz respeito</w:t>
      </w:r>
      <w:r w:rsidR="1D2A1C7E" w:rsidRPr="00C15359">
        <w:rPr>
          <w:color w:val="000000" w:themeColor="text1"/>
          <w:sz w:val="24"/>
          <w:szCs w:val="24"/>
          <w:lang w:val="pt-PT"/>
        </w:rPr>
        <w:t xml:space="preserve">, e </w:t>
      </w:r>
      <w:proofErr w:type="spellStart"/>
      <w:r w:rsidR="1D2A1C7E" w:rsidRPr="00F34AA8">
        <w:rPr>
          <w:i/>
          <w:iCs/>
          <w:color w:val="000000" w:themeColor="text1"/>
          <w:sz w:val="24"/>
          <w:szCs w:val="24"/>
          <w:lang w:val="pt-PT"/>
        </w:rPr>
        <w:t>payment_method</w:t>
      </w:r>
      <w:proofErr w:type="spellEnd"/>
      <w:r w:rsidR="1D2A1C7E" w:rsidRPr="00C15359">
        <w:rPr>
          <w:color w:val="000000" w:themeColor="text1"/>
          <w:sz w:val="24"/>
          <w:szCs w:val="24"/>
          <w:lang w:val="pt-PT"/>
        </w:rPr>
        <w:t xml:space="preserve"> para </w:t>
      </w:r>
      <w:r w:rsidR="00F34AA8">
        <w:rPr>
          <w:color w:val="000000" w:themeColor="text1"/>
          <w:sz w:val="24"/>
          <w:szCs w:val="24"/>
          <w:lang w:val="pt-PT"/>
        </w:rPr>
        <w:t xml:space="preserve">mostrar </w:t>
      </w:r>
      <w:r w:rsidR="1D2A1C7E" w:rsidRPr="00C15359">
        <w:rPr>
          <w:color w:val="000000" w:themeColor="text1"/>
          <w:sz w:val="24"/>
          <w:szCs w:val="24"/>
          <w:lang w:val="pt-PT"/>
        </w:rPr>
        <w:t xml:space="preserve">o método de pagamento </w:t>
      </w:r>
      <w:r w:rsidR="46F0F188" w:rsidRPr="00C15359">
        <w:rPr>
          <w:color w:val="000000" w:themeColor="text1"/>
          <w:sz w:val="24"/>
          <w:szCs w:val="24"/>
          <w:lang w:val="pt-PT"/>
        </w:rPr>
        <w:t>escolhido pelo cliente.</w:t>
      </w:r>
    </w:p>
    <w:p w14:paraId="1F057E18" w14:textId="16C5C587" w:rsidR="71D0F119" w:rsidRPr="00C15359" w:rsidRDefault="7B74B371" w:rsidP="7F100D06">
      <w:pPr>
        <w:spacing w:before="120" w:after="120" w:line="360" w:lineRule="auto"/>
        <w:jc w:val="both"/>
        <w:rPr>
          <w:color w:val="000000" w:themeColor="text1"/>
          <w:sz w:val="24"/>
          <w:szCs w:val="24"/>
          <w:lang w:val="pt-PT"/>
        </w:rPr>
      </w:pPr>
      <w:r w:rsidRPr="00C15359">
        <w:rPr>
          <w:color w:val="000000" w:themeColor="text1"/>
          <w:sz w:val="24"/>
          <w:szCs w:val="24"/>
          <w:lang w:val="pt-PT"/>
        </w:rPr>
        <w:t xml:space="preserve">No </w:t>
      </w:r>
      <w:proofErr w:type="spellStart"/>
      <w:r w:rsidRPr="00F34AA8">
        <w:rPr>
          <w:i/>
          <w:iCs/>
          <w:color w:val="000000" w:themeColor="text1"/>
          <w:sz w:val="24"/>
          <w:szCs w:val="24"/>
          <w:lang w:val="pt-PT"/>
        </w:rPr>
        <w:t>sales_product</w:t>
      </w:r>
      <w:proofErr w:type="spellEnd"/>
      <w:r w:rsidRPr="00C15359">
        <w:rPr>
          <w:color w:val="000000" w:themeColor="text1"/>
          <w:sz w:val="24"/>
          <w:szCs w:val="24"/>
          <w:lang w:val="pt-PT"/>
        </w:rPr>
        <w:t xml:space="preserve"> é onde são depositados os produtos de cada compra e os respetivos valores</w:t>
      </w:r>
      <w:r w:rsidR="3B0094EF" w:rsidRPr="00C15359">
        <w:rPr>
          <w:color w:val="000000" w:themeColor="text1"/>
          <w:sz w:val="24"/>
          <w:szCs w:val="24"/>
          <w:lang w:val="pt-PT"/>
        </w:rPr>
        <w:t xml:space="preserve">, </w:t>
      </w:r>
      <w:r w:rsidR="00D1056D">
        <w:rPr>
          <w:color w:val="000000" w:themeColor="text1"/>
          <w:sz w:val="24"/>
          <w:szCs w:val="24"/>
          <w:lang w:val="pt-PT"/>
        </w:rPr>
        <w:t xml:space="preserve">esta tabela </w:t>
      </w:r>
      <w:r w:rsidR="3B0094EF" w:rsidRPr="00C15359">
        <w:rPr>
          <w:color w:val="000000" w:themeColor="text1"/>
          <w:sz w:val="24"/>
          <w:szCs w:val="24"/>
          <w:lang w:val="pt-PT"/>
        </w:rPr>
        <w:t>é constituída por</w:t>
      </w:r>
      <w:r w:rsidR="3C24923E" w:rsidRPr="00C15359">
        <w:rPr>
          <w:color w:val="000000" w:themeColor="text1"/>
          <w:sz w:val="24"/>
          <w:szCs w:val="24"/>
          <w:lang w:val="pt-PT"/>
        </w:rPr>
        <w:t xml:space="preserve"> </w:t>
      </w:r>
      <w:r w:rsidR="3C24923E" w:rsidRPr="00D1056D">
        <w:rPr>
          <w:i/>
          <w:iCs/>
          <w:color w:val="000000" w:themeColor="text1"/>
          <w:sz w:val="24"/>
          <w:szCs w:val="24"/>
          <w:lang w:val="pt-PT"/>
        </w:rPr>
        <w:t xml:space="preserve">id, </w:t>
      </w:r>
      <w:proofErr w:type="spellStart"/>
      <w:r w:rsidR="3C24923E" w:rsidRPr="00D1056D">
        <w:rPr>
          <w:i/>
          <w:iCs/>
          <w:color w:val="000000" w:themeColor="text1"/>
          <w:sz w:val="24"/>
          <w:szCs w:val="24"/>
          <w:lang w:val="pt-PT"/>
        </w:rPr>
        <w:t>sale_group_id</w:t>
      </w:r>
      <w:proofErr w:type="spellEnd"/>
      <w:r w:rsidR="3C24923E" w:rsidRPr="00D1056D">
        <w:rPr>
          <w:i/>
          <w:iCs/>
          <w:color w:val="000000" w:themeColor="text1"/>
          <w:sz w:val="24"/>
          <w:szCs w:val="24"/>
          <w:lang w:val="pt-PT"/>
        </w:rPr>
        <w:t xml:space="preserve">, </w:t>
      </w:r>
      <w:proofErr w:type="spellStart"/>
      <w:r w:rsidR="3C24923E" w:rsidRPr="00D1056D">
        <w:rPr>
          <w:i/>
          <w:iCs/>
          <w:color w:val="000000" w:themeColor="text1"/>
          <w:sz w:val="24"/>
          <w:szCs w:val="24"/>
          <w:lang w:val="pt-PT"/>
        </w:rPr>
        <w:t>sale_product_id</w:t>
      </w:r>
      <w:proofErr w:type="spellEnd"/>
      <w:r w:rsidR="3C24923E" w:rsidRPr="00D1056D">
        <w:rPr>
          <w:i/>
          <w:iCs/>
          <w:color w:val="000000" w:themeColor="text1"/>
          <w:sz w:val="24"/>
          <w:szCs w:val="24"/>
          <w:lang w:val="pt-PT"/>
        </w:rPr>
        <w:t xml:space="preserve">, </w:t>
      </w:r>
      <w:proofErr w:type="spellStart"/>
      <w:r w:rsidR="3C24923E" w:rsidRPr="00D1056D">
        <w:rPr>
          <w:i/>
          <w:iCs/>
          <w:color w:val="000000" w:themeColor="text1"/>
          <w:sz w:val="24"/>
          <w:szCs w:val="24"/>
          <w:lang w:val="pt-PT"/>
        </w:rPr>
        <w:t>quantity</w:t>
      </w:r>
      <w:proofErr w:type="spellEnd"/>
      <w:r w:rsidR="3C24923E" w:rsidRPr="00D1056D">
        <w:rPr>
          <w:i/>
          <w:iCs/>
          <w:color w:val="000000" w:themeColor="text1"/>
          <w:sz w:val="24"/>
          <w:szCs w:val="24"/>
          <w:lang w:val="pt-PT"/>
        </w:rPr>
        <w:t xml:space="preserve">, </w:t>
      </w:r>
      <w:proofErr w:type="spellStart"/>
      <w:r w:rsidR="3C24923E" w:rsidRPr="00D1056D">
        <w:rPr>
          <w:i/>
          <w:iCs/>
          <w:color w:val="000000" w:themeColor="text1"/>
          <w:sz w:val="24"/>
          <w:szCs w:val="24"/>
          <w:lang w:val="pt-PT"/>
        </w:rPr>
        <w:t>price</w:t>
      </w:r>
      <w:proofErr w:type="spellEnd"/>
      <w:r w:rsidR="3C24923E" w:rsidRPr="00D1056D">
        <w:rPr>
          <w:i/>
          <w:iCs/>
          <w:color w:val="000000" w:themeColor="text1"/>
          <w:sz w:val="24"/>
          <w:szCs w:val="24"/>
          <w:lang w:val="pt-PT"/>
        </w:rPr>
        <w:t xml:space="preserve">, </w:t>
      </w:r>
      <w:proofErr w:type="spellStart"/>
      <w:r w:rsidR="3C24923E" w:rsidRPr="00D1056D">
        <w:rPr>
          <w:i/>
          <w:iCs/>
          <w:color w:val="000000" w:themeColor="text1"/>
          <w:sz w:val="24"/>
          <w:szCs w:val="24"/>
          <w:lang w:val="pt-PT"/>
        </w:rPr>
        <w:t>price_iva</w:t>
      </w:r>
      <w:proofErr w:type="spellEnd"/>
      <w:r w:rsidR="3C24923E" w:rsidRPr="00D1056D">
        <w:rPr>
          <w:i/>
          <w:iCs/>
          <w:color w:val="000000" w:themeColor="text1"/>
          <w:sz w:val="24"/>
          <w:szCs w:val="24"/>
          <w:lang w:val="pt-PT"/>
        </w:rPr>
        <w:t xml:space="preserve">, status e </w:t>
      </w:r>
      <w:proofErr w:type="spellStart"/>
      <w:r w:rsidR="3C24923E" w:rsidRPr="00D1056D">
        <w:rPr>
          <w:i/>
          <w:iCs/>
          <w:color w:val="000000" w:themeColor="text1"/>
          <w:sz w:val="24"/>
          <w:szCs w:val="24"/>
          <w:lang w:val="pt-PT"/>
        </w:rPr>
        <w:t>created_date</w:t>
      </w:r>
      <w:proofErr w:type="spellEnd"/>
      <w:r w:rsidR="3C24923E" w:rsidRPr="00C15359">
        <w:rPr>
          <w:color w:val="000000" w:themeColor="text1"/>
          <w:sz w:val="24"/>
          <w:szCs w:val="24"/>
          <w:lang w:val="pt-PT"/>
        </w:rPr>
        <w:t>.</w:t>
      </w:r>
      <w:r w:rsidR="116553FA" w:rsidRPr="00C15359">
        <w:rPr>
          <w:color w:val="000000" w:themeColor="text1"/>
          <w:sz w:val="24"/>
          <w:szCs w:val="24"/>
          <w:lang w:val="pt-PT"/>
        </w:rPr>
        <w:t xml:space="preserve"> Esta t</w:t>
      </w:r>
      <w:r w:rsidR="3227A42E" w:rsidRPr="00C15359">
        <w:rPr>
          <w:color w:val="000000" w:themeColor="text1"/>
          <w:sz w:val="24"/>
          <w:szCs w:val="24"/>
          <w:lang w:val="pt-PT"/>
        </w:rPr>
        <w:t>em associação com</w:t>
      </w:r>
      <w:r w:rsidR="116553FA" w:rsidRPr="00C15359">
        <w:rPr>
          <w:color w:val="000000" w:themeColor="text1"/>
          <w:sz w:val="24"/>
          <w:szCs w:val="24"/>
          <w:lang w:val="pt-PT"/>
        </w:rPr>
        <w:t xml:space="preserve"> </w:t>
      </w:r>
      <w:proofErr w:type="spellStart"/>
      <w:r w:rsidR="116553FA" w:rsidRPr="00456D0F">
        <w:rPr>
          <w:i/>
          <w:iCs/>
          <w:color w:val="000000" w:themeColor="text1"/>
          <w:sz w:val="24"/>
          <w:szCs w:val="24"/>
          <w:lang w:val="pt-PT"/>
        </w:rPr>
        <w:t>sale_group</w:t>
      </w:r>
      <w:proofErr w:type="spellEnd"/>
      <w:r w:rsidR="67DED5D1" w:rsidRPr="00C15359">
        <w:rPr>
          <w:color w:val="000000" w:themeColor="text1"/>
          <w:sz w:val="24"/>
          <w:szCs w:val="24"/>
          <w:lang w:val="pt-PT"/>
        </w:rPr>
        <w:t xml:space="preserve">, para saber-se a que compra pertence, e </w:t>
      </w:r>
      <w:proofErr w:type="spellStart"/>
      <w:r w:rsidR="67DED5D1" w:rsidRPr="00456D0F">
        <w:rPr>
          <w:i/>
          <w:iCs/>
          <w:color w:val="000000" w:themeColor="text1"/>
          <w:sz w:val="24"/>
          <w:szCs w:val="24"/>
          <w:lang w:val="pt-PT"/>
        </w:rPr>
        <w:t>products</w:t>
      </w:r>
      <w:proofErr w:type="spellEnd"/>
      <w:r w:rsidR="67DED5D1" w:rsidRPr="00C15359">
        <w:rPr>
          <w:color w:val="000000" w:themeColor="text1"/>
          <w:sz w:val="24"/>
          <w:szCs w:val="24"/>
          <w:lang w:val="pt-PT"/>
        </w:rPr>
        <w:t xml:space="preserve">, para saber-se a que produto </w:t>
      </w:r>
      <w:r w:rsidR="5C0F5891" w:rsidRPr="00C15359">
        <w:rPr>
          <w:color w:val="000000" w:themeColor="text1"/>
          <w:sz w:val="24"/>
          <w:szCs w:val="24"/>
          <w:lang w:val="pt-PT"/>
        </w:rPr>
        <w:t>esta relacionada.</w:t>
      </w:r>
    </w:p>
    <w:p w14:paraId="28EFB454" w14:textId="527238C5" w:rsidR="2F30D68F" w:rsidRPr="001A3182" w:rsidRDefault="2F30D68F" w:rsidP="7F100D06">
      <w:pPr>
        <w:spacing w:before="120" w:after="120" w:line="360" w:lineRule="auto"/>
        <w:jc w:val="both"/>
        <w:rPr>
          <w:i/>
          <w:iCs/>
          <w:color w:val="000000" w:themeColor="text1"/>
          <w:sz w:val="24"/>
          <w:szCs w:val="24"/>
          <w:lang w:val="en-US"/>
        </w:rPr>
      </w:pPr>
      <w:r w:rsidRPr="00C15359">
        <w:rPr>
          <w:color w:val="000000" w:themeColor="text1"/>
          <w:sz w:val="24"/>
          <w:szCs w:val="24"/>
          <w:lang w:val="pt-PT"/>
        </w:rPr>
        <w:t xml:space="preserve">No </w:t>
      </w:r>
      <w:proofErr w:type="spellStart"/>
      <w:r w:rsidRPr="00456D0F">
        <w:rPr>
          <w:i/>
          <w:iCs/>
          <w:color w:val="000000" w:themeColor="text1"/>
          <w:sz w:val="24"/>
          <w:szCs w:val="24"/>
          <w:lang w:val="pt-PT"/>
        </w:rPr>
        <w:t>payment_methods</w:t>
      </w:r>
      <w:proofErr w:type="spellEnd"/>
      <w:r w:rsidRPr="00C15359">
        <w:rPr>
          <w:color w:val="000000" w:themeColor="text1"/>
          <w:sz w:val="24"/>
          <w:szCs w:val="24"/>
          <w:lang w:val="pt-PT"/>
        </w:rPr>
        <w:t xml:space="preserve"> são mantidos os métodos de pagamento. </w:t>
      </w:r>
      <w:proofErr w:type="gramStart"/>
      <w:r w:rsidRPr="001A3182">
        <w:rPr>
          <w:color w:val="000000" w:themeColor="text1"/>
          <w:sz w:val="24"/>
          <w:szCs w:val="24"/>
          <w:lang w:val="en-US"/>
        </w:rPr>
        <w:t>A</w:t>
      </w:r>
      <w:proofErr w:type="gramEnd"/>
      <w:r w:rsidRPr="001A3182">
        <w:rPr>
          <w:color w:val="000000" w:themeColor="text1"/>
          <w:sz w:val="24"/>
          <w:szCs w:val="24"/>
          <w:lang w:val="en-US"/>
        </w:rPr>
        <w:t xml:space="preserve"> </w:t>
      </w:r>
      <w:proofErr w:type="spellStart"/>
      <w:r w:rsidRPr="001A3182">
        <w:rPr>
          <w:color w:val="000000" w:themeColor="text1"/>
          <w:sz w:val="24"/>
          <w:szCs w:val="24"/>
          <w:lang w:val="en-US"/>
        </w:rPr>
        <w:t>estrutura</w:t>
      </w:r>
      <w:proofErr w:type="spellEnd"/>
      <w:r w:rsidRPr="001A3182">
        <w:rPr>
          <w:color w:val="000000" w:themeColor="text1"/>
          <w:sz w:val="24"/>
          <w:szCs w:val="24"/>
          <w:lang w:val="en-US"/>
        </w:rPr>
        <w:t xml:space="preserve"> da </w:t>
      </w:r>
      <w:proofErr w:type="spellStart"/>
      <w:r w:rsidRPr="001A3182">
        <w:rPr>
          <w:color w:val="000000" w:themeColor="text1"/>
          <w:sz w:val="24"/>
          <w:szCs w:val="24"/>
          <w:lang w:val="en-US"/>
        </w:rPr>
        <w:t>tabela</w:t>
      </w:r>
      <w:proofErr w:type="spellEnd"/>
      <w:r w:rsidRPr="001A3182">
        <w:rPr>
          <w:color w:val="000000" w:themeColor="text1"/>
          <w:sz w:val="24"/>
          <w:szCs w:val="24"/>
          <w:lang w:val="en-US"/>
        </w:rPr>
        <w:t xml:space="preserve"> </w:t>
      </w:r>
      <w:proofErr w:type="spellStart"/>
      <w:r w:rsidRPr="001A3182">
        <w:rPr>
          <w:i/>
          <w:iCs/>
          <w:color w:val="000000" w:themeColor="text1"/>
          <w:sz w:val="24"/>
          <w:szCs w:val="24"/>
          <w:lang w:val="en-US"/>
        </w:rPr>
        <w:t>payment_methods</w:t>
      </w:r>
      <w:proofErr w:type="spellEnd"/>
      <w:r w:rsidRPr="001A3182">
        <w:rPr>
          <w:i/>
          <w:iCs/>
          <w:color w:val="000000" w:themeColor="text1"/>
          <w:sz w:val="24"/>
          <w:szCs w:val="24"/>
          <w:lang w:val="en-US"/>
        </w:rPr>
        <w:t xml:space="preserve"> </w:t>
      </w:r>
      <w:r w:rsidRPr="001A3182">
        <w:rPr>
          <w:color w:val="000000" w:themeColor="text1"/>
          <w:sz w:val="24"/>
          <w:szCs w:val="24"/>
          <w:lang w:val="en-US"/>
        </w:rPr>
        <w:t>é</w:t>
      </w:r>
      <w:r w:rsidRPr="001A3182">
        <w:rPr>
          <w:i/>
          <w:iCs/>
          <w:color w:val="000000" w:themeColor="text1"/>
          <w:sz w:val="24"/>
          <w:szCs w:val="24"/>
          <w:lang w:val="en-US"/>
        </w:rPr>
        <w:t xml:space="preserve"> id, name, image, status e </w:t>
      </w:r>
      <w:proofErr w:type="spellStart"/>
      <w:r w:rsidRPr="001A3182">
        <w:rPr>
          <w:i/>
          <w:iCs/>
          <w:color w:val="000000" w:themeColor="text1"/>
          <w:sz w:val="24"/>
          <w:szCs w:val="24"/>
          <w:lang w:val="en-US"/>
        </w:rPr>
        <w:t>created_date</w:t>
      </w:r>
      <w:proofErr w:type="spellEnd"/>
      <w:r w:rsidRPr="001A3182">
        <w:rPr>
          <w:i/>
          <w:iCs/>
          <w:color w:val="000000" w:themeColor="text1"/>
          <w:sz w:val="24"/>
          <w:szCs w:val="24"/>
          <w:lang w:val="en-US"/>
        </w:rPr>
        <w:t>.</w:t>
      </w:r>
    </w:p>
    <w:p w14:paraId="0CC60D47" w14:textId="3B2BC1E8" w:rsidR="2F30D68F" w:rsidRPr="00C15359" w:rsidRDefault="2F30D68F" w:rsidP="7F100D06">
      <w:pPr>
        <w:spacing w:before="120" w:after="120" w:line="360" w:lineRule="auto"/>
        <w:jc w:val="both"/>
        <w:rPr>
          <w:color w:val="000000" w:themeColor="text1"/>
          <w:sz w:val="24"/>
          <w:szCs w:val="24"/>
          <w:lang w:val="pt-PT"/>
        </w:rPr>
      </w:pPr>
      <w:r w:rsidRPr="00C15359">
        <w:rPr>
          <w:color w:val="000000" w:themeColor="text1"/>
          <w:sz w:val="24"/>
          <w:szCs w:val="24"/>
          <w:lang w:val="pt-PT"/>
        </w:rPr>
        <w:t xml:space="preserve">No </w:t>
      </w:r>
      <w:proofErr w:type="spellStart"/>
      <w:r w:rsidRPr="00C15359">
        <w:rPr>
          <w:color w:val="000000" w:themeColor="text1"/>
          <w:sz w:val="24"/>
          <w:szCs w:val="24"/>
          <w:lang w:val="pt-PT"/>
        </w:rPr>
        <w:t>payment_reference</w:t>
      </w:r>
      <w:proofErr w:type="spellEnd"/>
      <w:r w:rsidRPr="00C15359">
        <w:rPr>
          <w:color w:val="000000" w:themeColor="text1"/>
          <w:sz w:val="24"/>
          <w:szCs w:val="24"/>
          <w:lang w:val="pt-PT"/>
        </w:rPr>
        <w:t xml:space="preserve"> é </w:t>
      </w:r>
      <w:r w:rsidR="005340C4">
        <w:rPr>
          <w:color w:val="000000" w:themeColor="text1"/>
          <w:sz w:val="24"/>
          <w:szCs w:val="24"/>
          <w:lang w:val="pt-PT"/>
        </w:rPr>
        <w:t>planeávamos</w:t>
      </w:r>
      <w:r w:rsidRPr="00C15359">
        <w:rPr>
          <w:color w:val="000000" w:themeColor="text1"/>
          <w:sz w:val="24"/>
          <w:szCs w:val="24"/>
          <w:lang w:val="pt-PT"/>
        </w:rPr>
        <w:t xml:space="preserve"> arquivar as informações sobre referências de </w:t>
      </w:r>
      <w:proofErr w:type="gramStart"/>
      <w:r w:rsidRPr="00C15359">
        <w:rPr>
          <w:color w:val="000000" w:themeColor="text1"/>
          <w:sz w:val="24"/>
          <w:szCs w:val="24"/>
          <w:lang w:val="pt-PT"/>
        </w:rPr>
        <w:t>pagamento</w:t>
      </w:r>
      <w:proofErr w:type="gramEnd"/>
      <w:r w:rsidR="005340C4">
        <w:rPr>
          <w:color w:val="000000" w:themeColor="text1"/>
          <w:sz w:val="24"/>
          <w:szCs w:val="24"/>
          <w:lang w:val="pt-PT"/>
        </w:rPr>
        <w:t xml:space="preserve"> mas acabamos por não implementar</w:t>
      </w:r>
      <w:r w:rsidRPr="00C15359">
        <w:rPr>
          <w:color w:val="000000" w:themeColor="text1"/>
          <w:sz w:val="24"/>
          <w:szCs w:val="24"/>
          <w:lang w:val="pt-PT"/>
        </w:rPr>
        <w:t xml:space="preserve">.  </w:t>
      </w:r>
      <w:proofErr w:type="spellStart"/>
      <w:r w:rsidR="583A9413" w:rsidRPr="001A3182">
        <w:rPr>
          <w:color w:val="000000" w:themeColor="text1"/>
          <w:sz w:val="24"/>
          <w:szCs w:val="24"/>
          <w:lang w:val="en-US"/>
        </w:rPr>
        <w:t>Esta</w:t>
      </w:r>
      <w:proofErr w:type="spellEnd"/>
      <w:r w:rsidR="583A9413" w:rsidRPr="001A3182">
        <w:rPr>
          <w:color w:val="000000" w:themeColor="text1"/>
          <w:sz w:val="24"/>
          <w:szCs w:val="24"/>
          <w:lang w:val="en-US"/>
        </w:rPr>
        <w:t xml:space="preserve"> é </w:t>
      </w:r>
      <w:proofErr w:type="spellStart"/>
      <w:r w:rsidR="583A9413" w:rsidRPr="001A3182">
        <w:rPr>
          <w:color w:val="000000" w:themeColor="text1"/>
          <w:sz w:val="24"/>
          <w:szCs w:val="24"/>
          <w:lang w:val="en-US"/>
        </w:rPr>
        <w:t>constituída</w:t>
      </w:r>
      <w:proofErr w:type="spellEnd"/>
      <w:r w:rsidR="583A9413" w:rsidRPr="001A3182">
        <w:rPr>
          <w:color w:val="000000" w:themeColor="text1"/>
          <w:sz w:val="24"/>
          <w:szCs w:val="24"/>
          <w:lang w:val="en-US"/>
        </w:rPr>
        <w:t xml:space="preserve"> por</w:t>
      </w:r>
      <w:r w:rsidRPr="001A3182">
        <w:rPr>
          <w:color w:val="000000" w:themeColor="text1"/>
          <w:sz w:val="24"/>
          <w:szCs w:val="24"/>
          <w:lang w:val="en-US"/>
        </w:rPr>
        <w:t xml:space="preserve"> </w:t>
      </w:r>
      <w:r w:rsidRPr="001A3182">
        <w:rPr>
          <w:i/>
          <w:iCs/>
          <w:color w:val="000000" w:themeColor="text1"/>
          <w:sz w:val="24"/>
          <w:szCs w:val="24"/>
          <w:lang w:val="en-US"/>
        </w:rPr>
        <w:t xml:space="preserve">id, </w:t>
      </w:r>
      <w:proofErr w:type="spellStart"/>
      <w:r w:rsidRPr="001A3182">
        <w:rPr>
          <w:i/>
          <w:iCs/>
          <w:color w:val="000000" w:themeColor="text1"/>
          <w:sz w:val="24"/>
          <w:szCs w:val="24"/>
          <w:lang w:val="en-US"/>
        </w:rPr>
        <w:t>sales_group_id</w:t>
      </w:r>
      <w:proofErr w:type="spellEnd"/>
      <w:r w:rsidRPr="001A3182">
        <w:rPr>
          <w:i/>
          <w:iCs/>
          <w:color w:val="000000" w:themeColor="text1"/>
          <w:sz w:val="24"/>
          <w:szCs w:val="24"/>
          <w:lang w:val="en-US"/>
        </w:rPr>
        <w:t xml:space="preserve">, </w:t>
      </w:r>
      <w:proofErr w:type="spellStart"/>
      <w:r w:rsidRPr="001A3182">
        <w:rPr>
          <w:i/>
          <w:iCs/>
          <w:color w:val="000000" w:themeColor="text1"/>
          <w:sz w:val="24"/>
          <w:szCs w:val="24"/>
          <w:lang w:val="en-US"/>
        </w:rPr>
        <w:t>payment_method_id</w:t>
      </w:r>
      <w:proofErr w:type="spellEnd"/>
      <w:r w:rsidRPr="001A3182">
        <w:rPr>
          <w:i/>
          <w:iCs/>
          <w:color w:val="000000" w:themeColor="text1"/>
          <w:sz w:val="24"/>
          <w:szCs w:val="24"/>
          <w:lang w:val="en-US"/>
        </w:rPr>
        <w:t xml:space="preserve">, </w:t>
      </w:r>
      <w:proofErr w:type="spellStart"/>
      <w:r w:rsidRPr="001A3182">
        <w:rPr>
          <w:i/>
          <w:iCs/>
          <w:color w:val="000000" w:themeColor="text1"/>
          <w:sz w:val="24"/>
          <w:szCs w:val="24"/>
          <w:lang w:val="en-US"/>
        </w:rPr>
        <w:t>company_reference</w:t>
      </w:r>
      <w:proofErr w:type="spellEnd"/>
      <w:r w:rsidRPr="001A3182">
        <w:rPr>
          <w:i/>
          <w:iCs/>
          <w:color w:val="000000" w:themeColor="text1"/>
          <w:sz w:val="24"/>
          <w:szCs w:val="24"/>
          <w:lang w:val="en-US"/>
        </w:rPr>
        <w:t xml:space="preserve">, reference, status, </w:t>
      </w:r>
      <w:proofErr w:type="spellStart"/>
      <w:r w:rsidRPr="001A3182">
        <w:rPr>
          <w:i/>
          <w:iCs/>
          <w:color w:val="000000" w:themeColor="text1"/>
          <w:sz w:val="24"/>
          <w:szCs w:val="24"/>
          <w:lang w:val="en-US"/>
        </w:rPr>
        <w:t>created_date</w:t>
      </w:r>
      <w:proofErr w:type="spellEnd"/>
      <w:r w:rsidRPr="001A3182">
        <w:rPr>
          <w:i/>
          <w:iCs/>
          <w:color w:val="000000" w:themeColor="text1"/>
          <w:sz w:val="24"/>
          <w:szCs w:val="24"/>
          <w:lang w:val="en-US"/>
        </w:rPr>
        <w:t xml:space="preserve"> e </w:t>
      </w:r>
      <w:proofErr w:type="spellStart"/>
      <w:r w:rsidRPr="001A3182">
        <w:rPr>
          <w:i/>
          <w:iCs/>
          <w:color w:val="000000" w:themeColor="text1"/>
          <w:sz w:val="24"/>
          <w:szCs w:val="24"/>
          <w:lang w:val="en-US"/>
        </w:rPr>
        <w:t>update_date</w:t>
      </w:r>
      <w:proofErr w:type="spellEnd"/>
      <w:r w:rsidRPr="001A3182">
        <w:rPr>
          <w:i/>
          <w:iCs/>
          <w:color w:val="000000" w:themeColor="text1"/>
          <w:sz w:val="24"/>
          <w:szCs w:val="24"/>
          <w:lang w:val="en-US"/>
        </w:rPr>
        <w:t>.</w:t>
      </w:r>
      <w:r w:rsidRPr="001A3182">
        <w:rPr>
          <w:color w:val="000000" w:themeColor="text1"/>
          <w:sz w:val="24"/>
          <w:szCs w:val="24"/>
          <w:lang w:val="en-US"/>
        </w:rPr>
        <w:t xml:space="preserve"> </w:t>
      </w:r>
      <w:r w:rsidR="3BA4FFBF" w:rsidRPr="00C15359">
        <w:rPr>
          <w:color w:val="000000" w:themeColor="text1"/>
          <w:sz w:val="24"/>
          <w:szCs w:val="24"/>
          <w:lang w:val="pt-PT"/>
        </w:rPr>
        <w:t>Esta comunica com a</w:t>
      </w:r>
      <w:r w:rsidRPr="00C15359">
        <w:rPr>
          <w:color w:val="000000" w:themeColor="text1"/>
          <w:sz w:val="24"/>
          <w:szCs w:val="24"/>
          <w:lang w:val="pt-PT"/>
        </w:rPr>
        <w:t xml:space="preserve"> tabela </w:t>
      </w:r>
      <w:proofErr w:type="spellStart"/>
      <w:r w:rsidRPr="00CD0324">
        <w:rPr>
          <w:i/>
          <w:iCs/>
          <w:color w:val="000000" w:themeColor="text1"/>
          <w:sz w:val="24"/>
          <w:szCs w:val="24"/>
          <w:lang w:val="pt-PT"/>
        </w:rPr>
        <w:t>sales_group</w:t>
      </w:r>
      <w:proofErr w:type="spellEnd"/>
      <w:r w:rsidRPr="00C15359">
        <w:rPr>
          <w:color w:val="000000" w:themeColor="text1"/>
          <w:sz w:val="24"/>
          <w:szCs w:val="24"/>
          <w:lang w:val="pt-PT"/>
        </w:rPr>
        <w:t xml:space="preserve">, para saber a que compra pertence, e </w:t>
      </w:r>
      <w:r w:rsidR="284D7F87" w:rsidRPr="00C15359">
        <w:rPr>
          <w:color w:val="000000" w:themeColor="text1"/>
          <w:sz w:val="24"/>
          <w:szCs w:val="24"/>
          <w:lang w:val="pt-PT"/>
        </w:rPr>
        <w:t>a</w:t>
      </w:r>
      <w:r w:rsidRPr="00C15359">
        <w:rPr>
          <w:color w:val="000000" w:themeColor="text1"/>
          <w:sz w:val="24"/>
          <w:szCs w:val="24"/>
          <w:lang w:val="pt-PT"/>
        </w:rPr>
        <w:t xml:space="preserve"> </w:t>
      </w:r>
      <w:proofErr w:type="spellStart"/>
      <w:r w:rsidRPr="00CD0324">
        <w:rPr>
          <w:i/>
          <w:iCs/>
          <w:color w:val="000000" w:themeColor="text1"/>
          <w:sz w:val="24"/>
          <w:szCs w:val="24"/>
          <w:lang w:val="pt-PT"/>
        </w:rPr>
        <w:t>payment_method</w:t>
      </w:r>
      <w:r w:rsidRPr="00C15359">
        <w:rPr>
          <w:color w:val="000000" w:themeColor="text1"/>
          <w:sz w:val="24"/>
          <w:szCs w:val="24"/>
          <w:lang w:val="pt-PT"/>
        </w:rPr>
        <w:t>s</w:t>
      </w:r>
      <w:proofErr w:type="spellEnd"/>
      <w:r w:rsidRPr="00C15359">
        <w:rPr>
          <w:color w:val="000000" w:themeColor="text1"/>
          <w:sz w:val="24"/>
          <w:szCs w:val="24"/>
          <w:lang w:val="pt-PT"/>
        </w:rPr>
        <w:t xml:space="preserve">, para receber o </w:t>
      </w:r>
      <w:r w:rsidRPr="00CD0324">
        <w:rPr>
          <w:i/>
          <w:iCs/>
          <w:color w:val="000000" w:themeColor="text1"/>
          <w:sz w:val="24"/>
          <w:szCs w:val="24"/>
          <w:lang w:val="pt-PT"/>
        </w:rPr>
        <w:t>id</w:t>
      </w:r>
      <w:r w:rsidRPr="00C15359">
        <w:rPr>
          <w:color w:val="000000" w:themeColor="text1"/>
          <w:sz w:val="24"/>
          <w:szCs w:val="24"/>
          <w:lang w:val="pt-PT"/>
        </w:rPr>
        <w:t xml:space="preserve"> do método de pagamento.</w:t>
      </w:r>
    </w:p>
    <w:p w14:paraId="706450D6" w14:textId="2898E57C" w:rsidR="07E7109E" w:rsidRPr="00CD0324" w:rsidRDefault="07E7109E" w:rsidP="7F100D06">
      <w:pPr>
        <w:spacing w:before="120" w:after="120" w:line="360" w:lineRule="auto"/>
        <w:jc w:val="both"/>
        <w:rPr>
          <w:i/>
          <w:iCs/>
          <w:color w:val="000000" w:themeColor="text1"/>
          <w:sz w:val="24"/>
          <w:szCs w:val="24"/>
          <w:lang w:val="pt-PT"/>
        </w:rPr>
      </w:pPr>
      <w:r w:rsidRPr="00C15359">
        <w:rPr>
          <w:color w:val="000000" w:themeColor="text1"/>
          <w:sz w:val="24"/>
          <w:szCs w:val="24"/>
          <w:lang w:val="pt-PT"/>
        </w:rPr>
        <w:t xml:space="preserve">No </w:t>
      </w:r>
      <w:proofErr w:type="spellStart"/>
      <w:r w:rsidRPr="00CD0324">
        <w:rPr>
          <w:i/>
          <w:iCs/>
          <w:color w:val="000000" w:themeColor="text1"/>
          <w:sz w:val="24"/>
          <w:szCs w:val="24"/>
          <w:lang w:val="pt-PT"/>
        </w:rPr>
        <w:t>contact_form</w:t>
      </w:r>
      <w:proofErr w:type="spellEnd"/>
      <w:r w:rsidRPr="00C15359">
        <w:rPr>
          <w:color w:val="000000" w:themeColor="text1"/>
          <w:sz w:val="24"/>
          <w:szCs w:val="24"/>
          <w:lang w:val="pt-PT"/>
        </w:rPr>
        <w:t xml:space="preserve"> são </w:t>
      </w:r>
      <w:r w:rsidR="11AFB8ED" w:rsidRPr="00C15359">
        <w:rPr>
          <w:color w:val="000000" w:themeColor="text1"/>
          <w:sz w:val="24"/>
          <w:szCs w:val="24"/>
          <w:lang w:val="pt-PT"/>
        </w:rPr>
        <w:t>recolhidas</w:t>
      </w:r>
      <w:r w:rsidRPr="00C15359">
        <w:rPr>
          <w:color w:val="000000" w:themeColor="text1"/>
          <w:sz w:val="24"/>
          <w:szCs w:val="24"/>
          <w:lang w:val="pt-PT"/>
        </w:rPr>
        <w:t xml:space="preserve"> as mensagens escritas pelos utilizadores para a administração</w:t>
      </w:r>
      <w:r w:rsidR="00CD0324">
        <w:rPr>
          <w:color w:val="000000" w:themeColor="text1"/>
          <w:sz w:val="24"/>
          <w:szCs w:val="24"/>
          <w:lang w:val="pt-PT"/>
        </w:rPr>
        <w:t xml:space="preserve"> da empresa</w:t>
      </w:r>
      <w:r w:rsidR="0EB92C6E" w:rsidRPr="00C15359">
        <w:rPr>
          <w:color w:val="000000" w:themeColor="text1"/>
          <w:sz w:val="24"/>
          <w:szCs w:val="24"/>
          <w:lang w:val="pt-PT"/>
        </w:rPr>
        <w:t>,</w:t>
      </w:r>
      <w:r w:rsidRPr="00C15359">
        <w:rPr>
          <w:color w:val="000000" w:themeColor="text1"/>
          <w:sz w:val="24"/>
          <w:szCs w:val="24"/>
          <w:lang w:val="pt-PT"/>
        </w:rPr>
        <w:t xml:space="preserve"> </w:t>
      </w:r>
      <w:r w:rsidR="0EB92C6E" w:rsidRPr="00C15359">
        <w:rPr>
          <w:color w:val="000000" w:themeColor="text1"/>
          <w:sz w:val="24"/>
          <w:szCs w:val="24"/>
          <w:lang w:val="pt-PT"/>
        </w:rPr>
        <w:t>es</w:t>
      </w:r>
      <w:r w:rsidR="00CD0324">
        <w:rPr>
          <w:color w:val="000000" w:themeColor="text1"/>
          <w:sz w:val="24"/>
          <w:szCs w:val="24"/>
          <w:lang w:val="pt-PT"/>
        </w:rPr>
        <w:t>ta é</w:t>
      </w:r>
      <w:r w:rsidR="0EB92C6E" w:rsidRPr="00C15359">
        <w:rPr>
          <w:color w:val="000000" w:themeColor="text1"/>
          <w:sz w:val="24"/>
          <w:szCs w:val="24"/>
          <w:lang w:val="pt-PT"/>
        </w:rPr>
        <w:t xml:space="preserve"> constituída por</w:t>
      </w:r>
      <w:r w:rsidRPr="00C15359">
        <w:rPr>
          <w:color w:val="000000" w:themeColor="text1"/>
          <w:sz w:val="24"/>
          <w:szCs w:val="24"/>
          <w:lang w:val="pt-PT"/>
        </w:rPr>
        <w:t xml:space="preserve"> </w:t>
      </w:r>
      <w:r w:rsidRPr="00CD0324">
        <w:rPr>
          <w:i/>
          <w:iCs/>
          <w:color w:val="000000" w:themeColor="text1"/>
          <w:sz w:val="24"/>
          <w:szCs w:val="24"/>
          <w:lang w:val="pt-PT"/>
        </w:rPr>
        <w:t xml:space="preserve">id, name, email, subject, message, status, </w:t>
      </w:r>
      <w:proofErr w:type="spellStart"/>
      <w:r w:rsidRPr="00CD0324">
        <w:rPr>
          <w:i/>
          <w:iCs/>
          <w:color w:val="000000" w:themeColor="text1"/>
          <w:sz w:val="24"/>
          <w:szCs w:val="24"/>
          <w:lang w:val="pt-PT"/>
        </w:rPr>
        <w:t>type</w:t>
      </w:r>
      <w:proofErr w:type="spellEnd"/>
      <w:r w:rsidRPr="00CD0324">
        <w:rPr>
          <w:i/>
          <w:iCs/>
          <w:color w:val="000000" w:themeColor="text1"/>
          <w:sz w:val="24"/>
          <w:szCs w:val="24"/>
          <w:lang w:val="pt-PT"/>
        </w:rPr>
        <w:t xml:space="preserve"> e </w:t>
      </w:r>
      <w:proofErr w:type="spellStart"/>
      <w:r w:rsidRPr="00CD0324">
        <w:rPr>
          <w:i/>
          <w:iCs/>
          <w:color w:val="000000" w:themeColor="text1"/>
          <w:sz w:val="24"/>
          <w:szCs w:val="24"/>
          <w:lang w:val="pt-PT"/>
        </w:rPr>
        <w:t>created_date</w:t>
      </w:r>
      <w:proofErr w:type="spellEnd"/>
      <w:r w:rsidRPr="00CD0324">
        <w:rPr>
          <w:i/>
          <w:iCs/>
          <w:color w:val="000000" w:themeColor="text1"/>
          <w:sz w:val="24"/>
          <w:szCs w:val="24"/>
          <w:lang w:val="pt-PT"/>
        </w:rPr>
        <w:t>.</w:t>
      </w:r>
    </w:p>
    <w:p w14:paraId="3C35B733" w14:textId="77777777" w:rsidR="00CD0324" w:rsidRDefault="00CD0324" w:rsidP="7F100D06">
      <w:pPr>
        <w:spacing w:before="120" w:after="120" w:line="360" w:lineRule="auto"/>
        <w:jc w:val="both"/>
        <w:rPr>
          <w:color w:val="000000" w:themeColor="text1"/>
          <w:sz w:val="24"/>
          <w:szCs w:val="24"/>
          <w:lang w:val="pt-PT"/>
        </w:rPr>
      </w:pPr>
    </w:p>
    <w:p w14:paraId="6FF36613" w14:textId="77777777" w:rsidR="00CD0324" w:rsidRDefault="00CD0324" w:rsidP="7F100D06">
      <w:pPr>
        <w:spacing w:before="120" w:after="120" w:line="360" w:lineRule="auto"/>
        <w:jc w:val="both"/>
        <w:rPr>
          <w:color w:val="000000" w:themeColor="text1"/>
          <w:sz w:val="24"/>
          <w:szCs w:val="24"/>
          <w:lang w:val="pt-PT"/>
        </w:rPr>
      </w:pPr>
    </w:p>
    <w:p w14:paraId="782D79B2" w14:textId="77777777" w:rsidR="00CD0324" w:rsidRDefault="00CD0324" w:rsidP="7F100D06">
      <w:pPr>
        <w:spacing w:before="120" w:after="120" w:line="360" w:lineRule="auto"/>
        <w:jc w:val="both"/>
        <w:rPr>
          <w:color w:val="000000" w:themeColor="text1"/>
          <w:sz w:val="24"/>
          <w:szCs w:val="24"/>
          <w:lang w:val="pt-PT"/>
        </w:rPr>
      </w:pPr>
    </w:p>
    <w:p w14:paraId="23BF6C83" w14:textId="1B519E27" w:rsidR="71D0F119" w:rsidRPr="00CD0324" w:rsidRDefault="3DE522D6" w:rsidP="7F100D06">
      <w:pPr>
        <w:spacing w:before="120" w:after="120" w:line="360" w:lineRule="auto"/>
        <w:jc w:val="both"/>
        <w:rPr>
          <w:color w:val="000000" w:themeColor="text1"/>
          <w:sz w:val="24"/>
          <w:szCs w:val="24"/>
          <w:lang w:val="pt-PT"/>
        </w:rPr>
      </w:pPr>
      <w:r w:rsidRPr="00C15359">
        <w:rPr>
          <w:color w:val="000000" w:themeColor="text1"/>
          <w:sz w:val="24"/>
          <w:szCs w:val="24"/>
          <w:lang w:val="pt-PT"/>
        </w:rPr>
        <w:lastRenderedPageBreak/>
        <w:t xml:space="preserve">A imagem abaixo descreve a </w:t>
      </w:r>
      <w:r w:rsidR="7C8DCD85" w:rsidRPr="00C15359">
        <w:rPr>
          <w:color w:val="000000" w:themeColor="text1"/>
          <w:sz w:val="24"/>
          <w:szCs w:val="24"/>
          <w:lang w:val="pt-PT"/>
        </w:rPr>
        <w:t>relação</w:t>
      </w:r>
      <w:r w:rsidRPr="00C15359">
        <w:rPr>
          <w:color w:val="000000" w:themeColor="text1"/>
          <w:sz w:val="24"/>
          <w:szCs w:val="24"/>
          <w:lang w:val="pt-PT"/>
        </w:rPr>
        <w:t xml:space="preserve"> que as tabelas têm entre si</w:t>
      </w:r>
      <w:r w:rsidR="3A734BF9" w:rsidRPr="00C15359">
        <w:rPr>
          <w:color w:val="000000" w:themeColor="text1"/>
          <w:sz w:val="24"/>
          <w:szCs w:val="24"/>
          <w:lang w:val="pt-PT"/>
        </w:rPr>
        <w:t>, descrito anteriormente</w:t>
      </w:r>
      <w:r w:rsidRPr="00C15359">
        <w:rPr>
          <w:color w:val="000000" w:themeColor="text1"/>
          <w:sz w:val="24"/>
          <w:szCs w:val="24"/>
          <w:lang w:val="pt-PT"/>
        </w:rPr>
        <w:t>.</w:t>
      </w:r>
      <w:r w:rsidR="00CD0324">
        <w:rPr>
          <w:color w:val="000000" w:themeColor="text1"/>
          <w:sz w:val="24"/>
          <w:szCs w:val="24"/>
          <w:lang w:val="pt-PT"/>
        </w:rPr>
        <w:t xml:space="preserve"> Esta imagem será anexada ao relatório para melhor visualização</w:t>
      </w:r>
      <w:r w:rsidR="00603CB3">
        <w:rPr>
          <w:color w:val="000000" w:themeColor="text1"/>
          <w:sz w:val="24"/>
          <w:szCs w:val="24"/>
          <w:lang w:val="pt-PT"/>
        </w:rPr>
        <w:t xml:space="preserve"> devido ao tamanho desta imagem.</w:t>
      </w:r>
    </w:p>
    <w:p w14:paraId="16A4E485" w14:textId="77777777" w:rsidR="00341E61" w:rsidRDefault="1CC1BB3E" w:rsidP="00341E61">
      <w:pPr>
        <w:keepNext/>
        <w:spacing w:before="120" w:beforeAutospacing="1" w:after="120" w:afterAutospacing="1" w:line="360" w:lineRule="auto"/>
        <w:jc w:val="both"/>
      </w:pPr>
      <w:r>
        <w:rPr>
          <w:noProof/>
        </w:rPr>
        <w:drawing>
          <wp:inline distT="0" distB="0" distL="0" distR="0" wp14:anchorId="51AC6EF1" wp14:editId="1344A0E5">
            <wp:extent cx="5516218" cy="2941983"/>
            <wp:effectExtent l="0" t="0" r="8890" b="0"/>
            <wp:docPr id="1347991478" name="Picture 134799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7991478"/>
                    <pic:cNvPicPr/>
                  </pic:nvPicPr>
                  <pic:blipFill>
                    <a:blip r:embed="rId45">
                      <a:extLst>
                        <a:ext uri="{28A0092B-C50C-407E-A947-70E740481C1C}">
                          <a14:useLocalDpi xmlns:a14="http://schemas.microsoft.com/office/drawing/2010/main" val="0"/>
                        </a:ext>
                      </a:extLst>
                    </a:blip>
                    <a:stretch>
                      <a:fillRect/>
                    </a:stretch>
                  </pic:blipFill>
                  <pic:spPr>
                    <a:xfrm>
                      <a:off x="0" y="0"/>
                      <a:ext cx="5516218" cy="2941983"/>
                    </a:xfrm>
                    <a:prstGeom prst="rect">
                      <a:avLst/>
                    </a:prstGeom>
                  </pic:spPr>
                </pic:pic>
              </a:graphicData>
            </a:graphic>
          </wp:inline>
        </w:drawing>
      </w:r>
    </w:p>
    <w:p w14:paraId="28B846AC" w14:textId="1BF79A42" w:rsidR="30905E3C" w:rsidRDefault="00341E61" w:rsidP="00341E61">
      <w:pPr>
        <w:pStyle w:val="Legenda"/>
        <w:jc w:val="both"/>
        <w:rPr>
          <w:rFonts w:ascii="Times New Roman" w:hAnsi="Times New Roman" w:cs="Times New Roman"/>
          <w:i w:val="0"/>
          <w:iCs/>
          <w:color w:val="000000" w:themeColor="text1"/>
          <w:sz w:val="24"/>
          <w:szCs w:val="24"/>
          <w:lang w:val="pt-PT"/>
        </w:rPr>
      </w:pPr>
      <w:r>
        <w:rPr>
          <w:rFonts w:ascii="Times New Roman" w:hAnsi="Times New Roman" w:cs="Times New Roman"/>
          <w:i w:val="0"/>
          <w:iCs/>
          <w:color w:val="000000" w:themeColor="text1"/>
          <w:sz w:val="24"/>
          <w:szCs w:val="24"/>
          <w:lang w:val="pt-PT"/>
        </w:rPr>
        <w:fldChar w:fldCharType="begin"/>
      </w:r>
      <w:r>
        <w:rPr>
          <w:rFonts w:ascii="Times New Roman" w:hAnsi="Times New Roman" w:cs="Times New Roman"/>
          <w:i w:val="0"/>
          <w:iCs/>
          <w:color w:val="000000" w:themeColor="text1"/>
          <w:sz w:val="24"/>
          <w:szCs w:val="24"/>
          <w:lang w:val="pt-PT"/>
        </w:rPr>
        <w:instrText xml:space="preserve"> SEQ Figure \* ARABIC </w:instrText>
      </w:r>
      <w:r>
        <w:rPr>
          <w:rFonts w:ascii="Times New Roman" w:hAnsi="Times New Roman" w:cs="Times New Roman"/>
          <w:i w:val="0"/>
          <w:iCs/>
          <w:color w:val="000000" w:themeColor="text1"/>
          <w:sz w:val="24"/>
          <w:szCs w:val="24"/>
          <w:lang w:val="pt-PT"/>
        </w:rPr>
        <w:fldChar w:fldCharType="separate"/>
      </w:r>
      <w:bookmarkStart w:id="31" w:name="_Toc64317973"/>
      <w:r w:rsidR="00D76DE3">
        <w:rPr>
          <w:rFonts w:ascii="Times New Roman" w:hAnsi="Times New Roman" w:cs="Times New Roman"/>
          <w:i w:val="0"/>
          <w:iCs/>
          <w:noProof/>
          <w:color w:val="000000" w:themeColor="text1"/>
          <w:sz w:val="24"/>
          <w:szCs w:val="24"/>
          <w:lang w:val="pt-PT"/>
        </w:rPr>
        <w:t>13</w:t>
      </w:r>
      <w:r>
        <w:rPr>
          <w:rFonts w:ascii="Times New Roman" w:hAnsi="Times New Roman" w:cs="Times New Roman"/>
          <w:i w:val="0"/>
          <w:iCs/>
          <w:color w:val="000000" w:themeColor="text1"/>
          <w:sz w:val="24"/>
          <w:szCs w:val="24"/>
          <w:lang w:val="pt-PT"/>
        </w:rPr>
        <w:fldChar w:fldCharType="end"/>
      </w:r>
      <w:r w:rsidRPr="00341E61">
        <w:rPr>
          <w:lang w:val="pt-PT"/>
        </w:rPr>
        <w:t xml:space="preserve"> - Estrutura das tabelas da base de dados</w:t>
      </w:r>
      <w:bookmarkEnd w:id="31"/>
    </w:p>
    <w:p w14:paraId="2CD7355C" w14:textId="1249BCD6" w:rsidR="6C92F4A5" w:rsidRPr="00603CB3" w:rsidRDefault="66C15B62" w:rsidP="2745A209">
      <w:pPr>
        <w:spacing w:beforeAutospacing="1" w:afterAutospacing="1"/>
        <w:jc w:val="both"/>
        <w:rPr>
          <w:rFonts w:ascii="Times New Roman" w:hAnsi="Times New Roman" w:cs="Times New Roman"/>
          <w:b/>
          <w:bCs/>
          <w:i/>
          <w:color w:val="000000" w:themeColor="text1"/>
          <w:sz w:val="24"/>
          <w:szCs w:val="24"/>
          <w:lang w:val="pt-PT"/>
        </w:rPr>
      </w:pPr>
      <w:proofErr w:type="spellStart"/>
      <w:r w:rsidRPr="00603CB3">
        <w:rPr>
          <w:rFonts w:ascii="Times New Roman" w:hAnsi="Times New Roman" w:cs="Times New Roman"/>
          <w:b/>
          <w:bCs/>
          <w:i/>
          <w:iCs/>
          <w:color w:val="000000" w:themeColor="text1"/>
          <w:sz w:val="24"/>
          <w:szCs w:val="24"/>
          <w:lang w:val="pt-PT"/>
        </w:rPr>
        <w:t>Mockups</w:t>
      </w:r>
      <w:proofErr w:type="spellEnd"/>
    </w:p>
    <w:p w14:paraId="25CAB186" w14:textId="1DCC1DE8" w:rsidR="7B0624D1" w:rsidRPr="00A43291" w:rsidRDefault="4527E81F" w:rsidP="00A43291">
      <w:pPr>
        <w:spacing w:before="120" w:after="120" w:line="360" w:lineRule="auto"/>
        <w:jc w:val="both"/>
        <w:rPr>
          <w:color w:val="000000" w:themeColor="text1"/>
          <w:sz w:val="24"/>
          <w:szCs w:val="24"/>
          <w:lang w:val="pt-PT"/>
        </w:rPr>
      </w:pPr>
      <w:r w:rsidRPr="00A43291">
        <w:rPr>
          <w:color w:val="000000" w:themeColor="text1"/>
          <w:sz w:val="24"/>
          <w:szCs w:val="24"/>
          <w:lang w:val="pt-PT"/>
        </w:rPr>
        <w:t xml:space="preserve">No </w:t>
      </w:r>
      <w:proofErr w:type="spellStart"/>
      <w:r w:rsidRPr="00A43291">
        <w:rPr>
          <w:i/>
          <w:iCs/>
          <w:color w:val="000000" w:themeColor="text1"/>
          <w:sz w:val="24"/>
          <w:szCs w:val="24"/>
          <w:lang w:val="pt-PT"/>
        </w:rPr>
        <w:t>mockup</w:t>
      </w:r>
      <w:proofErr w:type="spellEnd"/>
      <w:r w:rsidRPr="00A43291">
        <w:rPr>
          <w:color w:val="000000" w:themeColor="text1"/>
          <w:sz w:val="24"/>
          <w:szCs w:val="24"/>
          <w:lang w:val="pt-PT"/>
        </w:rPr>
        <w:t xml:space="preserve"> inicial da aplicação </w:t>
      </w:r>
      <w:r w:rsidRPr="00A43291">
        <w:rPr>
          <w:i/>
          <w:iCs/>
          <w:color w:val="000000" w:themeColor="text1"/>
          <w:sz w:val="24"/>
          <w:szCs w:val="24"/>
          <w:lang w:val="pt-PT"/>
        </w:rPr>
        <w:t>android</w:t>
      </w:r>
      <w:r w:rsidRPr="00A43291">
        <w:rPr>
          <w:color w:val="000000" w:themeColor="text1"/>
          <w:sz w:val="24"/>
          <w:szCs w:val="24"/>
          <w:lang w:val="pt-PT"/>
        </w:rPr>
        <w:t xml:space="preserve"> o cliente </w:t>
      </w:r>
      <w:r w:rsidR="00E7126D" w:rsidRPr="00A43291">
        <w:rPr>
          <w:color w:val="000000" w:themeColor="text1"/>
          <w:sz w:val="24"/>
          <w:szCs w:val="24"/>
          <w:lang w:val="pt-PT"/>
        </w:rPr>
        <w:t>podia ver</w:t>
      </w:r>
      <w:r w:rsidRPr="00A43291">
        <w:rPr>
          <w:color w:val="000000" w:themeColor="text1"/>
          <w:sz w:val="24"/>
          <w:szCs w:val="24"/>
          <w:lang w:val="pt-PT"/>
        </w:rPr>
        <w:t xml:space="preserve"> como primeira janela, o </w:t>
      </w:r>
      <w:r w:rsidRPr="00A43291">
        <w:rPr>
          <w:i/>
          <w:iCs/>
          <w:color w:val="000000" w:themeColor="text1"/>
          <w:sz w:val="24"/>
          <w:szCs w:val="24"/>
          <w:lang w:val="pt-PT"/>
        </w:rPr>
        <w:t>login</w:t>
      </w:r>
      <w:r w:rsidR="003B7145" w:rsidRPr="00A43291">
        <w:rPr>
          <w:color w:val="000000" w:themeColor="text1"/>
          <w:sz w:val="24"/>
          <w:szCs w:val="24"/>
          <w:lang w:val="pt-PT"/>
        </w:rPr>
        <w:t xml:space="preserve"> e também </w:t>
      </w:r>
      <w:r w:rsidRPr="00A43291">
        <w:rPr>
          <w:color w:val="000000" w:themeColor="text1"/>
          <w:sz w:val="24"/>
          <w:szCs w:val="24"/>
          <w:lang w:val="pt-PT"/>
        </w:rPr>
        <w:t xml:space="preserve">botão que </w:t>
      </w:r>
      <w:r w:rsidR="003B7145" w:rsidRPr="00A43291">
        <w:rPr>
          <w:color w:val="000000" w:themeColor="text1"/>
          <w:sz w:val="24"/>
          <w:szCs w:val="24"/>
          <w:lang w:val="pt-PT"/>
        </w:rPr>
        <w:t>direcionava</w:t>
      </w:r>
      <w:r w:rsidRPr="00A43291">
        <w:rPr>
          <w:color w:val="000000" w:themeColor="text1"/>
          <w:sz w:val="24"/>
          <w:szCs w:val="24"/>
          <w:lang w:val="pt-PT"/>
        </w:rPr>
        <w:t xml:space="preserve"> para o registo</w:t>
      </w:r>
      <w:r w:rsidR="00341E61">
        <w:rPr>
          <w:color w:val="000000" w:themeColor="text1"/>
          <w:sz w:val="24"/>
          <w:szCs w:val="24"/>
          <w:lang w:val="pt-PT"/>
        </w:rPr>
        <w:t xml:space="preserve">. </w:t>
      </w:r>
      <w:r w:rsidRPr="00A43291">
        <w:rPr>
          <w:color w:val="000000" w:themeColor="text1"/>
          <w:sz w:val="24"/>
          <w:szCs w:val="24"/>
          <w:lang w:val="pt-PT"/>
        </w:rPr>
        <w:t xml:space="preserve">Assim que o cliente preenche os seus dados e </w:t>
      </w:r>
      <w:r w:rsidR="003B7145" w:rsidRPr="00A43291">
        <w:rPr>
          <w:color w:val="000000" w:themeColor="text1"/>
          <w:sz w:val="24"/>
          <w:szCs w:val="24"/>
          <w:lang w:val="pt-PT"/>
        </w:rPr>
        <w:t xml:space="preserve">inicia a sua sessão, </w:t>
      </w:r>
      <w:r w:rsidRPr="00A43291">
        <w:rPr>
          <w:color w:val="000000" w:themeColor="text1"/>
          <w:sz w:val="24"/>
          <w:szCs w:val="24"/>
          <w:lang w:val="pt-PT"/>
        </w:rPr>
        <w:t>vai para o fragmento dos prod</w:t>
      </w:r>
      <w:r w:rsidR="7363F832" w:rsidRPr="00A43291">
        <w:rPr>
          <w:color w:val="000000" w:themeColor="text1"/>
          <w:sz w:val="24"/>
          <w:szCs w:val="24"/>
          <w:lang w:val="pt-PT"/>
        </w:rPr>
        <w:t>utos</w:t>
      </w:r>
      <w:r w:rsidRPr="00A43291">
        <w:rPr>
          <w:color w:val="000000" w:themeColor="text1"/>
          <w:sz w:val="24"/>
          <w:szCs w:val="24"/>
          <w:lang w:val="pt-PT"/>
        </w:rPr>
        <w:t xml:space="preserve">. No fragmento dos </w:t>
      </w:r>
      <w:r w:rsidR="19BAC358" w:rsidRPr="00A43291">
        <w:rPr>
          <w:color w:val="000000" w:themeColor="text1"/>
          <w:sz w:val="24"/>
          <w:szCs w:val="24"/>
          <w:lang w:val="pt-PT"/>
        </w:rPr>
        <w:t xml:space="preserve">produtos </w:t>
      </w:r>
      <w:r w:rsidRPr="00A43291">
        <w:rPr>
          <w:color w:val="000000" w:themeColor="text1"/>
          <w:sz w:val="24"/>
          <w:szCs w:val="24"/>
          <w:lang w:val="pt-PT"/>
        </w:rPr>
        <w:t xml:space="preserve">o utilizador vê os </w:t>
      </w:r>
      <w:r w:rsidR="2F8052C6" w:rsidRPr="00A43291">
        <w:rPr>
          <w:color w:val="000000" w:themeColor="text1"/>
          <w:sz w:val="24"/>
          <w:szCs w:val="24"/>
          <w:lang w:val="pt-PT"/>
        </w:rPr>
        <w:t>produtos</w:t>
      </w:r>
      <w:r w:rsidRPr="00A43291">
        <w:rPr>
          <w:color w:val="000000" w:themeColor="text1"/>
          <w:sz w:val="24"/>
          <w:szCs w:val="24"/>
          <w:lang w:val="pt-PT"/>
        </w:rPr>
        <w:t xml:space="preserve"> que a </w:t>
      </w:r>
      <w:r w:rsidR="51632D94" w:rsidRPr="00A43291">
        <w:rPr>
          <w:color w:val="000000" w:themeColor="text1"/>
          <w:sz w:val="24"/>
          <w:szCs w:val="24"/>
          <w:lang w:val="pt-PT"/>
        </w:rPr>
        <w:t>aplicação</w:t>
      </w:r>
      <w:r w:rsidRPr="00A43291">
        <w:rPr>
          <w:color w:val="000000" w:themeColor="text1"/>
          <w:sz w:val="24"/>
          <w:szCs w:val="24"/>
          <w:lang w:val="pt-PT"/>
        </w:rPr>
        <w:t xml:space="preserve"> tem disponíveis. Outros fragmentos que o cliente pode usar são </w:t>
      </w:r>
      <w:r w:rsidR="462D7457" w:rsidRPr="00A43291">
        <w:rPr>
          <w:color w:val="000000" w:themeColor="text1"/>
          <w:sz w:val="24"/>
          <w:szCs w:val="24"/>
          <w:lang w:val="pt-PT"/>
        </w:rPr>
        <w:t>Categorias</w:t>
      </w:r>
      <w:r w:rsidR="7CC11B15" w:rsidRPr="00A43291">
        <w:rPr>
          <w:color w:val="000000" w:themeColor="text1"/>
          <w:sz w:val="24"/>
          <w:szCs w:val="24"/>
          <w:lang w:val="pt-PT"/>
        </w:rPr>
        <w:t xml:space="preserve">, </w:t>
      </w:r>
      <w:r w:rsidR="57BDDA4C" w:rsidRPr="00A43291">
        <w:rPr>
          <w:color w:val="000000" w:themeColor="text1"/>
          <w:sz w:val="24"/>
          <w:szCs w:val="24"/>
          <w:lang w:val="pt-PT"/>
        </w:rPr>
        <w:t>Empresas</w:t>
      </w:r>
      <w:r w:rsidR="7F691798" w:rsidRPr="00A43291">
        <w:rPr>
          <w:color w:val="000000" w:themeColor="text1"/>
          <w:sz w:val="24"/>
          <w:szCs w:val="24"/>
          <w:lang w:val="pt-PT"/>
        </w:rPr>
        <w:t xml:space="preserve"> e </w:t>
      </w:r>
      <w:r w:rsidR="78A86389" w:rsidRPr="00A43291">
        <w:rPr>
          <w:color w:val="000000" w:themeColor="text1"/>
          <w:sz w:val="24"/>
          <w:szCs w:val="24"/>
          <w:lang w:val="pt-PT"/>
        </w:rPr>
        <w:t>Contacto</w:t>
      </w:r>
      <w:r w:rsidR="74CCEC06" w:rsidRPr="00A43291">
        <w:rPr>
          <w:color w:val="000000" w:themeColor="text1"/>
          <w:sz w:val="24"/>
          <w:szCs w:val="24"/>
          <w:lang w:val="pt-PT"/>
        </w:rPr>
        <w:t>s</w:t>
      </w:r>
      <w:r w:rsidRPr="00A43291">
        <w:rPr>
          <w:color w:val="000000" w:themeColor="text1"/>
          <w:sz w:val="24"/>
          <w:szCs w:val="24"/>
          <w:lang w:val="pt-PT"/>
        </w:rPr>
        <w:t>.</w:t>
      </w:r>
      <w:r w:rsidR="33B5AC78" w:rsidRPr="00A43291">
        <w:rPr>
          <w:color w:val="000000" w:themeColor="text1"/>
          <w:sz w:val="24"/>
          <w:szCs w:val="24"/>
          <w:lang w:val="pt-PT"/>
        </w:rPr>
        <w:t xml:space="preserve"> Nas categorias o utilizador pode observar as categorias</w:t>
      </w:r>
      <w:r w:rsidRPr="00A43291">
        <w:rPr>
          <w:color w:val="000000" w:themeColor="text1"/>
          <w:sz w:val="24"/>
          <w:szCs w:val="24"/>
          <w:lang w:val="pt-PT"/>
        </w:rPr>
        <w:t xml:space="preserve"> </w:t>
      </w:r>
      <w:r w:rsidR="33B5AC78" w:rsidRPr="00A43291">
        <w:rPr>
          <w:color w:val="000000" w:themeColor="text1"/>
          <w:sz w:val="24"/>
          <w:szCs w:val="24"/>
          <w:lang w:val="pt-PT"/>
        </w:rPr>
        <w:t>de produtos.</w:t>
      </w:r>
      <w:r w:rsidRPr="00A43291">
        <w:rPr>
          <w:color w:val="000000" w:themeColor="text1"/>
          <w:sz w:val="24"/>
          <w:szCs w:val="24"/>
          <w:lang w:val="pt-PT"/>
        </w:rPr>
        <w:t xml:space="preserve"> N</w:t>
      </w:r>
      <w:r w:rsidR="6DFB1156" w:rsidRPr="00A43291">
        <w:rPr>
          <w:color w:val="000000" w:themeColor="text1"/>
          <w:sz w:val="24"/>
          <w:szCs w:val="24"/>
          <w:lang w:val="pt-PT"/>
        </w:rPr>
        <w:t>a</w:t>
      </w:r>
      <w:r w:rsidRPr="00A43291">
        <w:rPr>
          <w:color w:val="000000" w:themeColor="text1"/>
          <w:sz w:val="24"/>
          <w:szCs w:val="24"/>
          <w:lang w:val="pt-PT"/>
        </w:rPr>
        <w:t xml:space="preserve">s </w:t>
      </w:r>
      <w:r w:rsidR="3D6E9812" w:rsidRPr="00A43291">
        <w:rPr>
          <w:color w:val="000000" w:themeColor="text1"/>
          <w:sz w:val="24"/>
          <w:szCs w:val="24"/>
          <w:lang w:val="pt-PT"/>
        </w:rPr>
        <w:t>empresas</w:t>
      </w:r>
      <w:r w:rsidRPr="00A43291">
        <w:rPr>
          <w:color w:val="000000" w:themeColor="text1"/>
          <w:sz w:val="24"/>
          <w:szCs w:val="24"/>
          <w:lang w:val="pt-PT"/>
        </w:rPr>
        <w:t xml:space="preserve"> o cliente pode ver </w:t>
      </w:r>
      <w:r w:rsidR="75144BA4" w:rsidRPr="00A43291">
        <w:rPr>
          <w:color w:val="000000" w:themeColor="text1"/>
          <w:sz w:val="24"/>
          <w:szCs w:val="24"/>
          <w:lang w:val="pt-PT"/>
        </w:rPr>
        <w:t>as empresas</w:t>
      </w:r>
      <w:r w:rsidRPr="00A43291">
        <w:rPr>
          <w:color w:val="000000" w:themeColor="text1"/>
          <w:sz w:val="24"/>
          <w:szCs w:val="24"/>
          <w:lang w:val="pt-PT"/>
        </w:rPr>
        <w:t xml:space="preserve"> que </w:t>
      </w:r>
      <w:r w:rsidR="5DBCD1D9" w:rsidRPr="00A43291">
        <w:rPr>
          <w:color w:val="000000" w:themeColor="text1"/>
          <w:sz w:val="24"/>
          <w:szCs w:val="24"/>
          <w:lang w:val="pt-PT"/>
        </w:rPr>
        <w:t>vendem os seus produtos</w:t>
      </w:r>
      <w:r w:rsidR="667AF31D" w:rsidRPr="00A43291">
        <w:rPr>
          <w:color w:val="000000" w:themeColor="text1"/>
          <w:sz w:val="24"/>
          <w:szCs w:val="24"/>
          <w:lang w:val="pt-PT"/>
        </w:rPr>
        <w:t>.</w:t>
      </w:r>
      <w:r w:rsidRPr="00A43291">
        <w:rPr>
          <w:color w:val="000000" w:themeColor="text1"/>
          <w:sz w:val="24"/>
          <w:szCs w:val="24"/>
          <w:lang w:val="pt-PT"/>
        </w:rPr>
        <w:t xml:space="preserve"> Nos contactos o cliente pode</w:t>
      </w:r>
      <w:r w:rsidR="6976EC2C" w:rsidRPr="00A43291">
        <w:rPr>
          <w:color w:val="000000" w:themeColor="text1"/>
          <w:sz w:val="24"/>
          <w:szCs w:val="24"/>
          <w:lang w:val="pt-PT"/>
        </w:rPr>
        <w:t>rá</w:t>
      </w:r>
      <w:r w:rsidRPr="00A43291">
        <w:rPr>
          <w:color w:val="000000" w:themeColor="text1"/>
          <w:sz w:val="24"/>
          <w:szCs w:val="24"/>
          <w:lang w:val="pt-PT"/>
        </w:rPr>
        <w:t xml:space="preserve"> ver os contactos da empresa, como morada, telemóvel e email. </w:t>
      </w:r>
      <w:r w:rsidR="5D71CCC6" w:rsidRPr="00A43291">
        <w:rPr>
          <w:color w:val="000000" w:themeColor="text1"/>
          <w:sz w:val="24"/>
          <w:szCs w:val="24"/>
          <w:lang w:val="pt-PT"/>
        </w:rPr>
        <w:t xml:space="preserve">Quando o cliente clica em cima de uma categoria </w:t>
      </w:r>
      <w:r w:rsidR="00F57F02">
        <w:rPr>
          <w:color w:val="000000" w:themeColor="text1"/>
          <w:sz w:val="24"/>
          <w:szCs w:val="24"/>
          <w:lang w:val="pt-PT"/>
        </w:rPr>
        <w:t>isto atualiza os dados para mostrar os produtos respetivos à categoria</w:t>
      </w:r>
      <w:r w:rsidR="5D71CCC6" w:rsidRPr="00A43291">
        <w:rPr>
          <w:color w:val="000000" w:themeColor="text1"/>
          <w:sz w:val="24"/>
          <w:szCs w:val="24"/>
          <w:lang w:val="pt-PT"/>
        </w:rPr>
        <w:t xml:space="preserve">. </w:t>
      </w:r>
      <w:r w:rsidRPr="00A43291">
        <w:rPr>
          <w:color w:val="000000" w:themeColor="text1"/>
          <w:sz w:val="24"/>
          <w:szCs w:val="24"/>
          <w:lang w:val="pt-PT"/>
        </w:rPr>
        <w:t>Quando o cliente clica em cima de um produto o cliente pode ver os detalhes do produto.</w:t>
      </w:r>
      <w:r w:rsidR="00341E61">
        <w:rPr>
          <w:color w:val="000000" w:themeColor="text1"/>
          <w:sz w:val="24"/>
          <w:szCs w:val="24"/>
          <w:lang w:val="pt-PT"/>
        </w:rPr>
        <w:t xml:space="preserve"> Estas funcionalidades mantiveram-se para a atualidade apesar de haver algumas mudanças, tal como alguns métodos novos.</w:t>
      </w:r>
      <w:r w:rsidRPr="00A43291">
        <w:rPr>
          <w:color w:val="000000" w:themeColor="text1"/>
          <w:sz w:val="24"/>
          <w:szCs w:val="24"/>
          <w:lang w:val="pt-PT"/>
        </w:rPr>
        <w:t xml:space="preserve"> </w:t>
      </w:r>
      <w:r w:rsidR="3A94D877" w:rsidRPr="00A43291">
        <w:rPr>
          <w:color w:val="000000" w:themeColor="text1"/>
          <w:sz w:val="24"/>
          <w:szCs w:val="24"/>
          <w:lang w:val="pt-PT"/>
        </w:rPr>
        <w:t xml:space="preserve"> A imagem abaixo descreve o texto.</w:t>
      </w:r>
    </w:p>
    <w:p w14:paraId="15B746EA" w14:textId="7A2F2B84" w:rsidR="2FF2200C" w:rsidRPr="001A3182" w:rsidRDefault="00341E61" w:rsidP="76FF05C8">
      <w:pPr>
        <w:spacing w:before="120" w:after="120" w:line="360" w:lineRule="auto"/>
        <w:jc w:val="both"/>
        <w:rPr>
          <w:lang w:val="pt-PT"/>
        </w:rPr>
      </w:pPr>
      <w:r>
        <w:rPr>
          <w:noProof/>
        </w:rPr>
        <w:lastRenderedPageBreak/>
        <mc:AlternateContent>
          <mc:Choice Requires="wps">
            <w:drawing>
              <wp:anchor distT="0" distB="0" distL="114300" distR="114300" simplePos="0" relativeHeight="251694080" behindDoc="1" locked="0" layoutInCell="1" allowOverlap="1" wp14:anchorId="7EA5728B" wp14:editId="2BF13889">
                <wp:simplePos x="0" y="0"/>
                <wp:positionH relativeFrom="column">
                  <wp:posOffset>-245110</wp:posOffset>
                </wp:positionH>
                <wp:positionV relativeFrom="paragraph">
                  <wp:posOffset>3343275</wp:posOffset>
                </wp:positionV>
                <wp:extent cx="5798820" cy="635"/>
                <wp:effectExtent l="0" t="0" r="0" b="0"/>
                <wp:wrapTight wrapText="bothSides">
                  <wp:wrapPolygon edited="0">
                    <wp:start x="0" y="0"/>
                    <wp:lineTo x="0" y="21600"/>
                    <wp:lineTo x="21600" y="21600"/>
                    <wp:lineTo x="21600" y="0"/>
                  </wp:wrapPolygon>
                </wp:wrapTight>
                <wp:docPr id="23" name="Caixa de texto 23"/>
                <wp:cNvGraphicFramePr/>
                <a:graphic xmlns:a="http://schemas.openxmlformats.org/drawingml/2006/main">
                  <a:graphicData uri="http://schemas.microsoft.com/office/word/2010/wordprocessingShape">
                    <wps:wsp>
                      <wps:cNvSpPr txBox="1"/>
                      <wps:spPr>
                        <a:xfrm>
                          <a:off x="0" y="0"/>
                          <a:ext cx="5798820" cy="635"/>
                        </a:xfrm>
                        <a:prstGeom prst="rect">
                          <a:avLst/>
                        </a:prstGeom>
                        <a:solidFill>
                          <a:prstClr val="white"/>
                        </a:solidFill>
                        <a:ln>
                          <a:noFill/>
                        </a:ln>
                      </wps:spPr>
                      <wps:txbx>
                        <w:txbxContent>
                          <w:p w14:paraId="2772A1DB" w14:textId="57CCDE72" w:rsidR="00093523" w:rsidRPr="00BE72EB" w:rsidRDefault="00093523" w:rsidP="00341E61">
                            <w:pPr>
                              <w:pStyle w:val="Legenda"/>
                              <w:rPr>
                                <w:noProof/>
                              </w:rPr>
                            </w:pPr>
                            <w:r>
                              <w:rPr>
                                <w:noProof/>
                              </w:rPr>
                              <w:fldChar w:fldCharType="begin"/>
                            </w:r>
                            <w:r>
                              <w:rPr>
                                <w:noProof/>
                              </w:rPr>
                              <w:instrText xml:space="preserve"> SEQ Figure \* ARABIC </w:instrText>
                            </w:r>
                            <w:r>
                              <w:rPr>
                                <w:noProof/>
                              </w:rPr>
                              <w:fldChar w:fldCharType="separate"/>
                            </w:r>
                            <w:bookmarkStart w:id="32" w:name="_Toc64317974"/>
                            <w:r w:rsidR="00D76DE3">
                              <w:rPr>
                                <w:noProof/>
                              </w:rPr>
                              <w:t>14</w:t>
                            </w:r>
                            <w:r>
                              <w:rPr>
                                <w:noProof/>
                              </w:rPr>
                              <w:fldChar w:fldCharType="end"/>
                            </w:r>
                            <w:r>
                              <w:t xml:space="preserve"> - </w:t>
                            </w:r>
                            <w:r>
                              <w:t>Mockup inicial</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5728B" id="Caixa de texto 23" o:spid="_x0000_s1038" type="#_x0000_t202" style="position:absolute;left:0;text-align:left;margin-left:-19.3pt;margin-top:263.25pt;width:456.6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" stroked="f">
                <v:textbox style="mso-fit-shape-to-text:t" inset="0,0,0,0">
                  <w:txbxContent>
                    <w:p w14:paraId="2772A1DB" w14:textId="57CCDE72" w:rsidR="00093523" w:rsidRPr="00BE72EB" w:rsidRDefault="00093523" w:rsidP="00341E61">
                      <w:pPr>
                        <w:pStyle w:val="Legenda"/>
                        <w:rPr>
                          <w:noProof/>
                        </w:rPr>
                      </w:pPr>
                      <w:r>
                        <w:rPr>
                          <w:noProof/>
                        </w:rPr>
                        <w:fldChar w:fldCharType="begin"/>
                      </w:r>
                      <w:r>
                        <w:rPr>
                          <w:noProof/>
                        </w:rPr>
                        <w:instrText xml:space="preserve"> SEQ Figure \* ARABIC </w:instrText>
                      </w:r>
                      <w:r>
                        <w:rPr>
                          <w:noProof/>
                        </w:rPr>
                        <w:fldChar w:fldCharType="separate"/>
                      </w:r>
                      <w:bookmarkStart w:id="33" w:name="_Toc64317974"/>
                      <w:r w:rsidR="00D76DE3">
                        <w:rPr>
                          <w:noProof/>
                        </w:rPr>
                        <w:t>14</w:t>
                      </w:r>
                      <w:r>
                        <w:rPr>
                          <w:noProof/>
                        </w:rPr>
                        <w:fldChar w:fldCharType="end"/>
                      </w:r>
                      <w:r>
                        <w:t xml:space="preserve"> - </w:t>
                      </w:r>
                      <w:r>
                        <w:t>Mockup inicial</w:t>
                      </w:r>
                      <w:bookmarkEnd w:id="33"/>
                    </w:p>
                  </w:txbxContent>
                </v:textbox>
                <w10:wrap type="tight"/>
              </v:shape>
            </w:pict>
          </mc:Fallback>
        </mc:AlternateContent>
      </w:r>
      <w:r w:rsidR="1A1C1D0E">
        <w:rPr>
          <w:noProof/>
        </w:rPr>
        <w:drawing>
          <wp:anchor distT="0" distB="0" distL="114300" distR="114300" simplePos="0" relativeHeight="251692032" behindDoc="1" locked="0" layoutInCell="1" allowOverlap="1" wp14:anchorId="76E9795D" wp14:editId="64991390">
            <wp:simplePos x="0" y="0"/>
            <wp:positionH relativeFrom="margin">
              <wp:posOffset>-245717</wp:posOffset>
            </wp:positionH>
            <wp:positionV relativeFrom="paragraph">
              <wp:posOffset>0</wp:posOffset>
            </wp:positionV>
            <wp:extent cx="5799042" cy="3286125"/>
            <wp:effectExtent l="0" t="0" r="0" b="0"/>
            <wp:wrapTight wrapText="bothSides">
              <wp:wrapPolygon edited="0">
                <wp:start x="0" y="0"/>
                <wp:lineTo x="0" y="21412"/>
                <wp:lineTo x="21501" y="21412"/>
                <wp:lineTo x="21501" y="0"/>
                <wp:lineTo x="0" y="0"/>
              </wp:wrapPolygon>
            </wp:wrapTight>
            <wp:docPr id="1535857985" name="Picture 153585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857985"/>
                    <pic:cNvPicPr/>
                  </pic:nvPicPr>
                  <pic:blipFill>
                    <a:blip r:embed="rId46">
                      <a:extLst>
                        <a:ext uri="{28A0092B-C50C-407E-A947-70E740481C1C}">
                          <a14:useLocalDpi xmlns:a14="http://schemas.microsoft.com/office/drawing/2010/main" val="0"/>
                        </a:ext>
                      </a:extLst>
                    </a:blip>
                    <a:stretch>
                      <a:fillRect/>
                    </a:stretch>
                  </pic:blipFill>
                  <pic:spPr>
                    <a:xfrm>
                      <a:off x="0" y="0"/>
                      <a:ext cx="5799042" cy="3286125"/>
                    </a:xfrm>
                    <a:prstGeom prst="rect">
                      <a:avLst/>
                    </a:prstGeom>
                  </pic:spPr>
                </pic:pic>
              </a:graphicData>
            </a:graphic>
          </wp:anchor>
        </w:drawing>
      </w:r>
    </w:p>
    <w:p w14:paraId="14C7618A" w14:textId="3ED0DF86" w:rsidR="3C069098" w:rsidRPr="00341E61" w:rsidRDefault="3C069098" w:rsidP="3EC37F01">
      <w:pPr>
        <w:spacing w:before="120" w:after="120" w:line="360" w:lineRule="auto"/>
        <w:jc w:val="both"/>
        <w:rPr>
          <w:b/>
          <w:bCs/>
          <w:color w:val="000000" w:themeColor="text1"/>
          <w:sz w:val="24"/>
          <w:szCs w:val="24"/>
          <w:lang w:val="pt-PT"/>
        </w:rPr>
      </w:pPr>
      <w:proofErr w:type="spellStart"/>
      <w:r w:rsidRPr="00341E61">
        <w:rPr>
          <w:b/>
          <w:bCs/>
          <w:i/>
          <w:iCs/>
          <w:color w:val="000000" w:themeColor="text1"/>
          <w:sz w:val="24"/>
          <w:szCs w:val="24"/>
          <w:lang w:val="pt-PT"/>
        </w:rPr>
        <w:t>Mockup</w:t>
      </w:r>
      <w:proofErr w:type="spellEnd"/>
      <w:r w:rsidRPr="00341E61">
        <w:rPr>
          <w:b/>
          <w:bCs/>
          <w:color w:val="000000" w:themeColor="text1"/>
          <w:sz w:val="24"/>
          <w:szCs w:val="24"/>
          <w:lang w:val="pt-PT"/>
        </w:rPr>
        <w:t xml:space="preserve"> final da aplicação</w:t>
      </w:r>
    </w:p>
    <w:p w14:paraId="4F699701" w14:textId="36BDFCDC" w:rsidR="01122906" w:rsidRPr="00341E61" w:rsidRDefault="3E315C64" w:rsidP="01122906">
      <w:pPr>
        <w:spacing w:before="120" w:after="120" w:line="360" w:lineRule="auto"/>
        <w:jc w:val="both"/>
        <w:rPr>
          <w:color w:val="000000" w:themeColor="text1"/>
          <w:sz w:val="24"/>
          <w:szCs w:val="24"/>
          <w:lang w:val="pt-PT"/>
        </w:rPr>
      </w:pPr>
      <w:r w:rsidRPr="00341E61">
        <w:rPr>
          <w:color w:val="000000" w:themeColor="text1"/>
          <w:sz w:val="24"/>
          <w:szCs w:val="24"/>
          <w:lang w:val="pt-PT"/>
        </w:rPr>
        <w:t xml:space="preserve">No </w:t>
      </w:r>
      <w:proofErr w:type="spellStart"/>
      <w:r w:rsidRPr="00341E61">
        <w:rPr>
          <w:i/>
          <w:iCs/>
          <w:color w:val="000000" w:themeColor="text1"/>
          <w:sz w:val="24"/>
          <w:szCs w:val="24"/>
          <w:lang w:val="pt-PT"/>
        </w:rPr>
        <w:t>mockup</w:t>
      </w:r>
      <w:proofErr w:type="spellEnd"/>
      <w:r w:rsidRPr="00341E61">
        <w:rPr>
          <w:color w:val="000000" w:themeColor="text1"/>
          <w:sz w:val="24"/>
          <w:szCs w:val="24"/>
          <w:lang w:val="pt-PT"/>
        </w:rPr>
        <w:t xml:space="preserve"> final da aplicação android, </w:t>
      </w:r>
      <w:r w:rsidR="5B60A6CC" w:rsidRPr="00341E61">
        <w:rPr>
          <w:color w:val="000000" w:themeColor="text1"/>
          <w:sz w:val="24"/>
          <w:szCs w:val="24"/>
          <w:lang w:val="pt-PT"/>
        </w:rPr>
        <w:t>a primeira atividade que o utilizador v</w:t>
      </w:r>
      <w:r w:rsidR="00341E61">
        <w:rPr>
          <w:color w:val="000000" w:themeColor="text1"/>
          <w:sz w:val="24"/>
          <w:szCs w:val="24"/>
          <w:lang w:val="pt-PT"/>
        </w:rPr>
        <w:t>ê</w:t>
      </w:r>
      <w:r w:rsidR="5B60A6CC" w:rsidRPr="00341E61">
        <w:rPr>
          <w:color w:val="000000" w:themeColor="text1"/>
          <w:sz w:val="24"/>
          <w:szCs w:val="24"/>
          <w:lang w:val="pt-PT"/>
        </w:rPr>
        <w:t xml:space="preserve"> é o login. </w:t>
      </w:r>
      <w:r w:rsidR="54CB9EA0" w:rsidRPr="00341E61">
        <w:rPr>
          <w:color w:val="000000" w:themeColor="text1"/>
          <w:sz w:val="24"/>
          <w:szCs w:val="24"/>
          <w:lang w:val="pt-PT"/>
        </w:rPr>
        <w:t xml:space="preserve">Nesta aplicação o utilizador também encontra um botão que </w:t>
      </w:r>
      <w:r w:rsidR="00940B73">
        <w:rPr>
          <w:color w:val="000000" w:themeColor="text1"/>
          <w:sz w:val="24"/>
          <w:szCs w:val="24"/>
          <w:lang w:val="pt-PT"/>
        </w:rPr>
        <w:t xml:space="preserve">direciona </w:t>
      </w:r>
      <w:r w:rsidR="54CB9EA0" w:rsidRPr="00341E61">
        <w:rPr>
          <w:color w:val="000000" w:themeColor="text1"/>
          <w:sz w:val="24"/>
          <w:szCs w:val="24"/>
          <w:lang w:val="pt-PT"/>
        </w:rPr>
        <w:t>para a página do registo</w:t>
      </w:r>
      <w:r w:rsidR="00C02814">
        <w:rPr>
          <w:color w:val="000000" w:themeColor="text1"/>
          <w:sz w:val="24"/>
          <w:szCs w:val="24"/>
          <w:lang w:val="pt-PT"/>
        </w:rPr>
        <w:t xml:space="preserve">. </w:t>
      </w:r>
      <w:r w:rsidR="5B60A6CC" w:rsidRPr="00341E61">
        <w:rPr>
          <w:color w:val="000000" w:themeColor="text1"/>
          <w:sz w:val="24"/>
          <w:szCs w:val="24"/>
          <w:lang w:val="pt-PT"/>
        </w:rPr>
        <w:t xml:space="preserve">Após o </w:t>
      </w:r>
      <w:r w:rsidR="5B60A6CC" w:rsidRPr="00C02814">
        <w:rPr>
          <w:i/>
          <w:iCs/>
          <w:color w:val="000000" w:themeColor="text1"/>
          <w:sz w:val="24"/>
          <w:szCs w:val="24"/>
          <w:lang w:val="pt-PT"/>
        </w:rPr>
        <w:t>login</w:t>
      </w:r>
      <w:r w:rsidR="5B60A6CC" w:rsidRPr="00341E61">
        <w:rPr>
          <w:color w:val="000000" w:themeColor="text1"/>
          <w:sz w:val="24"/>
          <w:szCs w:val="24"/>
          <w:lang w:val="pt-PT"/>
        </w:rPr>
        <w:t xml:space="preserve"> o cliente </w:t>
      </w:r>
      <w:r w:rsidR="00C02814">
        <w:rPr>
          <w:color w:val="000000" w:themeColor="text1"/>
          <w:sz w:val="24"/>
          <w:szCs w:val="24"/>
          <w:lang w:val="pt-PT"/>
        </w:rPr>
        <w:t xml:space="preserve">é </w:t>
      </w:r>
      <w:r w:rsidR="11E9F3E3" w:rsidRPr="00341E61">
        <w:rPr>
          <w:color w:val="000000" w:themeColor="text1"/>
          <w:sz w:val="24"/>
          <w:szCs w:val="24"/>
          <w:lang w:val="pt-PT"/>
        </w:rPr>
        <w:t xml:space="preserve">redirecionado para o fragmento de produtos, onde </w:t>
      </w:r>
      <w:r w:rsidR="00B5531E">
        <w:rPr>
          <w:color w:val="000000" w:themeColor="text1"/>
          <w:sz w:val="24"/>
          <w:szCs w:val="24"/>
          <w:lang w:val="pt-PT"/>
        </w:rPr>
        <w:t xml:space="preserve">encontra </w:t>
      </w:r>
      <w:r w:rsidR="11E9F3E3" w:rsidRPr="00341E61">
        <w:rPr>
          <w:color w:val="000000" w:themeColor="text1"/>
          <w:sz w:val="24"/>
          <w:szCs w:val="24"/>
          <w:lang w:val="pt-PT"/>
        </w:rPr>
        <w:t xml:space="preserve">todos os produtos que a aplicação vende. Neste fragmento o utilizador </w:t>
      </w:r>
      <w:r w:rsidR="001F287D">
        <w:rPr>
          <w:color w:val="000000" w:themeColor="text1"/>
          <w:sz w:val="24"/>
          <w:szCs w:val="24"/>
          <w:lang w:val="pt-PT"/>
        </w:rPr>
        <w:t xml:space="preserve">encontra um método de pesquisa </w:t>
      </w:r>
      <w:r w:rsidR="3DE9FCC6" w:rsidRPr="00341E61">
        <w:rPr>
          <w:color w:val="000000" w:themeColor="text1"/>
          <w:sz w:val="24"/>
          <w:szCs w:val="24"/>
          <w:lang w:val="pt-PT"/>
        </w:rPr>
        <w:t xml:space="preserve">que </w:t>
      </w:r>
      <w:r w:rsidR="001F287D">
        <w:rPr>
          <w:color w:val="000000" w:themeColor="text1"/>
          <w:sz w:val="24"/>
          <w:szCs w:val="24"/>
          <w:lang w:val="pt-PT"/>
        </w:rPr>
        <w:t xml:space="preserve">serve </w:t>
      </w:r>
      <w:r w:rsidR="3DE9FCC6" w:rsidRPr="00341E61">
        <w:rPr>
          <w:color w:val="000000" w:themeColor="text1"/>
          <w:sz w:val="24"/>
          <w:szCs w:val="24"/>
          <w:lang w:val="pt-PT"/>
        </w:rPr>
        <w:t xml:space="preserve">para o cliente encontrar </w:t>
      </w:r>
      <w:r w:rsidR="56F56F78" w:rsidRPr="00341E61">
        <w:rPr>
          <w:color w:val="000000" w:themeColor="text1"/>
          <w:sz w:val="24"/>
          <w:szCs w:val="24"/>
          <w:lang w:val="pt-PT"/>
        </w:rPr>
        <w:t>o produto que pretende,</w:t>
      </w:r>
      <w:r w:rsidR="3DE9FCC6" w:rsidRPr="00341E61">
        <w:rPr>
          <w:color w:val="000000" w:themeColor="text1"/>
          <w:sz w:val="24"/>
          <w:szCs w:val="24"/>
          <w:lang w:val="pt-PT"/>
        </w:rPr>
        <w:t xml:space="preserve"> e outra de carrinho, que </w:t>
      </w:r>
      <w:r w:rsidR="49909233" w:rsidRPr="00341E61">
        <w:rPr>
          <w:color w:val="000000" w:themeColor="text1"/>
          <w:sz w:val="24"/>
          <w:szCs w:val="24"/>
          <w:lang w:val="pt-PT"/>
        </w:rPr>
        <w:t>redireciona o cliente para a página de carrinho. Ainda nos produtos o c</w:t>
      </w:r>
      <w:r w:rsidR="094320EA" w:rsidRPr="00341E61">
        <w:rPr>
          <w:color w:val="000000" w:themeColor="text1"/>
          <w:sz w:val="24"/>
          <w:szCs w:val="24"/>
          <w:lang w:val="pt-PT"/>
        </w:rPr>
        <w:t xml:space="preserve">liente </w:t>
      </w:r>
      <w:r w:rsidR="001F287D">
        <w:rPr>
          <w:color w:val="000000" w:themeColor="text1"/>
          <w:sz w:val="24"/>
          <w:szCs w:val="24"/>
          <w:lang w:val="pt-PT"/>
        </w:rPr>
        <w:t xml:space="preserve">encontra </w:t>
      </w:r>
      <w:r w:rsidR="094320EA" w:rsidRPr="00341E61">
        <w:rPr>
          <w:color w:val="000000" w:themeColor="text1"/>
          <w:sz w:val="24"/>
          <w:szCs w:val="24"/>
          <w:lang w:val="pt-PT"/>
        </w:rPr>
        <w:t>as categorias que existem</w:t>
      </w:r>
      <w:r w:rsidR="34361744" w:rsidRPr="00341E61">
        <w:rPr>
          <w:color w:val="000000" w:themeColor="text1"/>
          <w:sz w:val="24"/>
          <w:szCs w:val="24"/>
          <w:lang w:val="pt-PT"/>
        </w:rPr>
        <w:t>,</w:t>
      </w:r>
      <w:r w:rsidR="094320EA" w:rsidRPr="00341E61">
        <w:rPr>
          <w:color w:val="000000" w:themeColor="text1"/>
          <w:sz w:val="24"/>
          <w:szCs w:val="24"/>
          <w:lang w:val="pt-PT"/>
        </w:rPr>
        <w:t xml:space="preserve"> </w:t>
      </w:r>
      <w:r w:rsidR="51F7CCE8" w:rsidRPr="00341E61">
        <w:rPr>
          <w:color w:val="000000" w:themeColor="text1"/>
          <w:sz w:val="24"/>
          <w:szCs w:val="24"/>
          <w:lang w:val="pt-PT"/>
        </w:rPr>
        <w:t>e abaixo das categorias, os produtos</w:t>
      </w:r>
      <w:r w:rsidR="55E68B8F" w:rsidRPr="00341E61">
        <w:rPr>
          <w:color w:val="000000" w:themeColor="text1"/>
          <w:sz w:val="24"/>
          <w:szCs w:val="24"/>
          <w:lang w:val="pt-PT"/>
        </w:rPr>
        <w:t xml:space="preserve">. Se clicar num dos produtos o cliente </w:t>
      </w:r>
      <w:r w:rsidR="001F287D">
        <w:rPr>
          <w:color w:val="000000" w:themeColor="text1"/>
          <w:sz w:val="24"/>
          <w:szCs w:val="24"/>
          <w:lang w:val="pt-PT"/>
        </w:rPr>
        <w:t xml:space="preserve">é </w:t>
      </w:r>
      <w:r w:rsidR="55E68B8F" w:rsidRPr="00341E61">
        <w:rPr>
          <w:color w:val="000000" w:themeColor="text1"/>
          <w:sz w:val="24"/>
          <w:szCs w:val="24"/>
          <w:lang w:val="pt-PT"/>
        </w:rPr>
        <w:t xml:space="preserve">direcionado para </w:t>
      </w:r>
      <w:r w:rsidR="34AF94AA" w:rsidRPr="00341E61">
        <w:rPr>
          <w:color w:val="000000" w:themeColor="text1"/>
          <w:sz w:val="24"/>
          <w:szCs w:val="24"/>
          <w:lang w:val="pt-PT"/>
        </w:rPr>
        <w:t>o</w:t>
      </w:r>
      <w:r w:rsidR="001F287D">
        <w:rPr>
          <w:color w:val="000000" w:themeColor="text1"/>
          <w:sz w:val="24"/>
          <w:szCs w:val="24"/>
          <w:lang w:val="pt-PT"/>
        </w:rPr>
        <w:t>s detalhes deste mesmo</w:t>
      </w:r>
      <w:r w:rsidR="34AF94AA" w:rsidRPr="00341E61">
        <w:rPr>
          <w:color w:val="000000" w:themeColor="text1"/>
          <w:sz w:val="24"/>
          <w:szCs w:val="24"/>
          <w:lang w:val="pt-PT"/>
        </w:rPr>
        <w:t>. Nos detalhes de produto o cliente encontra mais informação sobre o produto</w:t>
      </w:r>
      <w:r w:rsidR="302EF3DE" w:rsidRPr="00341E61">
        <w:rPr>
          <w:color w:val="000000" w:themeColor="text1"/>
          <w:sz w:val="24"/>
          <w:szCs w:val="24"/>
          <w:lang w:val="pt-PT"/>
        </w:rPr>
        <w:t xml:space="preserve"> e </w:t>
      </w:r>
      <w:r w:rsidR="00380AD6">
        <w:rPr>
          <w:color w:val="000000" w:themeColor="text1"/>
          <w:sz w:val="24"/>
          <w:szCs w:val="24"/>
          <w:lang w:val="pt-PT"/>
        </w:rPr>
        <w:t>pode</w:t>
      </w:r>
      <w:r w:rsidR="302EF3DE" w:rsidRPr="00341E61">
        <w:rPr>
          <w:color w:val="000000" w:themeColor="text1"/>
          <w:sz w:val="24"/>
          <w:szCs w:val="24"/>
          <w:lang w:val="pt-PT"/>
        </w:rPr>
        <w:t xml:space="preserve"> escolher a quantidade que deseja comprar e adicionar ao carrinho. Caso não queira </w:t>
      </w:r>
      <w:r w:rsidR="00552D76">
        <w:rPr>
          <w:color w:val="000000" w:themeColor="text1"/>
          <w:sz w:val="24"/>
          <w:szCs w:val="24"/>
          <w:lang w:val="pt-PT"/>
        </w:rPr>
        <w:t xml:space="preserve">tem um </w:t>
      </w:r>
      <w:r w:rsidR="302EF3DE" w:rsidRPr="00341E61">
        <w:rPr>
          <w:color w:val="000000" w:themeColor="text1"/>
          <w:sz w:val="24"/>
          <w:szCs w:val="24"/>
          <w:lang w:val="pt-PT"/>
        </w:rPr>
        <w:t xml:space="preserve">botão para voltar à </w:t>
      </w:r>
      <w:r w:rsidR="351AD8F6" w:rsidRPr="00341E61">
        <w:rPr>
          <w:color w:val="000000" w:themeColor="text1"/>
          <w:sz w:val="24"/>
          <w:szCs w:val="24"/>
          <w:lang w:val="pt-PT"/>
        </w:rPr>
        <w:t xml:space="preserve">atividade </w:t>
      </w:r>
      <w:r w:rsidR="302EF3DE" w:rsidRPr="00341E61">
        <w:rPr>
          <w:color w:val="000000" w:themeColor="text1"/>
          <w:sz w:val="24"/>
          <w:szCs w:val="24"/>
          <w:lang w:val="pt-PT"/>
        </w:rPr>
        <w:t>inicial</w:t>
      </w:r>
      <w:r w:rsidR="0C958EB4" w:rsidRPr="00341E61">
        <w:rPr>
          <w:color w:val="000000" w:themeColor="text1"/>
          <w:sz w:val="24"/>
          <w:szCs w:val="24"/>
          <w:lang w:val="pt-PT"/>
        </w:rPr>
        <w:t xml:space="preserve">. Na atividade do carrinho o cliente verifica os produtos </w:t>
      </w:r>
      <w:r w:rsidR="5196558D" w:rsidRPr="00341E61">
        <w:rPr>
          <w:color w:val="000000" w:themeColor="text1"/>
          <w:sz w:val="24"/>
          <w:szCs w:val="24"/>
          <w:lang w:val="pt-PT"/>
        </w:rPr>
        <w:t>e encontra dois botões o de continuar a comprar, que direciona o cliente para a atividade inicial, e o finalizar a compra que vai direcionar o cliente para a morada de entrega</w:t>
      </w:r>
      <w:r w:rsidR="75655CDD" w:rsidRPr="00341E61">
        <w:rPr>
          <w:color w:val="000000" w:themeColor="text1"/>
          <w:sz w:val="24"/>
          <w:szCs w:val="24"/>
          <w:lang w:val="pt-PT"/>
        </w:rPr>
        <w:t xml:space="preserve">, onde o mesmo indica a morada a qual pretende receber as compras. Após a morada de entrega o cliente </w:t>
      </w:r>
      <w:r w:rsidR="003C1255">
        <w:rPr>
          <w:color w:val="000000" w:themeColor="text1"/>
          <w:sz w:val="24"/>
          <w:szCs w:val="24"/>
          <w:lang w:val="pt-PT"/>
        </w:rPr>
        <w:t xml:space="preserve">é </w:t>
      </w:r>
      <w:r w:rsidR="069A3C9C" w:rsidRPr="00341E61">
        <w:rPr>
          <w:color w:val="000000" w:themeColor="text1"/>
          <w:sz w:val="24"/>
          <w:szCs w:val="24"/>
          <w:lang w:val="pt-PT"/>
        </w:rPr>
        <w:t xml:space="preserve">redirecionado para a atividade de morada de faturação onde indica </w:t>
      </w:r>
      <w:r w:rsidR="57EEB2D7" w:rsidRPr="00341E61">
        <w:rPr>
          <w:color w:val="000000" w:themeColor="text1"/>
          <w:sz w:val="24"/>
          <w:szCs w:val="24"/>
          <w:lang w:val="pt-PT"/>
        </w:rPr>
        <w:t xml:space="preserve">a </w:t>
      </w:r>
      <w:r w:rsidR="005B5092">
        <w:rPr>
          <w:color w:val="000000" w:themeColor="text1"/>
          <w:sz w:val="24"/>
          <w:szCs w:val="24"/>
          <w:lang w:val="pt-PT"/>
        </w:rPr>
        <w:t>morada das faturas</w:t>
      </w:r>
      <w:r w:rsidR="57EEB2D7" w:rsidRPr="00341E61">
        <w:rPr>
          <w:color w:val="000000" w:themeColor="text1"/>
          <w:sz w:val="24"/>
          <w:szCs w:val="24"/>
          <w:lang w:val="pt-PT"/>
        </w:rPr>
        <w:t xml:space="preserve">. Depois da morada de faturação o cliente </w:t>
      </w:r>
      <w:r w:rsidR="009738A5">
        <w:rPr>
          <w:color w:val="000000" w:themeColor="text1"/>
          <w:sz w:val="24"/>
          <w:szCs w:val="24"/>
          <w:lang w:val="pt-PT"/>
        </w:rPr>
        <w:t>é</w:t>
      </w:r>
      <w:r w:rsidR="57EEB2D7" w:rsidRPr="00341E61">
        <w:rPr>
          <w:color w:val="000000" w:themeColor="text1"/>
          <w:sz w:val="24"/>
          <w:szCs w:val="24"/>
          <w:lang w:val="pt-PT"/>
        </w:rPr>
        <w:t xml:space="preserve"> direcionado para a atividade de métodos de pagamento, onde </w:t>
      </w:r>
      <w:r w:rsidR="009A0B52">
        <w:rPr>
          <w:color w:val="000000" w:themeColor="text1"/>
          <w:sz w:val="24"/>
          <w:szCs w:val="24"/>
          <w:lang w:val="pt-PT"/>
        </w:rPr>
        <w:t>pode</w:t>
      </w:r>
      <w:r w:rsidR="57EEB2D7" w:rsidRPr="00341E61">
        <w:rPr>
          <w:color w:val="000000" w:themeColor="text1"/>
          <w:sz w:val="24"/>
          <w:szCs w:val="24"/>
          <w:lang w:val="pt-PT"/>
        </w:rPr>
        <w:t xml:space="preserve"> escolher qual o método de pagamento</w:t>
      </w:r>
      <w:r w:rsidR="22D1DDF3" w:rsidRPr="00341E61">
        <w:rPr>
          <w:color w:val="000000" w:themeColor="text1"/>
          <w:sz w:val="24"/>
          <w:szCs w:val="24"/>
          <w:lang w:val="pt-PT"/>
        </w:rPr>
        <w:t xml:space="preserve"> que pretende pagar as </w:t>
      </w:r>
      <w:r w:rsidR="22D1DDF3" w:rsidRPr="00341E61">
        <w:rPr>
          <w:color w:val="000000" w:themeColor="text1"/>
          <w:sz w:val="24"/>
          <w:szCs w:val="24"/>
          <w:lang w:val="pt-PT"/>
        </w:rPr>
        <w:lastRenderedPageBreak/>
        <w:t>compras</w:t>
      </w:r>
      <w:r w:rsidR="57EEB2D7" w:rsidRPr="00341E61">
        <w:rPr>
          <w:color w:val="000000" w:themeColor="text1"/>
          <w:sz w:val="24"/>
          <w:szCs w:val="24"/>
          <w:lang w:val="pt-PT"/>
        </w:rPr>
        <w:t>.</w:t>
      </w:r>
      <w:r w:rsidR="386D46C0" w:rsidRPr="00341E61">
        <w:rPr>
          <w:color w:val="000000" w:themeColor="text1"/>
          <w:sz w:val="24"/>
          <w:szCs w:val="24"/>
          <w:lang w:val="pt-PT"/>
        </w:rPr>
        <w:t xml:space="preserve"> Depois de escolher o método de pagamento </w:t>
      </w:r>
      <w:r w:rsidR="00E557D4">
        <w:rPr>
          <w:color w:val="000000" w:themeColor="text1"/>
          <w:sz w:val="24"/>
          <w:szCs w:val="24"/>
          <w:lang w:val="pt-PT"/>
        </w:rPr>
        <w:t>é</w:t>
      </w:r>
      <w:r w:rsidR="386D46C0" w:rsidRPr="00341E61">
        <w:rPr>
          <w:color w:val="000000" w:themeColor="text1"/>
          <w:sz w:val="24"/>
          <w:szCs w:val="24"/>
          <w:lang w:val="pt-PT"/>
        </w:rPr>
        <w:t xml:space="preserve"> encaminhado automaticamente para </w:t>
      </w:r>
      <w:r w:rsidR="52F494A5" w:rsidRPr="00341E61">
        <w:rPr>
          <w:color w:val="000000" w:themeColor="text1"/>
          <w:sz w:val="24"/>
          <w:szCs w:val="24"/>
          <w:lang w:val="pt-PT"/>
        </w:rPr>
        <w:t xml:space="preserve">o checkout. No checkout o cliente </w:t>
      </w:r>
      <w:r w:rsidR="00C057CB">
        <w:rPr>
          <w:color w:val="000000" w:themeColor="text1"/>
          <w:sz w:val="24"/>
          <w:szCs w:val="24"/>
          <w:lang w:val="pt-PT"/>
        </w:rPr>
        <w:t xml:space="preserve">encontra </w:t>
      </w:r>
      <w:r w:rsidR="52F494A5" w:rsidRPr="00341E61">
        <w:rPr>
          <w:color w:val="000000" w:themeColor="text1"/>
          <w:sz w:val="24"/>
          <w:szCs w:val="24"/>
          <w:lang w:val="pt-PT"/>
        </w:rPr>
        <w:t xml:space="preserve">algumas informações como as moradas e </w:t>
      </w:r>
      <w:r w:rsidR="684C2232" w:rsidRPr="00341E61">
        <w:rPr>
          <w:color w:val="000000" w:themeColor="text1"/>
          <w:sz w:val="24"/>
          <w:szCs w:val="24"/>
          <w:lang w:val="pt-PT"/>
        </w:rPr>
        <w:t>o método de pagamento</w:t>
      </w:r>
      <w:r w:rsidR="00A33B12">
        <w:rPr>
          <w:color w:val="000000" w:themeColor="text1"/>
          <w:sz w:val="24"/>
          <w:szCs w:val="24"/>
          <w:lang w:val="pt-PT"/>
        </w:rPr>
        <w:t xml:space="preserve"> utilizados</w:t>
      </w:r>
      <w:r w:rsidR="684C2232" w:rsidRPr="00341E61">
        <w:rPr>
          <w:color w:val="000000" w:themeColor="text1"/>
          <w:sz w:val="24"/>
          <w:szCs w:val="24"/>
          <w:lang w:val="pt-PT"/>
        </w:rPr>
        <w:t xml:space="preserve">. </w:t>
      </w:r>
    </w:p>
    <w:p w14:paraId="590B972E" w14:textId="4EEC10BF" w:rsidR="069A3C9C" w:rsidRPr="00A33B12" w:rsidRDefault="069A3C9C" w:rsidP="01122906">
      <w:pPr>
        <w:spacing w:before="120" w:after="120" w:line="360" w:lineRule="auto"/>
        <w:jc w:val="both"/>
        <w:rPr>
          <w:color w:val="000000" w:themeColor="text1"/>
          <w:sz w:val="24"/>
          <w:szCs w:val="24"/>
          <w:lang w:val="pt-PT"/>
        </w:rPr>
      </w:pPr>
      <w:r w:rsidRPr="00A33B12">
        <w:rPr>
          <w:color w:val="000000" w:themeColor="text1"/>
          <w:sz w:val="24"/>
          <w:szCs w:val="24"/>
          <w:lang w:val="pt-PT"/>
        </w:rPr>
        <w:t>Uma parte da descrição está demonstrada na imagem abaixo.</w:t>
      </w:r>
    </w:p>
    <w:p w14:paraId="1E20167C" w14:textId="77777777" w:rsidR="00A33B12" w:rsidRDefault="1C84B2E2" w:rsidP="00A33B12">
      <w:pPr>
        <w:keepNext/>
        <w:spacing w:before="120" w:after="120" w:line="360" w:lineRule="auto"/>
        <w:jc w:val="both"/>
      </w:pPr>
      <w:r>
        <w:rPr>
          <w:noProof/>
        </w:rPr>
        <w:drawing>
          <wp:inline distT="0" distB="0" distL="0" distR="0" wp14:anchorId="3FF6344A" wp14:editId="3EC0BB00">
            <wp:extent cx="5597719" cy="4198289"/>
            <wp:effectExtent l="0" t="0" r="3175" b="0"/>
            <wp:docPr id="1370114887" name="Picture 1370114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114887"/>
                    <pic:cNvPicPr/>
                  </pic:nvPicPr>
                  <pic:blipFill>
                    <a:blip r:embed="rId47">
                      <a:extLst>
                        <a:ext uri="{28A0092B-C50C-407E-A947-70E740481C1C}">
                          <a14:useLocalDpi xmlns:a14="http://schemas.microsoft.com/office/drawing/2010/main" val="0"/>
                        </a:ext>
                      </a:extLst>
                    </a:blip>
                    <a:stretch>
                      <a:fillRect/>
                    </a:stretch>
                  </pic:blipFill>
                  <pic:spPr>
                    <a:xfrm>
                      <a:off x="0" y="0"/>
                      <a:ext cx="5597719" cy="4198289"/>
                    </a:xfrm>
                    <a:prstGeom prst="rect">
                      <a:avLst/>
                    </a:prstGeom>
                  </pic:spPr>
                </pic:pic>
              </a:graphicData>
            </a:graphic>
          </wp:inline>
        </w:drawing>
      </w:r>
    </w:p>
    <w:p w14:paraId="3824AF71" w14:textId="3CA33702" w:rsidR="056C8D13" w:rsidRDefault="00A33B12" w:rsidP="00A33B12">
      <w:pPr>
        <w:pStyle w:val="Legenda"/>
        <w:jc w:val="both"/>
        <w:rPr>
          <w:color w:val="000000" w:themeColor="text1"/>
          <w:lang w:val="pt-PT"/>
        </w:rPr>
      </w:pPr>
      <w:r>
        <w:rPr>
          <w:color w:val="000000" w:themeColor="text1"/>
          <w:lang w:val="pt-PT"/>
        </w:rPr>
        <w:fldChar w:fldCharType="begin"/>
      </w:r>
      <w:r>
        <w:rPr>
          <w:color w:val="000000" w:themeColor="text1"/>
          <w:lang w:val="pt-PT"/>
        </w:rPr>
        <w:instrText xml:space="preserve"> SEQ Figure \* ARABIC </w:instrText>
      </w:r>
      <w:r>
        <w:rPr>
          <w:color w:val="000000" w:themeColor="text1"/>
          <w:lang w:val="pt-PT"/>
        </w:rPr>
        <w:fldChar w:fldCharType="separate"/>
      </w:r>
      <w:bookmarkStart w:id="34" w:name="_Toc64317975"/>
      <w:r w:rsidR="00D76DE3">
        <w:rPr>
          <w:noProof/>
          <w:color w:val="000000" w:themeColor="text1"/>
          <w:lang w:val="pt-PT"/>
        </w:rPr>
        <w:t>15</w:t>
      </w:r>
      <w:r>
        <w:rPr>
          <w:color w:val="000000" w:themeColor="text1"/>
          <w:lang w:val="pt-PT"/>
        </w:rPr>
        <w:fldChar w:fldCharType="end"/>
      </w:r>
      <w:r w:rsidRPr="00F97D57">
        <w:rPr>
          <w:lang w:val="pt-PT"/>
        </w:rPr>
        <w:t xml:space="preserve"> - Estrutura de funcionamento explicada</w:t>
      </w:r>
      <w:bookmarkEnd w:id="34"/>
    </w:p>
    <w:p w14:paraId="74F4E24E" w14:textId="3DEA69DE" w:rsidR="67AE54AB" w:rsidRPr="00F97D57" w:rsidRDefault="67AE54AB" w:rsidP="67AE54AB">
      <w:pPr>
        <w:spacing w:before="120" w:after="120" w:line="360" w:lineRule="auto"/>
        <w:jc w:val="both"/>
        <w:rPr>
          <w:lang w:val="pt-PT"/>
        </w:rPr>
      </w:pPr>
    </w:p>
    <w:p w14:paraId="745551C4" w14:textId="47A76F80" w:rsidR="67AE54AB" w:rsidRDefault="67AE54AB" w:rsidP="67AE54AB">
      <w:pPr>
        <w:spacing w:before="120" w:after="120" w:line="360" w:lineRule="auto"/>
        <w:jc w:val="both"/>
        <w:rPr>
          <w:color w:val="000000" w:themeColor="text1"/>
          <w:lang w:val="pt-PT"/>
        </w:rPr>
      </w:pPr>
    </w:p>
    <w:p w14:paraId="685BD64D" w14:textId="77777777" w:rsidR="002040D7" w:rsidRDefault="002040D7">
      <w:pPr>
        <w:rPr>
          <w:rFonts w:ascii="Times New Roman" w:hAnsi="Times New Roman" w:cs="Times New Roman"/>
          <w:i/>
          <w:iCs/>
          <w:color w:val="000000" w:themeColor="text1"/>
          <w:sz w:val="24"/>
          <w:szCs w:val="24"/>
          <w:lang w:val="pt-PT"/>
        </w:rPr>
      </w:pPr>
      <w:r>
        <w:rPr>
          <w:rFonts w:ascii="Times New Roman" w:hAnsi="Times New Roman" w:cs="Times New Roman"/>
          <w:i/>
          <w:iCs/>
          <w:color w:val="000000" w:themeColor="text1"/>
          <w:sz w:val="24"/>
          <w:szCs w:val="24"/>
          <w:lang w:val="pt-PT"/>
        </w:rPr>
        <w:br w:type="page"/>
      </w:r>
    </w:p>
    <w:p w14:paraId="4BDF9282" w14:textId="2F021EE6" w:rsidR="0F4492A5" w:rsidRPr="00A33B12" w:rsidRDefault="0F4492A5" w:rsidP="002040D7">
      <w:pPr>
        <w:spacing w:before="100" w:beforeAutospacing="1" w:after="100" w:afterAutospacing="1"/>
        <w:jc w:val="both"/>
        <w:rPr>
          <w:rFonts w:cs="Times New Roman"/>
          <w:b/>
          <w:bCs/>
          <w:i/>
          <w:iCs/>
          <w:color w:val="000000" w:themeColor="text1"/>
          <w:sz w:val="24"/>
          <w:szCs w:val="24"/>
          <w:lang w:val="pt-PT"/>
        </w:rPr>
      </w:pPr>
      <w:proofErr w:type="spellStart"/>
      <w:r w:rsidRPr="00A33B12">
        <w:rPr>
          <w:rFonts w:cs="Times New Roman"/>
          <w:b/>
          <w:bCs/>
          <w:i/>
          <w:iCs/>
          <w:color w:val="000000" w:themeColor="text1"/>
          <w:sz w:val="24"/>
          <w:szCs w:val="24"/>
          <w:lang w:val="pt-PT"/>
        </w:rPr>
        <w:lastRenderedPageBreak/>
        <w:t>Mockup</w:t>
      </w:r>
      <w:proofErr w:type="spellEnd"/>
      <w:r w:rsidRPr="00A33B12">
        <w:rPr>
          <w:rFonts w:cs="Times New Roman"/>
          <w:b/>
          <w:bCs/>
          <w:color w:val="000000" w:themeColor="text1"/>
          <w:sz w:val="24"/>
          <w:szCs w:val="24"/>
          <w:lang w:val="pt-PT"/>
        </w:rPr>
        <w:t xml:space="preserve"> inicial do site</w:t>
      </w:r>
    </w:p>
    <w:p w14:paraId="7A6669BF" w14:textId="774405C8" w:rsidR="371EE7C5" w:rsidRPr="00A33B12" w:rsidRDefault="13FB19DD" w:rsidP="5AF5F9F7">
      <w:pPr>
        <w:spacing w:before="120" w:after="120" w:line="360" w:lineRule="auto"/>
        <w:jc w:val="both"/>
        <w:rPr>
          <w:color w:val="000000" w:themeColor="text1"/>
          <w:sz w:val="24"/>
          <w:szCs w:val="24"/>
          <w:lang w:val="pt-PT"/>
        </w:rPr>
      </w:pPr>
      <w:r w:rsidRPr="00A33B12">
        <w:rPr>
          <w:color w:val="000000" w:themeColor="text1"/>
          <w:sz w:val="24"/>
          <w:szCs w:val="24"/>
          <w:lang w:val="pt-PT"/>
        </w:rPr>
        <w:t xml:space="preserve">No </w:t>
      </w:r>
      <w:proofErr w:type="spellStart"/>
      <w:r w:rsidRPr="00A33B12">
        <w:rPr>
          <w:i/>
          <w:iCs/>
          <w:color w:val="000000" w:themeColor="text1"/>
          <w:sz w:val="24"/>
          <w:szCs w:val="24"/>
          <w:lang w:val="pt-PT"/>
        </w:rPr>
        <w:t>mockup</w:t>
      </w:r>
      <w:proofErr w:type="spellEnd"/>
      <w:r w:rsidRPr="00A33B12">
        <w:rPr>
          <w:color w:val="000000" w:themeColor="text1"/>
          <w:sz w:val="24"/>
          <w:szCs w:val="24"/>
          <w:lang w:val="pt-PT"/>
        </w:rPr>
        <w:t xml:space="preserve"> inicial da aplicação </w:t>
      </w:r>
      <w:r w:rsidRPr="00A33B12">
        <w:rPr>
          <w:i/>
          <w:iCs/>
          <w:color w:val="000000" w:themeColor="text1"/>
          <w:sz w:val="24"/>
          <w:szCs w:val="24"/>
          <w:lang w:val="pt-PT"/>
        </w:rPr>
        <w:t>web</w:t>
      </w:r>
      <w:r w:rsidRPr="00A33B12">
        <w:rPr>
          <w:color w:val="000000" w:themeColor="text1"/>
          <w:sz w:val="24"/>
          <w:szCs w:val="24"/>
          <w:lang w:val="pt-PT"/>
        </w:rPr>
        <w:t xml:space="preserve"> o cliente quando </w:t>
      </w:r>
      <w:r w:rsidR="7EBF7391" w:rsidRPr="00A33B12">
        <w:rPr>
          <w:color w:val="000000" w:themeColor="text1"/>
          <w:sz w:val="24"/>
          <w:szCs w:val="24"/>
          <w:lang w:val="pt-PT"/>
        </w:rPr>
        <w:t>abri</w:t>
      </w:r>
      <w:r w:rsidR="6F74748D" w:rsidRPr="00A33B12">
        <w:rPr>
          <w:color w:val="000000" w:themeColor="text1"/>
          <w:sz w:val="24"/>
          <w:szCs w:val="24"/>
          <w:lang w:val="pt-PT"/>
        </w:rPr>
        <w:t>a</w:t>
      </w:r>
      <w:r w:rsidRPr="00A33B12">
        <w:rPr>
          <w:color w:val="000000" w:themeColor="text1"/>
          <w:sz w:val="24"/>
          <w:szCs w:val="24"/>
          <w:lang w:val="pt-PT"/>
        </w:rPr>
        <w:t xml:space="preserve"> a aplicação </w:t>
      </w:r>
      <w:r w:rsidR="00F97D57">
        <w:rPr>
          <w:color w:val="000000" w:themeColor="text1"/>
          <w:sz w:val="24"/>
          <w:szCs w:val="24"/>
          <w:lang w:val="pt-PT"/>
        </w:rPr>
        <w:t>via o login e também</w:t>
      </w:r>
      <w:r w:rsidRPr="00A33B12">
        <w:rPr>
          <w:color w:val="000000" w:themeColor="text1"/>
          <w:sz w:val="24"/>
          <w:szCs w:val="24"/>
          <w:lang w:val="pt-PT"/>
        </w:rPr>
        <w:t xml:space="preserve"> um botão que </w:t>
      </w:r>
      <w:r w:rsidR="00F97D57">
        <w:rPr>
          <w:color w:val="000000" w:themeColor="text1"/>
          <w:sz w:val="24"/>
          <w:szCs w:val="24"/>
          <w:lang w:val="pt-PT"/>
        </w:rPr>
        <w:t xml:space="preserve">direcionava </w:t>
      </w:r>
      <w:r w:rsidRPr="00A33B12">
        <w:rPr>
          <w:color w:val="000000" w:themeColor="text1"/>
          <w:sz w:val="24"/>
          <w:szCs w:val="24"/>
          <w:lang w:val="pt-PT"/>
        </w:rPr>
        <w:t>para o registo. Assim que o cliente preenche</w:t>
      </w:r>
      <w:r w:rsidR="00FD5E12">
        <w:rPr>
          <w:color w:val="000000" w:themeColor="text1"/>
          <w:sz w:val="24"/>
          <w:szCs w:val="24"/>
          <w:lang w:val="pt-PT"/>
        </w:rPr>
        <w:t>sse</w:t>
      </w:r>
      <w:r w:rsidRPr="00A33B12">
        <w:rPr>
          <w:color w:val="000000" w:themeColor="text1"/>
          <w:sz w:val="24"/>
          <w:szCs w:val="24"/>
          <w:lang w:val="pt-PT"/>
        </w:rPr>
        <w:t xml:space="preserve"> os seus dados e clica</w:t>
      </w:r>
      <w:r w:rsidR="00FD5E12">
        <w:rPr>
          <w:color w:val="000000" w:themeColor="text1"/>
          <w:sz w:val="24"/>
          <w:szCs w:val="24"/>
          <w:lang w:val="pt-PT"/>
        </w:rPr>
        <w:t>sse</w:t>
      </w:r>
      <w:r w:rsidRPr="00A33B12">
        <w:rPr>
          <w:color w:val="000000" w:themeColor="text1"/>
          <w:sz w:val="24"/>
          <w:szCs w:val="24"/>
          <w:lang w:val="pt-PT"/>
        </w:rPr>
        <w:t xml:space="preserve"> no botão </w:t>
      </w:r>
      <w:r w:rsidRPr="00FD5E12">
        <w:rPr>
          <w:i/>
          <w:iCs/>
          <w:color w:val="000000" w:themeColor="text1"/>
          <w:sz w:val="24"/>
          <w:szCs w:val="24"/>
          <w:lang w:val="pt-PT"/>
        </w:rPr>
        <w:t>login</w:t>
      </w:r>
      <w:r w:rsidRPr="00A33B12">
        <w:rPr>
          <w:color w:val="000000" w:themeColor="text1"/>
          <w:sz w:val="24"/>
          <w:szCs w:val="24"/>
          <w:lang w:val="pt-PT"/>
        </w:rPr>
        <w:t xml:space="preserve">, </w:t>
      </w:r>
      <w:r w:rsidR="00FD5E12">
        <w:rPr>
          <w:color w:val="000000" w:themeColor="text1"/>
          <w:sz w:val="24"/>
          <w:szCs w:val="24"/>
          <w:lang w:val="pt-PT"/>
        </w:rPr>
        <w:t>era redirecionado para a página inicial</w:t>
      </w:r>
      <w:r w:rsidRPr="00A33B12">
        <w:rPr>
          <w:color w:val="000000" w:themeColor="text1"/>
          <w:sz w:val="24"/>
          <w:szCs w:val="24"/>
          <w:lang w:val="pt-PT"/>
        </w:rPr>
        <w:t>. N</w:t>
      </w:r>
      <w:r w:rsidR="3B7A81F4" w:rsidRPr="00A33B12">
        <w:rPr>
          <w:color w:val="000000" w:themeColor="text1"/>
          <w:sz w:val="24"/>
          <w:szCs w:val="24"/>
          <w:lang w:val="pt-PT"/>
        </w:rPr>
        <w:t>a página inicial</w:t>
      </w:r>
      <w:r w:rsidRPr="00A33B12">
        <w:rPr>
          <w:color w:val="000000" w:themeColor="text1"/>
          <w:sz w:val="24"/>
          <w:szCs w:val="24"/>
          <w:lang w:val="pt-PT"/>
        </w:rPr>
        <w:t xml:space="preserve"> o utilizador v</w:t>
      </w:r>
      <w:r w:rsidR="00FD5E12">
        <w:rPr>
          <w:color w:val="000000" w:themeColor="text1"/>
          <w:sz w:val="24"/>
          <w:szCs w:val="24"/>
          <w:lang w:val="pt-PT"/>
        </w:rPr>
        <w:t>ia</w:t>
      </w:r>
      <w:r w:rsidRPr="00A33B12">
        <w:rPr>
          <w:color w:val="000000" w:themeColor="text1"/>
          <w:sz w:val="24"/>
          <w:szCs w:val="24"/>
          <w:lang w:val="pt-PT"/>
        </w:rPr>
        <w:t xml:space="preserve"> </w:t>
      </w:r>
      <w:r w:rsidR="682D2EC1" w:rsidRPr="00A33B12">
        <w:rPr>
          <w:color w:val="000000" w:themeColor="text1"/>
          <w:sz w:val="24"/>
          <w:szCs w:val="24"/>
          <w:lang w:val="pt-PT"/>
        </w:rPr>
        <w:t>a</w:t>
      </w:r>
      <w:r w:rsidRPr="00A33B12">
        <w:rPr>
          <w:color w:val="000000" w:themeColor="text1"/>
          <w:sz w:val="24"/>
          <w:szCs w:val="24"/>
          <w:lang w:val="pt-PT"/>
        </w:rPr>
        <w:t>s</w:t>
      </w:r>
      <w:r w:rsidR="682D2EC1" w:rsidRPr="00A33B12">
        <w:rPr>
          <w:color w:val="000000" w:themeColor="text1"/>
          <w:sz w:val="24"/>
          <w:szCs w:val="24"/>
          <w:lang w:val="pt-PT"/>
        </w:rPr>
        <w:t xml:space="preserve"> categorias</w:t>
      </w:r>
      <w:r w:rsidRPr="00A33B12">
        <w:rPr>
          <w:color w:val="000000" w:themeColor="text1"/>
          <w:sz w:val="24"/>
          <w:szCs w:val="24"/>
          <w:lang w:val="pt-PT"/>
        </w:rPr>
        <w:t xml:space="preserve"> que a </w:t>
      </w:r>
      <w:r w:rsidR="6B9D38A6" w:rsidRPr="00A33B12">
        <w:rPr>
          <w:color w:val="000000" w:themeColor="text1"/>
          <w:sz w:val="24"/>
          <w:szCs w:val="24"/>
          <w:lang w:val="pt-PT"/>
        </w:rPr>
        <w:t>aplicação</w:t>
      </w:r>
      <w:r w:rsidRPr="00A33B12">
        <w:rPr>
          <w:color w:val="000000" w:themeColor="text1"/>
          <w:sz w:val="24"/>
          <w:szCs w:val="24"/>
          <w:lang w:val="pt-PT"/>
        </w:rPr>
        <w:t xml:space="preserve"> t</w:t>
      </w:r>
      <w:r w:rsidR="00FD5E12">
        <w:rPr>
          <w:color w:val="000000" w:themeColor="text1"/>
          <w:sz w:val="24"/>
          <w:szCs w:val="24"/>
          <w:lang w:val="pt-PT"/>
        </w:rPr>
        <w:t>inha</w:t>
      </w:r>
      <w:r w:rsidRPr="00A33B12">
        <w:rPr>
          <w:color w:val="000000" w:themeColor="text1"/>
          <w:sz w:val="24"/>
          <w:szCs w:val="24"/>
          <w:lang w:val="pt-PT"/>
        </w:rPr>
        <w:t xml:space="preserve"> disponíveis.</w:t>
      </w:r>
      <w:r w:rsidR="007B48CE" w:rsidRPr="00A33B12">
        <w:rPr>
          <w:color w:val="000000" w:themeColor="text1"/>
          <w:sz w:val="24"/>
          <w:szCs w:val="24"/>
          <w:lang w:val="pt-PT"/>
        </w:rPr>
        <w:t xml:space="preserve"> Nessa página o utilizador pod</w:t>
      </w:r>
      <w:r w:rsidR="00FD5E12">
        <w:rPr>
          <w:color w:val="000000" w:themeColor="text1"/>
          <w:sz w:val="24"/>
          <w:szCs w:val="24"/>
          <w:lang w:val="pt-PT"/>
        </w:rPr>
        <w:t>ia</w:t>
      </w:r>
      <w:r w:rsidR="007B48CE" w:rsidRPr="00A33B12">
        <w:rPr>
          <w:color w:val="000000" w:themeColor="text1"/>
          <w:sz w:val="24"/>
          <w:szCs w:val="24"/>
          <w:lang w:val="pt-PT"/>
        </w:rPr>
        <w:t xml:space="preserve"> ir para a página de empresas. Se o utilizador </w:t>
      </w:r>
      <w:r w:rsidR="18015578" w:rsidRPr="00A33B12">
        <w:rPr>
          <w:color w:val="000000" w:themeColor="text1"/>
          <w:sz w:val="24"/>
          <w:szCs w:val="24"/>
          <w:lang w:val="pt-PT"/>
        </w:rPr>
        <w:t>clica</w:t>
      </w:r>
      <w:r w:rsidR="00FD5E12">
        <w:rPr>
          <w:color w:val="000000" w:themeColor="text1"/>
          <w:sz w:val="24"/>
          <w:szCs w:val="24"/>
          <w:lang w:val="pt-PT"/>
        </w:rPr>
        <w:t>sse</w:t>
      </w:r>
      <w:r w:rsidR="18015578" w:rsidRPr="00A33B12">
        <w:rPr>
          <w:color w:val="000000" w:themeColor="text1"/>
          <w:sz w:val="24"/>
          <w:szCs w:val="24"/>
          <w:lang w:val="pt-PT"/>
        </w:rPr>
        <w:t xml:space="preserve"> numa categoria</w:t>
      </w:r>
      <w:r w:rsidR="39286045" w:rsidRPr="00A33B12">
        <w:rPr>
          <w:color w:val="000000" w:themeColor="text1"/>
          <w:sz w:val="24"/>
          <w:szCs w:val="24"/>
          <w:lang w:val="pt-PT"/>
        </w:rPr>
        <w:t xml:space="preserve"> </w:t>
      </w:r>
      <w:r w:rsidR="00FD5E12">
        <w:rPr>
          <w:color w:val="000000" w:themeColor="text1"/>
          <w:sz w:val="24"/>
          <w:szCs w:val="24"/>
          <w:lang w:val="pt-PT"/>
        </w:rPr>
        <w:t>ia</w:t>
      </w:r>
      <w:r w:rsidR="39286045" w:rsidRPr="00A33B12">
        <w:rPr>
          <w:color w:val="000000" w:themeColor="text1"/>
          <w:sz w:val="24"/>
          <w:szCs w:val="24"/>
          <w:lang w:val="pt-PT"/>
        </w:rPr>
        <w:t xml:space="preserve"> para a página de produtos dessa categoria. Se clica</w:t>
      </w:r>
      <w:r w:rsidR="00FD5E12">
        <w:rPr>
          <w:color w:val="000000" w:themeColor="text1"/>
          <w:sz w:val="24"/>
          <w:szCs w:val="24"/>
          <w:lang w:val="pt-PT"/>
        </w:rPr>
        <w:t>sse</w:t>
      </w:r>
      <w:r w:rsidR="39286045" w:rsidRPr="00A33B12">
        <w:rPr>
          <w:color w:val="000000" w:themeColor="text1"/>
          <w:sz w:val="24"/>
          <w:szCs w:val="24"/>
          <w:lang w:val="pt-PT"/>
        </w:rPr>
        <w:t xml:space="preserve"> num produto i</w:t>
      </w:r>
      <w:r w:rsidR="00FD5E12">
        <w:rPr>
          <w:color w:val="000000" w:themeColor="text1"/>
          <w:sz w:val="24"/>
          <w:szCs w:val="24"/>
          <w:lang w:val="pt-PT"/>
        </w:rPr>
        <w:t>a</w:t>
      </w:r>
      <w:r w:rsidR="39286045" w:rsidRPr="00A33B12">
        <w:rPr>
          <w:color w:val="000000" w:themeColor="text1"/>
          <w:sz w:val="24"/>
          <w:szCs w:val="24"/>
          <w:lang w:val="pt-PT"/>
        </w:rPr>
        <w:t xml:space="preserve"> para a página de detalhes de produto</w:t>
      </w:r>
      <w:r w:rsidR="158EFB1B" w:rsidRPr="00A33B12">
        <w:rPr>
          <w:color w:val="000000" w:themeColor="text1"/>
          <w:sz w:val="24"/>
          <w:szCs w:val="24"/>
          <w:lang w:val="pt-PT"/>
        </w:rPr>
        <w:t xml:space="preserve"> </w:t>
      </w:r>
      <w:r w:rsidR="00F13755">
        <w:rPr>
          <w:color w:val="000000" w:themeColor="text1"/>
          <w:sz w:val="24"/>
          <w:szCs w:val="24"/>
          <w:lang w:val="pt-PT"/>
        </w:rPr>
        <w:t>onde</w:t>
      </w:r>
      <w:r w:rsidR="158EFB1B" w:rsidRPr="00A33B12">
        <w:rPr>
          <w:color w:val="000000" w:themeColor="text1"/>
          <w:sz w:val="24"/>
          <w:szCs w:val="24"/>
          <w:lang w:val="pt-PT"/>
        </w:rPr>
        <w:t xml:space="preserve"> pod</w:t>
      </w:r>
      <w:r w:rsidR="00F13755">
        <w:rPr>
          <w:color w:val="000000" w:themeColor="text1"/>
          <w:sz w:val="24"/>
          <w:szCs w:val="24"/>
          <w:lang w:val="pt-PT"/>
        </w:rPr>
        <w:t>ia</w:t>
      </w:r>
      <w:r w:rsidR="158EFB1B" w:rsidRPr="00A33B12">
        <w:rPr>
          <w:color w:val="000000" w:themeColor="text1"/>
          <w:sz w:val="24"/>
          <w:szCs w:val="24"/>
          <w:lang w:val="pt-PT"/>
        </w:rPr>
        <w:t xml:space="preserve"> adicionar ao carrinho.  </w:t>
      </w:r>
      <w:r w:rsidR="2AA2AD68" w:rsidRPr="00A33B12">
        <w:rPr>
          <w:color w:val="000000" w:themeColor="text1"/>
          <w:sz w:val="24"/>
          <w:szCs w:val="24"/>
          <w:lang w:val="pt-PT"/>
        </w:rPr>
        <w:t xml:space="preserve">Caso </w:t>
      </w:r>
      <w:r w:rsidR="00F13755">
        <w:rPr>
          <w:color w:val="000000" w:themeColor="text1"/>
          <w:sz w:val="24"/>
          <w:szCs w:val="24"/>
          <w:lang w:val="pt-PT"/>
        </w:rPr>
        <w:t>fosse</w:t>
      </w:r>
      <w:r w:rsidR="2AA2AD68" w:rsidRPr="00A33B12">
        <w:rPr>
          <w:color w:val="000000" w:themeColor="text1"/>
          <w:sz w:val="24"/>
          <w:szCs w:val="24"/>
          <w:lang w:val="pt-PT"/>
        </w:rPr>
        <w:t xml:space="preserve"> um administrador o utilizador começa</w:t>
      </w:r>
      <w:r w:rsidR="00CA6F45">
        <w:rPr>
          <w:color w:val="000000" w:themeColor="text1"/>
          <w:sz w:val="24"/>
          <w:szCs w:val="24"/>
          <w:lang w:val="pt-PT"/>
        </w:rPr>
        <w:t>va</w:t>
      </w:r>
      <w:r w:rsidR="2AA2AD68" w:rsidRPr="00A33B12">
        <w:rPr>
          <w:color w:val="000000" w:themeColor="text1"/>
          <w:sz w:val="24"/>
          <w:szCs w:val="24"/>
          <w:lang w:val="pt-PT"/>
        </w:rPr>
        <w:t xml:space="preserve"> por ver a página inicial do </w:t>
      </w:r>
      <w:proofErr w:type="spellStart"/>
      <w:r w:rsidR="2AA2AD68" w:rsidRPr="00CA6F45">
        <w:rPr>
          <w:i/>
          <w:iCs/>
          <w:color w:val="000000" w:themeColor="text1"/>
          <w:sz w:val="24"/>
          <w:szCs w:val="24"/>
          <w:lang w:val="pt-PT"/>
        </w:rPr>
        <w:t>backoffice</w:t>
      </w:r>
      <w:proofErr w:type="spellEnd"/>
      <w:r w:rsidR="2AA2AD68" w:rsidRPr="00A33B12">
        <w:rPr>
          <w:color w:val="000000" w:themeColor="text1"/>
          <w:sz w:val="24"/>
          <w:szCs w:val="24"/>
          <w:lang w:val="pt-PT"/>
        </w:rPr>
        <w:t xml:space="preserve"> que t</w:t>
      </w:r>
      <w:r w:rsidR="00CA6F45">
        <w:rPr>
          <w:color w:val="000000" w:themeColor="text1"/>
          <w:sz w:val="24"/>
          <w:szCs w:val="24"/>
          <w:lang w:val="pt-PT"/>
        </w:rPr>
        <w:t>inha</w:t>
      </w:r>
      <w:r w:rsidR="2AA2AD68" w:rsidRPr="00A33B12">
        <w:rPr>
          <w:color w:val="000000" w:themeColor="text1"/>
          <w:sz w:val="24"/>
          <w:szCs w:val="24"/>
          <w:lang w:val="pt-PT"/>
        </w:rPr>
        <w:t xml:space="preserve"> uma barra lateral onde pod</w:t>
      </w:r>
      <w:r w:rsidR="00CA6F45">
        <w:rPr>
          <w:color w:val="000000" w:themeColor="text1"/>
          <w:sz w:val="24"/>
          <w:szCs w:val="24"/>
          <w:lang w:val="pt-PT"/>
        </w:rPr>
        <w:t>ia</w:t>
      </w:r>
      <w:r w:rsidR="2AA2AD68" w:rsidRPr="00A33B12">
        <w:rPr>
          <w:color w:val="000000" w:themeColor="text1"/>
          <w:sz w:val="24"/>
          <w:szCs w:val="24"/>
          <w:lang w:val="pt-PT"/>
        </w:rPr>
        <w:t xml:space="preserve"> ver </w:t>
      </w:r>
      <w:r w:rsidR="43AE201A" w:rsidRPr="00A33B12">
        <w:rPr>
          <w:color w:val="000000" w:themeColor="text1"/>
          <w:sz w:val="24"/>
          <w:szCs w:val="24"/>
          <w:lang w:val="pt-PT"/>
        </w:rPr>
        <w:t xml:space="preserve">as empresas, funcionários, estafetas, clientes, categorias e produtos. Quando o utilizador clicasse em qualquer um destes iria aparecer a </w:t>
      </w:r>
      <w:r w:rsidR="6CB79C7E" w:rsidRPr="00A33B12">
        <w:rPr>
          <w:color w:val="000000" w:themeColor="text1"/>
          <w:sz w:val="24"/>
          <w:szCs w:val="24"/>
          <w:lang w:val="pt-PT"/>
        </w:rPr>
        <w:t xml:space="preserve">tabela </w:t>
      </w:r>
      <w:r w:rsidR="00CA6F45">
        <w:rPr>
          <w:color w:val="000000" w:themeColor="text1"/>
          <w:sz w:val="24"/>
          <w:szCs w:val="24"/>
          <w:lang w:val="pt-PT"/>
        </w:rPr>
        <w:t>respetiva</w:t>
      </w:r>
      <w:r w:rsidR="6CB79C7E" w:rsidRPr="00A33B12">
        <w:rPr>
          <w:color w:val="000000" w:themeColor="text1"/>
          <w:sz w:val="24"/>
          <w:szCs w:val="24"/>
          <w:lang w:val="pt-PT"/>
        </w:rPr>
        <w:t xml:space="preserve">, onde </w:t>
      </w:r>
      <w:r w:rsidR="00CA6F45">
        <w:rPr>
          <w:color w:val="000000" w:themeColor="text1"/>
          <w:sz w:val="24"/>
          <w:szCs w:val="24"/>
          <w:lang w:val="pt-PT"/>
        </w:rPr>
        <w:t>s</w:t>
      </w:r>
      <w:r w:rsidR="6CB79C7E" w:rsidRPr="00A33B12">
        <w:rPr>
          <w:color w:val="000000" w:themeColor="text1"/>
          <w:sz w:val="24"/>
          <w:szCs w:val="24"/>
          <w:lang w:val="pt-PT"/>
        </w:rPr>
        <w:t>e</w:t>
      </w:r>
      <w:r w:rsidR="00CA6F45">
        <w:rPr>
          <w:color w:val="000000" w:themeColor="text1"/>
          <w:sz w:val="24"/>
          <w:szCs w:val="24"/>
          <w:lang w:val="pt-PT"/>
        </w:rPr>
        <w:t xml:space="preserve"> podia</w:t>
      </w:r>
      <w:r w:rsidR="6CB79C7E" w:rsidRPr="00A33B12">
        <w:rPr>
          <w:color w:val="000000" w:themeColor="text1"/>
          <w:sz w:val="24"/>
          <w:szCs w:val="24"/>
          <w:lang w:val="pt-PT"/>
        </w:rPr>
        <w:t xml:space="preserve"> adicionar, editar e eliminar.  A imagem abaixo descreve a descrição.</w:t>
      </w:r>
    </w:p>
    <w:p w14:paraId="1642ABA3" w14:textId="2D4E2D3F" w:rsidR="0F4492A5" w:rsidRPr="00C20912" w:rsidRDefault="00CA6F45" w:rsidP="76FF05C8">
      <w:pPr>
        <w:spacing w:before="120" w:after="120" w:line="360" w:lineRule="auto"/>
        <w:jc w:val="both"/>
        <w:rPr>
          <w:lang w:val="pt-PT"/>
        </w:rPr>
      </w:pPr>
      <w:r>
        <w:rPr>
          <w:noProof/>
        </w:rPr>
        <mc:AlternateContent>
          <mc:Choice Requires="wps">
            <w:drawing>
              <wp:anchor distT="0" distB="0" distL="114300" distR="114300" simplePos="0" relativeHeight="251696128" behindDoc="1" locked="0" layoutInCell="1" allowOverlap="1" wp14:anchorId="2B2A8F32" wp14:editId="321D4C98">
                <wp:simplePos x="0" y="0"/>
                <wp:positionH relativeFrom="column">
                  <wp:posOffset>0</wp:posOffset>
                </wp:positionH>
                <wp:positionV relativeFrom="paragraph">
                  <wp:posOffset>2889885</wp:posOffset>
                </wp:positionV>
                <wp:extent cx="5303520" cy="635"/>
                <wp:effectExtent l="0" t="0" r="0" b="0"/>
                <wp:wrapTight wrapText="bothSides">
                  <wp:wrapPolygon edited="0">
                    <wp:start x="0" y="0"/>
                    <wp:lineTo x="0" y="21600"/>
                    <wp:lineTo x="21600" y="21600"/>
                    <wp:lineTo x="21600" y="0"/>
                  </wp:wrapPolygon>
                </wp:wrapTight>
                <wp:docPr id="24" name="Caixa de texto 24"/>
                <wp:cNvGraphicFramePr/>
                <a:graphic xmlns:a="http://schemas.openxmlformats.org/drawingml/2006/main">
                  <a:graphicData uri="http://schemas.microsoft.com/office/word/2010/wordprocessingShape">
                    <wps:wsp>
                      <wps:cNvSpPr txBox="1"/>
                      <wps:spPr>
                        <a:xfrm>
                          <a:off x="0" y="0"/>
                          <a:ext cx="5303520" cy="635"/>
                        </a:xfrm>
                        <a:prstGeom prst="rect">
                          <a:avLst/>
                        </a:prstGeom>
                        <a:solidFill>
                          <a:prstClr val="white"/>
                        </a:solidFill>
                        <a:ln>
                          <a:noFill/>
                        </a:ln>
                      </wps:spPr>
                      <wps:txbx>
                        <w:txbxContent>
                          <w:p w14:paraId="006CF85B" w14:textId="0588C7D9" w:rsidR="00093523" w:rsidRPr="00136B8A" w:rsidRDefault="00093523" w:rsidP="00CA6F45">
                            <w:pPr>
                              <w:pStyle w:val="Legenda"/>
                              <w:rPr>
                                <w:noProof/>
                              </w:rPr>
                            </w:pPr>
                            <w:r>
                              <w:rPr>
                                <w:noProof/>
                              </w:rPr>
                              <w:fldChar w:fldCharType="begin"/>
                            </w:r>
                            <w:r>
                              <w:rPr>
                                <w:noProof/>
                              </w:rPr>
                              <w:instrText xml:space="preserve"> SEQ Figure \* ARABIC </w:instrText>
                            </w:r>
                            <w:r>
                              <w:rPr>
                                <w:noProof/>
                              </w:rPr>
                              <w:fldChar w:fldCharType="separate"/>
                            </w:r>
                            <w:bookmarkStart w:id="35" w:name="_Toc64317976"/>
                            <w:r w:rsidR="00D76DE3">
                              <w:rPr>
                                <w:noProof/>
                              </w:rPr>
                              <w:t>16</w:t>
                            </w:r>
                            <w:r>
                              <w:rPr>
                                <w:noProof/>
                              </w:rPr>
                              <w:fldChar w:fldCharType="end"/>
                            </w:r>
                            <w:r>
                              <w:t xml:space="preserve"> - </w:t>
                            </w:r>
                            <w:r>
                              <w:t xml:space="preserve">Mockup inicial do </w:t>
                            </w:r>
                            <w:r>
                              <w:t>site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A8F32" id="Caixa de texto 24" o:spid="_x0000_s1039" type="#_x0000_t202" style="position:absolute;left:0;text-align:left;margin-left:0;margin-top:227.55pt;width:417.6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" stroked="f">
                <v:textbox style="mso-fit-shape-to-text:t" inset="0,0,0,0">
                  <w:txbxContent>
                    <w:p w14:paraId="006CF85B" w14:textId="0588C7D9" w:rsidR="00093523" w:rsidRPr="00136B8A" w:rsidRDefault="00093523" w:rsidP="00CA6F45">
                      <w:pPr>
                        <w:pStyle w:val="Legenda"/>
                        <w:rPr>
                          <w:noProof/>
                        </w:rPr>
                      </w:pPr>
                      <w:r>
                        <w:rPr>
                          <w:noProof/>
                        </w:rPr>
                        <w:fldChar w:fldCharType="begin"/>
                      </w:r>
                      <w:r>
                        <w:rPr>
                          <w:noProof/>
                        </w:rPr>
                        <w:instrText xml:space="preserve"> SEQ Figure \* ARABIC </w:instrText>
                      </w:r>
                      <w:r>
                        <w:rPr>
                          <w:noProof/>
                        </w:rPr>
                        <w:fldChar w:fldCharType="separate"/>
                      </w:r>
                      <w:bookmarkStart w:id="36" w:name="_Toc64317976"/>
                      <w:r w:rsidR="00D76DE3">
                        <w:rPr>
                          <w:noProof/>
                        </w:rPr>
                        <w:t>16</w:t>
                      </w:r>
                      <w:r>
                        <w:rPr>
                          <w:noProof/>
                        </w:rPr>
                        <w:fldChar w:fldCharType="end"/>
                      </w:r>
                      <w:r>
                        <w:t xml:space="preserve"> - </w:t>
                      </w:r>
                      <w:r>
                        <w:t xml:space="preserve">Mockup inicial do </w:t>
                      </w:r>
                      <w:r>
                        <w:t>site</w:t>
                      </w:r>
                      <w:bookmarkEnd w:id="36"/>
                    </w:p>
                  </w:txbxContent>
                </v:textbox>
                <w10:wrap type="tight"/>
              </v:shape>
            </w:pict>
          </mc:Fallback>
        </mc:AlternateContent>
      </w:r>
      <w:r w:rsidR="0ACD656E">
        <w:rPr>
          <w:noProof/>
        </w:rPr>
        <w:drawing>
          <wp:anchor distT="0" distB="0" distL="114300" distR="114300" simplePos="0" relativeHeight="251609088" behindDoc="1" locked="0" layoutInCell="1" allowOverlap="1" wp14:anchorId="18C9FF54" wp14:editId="0E24C302">
            <wp:simplePos x="0" y="0"/>
            <wp:positionH relativeFrom="margin">
              <wp:align>left</wp:align>
            </wp:positionH>
            <wp:positionV relativeFrom="paragraph">
              <wp:posOffset>0</wp:posOffset>
            </wp:positionV>
            <wp:extent cx="5303520" cy="2832735"/>
            <wp:effectExtent l="0" t="0" r="0" b="5715"/>
            <wp:wrapTight wrapText="bothSides">
              <wp:wrapPolygon edited="0">
                <wp:start x="0" y="0"/>
                <wp:lineTo x="0" y="21498"/>
                <wp:lineTo x="21491" y="21498"/>
                <wp:lineTo x="21491" y="0"/>
                <wp:lineTo x="0" y="0"/>
              </wp:wrapPolygon>
            </wp:wrapTight>
            <wp:docPr id="1006775871" name="Picture 1006775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cstate="print">
                      <a:extLst>
                        <a:ext uri="{28A0092B-C50C-407E-A947-70E740481C1C}">
                          <a14:useLocalDpi xmlns:a14="http://schemas.microsoft.com/office/drawing/2010/main" val="0"/>
                        </a:ext>
                      </a:extLst>
                    </a:blip>
                    <a:srcRect r="21037"/>
                    <a:stretch/>
                  </pic:blipFill>
                  <pic:spPr bwMode="auto">
                    <a:xfrm>
                      <a:off x="0" y="0"/>
                      <a:ext cx="5303520" cy="2832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9E6AE1" w14:textId="77777777" w:rsidR="00CA6F45" w:rsidRDefault="00CA6F45">
      <w:pPr>
        <w:rPr>
          <w:color w:val="000000" w:themeColor="text1"/>
          <w:sz w:val="24"/>
          <w:szCs w:val="24"/>
          <w:lang w:val="pt-PT"/>
        </w:rPr>
      </w:pPr>
      <w:r>
        <w:rPr>
          <w:color w:val="000000" w:themeColor="text1"/>
          <w:sz w:val="24"/>
          <w:szCs w:val="24"/>
          <w:lang w:val="pt-PT"/>
        </w:rPr>
        <w:br w:type="page"/>
      </w:r>
    </w:p>
    <w:p w14:paraId="1227C479" w14:textId="463955D3" w:rsidR="76FF05C8" w:rsidRPr="00CA6F45" w:rsidRDefault="4544CB70" w:rsidP="3EC37F01">
      <w:pPr>
        <w:spacing w:before="120" w:after="120" w:line="360" w:lineRule="auto"/>
        <w:jc w:val="both"/>
        <w:rPr>
          <w:b/>
          <w:bCs/>
          <w:color w:val="000000" w:themeColor="text1"/>
          <w:sz w:val="24"/>
          <w:szCs w:val="24"/>
          <w:lang w:val="pt-PT"/>
        </w:rPr>
      </w:pPr>
      <w:proofErr w:type="spellStart"/>
      <w:r w:rsidRPr="00CA6F45">
        <w:rPr>
          <w:b/>
          <w:bCs/>
          <w:i/>
          <w:iCs/>
          <w:color w:val="000000" w:themeColor="text1"/>
          <w:sz w:val="24"/>
          <w:szCs w:val="24"/>
          <w:lang w:val="pt-PT"/>
        </w:rPr>
        <w:lastRenderedPageBreak/>
        <w:t>Mockup</w:t>
      </w:r>
      <w:proofErr w:type="spellEnd"/>
      <w:r w:rsidRPr="00CA6F45">
        <w:rPr>
          <w:b/>
          <w:bCs/>
          <w:color w:val="000000" w:themeColor="text1"/>
          <w:sz w:val="24"/>
          <w:szCs w:val="24"/>
          <w:lang w:val="pt-PT"/>
        </w:rPr>
        <w:t xml:space="preserve"> final do site</w:t>
      </w:r>
    </w:p>
    <w:p w14:paraId="120CDE4D" w14:textId="090A35AD" w:rsidR="4CC3A067" w:rsidRPr="00CA6F45" w:rsidRDefault="4CC3A067" w:rsidP="0ED65A5D">
      <w:pPr>
        <w:spacing w:before="120" w:after="120" w:line="360" w:lineRule="auto"/>
        <w:jc w:val="both"/>
        <w:rPr>
          <w:color w:val="000000" w:themeColor="text1"/>
          <w:sz w:val="24"/>
          <w:szCs w:val="24"/>
          <w:lang w:val="pt-PT"/>
        </w:rPr>
      </w:pPr>
      <w:r w:rsidRPr="00CA6F45">
        <w:rPr>
          <w:color w:val="000000" w:themeColor="text1"/>
          <w:sz w:val="24"/>
          <w:szCs w:val="24"/>
          <w:lang w:val="pt-PT"/>
        </w:rPr>
        <w:t xml:space="preserve">No </w:t>
      </w:r>
      <w:proofErr w:type="spellStart"/>
      <w:r w:rsidRPr="00CA6F45">
        <w:rPr>
          <w:i/>
          <w:iCs/>
          <w:color w:val="000000" w:themeColor="text1"/>
          <w:sz w:val="24"/>
          <w:szCs w:val="24"/>
          <w:lang w:val="pt-PT"/>
        </w:rPr>
        <w:t>mockup</w:t>
      </w:r>
      <w:proofErr w:type="spellEnd"/>
      <w:r w:rsidRPr="00CA6F45">
        <w:rPr>
          <w:color w:val="000000" w:themeColor="text1"/>
          <w:sz w:val="24"/>
          <w:szCs w:val="24"/>
          <w:lang w:val="pt-PT"/>
        </w:rPr>
        <w:t xml:space="preserve"> final do </w:t>
      </w:r>
      <w:r w:rsidRPr="00CA6F45">
        <w:rPr>
          <w:i/>
          <w:iCs/>
          <w:color w:val="000000" w:themeColor="text1"/>
          <w:sz w:val="24"/>
          <w:szCs w:val="24"/>
          <w:lang w:val="pt-PT"/>
        </w:rPr>
        <w:t>site</w:t>
      </w:r>
      <w:r w:rsidR="00CA6F45">
        <w:rPr>
          <w:color w:val="000000" w:themeColor="text1"/>
          <w:sz w:val="24"/>
          <w:szCs w:val="24"/>
          <w:lang w:val="pt-PT"/>
        </w:rPr>
        <w:t xml:space="preserve"> na área do </w:t>
      </w:r>
      <w:proofErr w:type="spellStart"/>
      <w:r w:rsidR="00CA6F45" w:rsidRPr="00CA6F45">
        <w:rPr>
          <w:i/>
          <w:iCs/>
          <w:color w:val="000000" w:themeColor="text1"/>
          <w:sz w:val="24"/>
          <w:szCs w:val="24"/>
          <w:lang w:val="pt-PT"/>
        </w:rPr>
        <w:t>frontoffice</w:t>
      </w:r>
      <w:proofErr w:type="spellEnd"/>
      <w:r w:rsidRPr="00CA6F45">
        <w:rPr>
          <w:color w:val="000000" w:themeColor="text1"/>
          <w:sz w:val="24"/>
          <w:szCs w:val="24"/>
          <w:lang w:val="pt-PT"/>
        </w:rPr>
        <w:t xml:space="preserve"> </w:t>
      </w:r>
      <w:r w:rsidR="2F861CE5" w:rsidRPr="00CA6F45">
        <w:rPr>
          <w:color w:val="000000" w:themeColor="text1"/>
          <w:sz w:val="24"/>
          <w:szCs w:val="24"/>
          <w:lang w:val="pt-PT"/>
        </w:rPr>
        <w:t xml:space="preserve">a primeira página que o cliente </w:t>
      </w:r>
      <w:r w:rsidR="00CA6F45">
        <w:rPr>
          <w:color w:val="000000" w:themeColor="text1"/>
          <w:sz w:val="24"/>
          <w:szCs w:val="24"/>
          <w:lang w:val="pt-PT"/>
        </w:rPr>
        <w:t>vê</w:t>
      </w:r>
      <w:r w:rsidR="2F861CE5" w:rsidRPr="00CA6F45">
        <w:rPr>
          <w:color w:val="000000" w:themeColor="text1"/>
          <w:sz w:val="24"/>
          <w:szCs w:val="24"/>
          <w:lang w:val="pt-PT"/>
        </w:rPr>
        <w:t xml:space="preserve"> apresenta algumas informações como as empresas e as categorias. </w:t>
      </w:r>
      <w:r w:rsidR="3C4894F1" w:rsidRPr="00CA6F45">
        <w:rPr>
          <w:color w:val="000000" w:themeColor="text1"/>
          <w:sz w:val="24"/>
          <w:szCs w:val="24"/>
          <w:lang w:val="pt-PT"/>
        </w:rPr>
        <w:t xml:space="preserve">Ao clicar numa das categorias ou empresas o cliente </w:t>
      </w:r>
      <w:r w:rsidR="00CA6F45">
        <w:rPr>
          <w:color w:val="000000" w:themeColor="text1"/>
          <w:sz w:val="24"/>
          <w:szCs w:val="24"/>
          <w:lang w:val="pt-PT"/>
        </w:rPr>
        <w:t xml:space="preserve">é </w:t>
      </w:r>
      <w:r w:rsidR="3C4894F1" w:rsidRPr="00CA6F45">
        <w:rPr>
          <w:color w:val="000000" w:themeColor="text1"/>
          <w:sz w:val="24"/>
          <w:szCs w:val="24"/>
          <w:lang w:val="pt-PT"/>
        </w:rPr>
        <w:t>direcionado para a página de produtos</w:t>
      </w:r>
      <w:r w:rsidR="00CA6F45">
        <w:rPr>
          <w:color w:val="000000" w:themeColor="text1"/>
          <w:sz w:val="24"/>
          <w:szCs w:val="24"/>
          <w:lang w:val="pt-PT"/>
        </w:rPr>
        <w:t xml:space="preserve"> respetiva</w:t>
      </w:r>
      <w:r w:rsidR="431DF3FF" w:rsidRPr="00CA6F45">
        <w:rPr>
          <w:color w:val="000000" w:themeColor="text1"/>
          <w:sz w:val="24"/>
          <w:szCs w:val="24"/>
          <w:lang w:val="pt-PT"/>
        </w:rPr>
        <w:t xml:space="preserve">. </w:t>
      </w:r>
      <w:r w:rsidR="2465BF31" w:rsidRPr="00CA6F45">
        <w:rPr>
          <w:color w:val="000000" w:themeColor="text1"/>
          <w:sz w:val="24"/>
          <w:szCs w:val="24"/>
          <w:lang w:val="pt-PT"/>
        </w:rPr>
        <w:t xml:space="preserve"> Outra maneira de ir para a página de produtos é clicar </w:t>
      </w:r>
      <w:r w:rsidR="007774A2">
        <w:rPr>
          <w:color w:val="000000" w:themeColor="text1"/>
          <w:sz w:val="24"/>
          <w:szCs w:val="24"/>
          <w:lang w:val="pt-PT"/>
        </w:rPr>
        <w:t>diretamente nesta categoria na basse superior</w:t>
      </w:r>
      <w:r w:rsidR="2465BF31" w:rsidRPr="00CA6F45">
        <w:rPr>
          <w:color w:val="000000" w:themeColor="text1"/>
          <w:sz w:val="24"/>
          <w:szCs w:val="24"/>
          <w:lang w:val="pt-PT"/>
        </w:rPr>
        <w:t xml:space="preserve">. Ao escolher um produto para comprar o cliente pode clicar no botão </w:t>
      </w:r>
      <w:r w:rsidR="15AA6A2E" w:rsidRPr="00CA6F45">
        <w:rPr>
          <w:color w:val="000000" w:themeColor="text1"/>
          <w:sz w:val="24"/>
          <w:szCs w:val="24"/>
          <w:lang w:val="pt-PT"/>
        </w:rPr>
        <w:t xml:space="preserve">“Adicionar ao carrinho”, </w:t>
      </w:r>
      <w:r w:rsidR="1036CE96" w:rsidRPr="00CA6F45">
        <w:rPr>
          <w:color w:val="000000" w:themeColor="text1"/>
          <w:sz w:val="24"/>
          <w:szCs w:val="24"/>
          <w:lang w:val="pt-PT"/>
        </w:rPr>
        <w:t xml:space="preserve">que </w:t>
      </w:r>
      <w:r w:rsidR="00F06F3F">
        <w:rPr>
          <w:color w:val="000000" w:themeColor="text1"/>
          <w:sz w:val="24"/>
          <w:szCs w:val="24"/>
          <w:lang w:val="pt-PT"/>
        </w:rPr>
        <w:t>o direciona</w:t>
      </w:r>
      <w:r w:rsidR="1036CE96" w:rsidRPr="00CA6F45">
        <w:rPr>
          <w:color w:val="000000" w:themeColor="text1"/>
          <w:sz w:val="24"/>
          <w:szCs w:val="24"/>
          <w:lang w:val="pt-PT"/>
        </w:rPr>
        <w:t xml:space="preserve"> automaticamente. No carrinho o cliente pode alterar a quantidade do produto que deseja comprar ou eliminá-lo do carrinho. </w:t>
      </w:r>
      <w:r w:rsidR="5E1B3AEC" w:rsidRPr="00CA6F45">
        <w:rPr>
          <w:color w:val="000000" w:themeColor="text1"/>
          <w:sz w:val="24"/>
          <w:szCs w:val="24"/>
          <w:lang w:val="pt-PT"/>
        </w:rPr>
        <w:t xml:space="preserve">Ainda nesta página o cliente pode tomar a decisão de continuar a comprar ou concluir a compra. Se desejar continuar a comprar o cliente apenas </w:t>
      </w:r>
      <w:r w:rsidR="00574698">
        <w:rPr>
          <w:color w:val="000000" w:themeColor="text1"/>
          <w:sz w:val="24"/>
          <w:szCs w:val="24"/>
          <w:lang w:val="pt-PT"/>
        </w:rPr>
        <w:t xml:space="preserve">necessita </w:t>
      </w:r>
      <w:r w:rsidR="00CA3C69">
        <w:rPr>
          <w:color w:val="000000" w:themeColor="text1"/>
          <w:sz w:val="24"/>
          <w:szCs w:val="24"/>
          <w:lang w:val="pt-PT"/>
        </w:rPr>
        <w:t>de clicar</w:t>
      </w:r>
      <w:r w:rsidR="5E1B3AEC" w:rsidRPr="00CA6F45">
        <w:rPr>
          <w:color w:val="000000" w:themeColor="text1"/>
          <w:sz w:val="24"/>
          <w:szCs w:val="24"/>
          <w:lang w:val="pt-PT"/>
        </w:rPr>
        <w:t xml:space="preserve"> no botão </w:t>
      </w:r>
      <w:r w:rsidR="3E99CED5" w:rsidRPr="00CA6F45">
        <w:rPr>
          <w:color w:val="000000" w:themeColor="text1"/>
          <w:sz w:val="24"/>
          <w:szCs w:val="24"/>
          <w:lang w:val="pt-PT"/>
        </w:rPr>
        <w:t xml:space="preserve">“Continuar a comprar”, caso deseje concluir a compra apenas tem que clicar no botão “Concluir a compra”. Ao clicar no botão </w:t>
      </w:r>
      <w:r w:rsidR="4385B3ED" w:rsidRPr="00CA6F45">
        <w:rPr>
          <w:color w:val="000000" w:themeColor="text1"/>
          <w:sz w:val="24"/>
          <w:szCs w:val="24"/>
          <w:lang w:val="pt-PT"/>
        </w:rPr>
        <w:t>para continuar a comprar será redirecionado para a página de produtos enquanto que se clicar no botão para concluir a compra será direcionado para o checkout. No che</w:t>
      </w:r>
      <w:r w:rsidR="5ECA5A78" w:rsidRPr="00CA6F45">
        <w:rPr>
          <w:color w:val="000000" w:themeColor="text1"/>
          <w:sz w:val="24"/>
          <w:szCs w:val="24"/>
          <w:lang w:val="pt-PT"/>
        </w:rPr>
        <w:t xml:space="preserve">ckout o cliente tem </w:t>
      </w:r>
      <w:r w:rsidR="00973190">
        <w:rPr>
          <w:color w:val="000000" w:themeColor="text1"/>
          <w:sz w:val="24"/>
          <w:szCs w:val="24"/>
          <w:lang w:val="pt-PT"/>
        </w:rPr>
        <w:t>necessita de preencher</w:t>
      </w:r>
      <w:r w:rsidR="5ECA5A78" w:rsidRPr="00CA6F45">
        <w:rPr>
          <w:color w:val="000000" w:themeColor="text1"/>
          <w:sz w:val="24"/>
          <w:szCs w:val="24"/>
          <w:lang w:val="pt-PT"/>
        </w:rPr>
        <w:t xml:space="preserve"> ou verificar os seus dados</w:t>
      </w:r>
      <w:r w:rsidR="00973190">
        <w:rPr>
          <w:color w:val="000000" w:themeColor="text1"/>
          <w:sz w:val="24"/>
          <w:szCs w:val="24"/>
          <w:lang w:val="pt-PT"/>
        </w:rPr>
        <w:t xml:space="preserve"> anteriores </w:t>
      </w:r>
      <w:r w:rsidR="00F2758F">
        <w:rPr>
          <w:color w:val="000000" w:themeColor="text1"/>
          <w:sz w:val="24"/>
          <w:szCs w:val="24"/>
          <w:lang w:val="pt-PT"/>
        </w:rPr>
        <w:t>os quais são,</w:t>
      </w:r>
      <w:r w:rsidR="5ECA5A78" w:rsidRPr="00CA6F45">
        <w:rPr>
          <w:color w:val="000000" w:themeColor="text1"/>
          <w:sz w:val="24"/>
          <w:szCs w:val="24"/>
          <w:lang w:val="pt-PT"/>
        </w:rPr>
        <w:t xml:space="preserve"> morada de entrega e de faturação,</w:t>
      </w:r>
      <w:r w:rsidR="6DC6065D" w:rsidRPr="00CA6F45">
        <w:rPr>
          <w:color w:val="000000" w:themeColor="text1"/>
          <w:sz w:val="24"/>
          <w:szCs w:val="24"/>
          <w:lang w:val="pt-PT"/>
        </w:rPr>
        <w:t xml:space="preserve"> o método de pagamento e</w:t>
      </w:r>
      <w:r w:rsidR="002A71C0">
        <w:rPr>
          <w:color w:val="000000" w:themeColor="text1"/>
          <w:sz w:val="24"/>
          <w:szCs w:val="24"/>
          <w:lang w:val="pt-PT"/>
        </w:rPr>
        <w:t xml:space="preserve"> para além disso</w:t>
      </w:r>
      <w:r w:rsidR="6DC6065D" w:rsidRPr="00CA6F45">
        <w:rPr>
          <w:color w:val="000000" w:themeColor="text1"/>
          <w:sz w:val="24"/>
          <w:szCs w:val="24"/>
          <w:lang w:val="pt-PT"/>
        </w:rPr>
        <w:t xml:space="preserve"> pode ainda verificar os produtos que </w:t>
      </w:r>
      <w:r w:rsidR="002A71C0">
        <w:rPr>
          <w:color w:val="000000" w:themeColor="text1"/>
          <w:sz w:val="24"/>
          <w:szCs w:val="24"/>
          <w:lang w:val="pt-PT"/>
        </w:rPr>
        <w:t>vai</w:t>
      </w:r>
      <w:r w:rsidR="6DC6065D" w:rsidRPr="00CA6F45">
        <w:rPr>
          <w:color w:val="000000" w:themeColor="text1"/>
          <w:sz w:val="24"/>
          <w:szCs w:val="24"/>
          <w:lang w:val="pt-PT"/>
        </w:rPr>
        <w:t xml:space="preserve"> comprar</w:t>
      </w:r>
      <w:r w:rsidR="002A71C0">
        <w:rPr>
          <w:color w:val="000000" w:themeColor="text1"/>
          <w:sz w:val="24"/>
          <w:szCs w:val="24"/>
          <w:lang w:val="pt-PT"/>
        </w:rPr>
        <w:t>. Q</w:t>
      </w:r>
      <w:r w:rsidR="6DC6065D" w:rsidRPr="00CA6F45">
        <w:rPr>
          <w:color w:val="000000" w:themeColor="text1"/>
          <w:sz w:val="24"/>
          <w:szCs w:val="24"/>
          <w:lang w:val="pt-PT"/>
        </w:rPr>
        <w:t xml:space="preserve">uando o cliente desejar concluir </w:t>
      </w:r>
      <w:r w:rsidR="23D5D60E" w:rsidRPr="00CA6F45">
        <w:rPr>
          <w:color w:val="000000" w:themeColor="text1"/>
          <w:sz w:val="24"/>
          <w:szCs w:val="24"/>
          <w:lang w:val="pt-PT"/>
        </w:rPr>
        <w:t>apenas precisa de clicar no botão “Terminar a compra”</w:t>
      </w:r>
      <w:r w:rsidR="6DC6065D" w:rsidRPr="00CA6F45">
        <w:rPr>
          <w:color w:val="000000" w:themeColor="text1"/>
          <w:sz w:val="24"/>
          <w:szCs w:val="24"/>
          <w:lang w:val="pt-PT"/>
        </w:rPr>
        <w:t>.</w:t>
      </w:r>
    </w:p>
    <w:p w14:paraId="155C9510" w14:textId="0C39AA17" w:rsidR="4CC3A067" w:rsidRPr="00CA6F45" w:rsidRDefault="4206545C" w:rsidP="4E9E48A4">
      <w:pPr>
        <w:spacing w:before="120" w:after="120" w:line="360" w:lineRule="auto"/>
        <w:jc w:val="both"/>
        <w:rPr>
          <w:color w:val="000000" w:themeColor="text1"/>
          <w:sz w:val="24"/>
          <w:szCs w:val="24"/>
          <w:lang w:val="pt-PT"/>
        </w:rPr>
      </w:pPr>
      <w:r w:rsidRPr="00CA6F45">
        <w:rPr>
          <w:color w:val="000000" w:themeColor="text1"/>
          <w:sz w:val="24"/>
          <w:szCs w:val="24"/>
          <w:lang w:val="pt-PT"/>
        </w:rPr>
        <w:t>A ilustração abaixo representa uma parte do texto.</w:t>
      </w:r>
      <w:r w:rsidR="6DC6065D" w:rsidRPr="00CA6F45">
        <w:rPr>
          <w:color w:val="000000" w:themeColor="text1"/>
          <w:sz w:val="24"/>
          <w:szCs w:val="24"/>
          <w:lang w:val="pt-PT"/>
        </w:rPr>
        <w:t xml:space="preserve"> </w:t>
      </w:r>
    </w:p>
    <w:p w14:paraId="5CAD9A50" w14:textId="583E8B4C" w:rsidR="1AA9F6E1" w:rsidRPr="00D44DC1" w:rsidRDefault="00002EBD" w:rsidP="1AA9F6E1">
      <w:pPr>
        <w:spacing w:before="120" w:after="120" w:line="360" w:lineRule="auto"/>
        <w:jc w:val="both"/>
        <w:rPr>
          <w:lang w:val="pt-PT"/>
        </w:rPr>
      </w:pPr>
      <w:r>
        <w:rPr>
          <w:noProof/>
        </w:rPr>
        <mc:AlternateContent>
          <mc:Choice Requires="wps">
            <w:drawing>
              <wp:anchor distT="0" distB="0" distL="114300" distR="114300" simplePos="0" relativeHeight="251701248" behindDoc="1" locked="0" layoutInCell="1" allowOverlap="1" wp14:anchorId="7272CBF5" wp14:editId="1406FCDC">
                <wp:simplePos x="0" y="0"/>
                <wp:positionH relativeFrom="column">
                  <wp:posOffset>-283845</wp:posOffset>
                </wp:positionH>
                <wp:positionV relativeFrom="paragraph">
                  <wp:posOffset>2362200</wp:posOffset>
                </wp:positionV>
                <wp:extent cx="6003925" cy="635"/>
                <wp:effectExtent l="0" t="0" r="0" b="0"/>
                <wp:wrapTight wrapText="bothSides">
                  <wp:wrapPolygon edited="0">
                    <wp:start x="0" y="0"/>
                    <wp:lineTo x="0" y="21600"/>
                    <wp:lineTo x="21600" y="21600"/>
                    <wp:lineTo x="21600" y="0"/>
                  </wp:wrapPolygon>
                </wp:wrapTight>
                <wp:docPr id="25" name="Caixa de texto 25"/>
                <wp:cNvGraphicFramePr/>
                <a:graphic xmlns:a="http://schemas.openxmlformats.org/drawingml/2006/main">
                  <a:graphicData uri="http://schemas.microsoft.com/office/word/2010/wordprocessingShape">
                    <wps:wsp>
                      <wps:cNvSpPr txBox="1"/>
                      <wps:spPr>
                        <a:xfrm>
                          <a:off x="0" y="0"/>
                          <a:ext cx="6003925" cy="635"/>
                        </a:xfrm>
                        <a:prstGeom prst="rect">
                          <a:avLst/>
                        </a:prstGeom>
                        <a:solidFill>
                          <a:prstClr val="white"/>
                        </a:solidFill>
                        <a:ln>
                          <a:noFill/>
                        </a:ln>
                      </wps:spPr>
                      <wps:txbx>
                        <w:txbxContent>
                          <w:p w14:paraId="7F38E94D" w14:textId="4C912DC4" w:rsidR="00093523" w:rsidRPr="00D17835" w:rsidRDefault="00093523" w:rsidP="00002EBD">
                            <w:pPr>
                              <w:pStyle w:val="Legenda"/>
                              <w:rPr>
                                <w:noProof/>
                              </w:rPr>
                            </w:pPr>
                            <w:r>
                              <w:rPr>
                                <w:noProof/>
                              </w:rPr>
                              <w:fldChar w:fldCharType="begin"/>
                            </w:r>
                            <w:r>
                              <w:rPr>
                                <w:noProof/>
                              </w:rPr>
                              <w:instrText xml:space="preserve"> SEQ Figure \* ARABIC </w:instrText>
                            </w:r>
                            <w:r>
                              <w:rPr>
                                <w:noProof/>
                              </w:rPr>
                              <w:fldChar w:fldCharType="separate"/>
                            </w:r>
                            <w:bookmarkStart w:id="37" w:name="_Toc64317977"/>
                            <w:r w:rsidR="00D76DE3">
                              <w:rPr>
                                <w:noProof/>
                              </w:rPr>
                              <w:t>17</w:t>
                            </w:r>
                            <w:r>
                              <w:rPr>
                                <w:noProof/>
                              </w:rPr>
                              <w:fldChar w:fldCharType="end"/>
                            </w:r>
                            <w:r>
                              <w:t xml:space="preserve"> - </w:t>
                            </w:r>
                            <w:r>
                              <w:t xml:space="preserve">Estrutura do frontoffice </w:t>
                            </w:r>
                            <w:r>
                              <w:t>explicada</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2CBF5" id="Caixa de texto 25" o:spid="_x0000_s1040" type="#_x0000_t202" style="position:absolute;left:0;text-align:left;margin-left:-22.35pt;margin-top:186pt;width:472.7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" stroked="f">
                <v:textbox style="mso-fit-shape-to-text:t" inset="0,0,0,0">
                  <w:txbxContent>
                    <w:p w14:paraId="7F38E94D" w14:textId="4C912DC4" w:rsidR="00093523" w:rsidRPr="00D17835" w:rsidRDefault="00093523" w:rsidP="00002EBD">
                      <w:pPr>
                        <w:pStyle w:val="Legenda"/>
                        <w:rPr>
                          <w:noProof/>
                        </w:rPr>
                      </w:pPr>
                      <w:r>
                        <w:rPr>
                          <w:noProof/>
                        </w:rPr>
                        <w:fldChar w:fldCharType="begin"/>
                      </w:r>
                      <w:r>
                        <w:rPr>
                          <w:noProof/>
                        </w:rPr>
                        <w:instrText xml:space="preserve"> SEQ Figure \* ARABIC </w:instrText>
                      </w:r>
                      <w:r>
                        <w:rPr>
                          <w:noProof/>
                        </w:rPr>
                        <w:fldChar w:fldCharType="separate"/>
                      </w:r>
                      <w:bookmarkStart w:id="38" w:name="_Toc64317977"/>
                      <w:r w:rsidR="00D76DE3">
                        <w:rPr>
                          <w:noProof/>
                        </w:rPr>
                        <w:t>17</w:t>
                      </w:r>
                      <w:r>
                        <w:rPr>
                          <w:noProof/>
                        </w:rPr>
                        <w:fldChar w:fldCharType="end"/>
                      </w:r>
                      <w:r>
                        <w:t xml:space="preserve"> - </w:t>
                      </w:r>
                      <w:r>
                        <w:t xml:space="preserve">Estrutura do frontoffice </w:t>
                      </w:r>
                      <w:r>
                        <w:t>explicada</w:t>
                      </w:r>
                      <w:bookmarkEnd w:id="38"/>
                    </w:p>
                  </w:txbxContent>
                </v:textbox>
                <w10:wrap type="tight"/>
              </v:shape>
            </w:pict>
          </mc:Fallback>
        </mc:AlternateContent>
      </w:r>
      <w:r w:rsidR="00D44DC1">
        <w:rPr>
          <w:noProof/>
        </w:rPr>
        <w:drawing>
          <wp:anchor distT="0" distB="0" distL="114300" distR="114300" simplePos="0" relativeHeight="251699200" behindDoc="1" locked="0" layoutInCell="1" allowOverlap="1" wp14:anchorId="5858C4C5" wp14:editId="79657354">
            <wp:simplePos x="0" y="0"/>
            <wp:positionH relativeFrom="column">
              <wp:posOffset>-284342</wp:posOffset>
            </wp:positionH>
            <wp:positionV relativeFrom="paragraph">
              <wp:posOffset>254442</wp:posOffset>
            </wp:positionV>
            <wp:extent cx="6004203" cy="2051436"/>
            <wp:effectExtent l="0" t="0" r="0" b="6350"/>
            <wp:wrapTight wrapText="bothSides">
              <wp:wrapPolygon edited="0">
                <wp:start x="0" y="0"/>
                <wp:lineTo x="0" y="21466"/>
                <wp:lineTo x="21520" y="21466"/>
                <wp:lineTo x="21520" y="0"/>
                <wp:lineTo x="0" y="0"/>
              </wp:wrapPolygon>
            </wp:wrapTight>
            <wp:docPr id="2044552844" name="Picture 2044552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4552844"/>
                    <pic:cNvPicPr/>
                  </pic:nvPicPr>
                  <pic:blipFill>
                    <a:blip r:embed="rId49">
                      <a:extLst>
                        <a:ext uri="{28A0092B-C50C-407E-A947-70E740481C1C}">
                          <a14:useLocalDpi xmlns:a14="http://schemas.microsoft.com/office/drawing/2010/main" val="0"/>
                        </a:ext>
                      </a:extLst>
                    </a:blip>
                    <a:stretch>
                      <a:fillRect/>
                    </a:stretch>
                  </pic:blipFill>
                  <pic:spPr>
                    <a:xfrm>
                      <a:off x="0" y="0"/>
                      <a:ext cx="6004203" cy="2051436"/>
                    </a:xfrm>
                    <a:prstGeom prst="rect">
                      <a:avLst/>
                    </a:prstGeom>
                  </pic:spPr>
                </pic:pic>
              </a:graphicData>
            </a:graphic>
          </wp:anchor>
        </w:drawing>
      </w:r>
    </w:p>
    <w:p w14:paraId="7B70BC19" w14:textId="77777777" w:rsidR="002040D7" w:rsidRDefault="002040D7">
      <w:pPr>
        <w:rPr>
          <w:color w:val="000000" w:themeColor="text1"/>
          <w:lang w:val="pt-PT"/>
        </w:rPr>
      </w:pPr>
      <w:r>
        <w:rPr>
          <w:color w:val="000000" w:themeColor="text1"/>
          <w:lang w:val="pt-PT"/>
        </w:rPr>
        <w:br w:type="page"/>
      </w:r>
    </w:p>
    <w:p w14:paraId="267E4006" w14:textId="0184FE42" w:rsidR="307F2F65" w:rsidRPr="00C5510D" w:rsidRDefault="544E753A" w:rsidP="307F2F65">
      <w:pPr>
        <w:spacing w:before="120" w:after="120" w:line="360" w:lineRule="auto"/>
        <w:jc w:val="both"/>
        <w:rPr>
          <w:b/>
          <w:bCs/>
          <w:color w:val="000000" w:themeColor="text1"/>
          <w:sz w:val="24"/>
          <w:szCs w:val="24"/>
          <w:lang w:val="pt-PT"/>
        </w:rPr>
      </w:pPr>
      <w:proofErr w:type="spellStart"/>
      <w:r w:rsidRPr="00C5510D">
        <w:rPr>
          <w:b/>
          <w:bCs/>
          <w:color w:val="000000" w:themeColor="text1"/>
          <w:sz w:val="24"/>
          <w:szCs w:val="24"/>
          <w:lang w:val="pt-PT"/>
        </w:rPr>
        <w:lastRenderedPageBreak/>
        <w:t>Backoffice</w:t>
      </w:r>
      <w:proofErr w:type="spellEnd"/>
    </w:p>
    <w:p w14:paraId="0D927269" w14:textId="4134F253" w:rsidR="23B0EB15" w:rsidRPr="00C5510D" w:rsidRDefault="00C5510D" w:rsidP="23B0EB15">
      <w:pPr>
        <w:spacing w:before="120" w:after="120" w:line="360" w:lineRule="auto"/>
        <w:jc w:val="both"/>
        <w:rPr>
          <w:color w:val="000000" w:themeColor="text1"/>
          <w:sz w:val="24"/>
          <w:szCs w:val="24"/>
          <w:lang w:val="pt-PT"/>
        </w:rPr>
      </w:pPr>
      <w:r w:rsidRPr="00C5510D">
        <w:rPr>
          <w:color w:val="000000" w:themeColor="text1"/>
          <w:sz w:val="24"/>
          <w:szCs w:val="24"/>
          <w:lang w:val="pt-PT"/>
        </w:rPr>
        <w:t xml:space="preserve">No </w:t>
      </w:r>
      <w:proofErr w:type="spellStart"/>
      <w:r w:rsidRPr="00C5510D">
        <w:rPr>
          <w:i/>
          <w:iCs/>
          <w:color w:val="000000" w:themeColor="text1"/>
          <w:sz w:val="24"/>
          <w:szCs w:val="24"/>
          <w:lang w:val="pt-PT"/>
        </w:rPr>
        <w:t>backoffice</w:t>
      </w:r>
      <w:proofErr w:type="spellEnd"/>
      <w:r w:rsidRPr="00C5510D">
        <w:rPr>
          <w:color w:val="000000" w:themeColor="text1"/>
          <w:sz w:val="24"/>
          <w:szCs w:val="24"/>
          <w:lang w:val="pt-PT"/>
        </w:rPr>
        <w:t xml:space="preserve"> temos acesso à zona administrativa da aplicação, na qual mostra algumas informações especificadas de cada empresa, ou gerais, dependendo do tipo de acesso. Esta página permite direcionar para as páginas restantes. As quais são diferenciadas maioritariamente pelo tipo de informações que contém. Estas utilizam todas </w:t>
      </w:r>
      <w:proofErr w:type="spellStart"/>
      <w:r w:rsidRPr="00C5510D">
        <w:rPr>
          <w:i/>
          <w:iCs/>
          <w:color w:val="000000" w:themeColor="text1"/>
          <w:sz w:val="24"/>
          <w:szCs w:val="24"/>
          <w:lang w:val="pt-PT"/>
        </w:rPr>
        <w:t>Datatables</w:t>
      </w:r>
      <w:proofErr w:type="spellEnd"/>
      <w:r w:rsidRPr="00C5510D">
        <w:rPr>
          <w:color w:val="000000" w:themeColor="text1"/>
          <w:sz w:val="24"/>
          <w:szCs w:val="24"/>
          <w:lang w:val="pt-PT"/>
        </w:rPr>
        <w:t xml:space="preserve"> para uma boa organização da informação e filtragem sem necessidade de atualização da página.</w:t>
      </w:r>
    </w:p>
    <w:p w14:paraId="0B88CDA5" w14:textId="77777777" w:rsidR="006319D8" w:rsidRDefault="697051BD" w:rsidP="006319D8">
      <w:pPr>
        <w:keepNext/>
        <w:spacing w:before="120" w:after="120" w:line="360" w:lineRule="auto"/>
        <w:jc w:val="both"/>
      </w:pPr>
      <w:r>
        <w:rPr>
          <w:noProof/>
        </w:rPr>
        <w:drawing>
          <wp:inline distT="0" distB="0" distL="0" distR="0" wp14:anchorId="43A91272" wp14:editId="306D0C6A">
            <wp:extent cx="5313916" cy="2878372"/>
            <wp:effectExtent l="0" t="0" r="1270" b="0"/>
            <wp:docPr id="111321836" name="Picture 11132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21836"/>
                    <pic:cNvPicPr/>
                  </pic:nvPicPr>
                  <pic:blipFill>
                    <a:blip r:embed="rId50">
                      <a:extLst>
                        <a:ext uri="{28A0092B-C50C-407E-A947-70E740481C1C}">
                          <a14:useLocalDpi xmlns:a14="http://schemas.microsoft.com/office/drawing/2010/main" val="0"/>
                        </a:ext>
                      </a:extLst>
                    </a:blip>
                    <a:stretch>
                      <a:fillRect/>
                    </a:stretch>
                  </pic:blipFill>
                  <pic:spPr>
                    <a:xfrm>
                      <a:off x="0" y="0"/>
                      <a:ext cx="5313916" cy="2878372"/>
                    </a:xfrm>
                    <a:prstGeom prst="rect">
                      <a:avLst/>
                    </a:prstGeom>
                  </pic:spPr>
                </pic:pic>
              </a:graphicData>
            </a:graphic>
          </wp:inline>
        </w:drawing>
      </w:r>
    </w:p>
    <w:p w14:paraId="743DD692" w14:textId="30211FE1" w:rsidR="1AA9F6E1" w:rsidRDefault="006319D8" w:rsidP="006319D8">
      <w:pPr>
        <w:pStyle w:val="Legenda"/>
        <w:jc w:val="both"/>
        <w:rPr>
          <w:color w:val="000000" w:themeColor="text1"/>
          <w:lang w:val="pt-PT"/>
        </w:rPr>
      </w:pPr>
      <w:r>
        <w:rPr>
          <w:color w:val="000000" w:themeColor="text1"/>
          <w:lang w:val="pt-PT"/>
        </w:rPr>
        <w:fldChar w:fldCharType="begin"/>
      </w:r>
      <w:r>
        <w:rPr>
          <w:color w:val="000000" w:themeColor="text1"/>
          <w:lang w:val="pt-PT"/>
        </w:rPr>
        <w:instrText xml:space="preserve"> SEQ Figure \* ARABIC </w:instrText>
      </w:r>
      <w:r>
        <w:rPr>
          <w:color w:val="000000" w:themeColor="text1"/>
          <w:lang w:val="pt-PT"/>
        </w:rPr>
        <w:fldChar w:fldCharType="separate"/>
      </w:r>
      <w:bookmarkStart w:id="39" w:name="_Toc64317978"/>
      <w:r w:rsidR="00D76DE3">
        <w:rPr>
          <w:noProof/>
          <w:color w:val="000000" w:themeColor="text1"/>
          <w:lang w:val="pt-PT"/>
        </w:rPr>
        <w:t>18</w:t>
      </w:r>
      <w:r>
        <w:rPr>
          <w:color w:val="000000" w:themeColor="text1"/>
          <w:lang w:val="pt-PT"/>
        </w:rPr>
        <w:fldChar w:fldCharType="end"/>
      </w:r>
      <w:r>
        <w:t xml:space="preserve"> - Dashboard do </w:t>
      </w:r>
      <w:proofErr w:type="spellStart"/>
      <w:r>
        <w:t>backoffice</w:t>
      </w:r>
      <w:bookmarkEnd w:id="39"/>
      <w:proofErr w:type="spellEnd"/>
    </w:p>
    <w:p w14:paraId="5B08B5D1" w14:textId="77777777" w:rsidR="00DA553B" w:rsidRDefault="00DA553B" w:rsidP="00B37F9E">
      <w:pPr>
        <w:spacing w:before="120" w:after="120" w:line="360" w:lineRule="auto"/>
        <w:jc w:val="both"/>
        <w:rPr>
          <w:color w:val="000000"/>
          <w:sz w:val="24"/>
          <w:lang w:val="pt-PT"/>
        </w:rPr>
      </w:pPr>
      <w:r>
        <w:rPr>
          <w:color w:val="000000"/>
          <w:sz w:val="24"/>
          <w:lang w:val="pt-PT"/>
        </w:rPr>
        <w:br w:type="page"/>
      </w:r>
    </w:p>
    <w:p w14:paraId="4B126198" w14:textId="77777777" w:rsidR="00DA553B" w:rsidRDefault="00DA553B" w:rsidP="005454E5">
      <w:pPr>
        <w:pStyle w:val="Ttulo1"/>
        <w:numPr>
          <w:ilvl w:val="0"/>
          <w:numId w:val="9"/>
        </w:numPr>
      </w:pPr>
      <w:bookmarkStart w:id="40" w:name="_Toc64318243"/>
      <w:r>
        <w:lastRenderedPageBreak/>
        <w:t>Implementação</w:t>
      </w:r>
      <w:bookmarkEnd w:id="40"/>
    </w:p>
    <w:p w14:paraId="16DEB4AB" w14:textId="77777777" w:rsidR="001E6AB8" w:rsidRDefault="001E6AB8" w:rsidP="001E6AB8">
      <w:pPr>
        <w:spacing w:before="120" w:after="120" w:line="360" w:lineRule="auto"/>
        <w:jc w:val="both"/>
        <w:rPr>
          <w:color w:val="000000"/>
          <w:sz w:val="24"/>
          <w:lang w:val="pt-PT"/>
        </w:rPr>
      </w:pPr>
    </w:p>
    <w:p w14:paraId="453B4845" w14:textId="284E32B2" w:rsidR="5C5452CD" w:rsidRDefault="5C5452CD" w:rsidP="006319D8">
      <w:pPr>
        <w:spacing w:before="120" w:after="120" w:line="360" w:lineRule="auto"/>
        <w:jc w:val="both"/>
        <w:rPr>
          <w:color w:val="000000" w:themeColor="text1"/>
          <w:sz w:val="24"/>
          <w:szCs w:val="24"/>
          <w:lang w:val="pt-PT"/>
        </w:rPr>
      </w:pPr>
      <w:r w:rsidRPr="76FF05C8">
        <w:rPr>
          <w:color w:val="000000" w:themeColor="text1"/>
          <w:sz w:val="24"/>
          <w:szCs w:val="24"/>
          <w:lang w:val="pt-PT"/>
        </w:rPr>
        <w:t>Para o desenvolvimento do software começ</w:t>
      </w:r>
      <w:r w:rsidR="001D0963">
        <w:rPr>
          <w:color w:val="000000" w:themeColor="text1"/>
          <w:sz w:val="24"/>
          <w:szCs w:val="24"/>
          <w:lang w:val="pt-PT"/>
        </w:rPr>
        <w:t>á</w:t>
      </w:r>
      <w:r w:rsidRPr="76FF05C8">
        <w:rPr>
          <w:color w:val="000000" w:themeColor="text1"/>
          <w:sz w:val="24"/>
          <w:szCs w:val="24"/>
          <w:lang w:val="pt-PT"/>
        </w:rPr>
        <w:t xml:space="preserve">mos </w:t>
      </w:r>
      <w:r w:rsidR="00760FA2">
        <w:rPr>
          <w:color w:val="000000" w:themeColor="text1"/>
          <w:sz w:val="24"/>
          <w:szCs w:val="24"/>
          <w:lang w:val="pt-PT"/>
        </w:rPr>
        <w:t xml:space="preserve">por fazer </w:t>
      </w:r>
      <w:r w:rsidR="20DB9C41" w:rsidRPr="76FF05C8">
        <w:rPr>
          <w:color w:val="000000" w:themeColor="text1"/>
          <w:sz w:val="24"/>
          <w:szCs w:val="24"/>
          <w:lang w:val="pt-PT"/>
        </w:rPr>
        <w:t>o</w:t>
      </w:r>
      <w:r w:rsidR="00760FA2">
        <w:rPr>
          <w:color w:val="000000" w:themeColor="text1"/>
          <w:sz w:val="24"/>
          <w:szCs w:val="24"/>
          <w:lang w:val="pt-PT"/>
        </w:rPr>
        <w:t>s</w:t>
      </w:r>
      <w:r w:rsidR="20DB9C41" w:rsidRPr="76FF05C8">
        <w:rPr>
          <w:color w:val="000000" w:themeColor="text1"/>
          <w:sz w:val="24"/>
          <w:szCs w:val="24"/>
          <w:lang w:val="pt-PT"/>
        </w:rPr>
        <w:t xml:space="preserve"> desenho</w:t>
      </w:r>
      <w:r w:rsidR="00760FA2">
        <w:rPr>
          <w:color w:val="000000" w:themeColor="text1"/>
          <w:sz w:val="24"/>
          <w:szCs w:val="24"/>
          <w:lang w:val="pt-PT"/>
        </w:rPr>
        <w:t>s</w:t>
      </w:r>
      <w:r w:rsidR="20DB9C41" w:rsidRPr="76FF05C8">
        <w:rPr>
          <w:color w:val="000000" w:themeColor="text1"/>
          <w:sz w:val="24"/>
          <w:szCs w:val="24"/>
          <w:lang w:val="pt-PT"/>
        </w:rPr>
        <w:t xml:space="preserve"> do projeto</w:t>
      </w:r>
      <w:r w:rsidR="014AA08A" w:rsidRPr="50B30F83">
        <w:rPr>
          <w:color w:val="000000" w:themeColor="text1"/>
          <w:sz w:val="24"/>
          <w:szCs w:val="24"/>
          <w:lang w:val="pt-PT"/>
        </w:rPr>
        <w:t xml:space="preserve">, com a aplicação </w:t>
      </w:r>
      <w:r w:rsidR="006319D8" w:rsidRPr="006319D8">
        <w:rPr>
          <w:i/>
          <w:iCs/>
          <w:color w:val="000000" w:themeColor="text1"/>
          <w:sz w:val="24"/>
          <w:szCs w:val="24"/>
          <w:lang w:val="pt-PT"/>
        </w:rPr>
        <w:t>Draw.io</w:t>
      </w:r>
      <w:r w:rsidR="014AA08A" w:rsidRPr="50B30F83">
        <w:rPr>
          <w:color w:val="000000" w:themeColor="text1"/>
          <w:sz w:val="24"/>
          <w:szCs w:val="24"/>
          <w:lang w:val="pt-PT"/>
        </w:rPr>
        <w:t>.</w:t>
      </w:r>
      <w:r w:rsidR="20DB9C41" w:rsidRPr="76FF05C8">
        <w:rPr>
          <w:color w:val="000000" w:themeColor="text1"/>
          <w:sz w:val="24"/>
          <w:szCs w:val="24"/>
          <w:lang w:val="pt-PT"/>
        </w:rPr>
        <w:t xml:space="preserve"> </w:t>
      </w:r>
      <w:r w:rsidR="2399023C" w:rsidRPr="76FF05C8">
        <w:rPr>
          <w:color w:val="000000" w:themeColor="text1"/>
          <w:sz w:val="24"/>
          <w:szCs w:val="24"/>
          <w:lang w:val="pt-PT"/>
        </w:rPr>
        <w:t xml:space="preserve">Depois de termos os </w:t>
      </w:r>
      <w:proofErr w:type="spellStart"/>
      <w:r w:rsidR="00166AC9" w:rsidRPr="006319D8">
        <w:rPr>
          <w:i/>
          <w:iCs/>
          <w:color w:val="000000" w:themeColor="text1"/>
          <w:sz w:val="24"/>
          <w:szCs w:val="24"/>
          <w:lang w:val="pt-PT"/>
        </w:rPr>
        <w:t>mockups</w:t>
      </w:r>
      <w:proofErr w:type="spellEnd"/>
      <w:r w:rsidR="00166AC9">
        <w:rPr>
          <w:color w:val="000000" w:themeColor="text1"/>
          <w:sz w:val="24"/>
          <w:szCs w:val="24"/>
          <w:lang w:val="pt-PT"/>
        </w:rPr>
        <w:t xml:space="preserve"> </w:t>
      </w:r>
      <w:r w:rsidR="00166AC9" w:rsidRPr="76FF05C8">
        <w:rPr>
          <w:color w:val="000000" w:themeColor="text1"/>
          <w:sz w:val="24"/>
          <w:szCs w:val="24"/>
          <w:lang w:val="pt-PT"/>
        </w:rPr>
        <w:t>decid</w:t>
      </w:r>
      <w:r w:rsidR="00166AC9">
        <w:rPr>
          <w:color w:val="000000" w:themeColor="text1"/>
          <w:sz w:val="24"/>
          <w:szCs w:val="24"/>
          <w:lang w:val="pt-PT"/>
        </w:rPr>
        <w:t>i</w:t>
      </w:r>
      <w:r w:rsidR="00166AC9" w:rsidRPr="76FF05C8">
        <w:rPr>
          <w:color w:val="000000" w:themeColor="text1"/>
          <w:sz w:val="24"/>
          <w:szCs w:val="24"/>
          <w:lang w:val="pt-PT"/>
        </w:rPr>
        <w:t>mos</w:t>
      </w:r>
      <w:r w:rsidR="2399023C" w:rsidRPr="76FF05C8">
        <w:rPr>
          <w:color w:val="000000" w:themeColor="text1"/>
          <w:sz w:val="24"/>
          <w:szCs w:val="24"/>
          <w:lang w:val="pt-PT"/>
        </w:rPr>
        <w:t xml:space="preserve"> que </w:t>
      </w:r>
      <w:proofErr w:type="spellStart"/>
      <w:r w:rsidR="2399023C" w:rsidRPr="006319D8">
        <w:rPr>
          <w:i/>
          <w:iCs/>
          <w:color w:val="000000" w:themeColor="text1"/>
          <w:sz w:val="24"/>
          <w:szCs w:val="24"/>
          <w:lang w:val="pt-PT"/>
        </w:rPr>
        <w:t>framework</w:t>
      </w:r>
      <w:proofErr w:type="spellEnd"/>
      <w:r w:rsidR="2399023C" w:rsidRPr="76FF05C8">
        <w:rPr>
          <w:color w:val="000000" w:themeColor="text1"/>
          <w:sz w:val="24"/>
          <w:szCs w:val="24"/>
          <w:lang w:val="pt-PT"/>
        </w:rPr>
        <w:t xml:space="preserve"> iriamos </w:t>
      </w:r>
      <w:r w:rsidR="00760FA2">
        <w:rPr>
          <w:color w:val="000000" w:themeColor="text1"/>
          <w:sz w:val="24"/>
          <w:szCs w:val="24"/>
          <w:lang w:val="pt-PT"/>
        </w:rPr>
        <w:t>utilizar</w:t>
      </w:r>
      <w:r w:rsidR="2399023C" w:rsidRPr="76FF05C8">
        <w:rPr>
          <w:color w:val="000000" w:themeColor="text1"/>
          <w:sz w:val="24"/>
          <w:szCs w:val="24"/>
          <w:lang w:val="pt-PT"/>
        </w:rPr>
        <w:t xml:space="preserve"> no projeto de </w:t>
      </w:r>
      <w:r w:rsidR="2399023C" w:rsidRPr="006319D8">
        <w:rPr>
          <w:i/>
          <w:iCs/>
          <w:color w:val="000000" w:themeColor="text1"/>
          <w:sz w:val="24"/>
          <w:szCs w:val="24"/>
          <w:lang w:val="pt-PT"/>
        </w:rPr>
        <w:t>web</w:t>
      </w:r>
      <w:r w:rsidR="00760FA2">
        <w:rPr>
          <w:color w:val="000000" w:themeColor="text1"/>
          <w:sz w:val="24"/>
          <w:szCs w:val="24"/>
          <w:lang w:val="pt-PT"/>
        </w:rPr>
        <w:t xml:space="preserve"> e acabámos </w:t>
      </w:r>
      <w:r w:rsidR="2399023C" w:rsidRPr="76FF05C8">
        <w:rPr>
          <w:color w:val="000000" w:themeColor="text1"/>
          <w:sz w:val="24"/>
          <w:szCs w:val="24"/>
          <w:lang w:val="pt-PT"/>
        </w:rPr>
        <w:t xml:space="preserve">por </w:t>
      </w:r>
      <w:r w:rsidR="0083718A">
        <w:rPr>
          <w:color w:val="000000" w:themeColor="text1"/>
          <w:sz w:val="24"/>
          <w:szCs w:val="24"/>
          <w:lang w:val="pt-PT"/>
        </w:rPr>
        <w:t>optar pelo</w:t>
      </w:r>
      <w:r w:rsidR="159B05DF" w:rsidRPr="76FF05C8">
        <w:rPr>
          <w:color w:val="000000" w:themeColor="text1"/>
          <w:sz w:val="24"/>
          <w:szCs w:val="24"/>
          <w:lang w:val="pt-PT"/>
        </w:rPr>
        <w:t xml:space="preserve"> </w:t>
      </w:r>
      <w:proofErr w:type="spellStart"/>
      <w:r w:rsidR="0083718A" w:rsidRPr="006319D8">
        <w:rPr>
          <w:i/>
          <w:iCs/>
          <w:color w:val="000000" w:themeColor="text1"/>
          <w:sz w:val="24"/>
          <w:szCs w:val="24"/>
          <w:lang w:val="pt-PT"/>
        </w:rPr>
        <w:t>Codeigniter</w:t>
      </w:r>
      <w:proofErr w:type="spellEnd"/>
      <w:r w:rsidR="0083718A">
        <w:rPr>
          <w:color w:val="000000" w:themeColor="text1"/>
          <w:sz w:val="24"/>
          <w:szCs w:val="24"/>
          <w:lang w:val="pt-PT"/>
        </w:rPr>
        <w:t xml:space="preserve">, devido a ser uma </w:t>
      </w:r>
      <w:proofErr w:type="spellStart"/>
      <w:r w:rsidR="0083718A" w:rsidRPr="006319D8">
        <w:rPr>
          <w:i/>
          <w:iCs/>
          <w:color w:val="000000" w:themeColor="text1"/>
          <w:sz w:val="24"/>
          <w:szCs w:val="24"/>
          <w:lang w:val="pt-PT"/>
        </w:rPr>
        <w:t>framework</w:t>
      </w:r>
      <w:proofErr w:type="spellEnd"/>
      <w:r w:rsidR="0083718A">
        <w:rPr>
          <w:color w:val="000000" w:themeColor="text1"/>
          <w:sz w:val="24"/>
          <w:szCs w:val="24"/>
          <w:lang w:val="pt-PT"/>
        </w:rPr>
        <w:t xml:space="preserve"> leve e fácil de implementar</w:t>
      </w:r>
      <w:r w:rsidR="009C7644">
        <w:rPr>
          <w:color w:val="000000" w:themeColor="text1"/>
          <w:sz w:val="24"/>
          <w:szCs w:val="24"/>
          <w:lang w:val="pt-PT"/>
        </w:rPr>
        <w:t xml:space="preserve"> e que tem </w:t>
      </w:r>
      <w:r w:rsidR="0083718A">
        <w:rPr>
          <w:color w:val="000000" w:themeColor="text1"/>
          <w:sz w:val="24"/>
          <w:szCs w:val="24"/>
          <w:lang w:val="pt-PT"/>
        </w:rPr>
        <w:t xml:space="preserve">um manual de instruções fácil e </w:t>
      </w:r>
      <w:r w:rsidR="000E6411">
        <w:rPr>
          <w:color w:val="000000" w:themeColor="text1"/>
          <w:sz w:val="24"/>
          <w:szCs w:val="24"/>
          <w:lang w:val="pt-PT"/>
        </w:rPr>
        <w:t>com vári</w:t>
      </w:r>
      <w:r w:rsidR="005F6024">
        <w:rPr>
          <w:color w:val="000000" w:themeColor="text1"/>
          <w:sz w:val="24"/>
          <w:szCs w:val="24"/>
          <w:lang w:val="pt-PT"/>
        </w:rPr>
        <w:t>a</w:t>
      </w:r>
      <w:r w:rsidR="000E6411">
        <w:rPr>
          <w:color w:val="000000" w:themeColor="text1"/>
          <w:sz w:val="24"/>
          <w:szCs w:val="24"/>
          <w:lang w:val="pt-PT"/>
        </w:rPr>
        <w:t xml:space="preserve">s funções já </w:t>
      </w:r>
      <w:r w:rsidR="005F6024">
        <w:rPr>
          <w:color w:val="000000" w:themeColor="text1"/>
          <w:sz w:val="24"/>
          <w:szCs w:val="24"/>
          <w:lang w:val="pt-PT"/>
        </w:rPr>
        <w:t>incluídas de raiz.</w:t>
      </w:r>
      <w:r w:rsidR="02432F90" w:rsidRPr="76FF05C8">
        <w:rPr>
          <w:color w:val="000000" w:themeColor="text1"/>
          <w:sz w:val="24"/>
          <w:szCs w:val="24"/>
          <w:lang w:val="pt-PT"/>
        </w:rPr>
        <w:t xml:space="preserve"> </w:t>
      </w:r>
      <w:r w:rsidR="007F3A0D">
        <w:rPr>
          <w:color w:val="000000" w:themeColor="text1"/>
          <w:sz w:val="24"/>
          <w:szCs w:val="24"/>
          <w:lang w:val="pt-PT"/>
        </w:rPr>
        <w:t xml:space="preserve">A versão que utilizámos do </w:t>
      </w:r>
      <w:proofErr w:type="spellStart"/>
      <w:r w:rsidR="007F3A0D" w:rsidRPr="00BF4F0F">
        <w:rPr>
          <w:i/>
          <w:iCs/>
          <w:color w:val="000000" w:themeColor="text1"/>
          <w:sz w:val="24"/>
          <w:szCs w:val="24"/>
          <w:lang w:val="pt-PT"/>
        </w:rPr>
        <w:t>Codeigniter</w:t>
      </w:r>
      <w:proofErr w:type="spellEnd"/>
      <w:r w:rsidR="007F3A0D">
        <w:rPr>
          <w:color w:val="000000" w:themeColor="text1"/>
          <w:sz w:val="24"/>
          <w:szCs w:val="24"/>
          <w:lang w:val="pt-PT"/>
        </w:rPr>
        <w:t xml:space="preserve"> foi a versão </w:t>
      </w:r>
      <w:r w:rsidR="001F3E14" w:rsidRPr="001F3E14">
        <w:rPr>
          <w:color w:val="000000" w:themeColor="text1"/>
          <w:sz w:val="24"/>
          <w:szCs w:val="24"/>
          <w:lang w:val="pt-PT"/>
        </w:rPr>
        <w:t>3.1.11</w:t>
      </w:r>
      <w:r w:rsidR="001F3E14">
        <w:rPr>
          <w:color w:val="000000" w:themeColor="text1"/>
          <w:sz w:val="24"/>
          <w:szCs w:val="24"/>
          <w:lang w:val="pt-PT"/>
        </w:rPr>
        <w:t>.</w:t>
      </w:r>
    </w:p>
    <w:p w14:paraId="22D804C2" w14:textId="6EA71114" w:rsidR="594051D5" w:rsidRDefault="594051D5" w:rsidP="006319D8">
      <w:pPr>
        <w:spacing w:before="120" w:after="120" w:line="360" w:lineRule="auto"/>
        <w:jc w:val="both"/>
        <w:rPr>
          <w:color w:val="000000" w:themeColor="text1"/>
          <w:sz w:val="24"/>
          <w:szCs w:val="24"/>
          <w:lang w:val="pt-PT"/>
        </w:rPr>
      </w:pPr>
      <w:r w:rsidRPr="76FF05C8">
        <w:rPr>
          <w:color w:val="000000" w:themeColor="text1"/>
          <w:sz w:val="24"/>
          <w:szCs w:val="24"/>
          <w:lang w:val="pt-PT"/>
        </w:rPr>
        <w:t xml:space="preserve">De seguida começámos a desenvolver a base de dados que iria interligar </w:t>
      </w:r>
      <w:r w:rsidR="00746F27">
        <w:rPr>
          <w:color w:val="000000" w:themeColor="text1"/>
          <w:sz w:val="24"/>
          <w:szCs w:val="24"/>
          <w:lang w:val="pt-PT"/>
        </w:rPr>
        <w:t>os</w:t>
      </w:r>
      <w:r w:rsidRPr="76FF05C8">
        <w:rPr>
          <w:color w:val="000000" w:themeColor="text1"/>
          <w:sz w:val="24"/>
          <w:szCs w:val="24"/>
          <w:lang w:val="pt-PT"/>
        </w:rPr>
        <w:t xml:space="preserve"> várias componentes, tanto </w:t>
      </w:r>
      <w:r w:rsidR="00BF4F0F">
        <w:rPr>
          <w:color w:val="000000" w:themeColor="text1"/>
          <w:sz w:val="24"/>
          <w:szCs w:val="24"/>
          <w:lang w:val="pt-PT"/>
        </w:rPr>
        <w:t>a aplicação</w:t>
      </w:r>
      <w:r w:rsidRPr="76FF05C8">
        <w:rPr>
          <w:color w:val="000000" w:themeColor="text1"/>
          <w:sz w:val="24"/>
          <w:szCs w:val="24"/>
          <w:lang w:val="pt-PT"/>
        </w:rPr>
        <w:t xml:space="preserve"> como o </w:t>
      </w:r>
      <w:r w:rsidR="00746F27">
        <w:rPr>
          <w:color w:val="000000" w:themeColor="text1"/>
          <w:sz w:val="24"/>
          <w:szCs w:val="24"/>
          <w:lang w:val="pt-PT"/>
        </w:rPr>
        <w:t>website</w:t>
      </w:r>
      <w:r w:rsidR="00BF4F0F">
        <w:rPr>
          <w:color w:val="000000" w:themeColor="text1"/>
          <w:sz w:val="24"/>
          <w:szCs w:val="24"/>
          <w:lang w:val="pt-PT"/>
        </w:rPr>
        <w:t xml:space="preserve">, para isso utilizámos o </w:t>
      </w:r>
      <w:proofErr w:type="spellStart"/>
      <w:r w:rsidR="00BF4F0F" w:rsidRPr="00BF4F0F">
        <w:rPr>
          <w:i/>
          <w:iCs/>
          <w:color w:val="000000" w:themeColor="text1"/>
          <w:sz w:val="24"/>
          <w:szCs w:val="24"/>
          <w:lang w:val="pt-PT"/>
        </w:rPr>
        <w:t>PHPMyAdmin</w:t>
      </w:r>
      <w:proofErr w:type="spellEnd"/>
      <w:r w:rsidR="00BF4F0F">
        <w:rPr>
          <w:color w:val="000000" w:themeColor="text1"/>
          <w:sz w:val="24"/>
          <w:szCs w:val="24"/>
          <w:lang w:val="pt-PT"/>
        </w:rPr>
        <w:t xml:space="preserve"> para criar tabelas </w:t>
      </w:r>
      <w:r w:rsidR="00BF4F0F" w:rsidRPr="00BF4F0F">
        <w:rPr>
          <w:i/>
          <w:iCs/>
          <w:color w:val="000000" w:themeColor="text1"/>
          <w:sz w:val="24"/>
          <w:szCs w:val="24"/>
          <w:lang w:val="pt-PT"/>
        </w:rPr>
        <w:t>SQL</w:t>
      </w:r>
      <w:r w:rsidRPr="76FF05C8">
        <w:rPr>
          <w:color w:val="000000" w:themeColor="text1"/>
          <w:sz w:val="24"/>
          <w:szCs w:val="24"/>
          <w:lang w:val="pt-PT"/>
        </w:rPr>
        <w:t xml:space="preserve">. Esta base de dados foi alterada </w:t>
      </w:r>
      <w:r w:rsidR="000F0928">
        <w:rPr>
          <w:color w:val="000000" w:themeColor="text1"/>
          <w:sz w:val="24"/>
          <w:szCs w:val="24"/>
          <w:lang w:val="pt-PT"/>
        </w:rPr>
        <w:t xml:space="preserve">constantemente </w:t>
      </w:r>
      <w:r w:rsidRPr="76FF05C8">
        <w:rPr>
          <w:color w:val="000000" w:themeColor="text1"/>
          <w:sz w:val="24"/>
          <w:szCs w:val="24"/>
          <w:lang w:val="pt-PT"/>
        </w:rPr>
        <w:t>ao longo do projeto</w:t>
      </w:r>
      <w:r w:rsidR="000F0928">
        <w:rPr>
          <w:color w:val="000000" w:themeColor="text1"/>
          <w:sz w:val="24"/>
          <w:szCs w:val="24"/>
          <w:lang w:val="pt-PT"/>
        </w:rPr>
        <w:t xml:space="preserve">, </w:t>
      </w:r>
      <w:r w:rsidR="00746F27">
        <w:rPr>
          <w:color w:val="000000" w:themeColor="text1"/>
          <w:sz w:val="24"/>
          <w:szCs w:val="24"/>
          <w:lang w:val="pt-PT"/>
        </w:rPr>
        <w:t>maioritariamente</w:t>
      </w:r>
      <w:r w:rsidR="000F0928">
        <w:rPr>
          <w:color w:val="000000" w:themeColor="text1"/>
          <w:sz w:val="24"/>
          <w:szCs w:val="24"/>
          <w:lang w:val="pt-PT"/>
        </w:rPr>
        <w:t xml:space="preserve"> por necessidade de</w:t>
      </w:r>
      <w:r w:rsidR="008F4225">
        <w:rPr>
          <w:color w:val="000000" w:themeColor="text1"/>
          <w:sz w:val="24"/>
          <w:szCs w:val="24"/>
          <w:lang w:val="pt-PT"/>
        </w:rPr>
        <w:t xml:space="preserve"> implementar</w:t>
      </w:r>
      <w:r w:rsidR="000F0928">
        <w:rPr>
          <w:color w:val="000000" w:themeColor="text1"/>
          <w:sz w:val="24"/>
          <w:szCs w:val="24"/>
          <w:lang w:val="pt-PT"/>
        </w:rPr>
        <w:t xml:space="preserve"> novas funcionalidades</w:t>
      </w:r>
      <w:r w:rsidR="3892C46E" w:rsidRPr="76FF05C8">
        <w:rPr>
          <w:color w:val="000000" w:themeColor="text1"/>
          <w:sz w:val="24"/>
          <w:szCs w:val="24"/>
          <w:lang w:val="pt-PT"/>
        </w:rPr>
        <w:t xml:space="preserve">. </w:t>
      </w:r>
    </w:p>
    <w:p w14:paraId="4A4AD5B3" w14:textId="6C8EEA4D" w:rsidR="00E33EDB" w:rsidRPr="006319D8" w:rsidRDefault="00E33EDB" w:rsidP="006319D8">
      <w:pPr>
        <w:spacing w:before="120" w:after="120" w:line="360" w:lineRule="auto"/>
        <w:jc w:val="both"/>
        <w:rPr>
          <w:color w:val="000000" w:themeColor="text1"/>
          <w:sz w:val="24"/>
          <w:szCs w:val="24"/>
          <w:lang w:val="pt-PT"/>
        </w:rPr>
      </w:pPr>
      <w:r>
        <w:rPr>
          <w:color w:val="000000" w:themeColor="text1"/>
          <w:sz w:val="24"/>
          <w:szCs w:val="24"/>
          <w:lang w:val="pt-PT"/>
        </w:rPr>
        <w:t>Após</w:t>
      </w:r>
      <w:r w:rsidR="00B71140">
        <w:rPr>
          <w:color w:val="000000" w:themeColor="text1"/>
          <w:sz w:val="24"/>
          <w:szCs w:val="24"/>
          <w:lang w:val="pt-PT"/>
        </w:rPr>
        <w:t xml:space="preserve"> esse desenvolvimento</w:t>
      </w:r>
      <w:r w:rsidR="0075284A">
        <w:rPr>
          <w:color w:val="000000" w:themeColor="text1"/>
          <w:sz w:val="24"/>
          <w:szCs w:val="24"/>
          <w:lang w:val="pt-PT"/>
        </w:rPr>
        <w:t xml:space="preserve"> criámos</w:t>
      </w:r>
      <w:r w:rsidR="00113D0E">
        <w:rPr>
          <w:color w:val="000000" w:themeColor="text1"/>
          <w:sz w:val="24"/>
          <w:szCs w:val="24"/>
          <w:lang w:val="pt-PT"/>
        </w:rPr>
        <w:t xml:space="preserve"> </w:t>
      </w:r>
      <w:r w:rsidR="00B71140">
        <w:rPr>
          <w:color w:val="000000" w:themeColor="text1"/>
          <w:sz w:val="24"/>
          <w:szCs w:val="24"/>
          <w:lang w:val="pt-PT"/>
        </w:rPr>
        <w:t xml:space="preserve">as bases do </w:t>
      </w:r>
      <w:r w:rsidR="00B71140" w:rsidRPr="008F4225">
        <w:rPr>
          <w:i/>
          <w:iCs/>
          <w:color w:val="000000" w:themeColor="text1"/>
          <w:sz w:val="24"/>
          <w:szCs w:val="24"/>
          <w:lang w:val="pt-PT"/>
        </w:rPr>
        <w:t>website</w:t>
      </w:r>
      <w:r w:rsidR="00B71140">
        <w:rPr>
          <w:color w:val="000000" w:themeColor="text1"/>
          <w:sz w:val="24"/>
          <w:szCs w:val="24"/>
          <w:lang w:val="pt-PT"/>
        </w:rPr>
        <w:t xml:space="preserve">, tal como as configurações, implementações de </w:t>
      </w:r>
      <w:proofErr w:type="spellStart"/>
      <w:r w:rsidR="00B71140" w:rsidRPr="005357CB">
        <w:rPr>
          <w:i/>
          <w:iCs/>
          <w:color w:val="000000" w:themeColor="text1"/>
          <w:sz w:val="24"/>
          <w:szCs w:val="24"/>
          <w:lang w:val="pt-PT"/>
        </w:rPr>
        <w:t>Bootstrap</w:t>
      </w:r>
      <w:proofErr w:type="spellEnd"/>
      <w:r w:rsidR="00C70E83" w:rsidRPr="006319D8">
        <w:rPr>
          <w:color w:val="000000" w:themeColor="text1"/>
          <w:sz w:val="24"/>
          <w:szCs w:val="24"/>
          <w:lang w:val="pt-PT"/>
        </w:rPr>
        <w:t xml:space="preserve"> </w:t>
      </w:r>
      <w:r w:rsidR="00C70E83" w:rsidRPr="00C70E83">
        <w:rPr>
          <w:color w:val="000000" w:themeColor="text1"/>
          <w:sz w:val="24"/>
          <w:szCs w:val="24"/>
          <w:lang w:val="pt-PT"/>
        </w:rPr>
        <w:t>e</w:t>
      </w:r>
      <w:r w:rsidR="00C70E83" w:rsidRPr="006319D8">
        <w:rPr>
          <w:color w:val="000000" w:themeColor="text1"/>
          <w:sz w:val="24"/>
          <w:szCs w:val="24"/>
          <w:lang w:val="pt-PT"/>
        </w:rPr>
        <w:t xml:space="preserve"> </w:t>
      </w:r>
      <w:proofErr w:type="spellStart"/>
      <w:r w:rsidR="00C70E83" w:rsidRPr="005357CB">
        <w:rPr>
          <w:i/>
          <w:iCs/>
          <w:color w:val="000000" w:themeColor="text1"/>
          <w:sz w:val="24"/>
          <w:szCs w:val="24"/>
          <w:lang w:val="pt-PT"/>
        </w:rPr>
        <w:t>bootswatch</w:t>
      </w:r>
      <w:proofErr w:type="spellEnd"/>
      <w:r w:rsidR="00C70E83" w:rsidRPr="006319D8">
        <w:rPr>
          <w:color w:val="000000" w:themeColor="text1"/>
          <w:sz w:val="24"/>
          <w:szCs w:val="24"/>
          <w:lang w:val="pt-PT"/>
        </w:rPr>
        <w:t xml:space="preserve"> </w:t>
      </w:r>
      <w:r w:rsidR="00C70E83" w:rsidRPr="00C70E83">
        <w:rPr>
          <w:color w:val="000000" w:themeColor="text1"/>
          <w:sz w:val="24"/>
          <w:szCs w:val="24"/>
          <w:lang w:val="pt-PT"/>
        </w:rPr>
        <w:t>para os estilos</w:t>
      </w:r>
      <w:r w:rsidR="00B71140" w:rsidRPr="00C70E83">
        <w:rPr>
          <w:color w:val="000000" w:themeColor="text1"/>
          <w:sz w:val="24"/>
          <w:szCs w:val="24"/>
          <w:lang w:val="pt-PT"/>
        </w:rPr>
        <w:t>,</w:t>
      </w:r>
      <w:r w:rsidR="00B71140">
        <w:rPr>
          <w:color w:val="000000" w:themeColor="text1"/>
          <w:sz w:val="24"/>
          <w:szCs w:val="24"/>
          <w:lang w:val="pt-PT"/>
        </w:rPr>
        <w:t xml:space="preserve"> </w:t>
      </w:r>
      <w:proofErr w:type="spellStart"/>
      <w:r w:rsidR="00B71140" w:rsidRPr="005357CB">
        <w:rPr>
          <w:i/>
          <w:iCs/>
          <w:color w:val="000000" w:themeColor="text1"/>
          <w:sz w:val="24"/>
          <w:szCs w:val="24"/>
          <w:lang w:val="pt-PT"/>
        </w:rPr>
        <w:t>Jquery</w:t>
      </w:r>
      <w:proofErr w:type="spellEnd"/>
      <w:r w:rsidR="00A41518">
        <w:rPr>
          <w:color w:val="000000" w:themeColor="text1"/>
          <w:sz w:val="24"/>
          <w:szCs w:val="24"/>
          <w:lang w:val="pt-PT"/>
        </w:rPr>
        <w:t xml:space="preserve"> para o desenvolvimento em </w:t>
      </w:r>
      <w:proofErr w:type="spellStart"/>
      <w:r w:rsidR="00A41518" w:rsidRPr="005357CB">
        <w:rPr>
          <w:i/>
          <w:iCs/>
          <w:color w:val="000000" w:themeColor="text1"/>
          <w:sz w:val="24"/>
          <w:szCs w:val="24"/>
          <w:lang w:val="pt-PT"/>
        </w:rPr>
        <w:t>Javascript</w:t>
      </w:r>
      <w:proofErr w:type="spellEnd"/>
      <w:r w:rsidR="00A41518">
        <w:rPr>
          <w:color w:val="000000" w:themeColor="text1"/>
          <w:sz w:val="24"/>
          <w:szCs w:val="24"/>
          <w:lang w:val="pt-PT"/>
        </w:rPr>
        <w:t xml:space="preserve"> simplificado</w:t>
      </w:r>
      <w:r w:rsidR="00B71140">
        <w:rPr>
          <w:color w:val="000000" w:themeColor="text1"/>
          <w:sz w:val="24"/>
          <w:szCs w:val="24"/>
          <w:lang w:val="pt-PT"/>
        </w:rPr>
        <w:t>,</w:t>
      </w:r>
      <w:r w:rsidR="00C70E83">
        <w:rPr>
          <w:color w:val="000000" w:themeColor="text1"/>
          <w:sz w:val="24"/>
          <w:szCs w:val="24"/>
          <w:lang w:val="pt-PT"/>
        </w:rPr>
        <w:t xml:space="preserve"> </w:t>
      </w:r>
      <w:proofErr w:type="spellStart"/>
      <w:r w:rsidR="00C70E83" w:rsidRPr="005357CB">
        <w:rPr>
          <w:i/>
          <w:iCs/>
          <w:color w:val="000000" w:themeColor="text1"/>
          <w:sz w:val="24"/>
          <w:szCs w:val="24"/>
          <w:lang w:val="pt-PT"/>
        </w:rPr>
        <w:t>FontAwesome</w:t>
      </w:r>
      <w:proofErr w:type="spellEnd"/>
      <w:r w:rsidR="00A41518">
        <w:rPr>
          <w:color w:val="000000" w:themeColor="text1"/>
          <w:sz w:val="24"/>
          <w:szCs w:val="24"/>
          <w:lang w:val="pt-PT"/>
        </w:rPr>
        <w:t xml:space="preserve"> para os ícones customizados</w:t>
      </w:r>
      <w:r w:rsidR="00C70E83">
        <w:rPr>
          <w:color w:val="000000" w:themeColor="text1"/>
          <w:sz w:val="24"/>
          <w:szCs w:val="24"/>
          <w:lang w:val="pt-PT"/>
        </w:rPr>
        <w:t>,</w:t>
      </w:r>
      <w:r w:rsidR="005357CB">
        <w:rPr>
          <w:color w:val="000000" w:themeColor="text1"/>
          <w:sz w:val="24"/>
          <w:szCs w:val="24"/>
          <w:lang w:val="pt-PT"/>
        </w:rPr>
        <w:t xml:space="preserve"> e configurámos também as</w:t>
      </w:r>
      <w:r w:rsidR="00B71140">
        <w:rPr>
          <w:color w:val="000000" w:themeColor="text1"/>
          <w:sz w:val="24"/>
          <w:szCs w:val="24"/>
          <w:lang w:val="pt-PT"/>
        </w:rPr>
        <w:t xml:space="preserve"> rotas iniciais</w:t>
      </w:r>
      <w:r w:rsidR="005357CB">
        <w:rPr>
          <w:color w:val="000000" w:themeColor="text1"/>
          <w:sz w:val="24"/>
          <w:szCs w:val="24"/>
          <w:lang w:val="pt-PT"/>
        </w:rPr>
        <w:t xml:space="preserve">, </w:t>
      </w:r>
      <w:proofErr w:type="gramStart"/>
      <w:r w:rsidR="00B71140">
        <w:rPr>
          <w:color w:val="000000" w:themeColor="text1"/>
          <w:sz w:val="24"/>
          <w:szCs w:val="24"/>
          <w:lang w:val="pt-PT"/>
        </w:rPr>
        <w:t>controladores</w:t>
      </w:r>
      <w:r w:rsidR="005357CB">
        <w:rPr>
          <w:color w:val="000000" w:themeColor="text1"/>
          <w:sz w:val="24"/>
          <w:szCs w:val="24"/>
          <w:lang w:val="pt-PT"/>
        </w:rPr>
        <w:t xml:space="preserve"> </w:t>
      </w:r>
      <w:r w:rsidR="00B71140">
        <w:rPr>
          <w:color w:val="000000" w:themeColor="text1"/>
          <w:sz w:val="24"/>
          <w:szCs w:val="24"/>
          <w:lang w:val="pt-PT"/>
        </w:rPr>
        <w:t>base</w:t>
      </w:r>
      <w:proofErr w:type="gramEnd"/>
      <w:r w:rsidR="00B71140">
        <w:rPr>
          <w:color w:val="000000" w:themeColor="text1"/>
          <w:sz w:val="24"/>
          <w:szCs w:val="24"/>
          <w:lang w:val="pt-PT"/>
        </w:rPr>
        <w:t>, e também</w:t>
      </w:r>
      <w:r w:rsidR="005357CB">
        <w:rPr>
          <w:color w:val="000000" w:themeColor="text1"/>
          <w:sz w:val="24"/>
          <w:szCs w:val="24"/>
          <w:lang w:val="pt-PT"/>
        </w:rPr>
        <w:t xml:space="preserve"> criámos</w:t>
      </w:r>
      <w:r w:rsidR="00B71140">
        <w:rPr>
          <w:color w:val="000000" w:themeColor="text1"/>
          <w:sz w:val="24"/>
          <w:szCs w:val="24"/>
          <w:lang w:val="pt-PT"/>
        </w:rPr>
        <w:t xml:space="preserve"> páginas base de login e registo.</w:t>
      </w:r>
      <w:r w:rsidR="000133A7">
        <w:rPr>
          <w:color w:val="000000" w:themeColor="text1"/>
          <w:sz w:val="24"/>
          <w:szCs w:val="24"/>
          <w:lang w:val="pt-PT"/>
        </w:rPr>
        <w:t xml:space="preserve"> </w:t>
      </w:r>
      <w:r w:rsidR="005B4385">
        <w:rPr>
          <w:color w:val="000000" w:themeColor="text1"/>
          <w:sz w:val="24"/>
          <w:szCs w:val="24"/>
          <w:lang w:val="pt-PT"/>
        </w:rPr>
        <w:t xml:space="preserve">Durante </w:t>
      </w:r>
      <w:r w:rsidR="005357CB">
        <w:rPr>
          <w:color w:val="000000" w:themeColor="text1"/>
          <w:sz w:val="24"/>
          <w:szCs w:val="24"/>
          <w:lang w:val="pt-PT"/>
        </w:rPr>
        <w:t>esta</w:t>
      </w:r>
      <w:r w:rsidR="005B4385">
        <w:rPr>
          <w:color w:val="000000" w:themeColor="text1"/>
          <w:sz w:val="24"/>
          <w:szCs w:val="24"/>
          <w:lang w:val="pt-PT"/>
        </w:rPr>
        <w:t xml:space="preserve"> fase </w:t>
      </w:r>
      <w:r w:rsidR="00A41518">
        <w:rPr>
          <w:color w:val="000000" w:themeColor="text1"/>
          <w:sz w:val="24"/>
          <w:szCs w:val="24"/>
          <w:lang w:val="pt-PT"/>
        </w:rPr>
        <w:t>fizemos</w:t>
      </w:r>
      <w:r w:rsidR="00BC46BD">
        <w:rPr>
          <w:color w:val="000000" w:themeColor="text1"/>
          <w:sz w:val="24"/>
          <w:szCs w:val="24"/>
          <w:lang w:val="pt-PT"/>
        </w:rPr>
        <w:t xml:space="preserve"> vários desenvolvimentos estruturais</w:t>
      </w:r>
      <w:r w:rsidR="003B69F5">
        <w:rPr>
          <w:color w:val="000000" w:themeColor="text1"/>
          <w:sz w:val="24"/>
          <w:szCs w:val="24"/>
          <w:lang w:val="pt-PT"/>
        </w:rPr>
        <w:t xml:space="preserve"> do </w:t>
      </w:r>
      <w:r w:rsidR="003B69F5" w:rsidRPr="005357CB">
        <w:rPr>
          <w:i/>
          <w:iCs/>
          <w:color w:val="000000" w:themeColor="text1"/>
          <w:sz w:val="24"/>
          <w:szCs w:val="24"/>
          <w:lang w:val="pt-PT"/>
        </w:rPr>
        <w:t>website</w:t>
      </w:r>
      <w:r w:rsidR="00BC46BD">
        <w:rPr>
          <w:color w:val="000000" w:themeColor="text1"/>
          <w:sz w:val="24"/>
          <w:szCs w:val="24"/>
          <w:lang w:val="pt-PT"/>
        </w:rPr>
        <w:t xml:space="preserve"> e iniciámos também o desenvolvimento do perfil, </w:t>
      </w:r>
      <w:r w:rsidR="003B69F5">
        <w:rPr>
          <w:color w:val="000000" w:themeColor="text1"/>
          <w:sz w:val="24"/>
          <w:szCs w:val="24"/>
          <w:lang w:val="pt-PT"/>
        </w:rPr>
        <w:t>produtos, empresas e categorias.</w:t>
      </w:r>
      <w:r w:rsidR="006E0626">
        <w:rPr>
          <w:color w:val="000000" w:themeColor="text1"/>
          <w:sz w:val="24"/>
          <w:szCs w:val="24"/>
          <w:lang w:val="pt-PT"/>
        </w:rPr>
        <w:t xml:space="preserve"> Começámos também então a desenvolver a </w:t>
      </w:r>
      <w:r w:rsidR="006E0626" w:rsidRPr="005357CB">
        <w:rPr>
          <w:i/>
          <w:iCs/>
          <w:color w:val="000000" w:themeColor="text1"/>
          <w:sz w:val="24"/>
          <w:szCs w:val="24"/>
          <w:lang w:val="pt-PT"/>
        </w:rPr>
        <w:t>API</w:t>
      </w:r>
      <w:r w:rsidR="004250B8">
        <w:rPr>
          <w:color w:val="000000" w:themeColor="text1"/>
          <w:sz w:val="24"/>
          <w:szCs w:val="24"/>
          <w:lang w:val="pt-PT"/>
        </w:rPr>
        <w:t xml:space="preserve"> e o </w:t>
      </w:r>
      <w:proofErr w:type="spellStart"/>
      <w:r w:rsidR="004250B8" w:rsidRPr="005357CB">
        <w:rPr>
          <w:i/>
          <w:iCs/>
          <w:color w:val="000000" w:themeColor="text1"/>
          <w:sz w:val="24"/>
          <w:szCs w:val="24"/>
          <w:lang w:val="pt-PT"/>
        </w:rPr>
        <w:t>Backoffice</w:t>
      </w:r>
      <w:proofErr w:type="spellEnd"/>
      <w:r w:rsidR="004250B8" w:rsidRPr="006319D8">
        <w:rPr>
          <w:color w:val="000000" w:themeColor="text1"/>
          <w:sz w:val="24"/>
          <w:szCs w:val="24"/>
          <w:lang w:val="pt-PT"/>
        </w:rPr>
        <w:t>.</w:t>
      </w:r>
      <w:r w:rsidR="006F478F" w:rsidRPr="006319D8">
        <w:rPr>
          <w:color w:val="000000" w:themeColor="text1"/>
          <w:sz w:val="24"/>
          <w:szCs w:val="24"/>
          <w:lang w:val="pt-PT"/>
        </w:rPr>
        <w:t xml:space="preserve"> </w:t>
      </w:r>
      <w:r w:rsidR="006F478F" w:rsidRPr="006F478F">
        <w:rPr>
          <w:color w:val="000000" w:themeColor="text1"/>
          <w:sz w:val="24"/>
          <w:szCs w:val="24"/>
          <w:lang w:val="pt-PT"/>
        </w:rPr>
        <w:t xml:space="preserve">No desenvolvimento do </w:t>
      </w:r>
      <w:proofErr w:type="spellStart"/>
      <w:r w:rsidR="001F0C44" w:rsidRPr="005357CB">
        <w:rPr>
          <w:i/>
          <w:iCs/>
          <w:color w:val="000000" w:themeColor="text1"/>
          <w:sz w:val="24"/>
          <w:szCs w:val="24"/>
          <w:lang w:val="pt-PT"/>
        </w:rPr>
        <w:t>B</w:t>
      </w:r>
      <w:r w:rsidR="006F478F" w:rsidRPr="005357CB">
        <w:rPr>
          <w:i/>
          <w:iCs/>
          <w:color w:val="000000" w:themeColor="text1"/>
          <w:sz w:val="24"/>
          <w:szCs w:val="24"/>
          <w:lang w:val="pt-PT"/>
        </w:rPr>
        <w:t>ackoffice</w:t>
      </w:r>
      <w:proofErr w:type="spellEnd"/>
      <w:r w:rsidR="009F7B33">
        <w:rPr>
          <w:color w:val="000000" w:themeColor="text1"/>
          <w:sz w:val="24"/>
          <w:szCs w:val="24"/>
          <w:lang w:val="pt-PT"/>
        </w:rPr>
        <w:t xml:space="preserve"> utilizámos um </w:t>
      </w:r>
      <w:proofErr w:type="spellStart"/>
      <w:r w:rsidR="00B933A7" w:rsidRPr="005357CB">
        <w:rPr>
          <w:i/>
          <w:iCs/>
          <w:color w:val="000000" w:themeColor="text1"/>
          <w:sz w:val="24"/>
          <w:szCs w:val="24"/>
          <w:lang w:val="pt-PT"/>
        </w:rPr>
        <w:t>template</w:t>
      </w:r>
      <w:proofErr w:type="spellEnd"/>
      <w:r w:rsidR="00B933A7">
        <w:rPr>
          <w:color w:val="000000" w:themeColor="text1"/>
          <w:sz w:val="24"/>
          <w:szCs w:val="24"/>
          <w:lang w:val="pt-PT"/>
        </w:rPr>
        <w:t xml:space="preserve"> administrativo</w:t>
      </w:r>
      <w:r w:rsidR="005357CB">
        <w:rPr>
          <w:color w:val="000000" w:themeColor="text1"/>
          <w:sz w:val="24"/>
          <w:szCs w:val="24"/>
          <w:lang w:val="pt-PT"/>
        </w:rPr>
        <w:t xml:space="preserve"> denominado</w:t>
      </w:r>
      <w:r w:rsidR="00B933A7">
        <w:rPr>
          <w:color w:val="000000" w:themeColor="text1"/>
          <w:sz w:val="24"/>
          <w:szCs w:val="24"/>
          <w:lang w:val="pt-PT"/>
        </w:rPr>
        <w:t xml:space="preserve"> </w:t>
      </w:r>
      <w:proofErr w:type="spellStart"/>
      <w:r w:rsidR="00B933A7" w:rsidRPr="005357CB">
        <w:rPr>
          <w:i/>
          <w:iCs/>
          <w:color w:val="000000" w:themeColor="text1"/>
          <w:sz w:val="24"/>
          <w:szCs w:val="24"/>
          <w:lang w:val="pt-PT"/>
        </w:rPr>
        <w:t>AdminLte</w:t>
      </w:r>
      <w:proofErr w:type="spellEnd"/>
      <w:r w:rsidR="00B933A7">
        <w:rPr>
          <w:color w:val="000000" w:themeColor="text1"/>
          <w:sz w:val="24"/>
          <w:szCs w:val="24"/>
          <w:lang w:val="pt-PT"/>
        </w:rPr>
        <w:t xml:space="preserve"> </w:t>
      </w:r>
      <w:r w:rsidR="005357CB">
        <w:rPr>
          <w:color w:val="000000" w:themeColor="text1"/>
          <w:sz w:val="24"/>
          <w:szCs w:val="24"/>
          <w:lang w:val="pt-PT"/>
        </w:rPr>
        <w:t xml:space="preserve">utilizando a </w:t>
      </w:r>
      <w:r w:rsidR="00B933A7">
        <w:rPr>
          <w:color w:val="000000" w:themeColor="text1"/>
          <w:sz w:val="24"/>
          <w:szCs w:val="24"/>
          <w:lang w:val="pt-PT"/>
        </w:rPr>
        <w:t xml:space="preserve">versão 3, devido a se enquadrar às nossas necessidades administrativas e por ter um design apelativo e intuitivo. Utilizámos também </w:t>
      </w:r>
      <w:proofErr w:type="spellStart"/>
      <w:r w:rsidR="00655CAC" w:rsidRPr="005357CB">
        <w:rPr>
          <w:i/>
          <w:iCs/>
          <w:color w:val="000000" w:themeColor="text1"/>
          <w:sz w:val="24"/>
          <w:szCs w:val="24"/>
          <w:lang w:val="pt-PT"/>
        </w:rPr>
        <w:t>Datatables</w:t>
      </w:r>
      <w:proofErr w:type="spellEnd"/>
      <w:r w:rsidR="00A97E7A">
        <w:rPr>
          <w:color w:val="000000" w:themeColor="text1"/>
          <w:sz w:val="24"/>
          <w:szCs w:val="24"/>
          <w:lang w:val="pt-PT"/>
        </w:rPr>
        <w:t xml:space="preserve"> </w:t>
      </w:r>
      <w:r w:rsidR="00D522C0">
        <w:rPr>
          <w:color w:val="000000" w:themeColor="text1"/>
          <w:sz w:val="24"/>
          <w:szCs w:val="24"/>
          <w:lang w:val="pt-PT"/>
        </w:rPr>
        <w:t xml:space="preserve">para as tabelas administrativas </w:t>
      </w:r>
      <w:r w:rsidR="00A97E7A">
        <w:rPr>
          <w:color w:val="000000" w:themeColor="text1"/>
          <w:sz w:val="24"/>
          <w:szCs w:val="24"/>
          <w:lang w:val="pt-PT"/>
        </w:rPr>
        <w:t xml:space="preserve">que é um </w:t>
      </w:r>
      <w:r w:rsidR="00A97E7A" w:rsidRPr="005357CB">
        <w:rPr>
          <w:i/>
          <w:iCs/>
          <w:color w:val="000000" w:themeColor="text1"/>
          <w:sz w:val="24"/>
          <w:szCs w:val="24"/>
          <w:lang w:val="pt-PT"/>
        </w:rPr>
        <w:t>plugin</w:t>
      </w:r>
      <w:r w:rsidR="00A97E7A" w:rsidRPr="006319D8">
        <w:rPr>
          <w:color w:val="000000" w:themeColor="text1"/>
          <w:sz w:val="24"/>
          <w:szCs w:val="24"/>
          <w:lang w:val="pt-PT"/>
        </w:rPr>
        <w:t xml:space="preserve"> </w:t>
      </w:r>
      <w:r w:rsidR="00A97E7A">
        <w:rPr>
          <w:color w:val="000000" w:themeColor="text1"/>
          <w:sz w:val="24"/>
          <w:szCs w:val="24"/>
          <w:lang w:val="pt-PT"/>
        </w:rPr>
        <w:t xml:space="preserve">para tabelas </w:t>
      </w:r>
      <w:r w:rsidR="005357CB">
        <w:rPr>
          <w:color w:val="000000" w:themeColor="text1"/>
          <w:sz w:val="24"/>
          <w:szCs w:val="24"/>
          <w:lang w:val="pt-PT"/>
        </w:rPr>
        <w:t xml:space="preserve">que utiliza </w:t>
      </w:r>
      <w:proofErr w:type="spellStart"/>
      <w:r w:rsidR="00655CAC" w:rsidRPr="005357CB">
        <w:rPr>
          <w:i/>
          <w:iCs/>
          <w:color w:val="000000" w:themeColor="text1"/>
          <w:sz w:val="24"/>
          <w:szCs w:val="24"/>
          <w:lang w:val="pt-PT"/>
        </w:rPr>
        <w:t>Jquery</w:t>
      </w:r>
      <w:proofErr w:type="spellEnd"/>
      <w:r w:rsidR="005357CB">
        <w:rPr>
          <w:i/>
          <w:iCs/>
          <w:color w:val="000000" w:themeColor="text1"/>
          <w:sz w:val="24"/>
          <w:szCs w:val="24"/>
          <w:lang w:val="pt-PT"/>
        </w:rPr>
        <w:t xml:space="preserve"> e</w:t>
      </w:r>
      <w:r w:rsidR="00655CAC" w:rsidRPr="006319D8">
        <w:rPr>
          <w:color w:val="000000" w:themeColor="text1"/>
          <w:sz w:val="24"/>
          <w:szCs w:val="24"/>
          <w:lang w:val="pt-PT"/>
        </w:rPr>
        <w:t xml:space="preserve"> </w:t>
      </w:r>
      <w:r w:rsidR="00B23C20" w:rsidRPr="00B23C20">
        <w:rPr>
          <w:color w:val="000000" w:themeColor="text1"/>
          <w:sz w:val="24"/>
          <w:szCs w:val="24"/>
          <w:lang w:val="pt-PT"/>
        </w:rPr>
        <w:t xml:space="preserve">que permite efetuar filtros e carregar </w:t>
      </w:r>
      <w:r w:rsidR="005357CB">
        <w:rPr>
          <w:color w:val="000000" w:themeColor="text1"/>
          <w:sz w:val="24"/>
          <w:szCs w:val="24"/>
          <w:lang w:val="pt-PT"/>
        </w:rPr>
        <w:t>as tabelas</w:t>
      </w:r>
      <w:r w:rsidR="00B23C20" w:rsidRPr="00B23C20">
        <w:rPr>
          <w:color w:val="000000" w:themeColor="text1"/>
          <w:sz w:val="24"/>
          <w:szCs w:val="24"/>
          <w:lang w:val="pt-PT"/>
        </w:rPr>
        <w:t xml:space="preserve"> </w:t>
      </w:r>
      <w:r w:rsidR="00E11119">
        <w:rPr>
          <w:color w:val="000000" w:themeColor="text1"/>
          <w:sz w:val="24"/>
          <w:szCs w:val="24"/>
          <w:lang w:val="pt-PT"/>
        </w:rPr>
        <w:t xml:space="preserve">nas </w:t>
      </w:r>
      <w:r w:rsidR="00B23C20" w:rsidRPr="00B23C20">
        <w:rPr>
          <w:color w:val="000000" w:themeColor="text1"/>
          <w:sz w:val="24"/>
          <w:szCs w:val="24"/>
          <w:lang w:val="pt-PT"/>
        </w:rPr>
        <w:t xml:space="preserve">páginas sem necessidade de atualização </w:t>
      </w:r>
      <w:r w:rsidR="005357CB">
        <w:rPr>
          <w:color w:val="000000" w:themeColor="text1"/>
          <w:sz w:val="24"/>
          <w:szCs w:val="24"/>
          <w:lang w:val="pt-PT"/>
        </w:rPr>
        <w:t>destas mesmas</w:t>
      </w:r>
      <w:r w:rsidR="00B23C20">
        <w:rPr>
          <w:color w:val="000000" w:themeColor="text1"/>
          <w:sz w:val="24"/>
          <w:szCs w:val="24"/>
          <w:lang w:val="pt-PT"/>
        </w:rPr>
        <w:t>.</w:t>
      </w:r>
    </w:p>
    <w:p w14:paraId="23DC22D2" w14:textId="1059F1D7" w:rsidR="00A41518" w:rsidRDefault="00A41518" w:rsidP="006319D8">
      <w:pPr>
        <w:spacing w:before="120" w:after="120" w:line="360" w:lineRule="auto"/>
        <w:jc w:val="both"/>
        <w:rPr>
          <w:color w:val="000000" w:themeColor="text1"/>
          <w:sz w:val="24"/>
          <w:szCs w:val="24"/>
          <w:lang w:val="pt-PT"/>
        </w:rPr>
      </w:pPr>
      <w:r w:rsidRPr="00A41518">
        <w:rPr>
          <w:color w:val="000000" w:themeColor="text1"/>
          <w:sz w:val="24"/>
          <w:szCs w:val="24"/>
          <w:lang w:val="pt-PT"/>
        </w:rPr>
        <w:t>Termina</w:t>
      </w:r>
      <w:r>
        <w:rPr>
          <w:color w:val="000000" w:themeColor="text1"/>
          <w:sz w:val="24"/>
          <w:szCs w:val="24"/>
          <w:lang w:val="pt-PT"/>
        </w:rPr>
        <w:t>da essa fase iniciámos o desenvolvimento d</w:t>
      </w:r>
      <w:r w:rsidR="005357CB">
        <w:rPr>
          <w:color w:val="000000" w:themeColor="text1"/>
          <w:sz w:val="24"/>
          <w:szCs w:val="24"/>
          <w:lang w:val="pt-PT"/>
        </w:rPr>
        <w:t xml:space="preserve">a aplicação </w:t>
      </w:r>
      <w:r w:rsidR="005357CB" w:rsidRPr="005357CB">
        <w:rPr>
          <w:i/>
          <w:iCs/>
          <w:color w:val="000000" w:themeColor="text1"/>
          <w:sz w:val="24"/>
          <w:szCs w:val="24"/>
          <w:lang w:val="pt-PT"/>
        </w:rPr>
        <w:t>Android</w:t>
      </w:r>
      <w:r w:rsidR="005357CB">
        <w:rPr>
          <w:color w:val="000000" w:themeColor="text1"/>
          <w:sz w:val="24"/>
          <w:szCs w:val="24"/>
          <w:lang w:val="pt-PT"/>
        </w:rPr>
        <w:t xml:space="preserve"> </w:t>
      </w:r>
      <w:r w:rsidR="00217CB7" w:rsidRPr="00217CB7">
        <w:rPr>
          <w:color w:val="000000" w:themeColor="text1"/>
          <w:sz w:val="24"/>
          <w:szCs w:val="24"/>
          <w:lang w:val="pt-PT"/>
        </w:rPr>
        <w:t>utilizando</w:t>
      </w:r>
      <w:r w:rsidR="00217CB7" w:rsidRPr="006319D8">
        <w:rPr>
          <w:color w:val="000000" w:themeColor="text1"/>
          <w:sz w:val="24"/>
          <w:szCs w:val="24"/>
          <w:lang w:val="pt-PT"/>
        </w:rPr>
        <w:t xml:space="preserve"> </w:t>
      </w:r>
      <w:r w:rsidR="00217CB7" w:rsidRPr="005357CB">
        <w:rPr>
          <w:i/>
          <w:iCs/>
          <w:color w:val="000000" w:themeColor="text1"/>
          <w:sz w:val="24"/>
          <w:szCs w:val="24"/>
          <w:lang w:val="pt-PT"/>
        </w:rPr>
        <w:t>JAVA</w:t>
      </w:r>
      <w:r w:rsidR="000562C8">
        <w:rPr>
          <w:color w:val="000000" w:themeColor="text1"/>
          <w:sz w:val="24"/>
          <w:szCs w:val="24"/>
          <w:lang w:val="pt-PT"/>
        </w:rPr>
        <w:t>, começando por algumas atividades base e modelos necessários.</w:t>
      </w:r>
      <w:r w:rsidR="00BC566E">
        <w:rPr>
          <w:color w:val="000000" w:themeColor="text1"/>
          <w:sz w:val="24"/>
          <w:szCs w:val="24"/>
          <w:lang w:val="pt-PT"/>
        </w:rPr>
        <w:t xml:space="preserve"> Começámos </w:t>
      </w:r>
      <w:r w:rsidR="00E70238">
        <w:rPr>
          <w:color w:val="000000" w:themeColor="text1"/>
          <w:sz w:val="24"/>
          <w:szCs w:val="24"/>
          <w:lang w:val="pt-PT"/>
        </w:rPr>
        <w:t>então</w:t>
      </w:r>
      <w:r w:rsidR="00BC566E">
        <w:rPr>
          <w:color w:val="000000" w:themeColor="text1"/>
          <w:sz w:val="24"/>
          <w:szCs w:val="24"/>
          <w:lang w:val="pt-PT"/>
        </w:rPr>
        <w:t xml:space="preserve"> o </w:t>
      </w:r>
      <w:r w:rsidR="00BC566E" w:rsidRPr="005357CB">
        <w:rPr>
          <w:i/>
          <w:iCs/>
          <w:color w:val="000000" w:themeColor="text1"/>
          <w:sz w:val="24"/>
          <w:szCs w:val="24"/>
          <w:lang w:val="pt-PT"/>
        </w:rPr>
        <w:t>login</w:t>
      </w:r>
      <w:r w:rsidR="00BC566E" w:rsidRPr="006319D8">
        <w:rPr>
          <w:color w:val="000000" w:themeColor="text1"/>
          <w:sz w:val="24"/>
          <w:szCs w:val="24"/>
          <w:lang w:val="pt-PT"/>
        </w:rPr>
        <w:t xml:space="preserve"> </w:t>
      </w:r>
      <w:r w:rsidR="00BC566E">
        <w:rPr>
          <w:color w:val="000000" w:themeColor="text1"/>
          <w:sz w:val="24"/>
          <w:szCs w:val="24"/>
          <w:lang w:val="pt-PT"/>
        </w:rPr>
        <w:t xml:space="preserve">e o </w:t>
      </w:r>
      <w:r w:rsidR="00BC566E" w:rsidRPr="006319D8">
        <w:rPr>
          <w:color w:val="000000" w:themeColor="text1"/>
          <w:sz w:val="24"/>
          <w:szCs w:val="24"/>
          <w:lang w:val="pt-PT"/>
        </w:rPr>
        <w:t>registo</w:t>
      </w:r>
      <w:r w:rsidR="589A6363" w:rsidRPr="4E67442E">
        <w:rPr>
          <w:color w:val="000000" w:themeColor="text1"/>
          <w:sz w:val="24"/>
          <w:szCs w:val="24"/>
          <w:lang w:val="pt-PT"/>
        </w:rPr>
        <w:t xml:space="preserve">, com materiais de </w:t>
      </w:r>
      <w:r w:rsidR="001F0C44" w:rsidRPr="005357CB">
        <w:rPr>
          <w:i/>
          <w:iCs/>
          <w:color w:val="000000" w:themeColor="text1"/>
          <w:sz w:val="24"/>
          <w:szCs w:val="24"/>
          <w:lang w:val="pt-PT"/>
        </w:rPr>
        <w:t>design</w:t>
      </w:r>
      <w:r w:rsidR="0D856216" w:rsidRPr="10D0FCC0">
        <w:rPr>
          <w:color w:val="000000" w:themeColor="text1"/>
          <w:sz w:val="24"/>
          <w:szCs w:val="24"/>
          <w:lang w:val="pt-PT"/>
        </w:rPr>
        <w:t xml:space="preserve"> do </w:t>
      </w:r>
      <w:r w:rsidR="005357CB" w:rsidRPr="005357CB">
        <w:rPr>
          <w:i/>
          <w:iCs/>
          <w:color w:val="000000" w:themeColor="text1"/>
          <w:sz w:val="24"/>
          <w:szCs w:val="24"/>
          <w:lang w:val="pt-PT"/>
        </w:rPr>
        <w:t>Google</w:t>
      </w:r>
      <w:r w:rsidR="1B1B1B8D" w:rsidRPr="10D0FCC0">
        <w:rPr>
          <w:color w:val="000000" w:themeColor="text1"/>
          <w:sz w:val="24"/>
          <w:szCs w:val="24"/>
          <w:lang w:val="pt-PT"/>
        </w:rPr>
        <w:t xml:space="preserve"> </w:t>
      </w:r>
      <w:r w:rsidR="198A817C" w:rsidRPr="3A8ACC67">
        <w:rPr>
          <w:color w:val="000000" w:themeColor="text1"/>
          <w:sz w:val="24"/>
          <w:szCs w:val="24"/>
          <w:lang w:val="pt-PT"/>
        </w:rPr>
        <w:t xml:space="preserve">para </w:t>
      </w:r>
      <w:r w:rsidR="14CDACA6" w:rsidRPr="005357CB">
        <w:rPr>
          <w:i/>
          <w:iCs/>
          <w:color w:val="000000" w:themeColor="text1"/>
          <w:sz w:val="24"/>
          <w:szCs w:val="24"/>
          <w:lang w:val="pt-PT"/>
        </w:rPr>
        <w:t>android</w:t>
      </w:r>
      <w:r w:rsidR="14CDACA6" w:rsidRPr="006319D8">
        <w:rPr>
          <w:color w:val="000000" w:themeColor="text1"/>
          <w:sz w:val="24"/>
          <w:szCs w:val="24"/>
          <w:lang w:val="pt-PT"/>
        </w:rPr>
        <w:t>.</w:t>
      </w:r>
      <w:r w:rsidR="000562C8">
        <w:rPr>
          <w:color w:val="000000" w:themeColor="text1"/>
          <w:sz w:val="24"/>
          <w:szCs w:val="24"/>
          <w:lang w:val="pt-PT"/>
        </w:rPr>
        <w:t xml:space="preserve"> </w:t>
      </w:r>
      <w:r w:rsidR="00593E96">
        <w:rPr>
          <w:color w:val="000000" w:themeColor="text1"/>
          <w:sz w:val="24"/>
          <w:szCs w:val="24"/>
          <w:lang w:val="pt-PT"/>
        </w:rPr>
        <w:t xml:space="preserve">Nesta fase fomos “saltando” entre o desenvolvimento </w:t>
      </w:r>
      <w:r w:rsidR="00593E96" w:rsidRPr="005357CB">
        <w:rPr>
          <w:i/>
          <w:iCs/>
          <w:color w:val="000000" w:themeColor="text1"/>
          <w:sz w:val="24"/>
          <w:szCs w:val="24"/>
          <w:lang w:val="pt-PT"/>
        </w:rPr>
        <w:t>web</w:t>
      </w:r>
      <w:r w:rsidR="00593E96">
        <w:rPr>
          <w:color w:val="000000" w:themeColor="text1"/>
          <w:sz w:val="24"/>
          <w:szCs w:val="24"/>
          <w:lang w:val="pt-PT"/>
        </w:rPr>
        <w:t xml:space="preserve"> e a aplicação conforme íamos fazendo funcionalidades</w:t>
      </w:r>
      <w:r w:rsidR="003653AE">
        <w:rPr>
          <w:color w:val="000000" w:themeColor="text1"/>
          <w:sz w:val="24"/>
          <w:szCs w:val="24"/>
          <w:lang w:val="pt-PT"/>
        </w:rPr>
        <w:t xml:space="preserve"> na aplicação</w:t>
      </w:r>
      <w:r w:rsidR="0015596C">
        <w:rPr>
          <w:color w:val="000000" w:themeColor="text1"/>
          <w:sz w:val="24"/>
          <w:szCs w:val="24"/>
          <w:lang w:val="pt-PT"/>
        </w:rPr>
        <w:t xml:space="preserve"> </w:t>
      </w:r>
      <w:r w:rsidR="005357CB">
        <w:rPr>
          <w:color w:val="000000" w:themeColor="text1"/>
          <w:sz w:val="24"/>
          <w:szCs w:val="24"/>
          <w:lang w:val="pt-PT"/>
        </w:rPr>
        <w:t>íamos melhorando-as</w:t>
      </w:r>
      <w:r w:rsidR="003653AE">
        <w:rPr>
          <w:color w:val="000000" w:themeColor="text1"/>
          <w:sz w:val="24"/>
          <w:szCs w:val="24"/>
          <w:lang w:val="pt-PT"/>
        </w:rPr>
        <w:t xml:space="preserve"> também no </w:t>
      </w:r>
      <w:r w:rsidR="003653AE" w:rsidRPr="00E93D2E">
        <w:rPr>
          <w:i/>
          <w:iCs/>
          <w:color w:val="000000" w:themeColor="text1"/>
          <w:sz w:val="24"/>
          <w:szCs w:val="24"/>
          <w:lang w:val="pt-PT"/>
        </w:rPr>
        <w:t>website</w:t>
      </w:r>
      <w:r w:rsidR="00CC2FDF">
        <w:rPr>
          <w:color w:val="000000" w:themeColor="text1"/>
          <w:sz w:val="24"/>
          <w:szCs w:val="24"/>
          <w:lang w:val="pt-PT"/>
        </w:rPr>
        <w:t>, tal como</w:t>
      </w:r>
      <w:r w:rsidR="0015596C">
        <w:rPr>
          <w:color w:val="000000" w:themeColor="text1"/>
          <w:sz w:val="24"/>
          <w:szCs w:val="24"/>
          <w:lang w:val="pt-PT"/>
        </w:rPr>
        <w:t xml:space="preserve"> os produtos, categorias e empresas.</w:t>
      </w:r>
      <w:r w:rsidR="003653AE">
        <w:rPr>
          <w:color w:val="000000" w:themeColor="text1"/>
          <w:sz w:val="24"/>
          <w:szCs w:val="24"/>
          <w:lang w:val="pt-PT"/>
        </w:rPr>
        <w:t xml:space="preserve"> </w:t>
      </w:r>
      <w:r w:rsidR="003653AE" w:rsidRPr="4CCC6FEC">
        <w:rPr>
          <w:color w:val="000000" w:themeColor="text1"/>
          <w:sz w:val="24"/>
          <w:szCs w:val="24"/>
          <w:lang w:val="pt-PT"/>
        </w:rPr>
        <w:t xml:space="preserve"> </w:t>
      </w:r>
      <w:r w:rsidR="003653AE">
        <w:rPr>
          <w:color w:val="000000" w:themeColor="text1"/>
          <w:sz w:val="24"/>
          <w:szCs w:val="24"/>
          <w:lang w:val="pt-PT"/>
        </w:rPr>
        <w:t xml:space="preserve">Terminado isso começámos a aplicar as conexões da </w:t>
      </w:r>
      <w:r w:rsidR="003653AE" w:rsidRPr="00E93D2E">
        <w:rPr>
          <w:i/>
          <w:iCs/>
          <w:color w:val="000000" w:themeColor="text1"/>
          <w:sz w:val="24"/>
          <w:szCs w:val="24"/>
          <w:lang w:val="pt-PT"/>
        </w:rPr>
        <w:t>API</w:t>
      </w:r>
      <w:r w:rsidR="003653AE">
        <w:rPr>
          <w:color w:val="000000" w:themeColor="text1"/>
          <w:sz w:val="24"/>
          <w:szCs w:val="24"/>
          <w:lang w:val="pt-PT"/>
        </w:rPr>
        <w:t xml:space="preserve"> aos respetivos </w:t>
      </w:r>
      <w:r w:rsidR="004E3438">
        <w:rPr>
          <w:color w:val="000000" w:themeColor="text1"/>
          <w:sz w:val="24"/>
          <w:szCs w:val="24"/>
          <w:lang w:val="pt-PT"/>
        </w:rPr>
        <w:t>locais</w:t>
      </w:r>
      <w:r w:rsidR="48F6E844" w:rsidRPr="53E290E9">
        <w:rPr>
          <w:color w:val="000000" w:themeColor="text1"/>
          <w:sz w:val="24"/>
          <w:szCs w:val="24"/>
          <w:lang w:val="pt-PT"/>
        </w:rPr>
        <w:t>, através d</w:t>
      </w:r>
      <w:r w:rsidR="00E93D2E">
        <w:rPr>
          <w:color w:val="000000" w:themeColor="text1"/>
          <w:sz w:val="24"/>
          <w:szCs w:val="24"/>
          <w:lang w:val="pt-PT"/>
        </w:rPr>
        <w:t xml:space="preserve">a biblioteca </w:t>
      </w:r>
      <w:r w:rsidR="00E93D2E" w:rsidRPr="00E93D2E">
        <w:rPr>
          <w:i/>
          <w:iCs/>
          <w:color w:val="000000" w:themeColor="text1"/>
          <w:sz w:val="24"/>
          <w:szCs w:val="24"/>
          <w:lang w:val="pt-PT"/>
        </w:rPr>
        <w:t>Volley</w:t>
      </w:r>
      <w:r w:rsidR="00E93D2E">
        <w:rPr>
          <w:color w:val="000000" w:themeColor="text1"/>
          <w:sz w:val="24"/>
          <w:szCs w:val="24"/>
          <w:lang w:val="pt-PT"/>
        </w:rPr>
        <w:t xml:space="preserve"> que permite criar acessos à </w:t>
      </w:r>
      <w:r w:rsidR="00E93D2E" w:rsidRPr="00E93D2E">
        <w:rPr>
          <w:i/>
          <w:iCs/>
          <w:color w:val="000000" w:themeColor="text1"/>
          <w:sz w:val="24"/>
          <w:szCs w:val="24"/>
          <w:lang w:val="pt-PT"/>
        </w:rPr>
        <w:t>API</w:t>
      </w:r>
      <w:r w:rsidR="48F6E844" w:rsidRPr="53E290E9">
        <w:rPr>
          <w:color w:val="000000" w:themeColor="text1"/>
          <w:sz w:val="24"/>
          <w:szCs w:val="24"/>
          <w:lang w:val="pt-PT"/>
        </w:rPr>
        <w:t>,</w:t>
      </w:r>
      <w:r w:rsidR="003653AE">
        <w:rPr>
          <w:color w:val="000000" w:themeColor="text1"/>
          <w:sz w:val="24"/>
          <w:szCs w:val="24"/>
          <w:lang w:val="pt-PT"/>
        </w:rPr>
        <w:t xml:space="preserve"> para poder </w:t>
      </w:r>
      <w:r w:rsidR="004E3438">
        <w:rPr>
          <w:color w:val="000000" w:themeColor="text1"/>
          <w:sz w:val="24"/>
          <w:szCs w:val="24"/>
          <w:lang w:val="pt-PT"/>
        </w:rPr>
        <w:t>ter uma boa sincronia de dados.</w:t>
      </w:r>
    </w:p>
    <w:p w14:paraId="349F1E3F" w14:textId="77777777" w:rsidR="00E93D2E" w:rsidRDefault="00E93D2E" w:rsidP="006319D8">
      <w:pPr>
        <w:spacing w:before="120" w:after="120" w:line="360" w:lineRule="auto"/>
        <w:jc w:val="both"/>
        <w:rPr>
          <w:color w:val="000000" w:themeColor="text1"/>
          <w:sz w:val="24"/>
          <w:szCs w:val="24"/>
          <w:lang w:val="pt-PT"/>
        </w:rPr>
      </w:pPr>
    </w:p>
    <w:p w14:paraId="61EB5C11" w14:textId="19FF3F67" w:rsidR="00841ED0" w:rsidRPr="006319D8" w:rsidRDefault="00841ED0" w:rsidP="006319D8">
      <w:pPr>
        <w:spacing w:before="120" w:after="120" w:line="360" w:lineRule="auto"/>
        <w:jc w:val="both"/>
        <w:rPr>
          <w:color w:val="000000" w:themeColor="text1"/>
          <w:sz w:val="24"/>
          <w:szCs w:val="24"/>
          <w:lang w:val="pt-PT"/>
        </w:rPr>
      </w:pPr>
      <w:r>
        <w:rPr>
          <w:color w:val="000000" w:themeColor="text1"/>
          <w:sz w:val="24"/>
          <w:szCs w:val="24"/>
          <w:lang w:val="pt-PT"/>
        </w:rPr>
        <w:lastRenderedPageBreak/>
        <w:t xml:space="preserve">Conforme realizámos os métodos para adicionar os produtos ao carrinho </w:t>
      </w:r>
      <w:r w:rsidR="002B3AD1">
        <w:rPr>
          <w:color w:val="000000" w:themeColor="text1"/>
          <w:sz w:val="24"/>
          <w:szCs w:val="24"/>
          <w:lang w:val="pt-PT"/>
        </w:rPr>
        <w:t>fizemos também a</w:t>
      </w:r>
      <w:r>
        <w:rPr>
          <w:color w:val="000000" w:themeColor="text1"/>
          <w:sz w:val="24"/>
          <w:szCs w:val="24"/>
          <w:lang w:val="pt-PT"/>
        </w:rPr>
        <w:t xml:space="preserve"> criação de venda no </w:t>
      </w:r>
      <w:r w:rsidRPr="00E93D2E">
        <w:rPr>
          <w:i/>
          <w:iCs/>
          <w:color w:val="000000" w:themeColor="text1"/>
          <w:sz w:val="24"/>
          <w:szCs w:val="24"/>
          <w:lang w:val="pt-PT"/>
        </w:rPr>
        <w:t>website</w:t>
      </w:r>
      <w:r w:rsidR="00DB0A4F" w:rsidRPr="006319D8">
        <w:rPr>
          <w:color w:val="000000" w:themeColor="text1"/>
          <w:sz w:val="24"/>
          <w:szCs w:val="24"/>
          <w:lang w:val="pt-PT"/>
        </w:rPr>
        <w:t xml:space="preserve"> </w:t>
      </w:r>
      <w:r w:rsidR="00DB0A4F" w:rsidRPr="00DB0A4F">
        <w:rPr>
          <w:color w:val="000000" w:themeColor="text1"/>
          <w:sz w:val="24"/>
          <w:szCs w:val="24"/>
          <w:lang w:val="pt-PT"/>
        </w:rPr>
        <w:t>utilizando ferramentas do</w:t>
      </w:r>
      <w:r w:rsidR="00DB0A4F" w:rsidRPr="006319D8">
        <w:rPr>
          <w:color w:val="000000" w:themeColor="text1"/>
          <w:sz w:val="24"/>
          <w:szCs w:val="24"/>
          <w:lang w:val="pt-PT"/>
        </w:rPr>
        <w:t xml:space="preserve"> </w:t>
      </w:r>
      <w:proofErr w:type="spellStart"/>
      <w:r w:rsidR="00DB0A4F" w:rsidRPr="00E93D2E">
        <w:rPr>
          <w:i/>
          <w:iCs/>
          <w:color w:val="000000" w:themeColor="text1"/>
          <w:sz w:val="24"/>
          <w:szCs w:val="24"/>
          <w:lang w:val="pt-PT"/>
        </w:rPr>
        <w:t>Codeigniter</w:t>
      </w:r>
      <w:proofErr w:type="spellEnd"/>
      <w:r w:rsidR="00DB0A4F" w:rsidRPr="006319D8">
        <w:rPr>
          <w:color w:val="000000" w:themeColor="text1"/>
          <w:sz w:val="24"/>
          <w:szCs w:val="24"/>
          <w:lang w:val="pt-PT"/>
        </w:rPr>
        <w:t xml:space="preserve"> </w:t>
      </w:r>
      <w:r w:rsidR="00DB0A4F" w:rsidRPr="00DB0A4F">
        <w:rPr>
          <w:color w:val="000000" w:themeColor="text1"/>
          <w:sz w:val="24"/>
          <w:szCs w:val="24"/>
          <w:lang w:val="pt-PT"/>
        </w:rPr>
        <w:t>de criação de carrinho</w:t>
      </w:r>
      <w:r w:rsidR="001B3270">
        <w:rPr>
          <w:color w:val="000000" w:themeColor="text1"/>
          <w:sz w:val="24"/>
          <w:szCs w:val="24"/>
          <w:lang w:val="pt-PT"/>
        </w:rPr>
        <w:t xml:space="preserve">. Após isso </w:t>
      </w:r>
      <w:r>
        <w:rPr>
          <w:color w:val="000000" w:themeColor="text1"/>
          <w:sz w:val="24"/>
          <w:szCs w:val="24"/>
          <w:lang w:val="pt-PT"/>
        </w:rPr>
        <w:t>decidimos</w:t>
      </w:r>
      <w:r w:rsidR="00DB0A4F">
        <w:rPr>
          <w:color w:val="000000" w:themeColor="text1"/>
          <w:sz w:val="24"/>
          <w:szCs w:val="24"/>
          <w:lang w:val="pt-PT"/>
        </w:rPr>
        <w:t xml:space="preserve"> começar a criação destas funciona</w:t>
      </w:r>
      <w:r w:rsidR="00217CB7">
        <w:rPr>
          <w:color w:val="000000" w:themeColor="text1"/>
          <w:sz w:val="24"/>
          <w:szCs w:val="24"/>
          <w:lang w:val="pt-PT"/>
        </w:rPr>
        <w:t>lidad</w:t>
      </w:r>
      <w:r w:rsidR="00DB0A4F">
        <w:rPr>
          <w:color w:val="000000" w:themeColor="text1"/>
          <w:sz w:val="24"/>
          <w:szCs w:val="24"/>
          <w:lang w:val="pt-PT"/>
        </w:rPr>
        <w:t>es na aplicação</w:t>
      </w:r>
      <w:r w:rsidR="00A55631">
        <w:rPr>
          <w:color w:val="000000" w:themeColor="text1"/>
          <w:sz w:val="24"/>
          <w:szCs w:val="24"/>
          <w:lang w:val="pt-PT"/>
        </w:rPr>
        <w:t xml:space="preserve">, e foi aqui que encontrámos mais dificuldades, devido a não termos uma forma definida de guardar os dados </w:t>
      </w:r>
      <w:r w:rsidR="00F134B4">
        <w:rPr>
          <w:color w:val="000000" w:themeColor="text1"/>
          <w:sz w:val="24"/>
          <w:szCs w:val="24"/>
          <w:lang w:val="pt-PT"/>
        </w:rPr>
        <w:t xml:space="preserve">do carrinho </w:t>
      </w:r>
      <w:r w:rsidR="00A55631">
        <w:rPr>
          <w:color w:val="000000" w:themeColor="text1"/>
          <w:sz w:val="24"/>
          <w:szCs w:val="24"/>
          <w:lang w:val="pt-PT"/>
        </w:rPr>
        <w:t>em ambos os</w:t>
      </w:r>
      <w:r w:rsidR="00F134B4">
        <w:rPr>
          <w:color w:val="000000" w:themeColor="text1"/>
          <w:sz w:val="24"/>
          <w:szCs w:val="24"/>
          <w:lang w:val="pt-PT"/>
        </w:rPr>
        <w:t xml:space="preserve"> lados em simultâneo, ou seja, se um utilizador adicionasse um produto do lado </w:t>
      </w:r>
      <w:r w:rsidR="00F134B4" w:rsidRPr="00AC548E">
        <w:rPr>
          <w:i/>
          <w:iCs/>
          <w:color w:val="000000" w:themeColor="text1"/>
          <w:sz w:val="24"/>
          <w:szCs w:val="24"/>
          <w:lang w:val="pt-PT"/>
        </w:rPr>
        <w:t>web</w:t>
      </w:r>
      <w:r w:rsidR="00F134B4">
        <w:rPr>
          <w:color w:val="000000" w:themeColor="text1"/>
          <w:sz w:val="24"/>
          <w:szCs w:val="24"/>
          <w:lang w:val="pt-PT"/>
        </w:rPr>
        <w:t xml:space="preserve"> não estaria na aplicação sem ser terminada a venda. Acabámos assim por decidir </w:t>
      </w:r>
      <w:r w:rsidR="00DB0A4F">
        <w:rPr>
          <w:color w:val="000000" w:themeColor="text1"/>
          <w:sz w:val="24"/>
          <w:szCs w:val="24"/>
          <w:lang w:val="pt-PT"/>
        </w:rPr>
        <w:t>criar métodos que permitissem isso</w:t>
      </w:r>
      <w:r w:rsidR="00217CB7">
        <w:rPr>
          <w:color w:val="000000" w:themeColor="text1"/>
          <w:sz w:val="24"/>
          <w:szCs w:val="24"/>
          <w:lang w:val="pt-PT"/>
        </w:rPr>
        <w:t>, substituindo os antigos,</w:t>
      </w:r>
      <w:r w:rsidR="002B2133">
        <w:rPr>
          <w:color w:val="000000" w:themeColor="text1"/>
          <w:sz w:val="24"/>
          <w:szCs w:val="24"/>
          <w:lang w:val="pt-PT"/>
        </w:rPr>
        <w:t xml:space="preserve"> ou </w:t>
      </w:r>
      <w:proofErr w:type="gramStart"/>
      <w:r w:rsidR="002B2133">
        <w:rPr>
          <w:color w:val="000000" w:themeColor="text1"/>
          <w:sz w:val="24"/>
          <w:szCs w:val="24"/>
          <w:lang w:val="pt-PT"/>
        </w:rPr>
        <w:t xml:space="preserve">seja </w:t>
      </w:r>
      <w:r w:rsidR="00217CB7">
        <w:rPr>
          <w:color w:val="000000" w:themeColor="text1"/>
          <w:sz w:val="24"/>
          <w:szCs w:val="24"/>
          <w:lang w:val="pt-PT"/>
        </w:rPr>
        <w:t xml:space="preserve"> através</w:t>
      </w:r>
      <w:proofErr w:type="gramEnd"/>
      <w:r w:rsidR="00217CB7">
        <w:rPr>
          <w:color w:val="000000" w:themeColor="text1"/>
          <w:sz w:val="24"/>
          <w:szCs w:val="24"/>
          <w:lang w:val="pt-PT"/>
        </w:rPr>
        <w:t xml:space="preserve"> de comunicação constante cada vez que um produto fosse adicionado ao carrinho, este </w:t>
      </w:r>
      <w:r w:rsidR="001019E3">
        <w:rPr>
          <w:color w:val="000000" w:themeColor="text1"/>
          <w:sz w:val="24"/>
          <w:szCs w:val="24"/>
          <w:lang w:val="pt-PT"/>
        </w:rPr>
        <w:t>fosse</w:t>
      </w:r>
      <w:r w:rsidR="00217CB7">
        <w:rPr>
          <w:color w:val="000000" w:themeColor="text1"/>
          <w:sz w:val="24"/>
          <w:szCs w:val="24"/>
          <w:lang w:val="pt-PT"/>
        </w:rPr>
        <w:t xml:space="preserve"> guardado numa tabela na base de dados </w:t>
      </w:r>
      <w:r w:rsidR="001019E3" w:rsidRPr="001019E3">
        <w:rPr>
          <w:i/>
          <w:iCs/>
          <w:color w:val="000000" w:themeColor="text1"/>
          <w:sz w:val="24"/>
          <w:szCs w:val="24"/>
          <w:lang w:val="pt-PT"/>
        </w:rPr>
        <w:t>SQL</w:t>
      </w:r>
      <w:r w:rsidR="00217CB7" w:rsidRPr="006319D8">
        <w:rPr>
          <w:color w:val="000000" w:themeColor="text1"/>
          <w:sz w:val="24"/>
          <w:szCs w:val="24"/>
          <w:lang w:val="pt-PT"/>
        </w:rPr>
        <w:t>.</w:t>
      </w:r>
    </w:p>
    <w:p w14:paraId="12322861" w14:textId="4058325D" w:rsidR="002F0675" w:rsidRDefault="002F0675" w:rsidP="006319D8">
      <w:pPr>
        <w:spacing w:before="120" w:after="120" w:line="360" w:lineRule="auto"/>
        <w:jc w:val="both"/>
        <w:rPr>
          <w:color w:val="000000" w:themeColor="text1"/>
          <w:sz w:val="24"/>
          <w:szCs w:val="24"/>
          <w:lang w:val="pt-PT"/>
        </w:rPr>
      </w:pPr>
      <w:r w:rsidRPr="002F0675">
        <w:rPr>
          <w:color w:val="000000" w:themeColor="text1"/>
          <w:sz w:val="24"/>
          <w:szCs w:val="24"/>
          <w:lang w:val="pt-PT"/>
        </w:rPr>
        <w:t>Terminad</w:t>
      </w:r>
      <w:r>
        <w:rPr>
          <w:color w:val="000000" w:themeColor="text1"/>
          <w:sz w:val="24"/>
          <w:szCs w:val="24"/>
          <w:lang w:val="pt-PT"/>
        </w:rPr>
        <w:t xml:space="preserve">o o método de efetuar compras na aplicação </w:t>
      </w:r>
      <w:r w:rsidR="00C14EAE">
        <w:rPr>
          <w:color w:val="000000" w:themeColor="text1"/>
          <w:sz w:val="24"/>
          <w:szCs w:val="24"/>
          <w:lang w:val="pt-PT"/>
        </w:rPr>
        <w:t>decidimos</w:t>
      </w:r>
      <w:r w:rsidR="00AC79F8">
        <w:rPr>
          <w:color w:val="000000" w:themeColor="text1"/>
          <w:sz w:val="24"/>
          <w:szCs w:val="24"/>
          <w:lang w:val="pt-PT"/>
        </w:rPr>
        <w:t xml:space="preserve"> terminar</w:t>
      </w:r>
      <w:r>
        <w:rPr>
          <w:color w:val="000000" w:themeColor="text1"/>
          <w:sz w:val="24"/>
          <w:szCs w:val="24"/>
          <w:lang w:val="pt-PT"/>
        </w:rPr>
        <w:t xml:space="preserve"> o </w:t>
      </w:r>
      <w:proofErr w:type="spellStart"/>
      <w:r w:rsidRPr="00553CDE">
        <w:rPr>
          <w:i/>
          <w:iCs/>
          <w:color w:val="000000" w:themeColor="text1"/>
          <w:sz w:val="24"/>
          <w:szCs w:val="24"/>
          <w:lang w:val="pt-PT"/>
        </w:rPr>
        <w:t>Backoffice</w:t>
      </w:r>
      <w:proofErr w:type="spellEnd"/>
      <w:r>
        <w:rPr>
          <w:color w:val="000000" w:themeColor="text1"/>
          <w:sz w:val="24"/>
          <w:szCs w:val="24"/>
          <w:lang w:val="pt-PT"/>
        </w:rPr>
        <w:t xml:space="preserve"> e </w:t>
      </w:r>
      <w:proofErr w:type="spellStart"/>
      <w:r w:rsidR="00AC79F8" w:rsidRPr="00553CDE">
        <w:rPr>
          <w:i/>
          <w:iCs/>
          <w:color w:val="000000" w:themeColor="text1"/>
          <w:sz w:val="24"/>
          <w:szCs w:val="24"/>
          <w:lang w:val="pt-PT"/>
        </w:rPr>
        <w:t>Frontoffice</w:t>
      </w:r>
      <w:proofErr w:type="spellEnd"/>
      <w:r w:rsidR="00AC79F8">
        <w:rPr>
          <w:color w:val="000000" w:themeColor="text1"/>
          <w:sz w:val="24"/>
          <w:szCs w:val="24"/>
          <w:lang w:val="pt-PT"/>
        </w:rPr>
        <w:t xml:space="preserve"> aos poucos, corrigindo problemas e adicionando algumas funcionalidades e detalhes</w:t>
      </w:r>
      <w:r w:rsidR="00FC3559">
        <w:rPr>
          <w:color w:val="000000" w:themeColor="text1"/>
          <w:sz w:val="24"/>
          <w:szCs w:val="24"/>
          <w:lang w:val="pt-PT"/>
        </w:rPr>
        <w:t xml:space="preserve"> e também </w:t>
      </w:r>
      <w:r w:rsidR="005917BE">
        <w:rPr>
          <w:color w:val="000000" w:themeColor="text1"/>
          <w:sz w:val="24"/>
          <w:szCs w:val="24"/>
          <w:lang w:val="pt-PT"/>
        </w:rPr>
        <w:t xml:space="preserve">tentar </w:t>
      </w:r>
      <w:r w:rsidR="00FC3559">
        <w:rPr>
          <w:color w:val="000000" w:themeColor="text1"/>
          <w:sz w:val="24"/>
          <w:szCs w:val="24"/>
          <w:lang w:val="pt-PT"/>
        </w:rPr>
        <w:t>terminar os detalhes finais da aplicação, tal como o histórico de</w:t>
      </w:r>
      <w:r w:rsidR="007B03AE">
        <w:rPr>
          <w:color w:val="000000" w:themeColor="text1"/>
          <w:sz w:val="24"/>
          <w:szCs w:val="24"/>
          <w:lang w:val="pt-PT"/>
        </w:rPr>
        <w:t xml:space="preserve"> compras e</w:t>
      </w:r>
      <w:r w:rsidR="00FC3559">
        <w:rPr>
          <w:color w:val="000000" w:themeColor="text1"/>
          <w:sz w:val="24"/>
          <w:szCs w:val="24"/>
          <w:lang w:val="pt-PT"/>
        </w:rPr>
        <w:t xml:space="preserve"> edição de </w:t>
      </w:r>
      <w:r w:rsidR="00FC3559" w:rsidRPr="007B03AE">
        <w:rPr>
          <w:i/>
          <w:iCs/>
          <w:color w:val="000000" w:themeColor="text1"/>
          <w:sz w:val="24"/>
          <w:szCs w:val="24"/>
          <w:lang w:val="pt-PT"/>
        </w:rPr>
        <w:t>passwords</w:t>
      </w:r>
      <w:r w:rsidR="00FC3559">
        <w:rPr>
          <w:color w:val="000000" w:themeColor="text1"/>
          <w:sz w:val="24"/>
          <w:szCs w:val="24"/>
          <w:lang w:val="pt-PT"/>
        </w:rPr>
        <w:t>.</w:t>
      </w:r>
      <w:r w:rsidR="004029F0">
        <w:rPr>
          <w:color w:val="000000" w:themeColor="text1"/>
          <w:sz w:val="24"/>
          <w:szCs w:val="24"/>
          <w:lang w:val="pt-PT"/>
        </w:rPr>
        <w:t xml:space="preserve"> Implementámos também nesta fase o </w:t>
      </w:r>
      <w:proofErr w:type="spellStart"/>
      <w:r w:rsidR="004029F0" w:rsidRPr="007B03AE">
        <w:rPr>
          <w:i/>
          <w:iCs/>
          <w:color w:val="000000" w:themeColor="text1"/>
          <w:sz w:val="24"/>
          <w:szCs w:val="24"/>
          <w:lang w:val="pt-PT"/>
        </w:rPr>
        <w:t>SweetAlerts</w:t>
      </w:r>
      <w:proofErr w:type="spellEnd"/>
      <w:r w:rsidR="007B03AE">
        <w:rPr>
          <w:i/>
          <w:iCs/>
          <w:color w:val="000000" w:themeColor="text1"/>
          <w:sz w:val="24"/>
          <w:szCs w:val="24"/>
          <w:lang w:val="pt-PT"/>
        </w:rPr>
        <w:t xml:space="preserve"> ao website</w:t>
      </w:r>
      <w:r w:rsidR="006F478F">
        <w:rPr>
          <w:color w:val="000000" w:themeColor="text1"/>
          <w:sz w:val="24"/>
          <w:szCs w:val="24"/>
          <w:lang w:val="pt-PT"/>
        </w:rPr>
        <w:t>, que é uma versão melhorada dos alertas</w:t>
      </w:r>
      <w:r w:rsidR="007B03AE">
        <w:rPr>
          <w:color w:val="000000" w:themeColor="text1"/>
          <w:sz w:val="24"/>
          <w:szCs w:val="24"/>
          <w:lang w:val="pt-PT"/>
        </w:rPr>
        <w:t xml:space="preserve"> predefinidos</w:t>
      </w:r>
      <w:r w:rsidR="006F478F">
        <w:rPr>
          <w:color w:val="000000" w:themeColor="text1"/>
          <w:sz w:val="24"/>
          <w:szCs w:val="24"/>
          <w:lang w:val="pt-PT"/>
        </w:rPr>
        <w:t xml:space="preserve"> de </w:t>
      </w:r>
      <w:proofErr w:type="spellStart"/>
      <w:r w:rsidR="006F478F" w:rsidRPr="007B03AE">
        <w:rPr>
          <w:i/>
          <w:iCs/>
          <w:color w:val="000000" w:themeColor="text1"/>
          <w:sz w:val="24"/>
          <w:szCs w:val="24"/>
          <w:lang w:val="pt-PT"/>
        </w:rPr>
        <w:t>Javascript</w:t>
      </w:r>
      <w:proofErr w:type="spellEnd"/>
      <w:r w:rsidR="006F478F">
        <w:rPr>
          <w:color w:val="000000" w:themeColor="text1"/>
          <w:sz w:val="24"/>
          <w:szCs w:val="24"/>
          <w:lang w:val="pt-PT"/>
        </w:rPr>
        <w:t>.</w:t>
      </w:r>
    </w:p>
    <w:p w14:paraId="17E6DE66" w14:textId="1E65C11F" w:rsidR="00FC3559" w:rsidRDefault="00296C3F" w:rsidP="006319D8">
      <w:pPr>
        <w:spacing w:before="120" w:after="120" w:line="360" w:lineRule="auto"/>
        <w:jc w:val="both"/>
        <w:rPr>
          <w:color w:val="000000" w:themeColor="text1"/>
          <w:sz w:val="24"/>
          <w:szCs w:val="24"/>
          <w:lang w:val="pt-PT"/>
        </w:rPr>
      </w:pPr>
      <w:r>
        <w:rPr>
          <w:color w:val="000000" w:themeColor="text1"/>
          <w:sz w:val="24"/>
          <w:szCs w:val="24"/>
          <w:lang w:val="pt-PT"/>
        </w:rPr>
        <w:t xml:space="preserve">Para dar por concluído o desenvolvimento decidimos fazer testes intensivos à aplicação, nos quais encontrámos vários problemas </w:t>
      </w:r>
      <w:r w:rsidR="00BE428F">
        <w:rPr>
          <w:color w:val="000000" w:themeColor="text1"/>
          <w:sz w:val="24"/>
          <w:szCs w:val="24"/>
          <w:lang w:val="pt-PT"/>
        </w:rPr>
        <w:t xml:space="preserve">no </w:t>
      </w:r>
      <w:r w:rsidR="00BE428F" w:rsidRPr="003F2097">
        <w:rPr>
          <w:i/>
          <w:iCs/>
          <w:color w:val="000000" w:themeColor="text1"/>
          <w:sz w:val="24"/>
          <w:szCs w:val="24"/>
          <w:lang w:val="pt-PT"/>
        </w:rPr>
        <w:t>website</w:t>
      </w:r>
      <w:r w:rsidR="00BE428F">
        <w:rPr>
          <w:color w:val="000000" w:themeColor="text1"/>
          <w:sz w:val="24"/>
          <w:szCs w:val="24"/>
          <w:lang w:val="pt-PT"/>
        </w:rPr>
        <w:t xml:space="preserve"> e na aplicação</w:t>
      </w:r>
      <w:r>
        <w:rPr>
          <w:color w:val="000000" w:themeColor="text1"/>
          <w:sz w:val="24"/>
          <w:szCs w:val="24"/>
          <w:lang w:val="pt-PT"/>
        </w:rPr>
        <w:t xml:space="preserve">, maioritariamente relacionados com permissões e </w:t>
      </w:r>
      <w:r w:rsidRPr="003F2097">
        <w:rPr>
          <w:i/>
          <w:iCs/>
          <w:color w:val="000000" w:themeColor="text1"/>
          <w:sz w:val="24"/>
          <w:szCs w:val="24"/>
          <w:lang w:val="pt-PT"/>
        </w:rPr>
        <w:t>design</w:t>
      </w:r>
      <w:r>
        <w:rPr>
          <w:color w:val="000000" w:themeColor="text1"/>
          <w:sz w:val="24"/>
          <w:szCs w:val="24"/>
          <w:lang w:val="pt-PT"/>
        </w:rPr>
        <w:t>, os quais resolvemos todos os que encontrámos.</w:t>
      </w:r>
    </w:p>
    <w:p w14:paraId="3C4BA3DA" w14:textId="56F93C33" w:rsidR="003D14F8" w:rsidRPr="002F0675" w:rsidRDefault="00FC3559" w:rsidP="00FC3559">
      <w:pPr>
        <w:spacing w:before="120" w:after="120" w:line="360" w:lineRule="auto"/>
        <w:jc w:val="both"/>
        <w:rPr>
          <w:color w:val="000000" w:themeColor="text1"/>
          <w:sz w:val="24"/>
          <w:szCs w:val="24"/>
          <w:lang w:val="pt-PT"/>
        </w:rPr>
      </w:pPr>
      <w:r>
        <w:rPr>
          <w:color w:val="000000" w:themeColor="text1"/>
          <w:sz w:val="24"/>
          <w:szCs w:val="24"/>
          <w:lang w:val="pt-PT"/>
        </w:rPr>
        <w:tab/>
      </w:r>
      <w:r>
        <w:rPr>
          <w:color w:val="000000" w:themeColor="text1"/>
          <w:sz w:val="24"/>
          <w:szCs w:val="24"/>
          <w:lang w:val="pt-PT"/>
        </w:rPr>
        <w:tab/>
      </w:r>
    </w:p>
    <w:p w14:paraId="4541E821" w14:textId="7AFD7895" w:rsidR="00EA534B" w:rsidRDefault="00EA534B" w:rsidP="001E6AB8">
      <w:pPr>
        <w:spacing w:before="120" w:after="120" w:line="360" w:lineRule="auto"/>
        <w:jc w:val="both"/>
        <w:rPr>
          <w:color w:val="000000"/>
          <w:sz w:val="24"/>
          <w:lang w:val="pt-PT"/>
        </w:rPr>
      </w:pPr>
    </w:p>
    <w:p w14:paraId="127898B0" w14:textId="65C09975" w:rsidR="00EA534B" w:rsidRDefault="00EA534B" w:rsidP="001E6AB8">
      <w:pPr>
        <w:spacing w:before="120" w:after="120" w:line="360" w:lineRule="auto"/>
        <w:jc w:val="both"/>
        <w:rPr>
          <w:color w:val="000000"/>
          <w:sz w:val="24"/>
          <w:lang w:val="pt-PT"/>
        </w:rPr>
      </w:pPr>
    </w:p>
    <w:p w14:paraId="48EFEA62" w14:textId="2C9F5E74" w:rsidR="00EA534B" w:rsidRDefault="00EA534B" w:rsidP="001E6AB8">
      <w:pPr>
        <w:spacing w:before="120" w:after="120" w:line="360" w:lineRule="auto"/>
        <w:jc w:val="both"/>
        <w:rPr>
          <w:color w:val="000000"/>
          <w:sz w:val="24"/>
          <w:lang w:val="pt-PT"/>
        </w:rPr>
      </w:pPr>
    </w:p>
    <w:p w14:paraId="4B1F511A" w14:textId="77777777" w:rsidR="001E6AB8" w:rsidRDefault="00DA553B" w:rsidP="001E6AB8">
      <w:pPr>
        <w:spacing w:before="120" w:after="120" w:line="360" w:lineRule="auto"/>
        <w:jc w:val="both"/>
        <w:rPr>
          <w:color w:val="000000"/>
          <w:sz w:val="24"/>
          <w:lang w:val="pt-PT"/>
        </w:rPr>
      </w:pPr>
      <w:r>
        <w:rPr>
          <w:color w:val="000000"/>
          <w:sz w:val="24"/>
          <w:lang w:val="pt-PT"/>
        </w:rPr>
        <w:br w:type="page"/>
      </w:r>
    </w:p>
    <w:p w14:paraId="51C0881B" w14:textId="77777777" w:rsidR="00DA553B" w:rsidRDefault="00DA553B" w:rsidP="005454E5">
      <w:pPr>
        <w:pStyle w:val="Ttulo1"/>
        <w:numPr>
          <w:ilvl w:val="0"/>
          <w:numId w:val="9"/>
        </w:numPr>
      </w:pPr>
      <w:bookmarkStart w:id="41" w:name="_Toc64318244"/>
      <w:r>
        <w:lastRenderedPageBreak/>
        <w:t>Testes</w:t>
      </w:r>
      <w:bookmarkEnd w:id="41"/>
    </w:p>
    <w:p w14:paraId="69C149C0" w14:textId="77777777" w:rsidR="003F2097" w:rsidRDefault="003F2097" w:rsidP="03895055">
      <w:pPr>
        <w:spacing w:before="120" w:after="120" w:line="360" w:lineRule="auto"/>
        <w:jc w:val="both"/>
        <w:rPr>
          <w:color w:val="000000" w:themeColor="text1"/>
          <w:sz w:val="24"/>
          <w:szCs w:val="24"/>
          <w:lang w:val="pt-PT"/>
        </w:rPr>
      </w:pPr>
    </w:p>
    <w:p w14:paraId="7419ABE7" w14:textId="77C42943" w:rsidR="00DA553B" w:rsidRDefault="52A91B40" w:rsidP="03895055">
      <w:pPr>
        <w:spacing w:before="120" w:after="120" w:line="360" w:lineRule="auto"/>
        <w:jc w:val="both"/>
        <w:rPr>
          <w:color w:val="000000" w:themeColor="text1"/>
          <w:sz w:val="24"/>
          <w:szCs w:val="24"/>
          <w:lang w:val="pt-PT"/>
        </w:rPr>
      </w:pPr>
      <w:r w:rsidRPr="26EC0AB6">
        <w:rPr>
          <w:color w:val="000000" w:themeColor="text1"/>
          <w:sz w:val="24"/>
          <w:szCs w:val="24"/>
          <w:lang w:val="pt-PT"/>
        </w:rPr>
        <w:t xml:space="preserve">Os testes unitários foram desenvolvidos </w:t>
      </w:r>
      <w:r w:rsidR="269754E5" w:rsidRPr="2ED6D101">
        <w:rPr>
          <w:color w:val="000000" w:themeColor="text1"/>
          <w:sz w:val="24"/>
          <w:szCs w:val="24"/>
          <w:lang w:val="pt-PT"/>
        </w:rPr>
        <w:t>e executados</w:t>
      </w:r>
      <w:r w:rsidRPr="2ED6D101">
        <w:rPr>
          <w:color w:val="000000" w:themeColor="text1"/>
          <w:sz w:val="24"/>
          <w:szCs w:val="24"/>
          <w:lang w:val="pt-PT"/>
        </w:rPr>
        <w:t xml:space="preserve"> </w:t>
      </w:r>
      <w:r w:rsidR="34A005FE" w:rsidRPr="135B7A4A">
        <w:rPr>
          <w:color w:val="000000" w:themeColor="text1"/>
          <w:sz w:val="24"/>
          <w:szCs w:val="24"/>
          <w:lang w:val="pt-PT"/>
        </w:rPr>
        <w:t xml:space="preserve">com uma </w:t>
      </w:r>
      <w:r w:rsidR="34A005FE" w:rsidRPr="1B5E6CD3">
        <w:rPr>
          <w:color w:val="000000" w:themeColor="text1"/>
          <w:sz w:val="24"/>
          <w:szCs w:val="24"/>
          <w:lang w:val="pt-PT"/>
        </w:rPr>
        <w:t xml:space="preserve">biblioteca da </w:t>
      </w:r>
      <w:proofErr w:type="spellStart"/>
      <w:r w:rsidR="34A005FE" w:rsidRPr="003F2097">
        <w:rPr>
          <w:i/>
          <w:iCs/>
          <w:color w:val="000000" w:themeColor="text1"/>
          <w:sz w:val="24"/>
          <w:szCs w:val="24"/>
          <w:lang w:val="pt-PT"/>
        </w:rPr>
        <w:t>framework</w:t>
      </w:r>
      <w:proofErr w:type="spellEnd"/>
      <w:r w:rsidR="34A005FE" w:rsidRPr="1B5E6CD3">
        <w:rPr>
          <w:color w:val="000000" w:themeColor="text1"/>
          <w:sz w:val="24"/>
          <w:szCs w:val="24"/>
          <w:lang w:val="pt-PT"/>
        </w:rPr>
        <w:t xml:space="preserve"> </w:t>
      </w:r>
      <w:proofErr w:type="spellStart"/>
      <w:r w:rsidR="34A005FE" w:rsidRPr="003F2097">
        <w:rPr>
          <w:i/>
          <w:iCs/>
          <w:color w:val="000000" w:themeColor="text1"/>
          <w:sz w:val="24"/>
          <w:szCs w:val="24"/>
          <w:lang w:val="pt-PT"/>
        </w:rPr>
        <w:t>Codeigniter</w:t>
      </w:r>
      <w:proofErr w:type="spellEnd"/>
      <w:r w:rsidR="34A005FE" w:rsidRPr="5FEABB7A">
        <w:rPr>
          <w:color w:val="000000" w:themeColor="text1"/>
          <w:sz w:val="24"/>
          <w:szCs w:val="24"/>
          <w:lang w:val="pt-PT"/>
        </w:rPr>
        <w:t>,</w:t>
      </w:r>
      <w:r w:rsidR="003F2097">
        <w:rPr>
          <w:color w:val="000000" w:themeColor="text1"/>
          <w:sz w:val="24"/>
          <w:szCs w:val="24"/>
          <w:lang w:val="pt-PT"/>
        </w:rPr>
        <w:t xml:space="preserve"> o</w:t>
      </w:r>
      <w:r w:rsidR="34A005FE" w:rsidRPr="5FEABB7A">
        <w:rPr>
          <w:color w:val="000000" w:themeColor="text1"/>
          <w:sz w:val="24"/>
          <w:szCs w:val="24"/>
          <w:lang w:val="pt-PT"/>
        </w:rPr>
        <w:t xml:space="preserve"> </w:t>
      </w:r>
      <w:proofErr w:type="spellStart"/>
      <w:r w:rsidR="003F2097">
        <w:rPr>
          <w:i/>
          <w:iCs/>
          <w:color w:val="000000" w:themeColor="text1"/>
          <w:sz w:val="24"/>
          <w:szCs w:val="24"/>
          <w:lang w:val="pt-PT"/>
        </w:rPr>
        <w:t>U</w:t>
      </w:r>
      <w:r w:rsidR="34A005FE" w:rsidRPr="003F2097">
        <w:rPr>
          <w:i/>
          <w:iCs/>
          <w:color w:val="000000" w:themeColor="text1"/>
          <w:sz w:val="24"/>
          <w:szCs w:val="24"/>
          <w:lang w:val="pt-PT"/>
        </w:rPr>
        <w:t>nit_test</w:t>
      </w:r>
      <w:proofErr w:type="spellEnd"/>
      <w:r w:rsidR="3C32BDB2" w:rsidRPr="2ED6D101">
        <w:rPr>
          <w:color w:val="000000" w:themeColor="text1"/>
          <w:sz w:val="24"/>
          <w:szCs w:val="24"/>
          <w:lang w:val="pt-PT"/>
        </w:rPr>
        <w:t xml:space="preserve">. </w:t>
      </w:r>
      <w:r w:rsidR="3C32BDB2" w:rsidRPr="39799596">
        <w:rPr>
          <w:color w:val="000000" w:themeColor="text1"/>
          <w:sz w:val="24"/>
          <w:szCs w:val="24"/>
          <w:lang w:val="pt-PT"/>
        </w:rPr>
        <w:t xml:space="preserve">Os testes </w:t>
      </w:r>
      <w:r w:rsidR="0F46EA61" w:rsidRPr="39799596">
        <w:rPr>
          <w:color w:val="000000" w:themeColor="text1"/>
          <w:sz w:val="24"/>
          <w:szCs w:val="24"/>
          <w:lang w:val="pt-PT"/>
        </w:rPr>
        <w:t xml:space="preserve">desenvolvidos foram mudar </w:t>
      </w:r>
      <w:r w:rsidR="0F46EA61" w:rsidRPr="003F2097">
        <w:rPr>
          <w:i/>
          <w:iCs/>
          <w:color w:val="000000" w:themeColor="text1"/>
          <w:sz w:val="24"/>
          <w:szCs w:val="24"/>
          <w:lang w:val="pt-PT"/>
        </w:rPr>
        <w:t>password, login,</w:t>
      </w:r>
      <w:r w:rsidR="0F46EA61" w:rsidRPr="39799596">
        <w:rPr>
          <w:color w:val="000000" w:themeColor="text1"/>
          <w:sz w:val="24"/>
          <w:szCs w:val="24"/>
          <w:lang w:val="pt-PT"/>
        </w:rPr>
        <w:t xml:space="preserve"> </w:t>
      </w:r>
      <w:r w:rsidR="3CEC91FA" w:rsidRPr="7044A743">
        <w:rPr>
          <w:color w:val="000000" w:themeColor="text1"/>
          <w:sz w:val="24"/>
          <w:szCs w:val="24"/>
          <w:lang w:val="pt-PT"/>
        </w:rPr>
        <w:t>adiciona</w:t>
      </w:r>
      <w:r w:rsidR="003F2097">
        <w:rPr>
          <w:color w:val="000000" w:themeColor="text1"/>
          <w:sz w:val="24"/>
          <w:szCs w:val="24"/>
          <w:lang w:val="pt-PT"/>
        </w:rPr>
        <w:t>r</w:t>
      </w:r>
      <w:r w:rsidR="3CEC91FA" w:rsidRPr="7044A743">
        <w:rPr>
          <w:color w:val="000000" w:themeColor="text1"/>
          <w:sz w:val="24"/>
          <w:szCs w:val="24"/>
          <w:lang w:val="pt-PT"/>
        </w:rPr>
        <w:t xml:space="preserve"> produto ao </w:t>
      </w:r>
      <w:r w:rsidR="3CEC91FA" w:rsidRPr="3EE4D56F">
        <w:rPr>
          <w:color w:val="000000" w:themeColor="text1"/>
          <w:sz w:val="24"/>
          <w:szCs w:val="24"/>
          <w:lang w:val="pt-PT"/>
        </w:rPr>
        <w:t xml:space="preserve">carrinho, realizar uma compra e mudar o estado </w:t>
      </w:r>
      <w:r w:rsidR="3CEC91FA" w:rsidRPr="1F81E302">
        <w:rPr>
          <w:color w:val="000000" w:themeColor="text1"/>
          <w:sz w:val="24"/>
          <w:szCs w:val="24"/>
          <w:lang w:val="pt-PT"/>
        </w:rPr>
        <w:t>d</w:t>
      </w:r>
      <w:r w:rsidR="003F2097">
        <w:rPr>
          <w:color w:val="000000" w:themeColor="text1"/>
          <w:sz w:val="24"/>
          <w:szCs w:val="24"/>
          <w:lang w:val="pt-PT"/>
        </w:rPr>
        <w:t>est</w:t>
      </w:r>
      <w:r w:rsidR="3CEC91FA" w:rsidRPr="1F81E302">
        <w:rPr>
          <w:color w:val="000000" w:themeColor="text1"/>
          <w:sz w:val="24"/>
          <w:szCs w:val="24"/>
          <w:lang w:val="pt-PT"/>
        </w:rPr>
        <w:t>a mesma.</w:t>
      </w:r>
    </w:p>
    <w:p w14:paraId="7FD910C0" w14:textId="3A7CE5E3" w:rsidR="17851797" w:rsidRDefault="3C32BDB2" w:rsidP="17851797">
      <w:pPr>
        <w:spacing w:before="120" w:after="120" w:line="360" w:lineRule="auto"/>
        <w:jc w:val="both"/>
        <w:rPr>
          <w:color w:val="000000" w:themeColor="text1"/>
          <w:sz w:val="24"/>
          <w:szCs w:val="24"/>
          <w:lang w:val="pt-PT"/>
        </w:rPr>
      </w:pPr>
      <w:r w:rsidRPr="4FF5DF69">
        <w:rPr>
          <w:color w:val="000000" w:themeColor="text1"/>
          <w:sz w:val="24"/>
          <w:szCs w:val="24"/>
          <w:lang w:val="pt-PT"/>
        </w:rPr>
        <w:t xml:space="preserve">Nas imagens abaixo </w:t>
      </w:r>
      <w:r w:rsidR="003F2097">
        <w:rPr>
          <w:color w:val="000000" w:themeColor="text1"/>
          <w:sz w:val="24"/>
          <w:szCs w:val="24"/>
          <w:lang w:val="pt-PT"/>
        </w:rPr>
        <w:t xml:space="preserve">iremos demonstrar as respostas aos testes desenvolvidos. </w:t>
      </w:r>
    </w:p>
    <w:p w14:paraId="0A1DCDEB" w14:textId="4B455226" w:rsidR="19B28F90" w:rsidRDefault="129E0670" w:rsidP="19B28F90">
      <w:pPr>
        <w:spacing w:before="120" w:after="120" w:line="360" w:lineRule="auto"/>
        <w:jc w:val="both"/>
        <w:rPr>
          <w:color w:val="000000" w:themeColor="text1"/>
          <w:sz w:val="24"/>
          <w:szCs w:val="24"/>
          <w:lang w:val="pt-PT"/>
        </w:rPr>
      </w:pPr>
      <w:r w:rsidRPr="69EE8E1C">
        <w:rPr>
          <w:color w:val="000000" w:themeColor="text1"/>
          <w:sz w:val="24"/>
          <w:szCs w:val="24"/>
          <w:lang w:val="pt-PT"/>
        </w:rPr>
        <w:t xml:space="preserve">No teste </w:t>
      </w:r>
      <w:r w:rsidR="003F2097">
        <w:rPr>
          <w:color w:val="000000" w:themeColor="text1"/>
          <w:sz w:val="24"/>
          <w:szCs w:val="24"/>
          <w:lang w:val="pt-PT"/>
        </w:rPr>
        <w:t>de mudança</w:t>
      </w:r>
      <w:r w:rsidRPr="69EE8E1C">
        <w:rPr>
          <w:color w:val="000000" w:themeColor="text1"/>
          <w:sz w:val="24"/>
          <w:szCs w:val="24"/>
          <w:lang w:val="pt-PT"/>
        </w:rPr>
        <w:t xml:space="preserve"> </w:t>
      </w:r>
      <w:r w:rsidR="003F2097">
        <w:rPr>
          <w:color w:val="000000" w:themeColor="text1"/>
          <w:sz w:val="24"/>
          <w:szCs w:val="24"/>
          <w:lang w:val="pt-PT"/>
        </w:rPr>
        <w:t>de</w:t>
      </w:r>
      <w:r w:rsidRPr="69EE8E1C">
        <w:rPr>
          <w:color w:val="000000" w:themeColor="text1"/>
          <w:sz w:val="24"/>
          <w:szCs w:val="24"/>
          <w:lang w:val="pt-PT"/>
        </w:rPr>
        <w:t xml:space="preserve"> </w:t>
      </w:r>
      <w:r w:rsidRPr="70F429C3">
        <w:rPr>
          <w:i/>
          <w:color w:val="000000" w:themeColor="text1"/>
          <w:sz w:val="24"/>
          <w:szCs w:val="24"/>
          <w:lang w:val="pt-PT"/>
        </w:rPr>
        <w:t xml:space="preserve">password </w:t>
      </w:r>
      <w:r w:rsidRPr="32279A20">
        <w:rPr>
          <w:color w:val="000000" w:themeColor="text1"/>
          <w:sz w:val="24"/>
          <w:szCs w:val="24"/>
          <w:lang w:val="pt-PT"/>
        </w:rPr>
        <w:t>vemos</w:t>
      </w:r>
      <w:r w:rsidRPr="69EE8E1C">
        <w:rPr>
          <w:color w:val="000000" w:themeColor="text1"/>
          <w:sz w:val="24"/>
          <w:szCs w:val="24"/>
          <w:lang w:val="pt-PT"/>
        </w:rPr>
        <w:t xml:space="preserve"> que a alteração da </w:t>
      </w:r>
      <w:r w:rsidRPr="003F2097">
        <w:rPr>
          <w:i/>
          <w:iCs/>
          <w:color w:val="000000" w:themeColor="text1"/>
          <w:sz w:val="24"/>
          <w:szCs w:val="24"/>
          <w:lang w:val="pt-PT"/>
        </w:rPr>
        <w:t>password</w:t>
      </w:r>
      <w:r w:rsidRPr="513EA532">
        <w:rPr>
          <w:color w:val="000000" w:themeColor="text1"/>
          <w:sz w:val="24"/>
          <w:szCs w:val="24"/>
          <w:lang w:val="pt-PT"/>
        </w:rPr>
        <w:t xml:space="preserve"> é executada com sucesso.</w:t>
      </w:r>
      <w:r w:rsidR="6FC1F9EB" w:rsidRPr="32279A20">
        <w:rPr>
          <w:color w:val="000000" w:themeColor="text1"/>
          <w:sz w:val="24"/>
          <w:szCs w:val="24"/>
          <w:lang w:val="pt-PT"/>
        </w:rPr>
        <w:t xml:space="preserve"> Neste teste precisamos de enviar o </w:t>
      </w:r>
      <w:r w:rsidR="6FC1F9EB" w:rsidRPr="003F2097">
        <w:rPr>
          <w:i/>
          <w:iCs/>
          <w:color w:val="000000" w:themeColor="text1"/>
          <w:sz w:val="24"/>
          <w:szCs w:val="24"/>
          <w:lang w:val="pt-PT"/>
        </w:rPr>
        <w:t>id</w:t>
      </w:r>
      <w:r w:rsidR="6FC1F9EB" w:rsidRPr="053E4913">
        <w:rPr>
          <w:color w:val="000000" w:themeColor="text1"/>
          <w:sz w:val="24"/>
          <w:szCs w:val="24"/>
          <w:lang w:val="pt-PT"/>
        </w:rPr>
        <w:t xml:space="preserve"> do utilizador, </w:t>
      </w:r>
      <w:r w:rsidR="6FC1F9EB" w:rsidRPr="3F38DC26">
        <w:rPr>
          <w:color w:val="000000" w:themeColor="text1"/>
          <w:sz w:val="24"/>
          <w:szCs w:val="24"/>
          <w:lang w:val="pt-PT"/>
        </w:rPr>
        <w:t xml:space="preserve">a </w:t>
      </w:r>
      <w:r w:rsidR="6FC1F9EB" w:rsidRPr="2D531911">
        <w:rPr>
          <w:i/>
          <w:color w:val="000000" w:themeColor="text1"/>
          <w:sz w:val="24"/>
          <w:szCs w:val="24"/>
          <w:lang w:val="pt-PT"/>
        </w:rPr>
        <w:t>pa</w:t>
      </w:r>
      <w:r w:rsidR="7EBDA5D0" w:rsidRPr="2D531911">
        <w:rPr>
          <w:i/>
          <w:color w:val="000000" w:themeColor="text1"/>
          <w:sz w:val="24"/>
          <w:szCs w:val="24"/>
          <w:lang w:val="pt-PT"/>
        </w:rPr>
        <w:t xml:space="preserve">ssword </w:t>
      </w:r>
      <w:r w:rsidR="7EBDA5D0" w:rsidRPr="0006C457">
        <w:rPr>
          <w:color w:val="000000" w:themeColor="text1"/>
          <w:sz w:val="24"/>
          <w:szCs w:val="24"/>
          <w:lang w:val="pt-PT"/>
        </w:rPr>
        <w:t xml:space="preserve">atual e </w:t>
      </w:r>
      <w:r w:rsidR="7EBDA5D0" w:rsidRPr="003F2097">
        <w:rPr>
          <w:i/>
          <w:iCs/>
          <w:color w:val="000000" w:themeColor="text1"/>
          <w:sz w:val="24"/>
          <w:szCs w:val="24"/>
          <w:lang w:val="pt-PT"/>
        </w:rPr>
        <w:t>a password</w:t>
      </w:r>
      <w:r w:rsidR="7EBDA5D0" w:rsidRPr="0006C457">
        <w:rPr>
          <w:color w:val="000000" w:themeColor="text1"/>
          <w:sz w:val="24"/>
          <w:szCs w:val="24"/>
          <w:lang w:val="pt-PT"/>
        </w:rPr>
        <w:t xml:space="preserve"> para a </w:t>
      </w:r>
      <w:r w:rsidR="7EBDA5D0" w:rsidRPr="27D8DC42">
        <w:rPr>
          <w:color w:val="000000" w:themeColor="text1"/>
          <w:sz w:val="24"/>
          <w:szCs w:val="24"/>
          <w:lang w:val="pt-PT"/>
        </w:rPr>
        <w:t>qual pretende alterar.</w:t>
      </w:r>
      <w:r w:rsidR="02D5C686" w:rsidRPr="3BD89400">
        <w:rPr>
          <w:color w:val="000000" w:themeColor="text1"/>
          <w:sz w:val="24"/>
          <w:szCs w:val="24"/>
          <w:lang w:val="pt-PT"/>
        </w:rPr>
        <w:t xml:space="preserve"> A imagem abaixo demonstra</w:t>
      </w:r>
      <w:r w:rsidR="00126930">
        <w:rPr>
          <w:color w:val="000000" w:themeColor="text1"/>
          <w:sz w:val="24"/>
          <w:szCs w:val="24"/>
          <w:lang w:val="pt-PT"/>
        </w:rPr>
        <w:t xml:space="preserve"> a resposta</w:t>
      </w:r>
      <w:r w:rsidR="02D5C686" w:rsidRPr="3BD89400">
        <w:rPr>
          <w:color w:val="000000" w:themeColor="text1"/>
          <w:sz w:val="24"/>
          <w:szCs w:val="24"/>
          <w:lang w:val="pt-PT"/>
        </w:rPr>
        <w:t xml:space="preserve"> </w:t>
      </w:r>
      <w:r w:rsidR="00126930">
        <w:rPr>
          <w:color w:val="000000" w:themeColor="text1"/>
          <w:sz w:val="24"/>
          <w:szCs w:val="24"/>
          <w:lang w:val="pt-PT"/>
        </w:rPr>
        <w:t>a</w:t>
      </w:r>
      <w:r w:rsidR="02D5C686" w:rsidRPr="3BD89400">
        <w:rPr>
          <w:color w:val="000000" w:themeColor="text1"/>
          <w:sz w:val="24"/>
          <w:szCs w:val="24"/>
          <w:lang w:val="pt-PT"/>
        </w:rPr>
        <w:t xml:space="preserve">o teste </w:t>
      </w:r>
      <w:r w:rsidR="77064945" w:rsidRPr="3BD89400">
        <w:rPr>
          <w:color w:val="000000" w:themeColor="text1"/>
          <w:sz w:val="24"/>
          <w:szCs w:val="24"/>
          <w:lang w:val="pt-PT"/>
        </w:rPr>
        <w:t>descrito.</w:t>
      </w:r>
    </w:p>
    <w:p w14:paraId="5720E47A" w14:textId="77777777" w:rsidR="00126930" w:rsidRDefault="52A91B40" w:rsidP="00126930">
      <w:pPr>
        <w:keepNext/>
        <w:spacing w:before="120" w:after="120" w:line="360" w:lineRule="auto"/>
        <w:jc w:val="both"/>
      </w:pPr>
      <w:r>
        <w:rPr>
          <w:noProof/>
        </w:rPr>
        <w:drawing>
          <wp:inline distT="0" distB="0" distL="0" distR="0" wp14:anchorId="3CDDF6EF" wp14:editId="1FAB4BE2">
            <wp:extent cx="5267324" cy="800100"/>
            <wp:effectExtent l="0" t="0" r="0" b="0"/>
            <wp:docPr id="1365728639" name="Picture 1365728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5728639"/>
                    <pic:cNvPicPr/>
                  </pic:nvPicPr>
                  <pic:blipFill>
                    <a:blip r:embed="rId51">
                      <a:extLst>
                        <a:ext uri="{28A0092B-C50C-407E-A947-70E740481C1C}">
                          <a14:useLocalDpi xmlns:a14="http://schemas.microsoft.com/office/drawing/2010/main" val="0"/>
                        </a:ext>
                      </a:extLst>
                    </a:blip>
                    <a:stretch>
                      <a:fillRect/>
                    </a:stretch>
                  </pic:blipFill>
                  <pic:spPr>
                    <a:xfrm>
                      <a:off x="0" y="0"/>
                      <a:ext cx="5267324" cy="800100"/>
                    </a:xfrm>
                    <a:prstGeom prst="rect">
                      <a:avLst/>
                    </a:prstGeom>
                  </pic:spPr>
                </pic:pic>
              </a:graphicData>
            </a:graphic>
          </wp:inline>
        </w:drawing>
      </w:r>
    </w:p>
    <w:p w14:paraId="42F34623" w14:textId="37408DCC" w:rsidR="52A91B40" w:rsidRPr="002D0444" w:rsidRDefault="00126930" w:rsidP="00126930">
      <w:pPr>
        <w:pStyle w:val="Legenda"/>
        <w:jc w:val="both"/>
        <w:rPr>
          <w:lang w:val="pt-PT"/>
        </w:rPr>
      </w:pPr>
      <w:r>
        <w:fldChar w:fldCharType="begin"/>
      </w:r>
      <w:r w:rsidRPr="002D0444">
        <w:rPr>
          <w:lang w:val="pt-PT"/>
        </w:rPr>
        <w:instrText xml:space="preserve"> SEQ Figure \* ARABIC </w:instrText>
      </w:r>
      <w:r>
        <w:fldChar w:fldCharType="separate"/>
      </w:r>
      <w:bookmarkStart w:id="42" w:name="_Toc64317979"/>
      <w:r w:rsidR="00D76DE3">
        <w:rPr>
          <w:noProof/>
          <w:lang w:val="pt-PT"/>
        </w:rPr>
        <w:t>19</w:t>
      </w:r>
      <w:r>
        <w:fldChar w:fldCharType="end"/>
      </w:r>
      <w:r w:rsidRPr="002D0444">
        <w:rPr>
          <w:lang w:val="pt-PT"/>
        </w:rPr>
        <w:t xml:space="preserve"> - Resposta ao teste de Mudança de password</w:t>
      </w:r>
      <w:bookmarkEnd w:id="42"/>
    </w:p>
    <w:p w14:paraId="286F961D" w14:textId="77777777" w:rsidR="00126930" w:rsidRDefault="00126930" w:rsidP="27D8DC42">
      <w:pPr>
        <w:spacing w:before="120" w:after="120" w:line="360" w:lineRule="auto"/>
        <w:jc w:val="both"/>
        <w:rPr>
          <w:lang w:val="pt-PT"/>
        </w:rPr>
      </w:pPr>
    </w:p>
    <w:p w14:paraId="36DB0D0D" w14:textId="3D6D62AF" w:rsidR="27D8DC42" w:rsidRPr="00053E1A" w:rsidRDefault="1F320CB4" w:rsidP="27D8DC42">
      <w:pPr>
        <w:spacing w:before="120" w:after="120" w:line="360" w:lineRule="auto"/>
        <w:jc w:val="both"/>
        <w:rPr>
          <w:color w:val="000000" w:themeColor="text1"/>
          <w:sz w:val="24"/>
          <w:szCs w:val="24"/>
          <w:lang w:val="pt-PT"/>
        </w:rPr>
      </w:pPr>
      <w:r w:rsidRPr="00053E1A">
        <w:rPr>
          <w:color w:val="000000" w:themeColor="text1"/>
          <w:sz w:val="24"/>
          <w:szCs w:val="24"/>
          <w:lang w:val="pt-PT"/>
        </w:rPr>
        <w:t xml:space="preserve">No teste de </w:t>
      </w:r>
      <w:r w:rsidRPr="1F0D183D">
        <w:rPr>
          <w:i/>
          <w:color w:val="000000" w:themeColor="text1"/>
          <w:sz w:val="24"/>
          <w:szCs w:val="24"/>
          <w:lang w:val="pt-PT"/>
        </w:rPr>
        <w:t xml:space="preserve">Login </w:t>
      </w:r>
      <w:proofErr w:type="spellStart"/>
      <w:r w:rsidRPr="1F0D183D">
        <w:rPr>
          <w:i/>
          <w:color w:val="000000" w:themeColor="text1"/>
          <w:sz w:val="24"/>
          <w:szCs w:val="24"/>
          <w:lang w:val="pt-PT"/>
        </w:rPr>
        <w:t>fail</w:t>
      </w:r>
      <w:proofErr w:type="spellEnd"/>
      <w:r w:rsidRPr="1F0D183D">
        <w:rPr>
          <w:i/>
          <w:color w:val="000000" w:themeColor="text1"/>
          <w:sz w:val="24"/>
          <w:szCs w:val="24"/>
          <w:lang w:val="pt-PT"/>
        </w:rPr>
        <w:t xml:space="preserve"> </w:t>
      </w:r>
      <w:r w:rsidRPr="00053E1A">
        <w:rPr>
          <w:color w:val="000000" w:themeColor="text1"/>
          <w:sz w:val="24"/>
          <w:szCs w:val="24"/>
          <w:lang w:val="pt-PT"/>
        </w:rPr>
        <w:t xml:space="preserve">é observado que o teste não é </w:t>
      </w:r>
      <w:r w:rsidR="6357DECC" w:rsidRPr="00053E1A">
        <w:rPr>
          <w:color w:val="000000" w:themeColor="text1"/>
          <w:sz w:val="24"/>
          <w:szCs w:val="24"/>
          <w:lang w:val="pt-PT"/>
        </w:rPr>
        <w:t>executado</w:t>
      </w:r>
      <w:r w:rsidR="0DEB6F7E" w:rsidRPr="00053E1A">
        <w:rPr>
          <w:color w:val="000000" w:themeColor="text1"/>
          <w:sz w:val="24"/>
          <w:szCs w:val="24"/>
          <w:lang w:val="pt-PT"/>
        </w:rPr>
        <w:t xml:space="preserve"> com sucesso. Neste teste nós pretendemos mostrar que quando a </w:t>
      </w:r>
      <w:r w:rsidR="0DEB6F7E" w:rsidRPr="2D531911">
        <w:rPr>
          <w:i/>
          <w:color w:val="000000" w:themeColor="text1"/>
          <w:sz w:val="24"/>
          <w:szCs w:val="24"/>
          <w:lang w:val="pt-PT"/>
        </w:rPr>
        <w:t xml:space="preserve">password </w:t>
      </w:r>
      <w:r w:rsidR="0DEB6F7E" w:rsidRPr="00053E1A">
        <w:rPr>
          <w:color w:val="000000" w:themeColor="text1"/>
          <w:sz w:val="24"/>
          <w:szCs w:val="24"/>
          <w:lang w:val="pt-PT"/>
        </w:rPr>
        <w:t xml:space="preserve">muda o </w:t>
      </w:r>
      <w:r w:rsidR="0DEB6F7E" w:rsidRPr="2D531911">
        <w:rPr>
          <w:i/>
          <w:color w:val="000000" w:themeColor="text1"/>
          <w:sz w:val="24"/>
          <w:szCs w:val="24"/>
          <w:lang w:val="pt-PT"/>
        </w:rPr>
        <w:t xml:space="preserve">login </w:t>
      </w:r>
      <w:r w:rsidR="0DEB6F7E" w:rsidRPr="00053E1A">
        <w:rPr>
          <w:color w:val="000000" w:themeColor="text1"/>
          <w:sz w:val="24"/>
          <w:szCs w:val="24"/>
          <w:lang w:val="pt-PT"/>
        </w:rPr>
        <w:t xml:space="preserve">não pode ser </w:t>
      </w:r>
      <w:r w:rsidR="1CE71B63" w:rsidRPr="00053E1A">
        <w:rPr>
          <w:color w:val="000000" w:themeColor="text1"/>
          <w:sz w:val="24"/>
          <w:szCs w:val="24"/>
          <w:lang w:val="pt-PT"/>
        </w:rPr>
        <w:t xml:space="preserve">realizado com a </w:t>
      </w:r>
      <w:r w:rsidR="1CE71B63" w:rsidRPr="2D531911">
        <w:rPr>
          <w:i/>
          <w:color w:val="000000" w:themeColor="text1"/>
          <w:sz w:val="24"/>
          <w:szCs w:val="24"/>
          <w:lang w:val="pt-PT"/>
        </w:rPr>
        <w:t xml:space="preserve">password </w:t>
      </w:r>
      <w:r w:rsidR="1CE71B63" w:rsidRPr="00053E1A">
        <w:rPr>
          <w:color w:val="000000" w:themeColor="text1"/>
          <w:sz w:val="24"/>
          <w:szCs w:val="24"/>
          <w:lang w:val="pt-PT"/>
        </w:rPr>
        <w:t xml:space="preserve">anterior. </w:t>
      </w:r>
      <w:r w:rsidR="3535356F" w:rsidRPr="00053E1A">
        <w:rPr>
          <w:color w:val="000000" w:themeColor="text1"/>
          <w:sz w:val="24"/>
          <w:szCs w:val="24"/>
          <w:lang w:val="pt-PT"/>
        </w:rPr>
        <w:t xml:space="preserve">Neste teste precisamos de enviar o </w:t>
      </w:r>
      <w:r w:rsidR="3535356F" w:rsidRPr="2D531911">
        <w:rPr>
          <w:i/>
          <w:color w:val="000000" w:themeColor="text1"/>
          <w:sz w:val="24"/>
          <w:szCs w:val="24"/>
          <w:lang w:val="pt-PT"/>
        </w:rPr>
        <w:t xml:space="preserve">id </w:t>
      </w:r>
      <w:r w:rsidR="3535356F" w:rsidRPr="00053E1A">
        <w:rPr>
          <w:color w:val="000000" w:themeColor="text1"/>
          <w:sz w:val="24"/>
          <w:szCs w:val="24"/>
          <w:lang w:val="pt-PT"/>
        </w:rPr>
        <w:t xml:space="preserve">do utilizador, o </w:t>
      </w:r>
      <w:r w:rsidR="3535356F" w:rsidRPr="2D531911">
        <w:rPr>
          <w:i/>
          <w:color w:val="000000" w:themeColor="text1"/>
          <w:sz w:val="24"/>
          <w:szCs w:val="24"/>
          <w:lang w:val="pt-PT"/>
        </w:rPr>
        <w:t xml:space="preserve">email </w:t>
      </w:r>
      <w:r w:rsidR="3535356F" w:rsidRPr="00053E1A">
        <w:rPr>
          <w:color w:val="000000" w:themeColor="text1"/>
          <w:sz w:val="24"/>
          <w:szCs w:val="24"/>
          <w:lang w:val="pt-PT"/>
        </w:rPr>
        <w:t xml:space="preserve">e a </w:t>
      </w:r>
      <w:r w:rsidR="3535356F" w:rsidRPr="2D531911">
        <w:rPr>
          <w:i/>
          <w:color w:val="000000" w:themeColor="text1"/>
          <w:sz w:val="24"/>
          <w:szCs w:val="24"/>
          <w:lang w:val="pt-PT"/>
        </w:rPr>
        <w:t xml:space="preserve">password </w:t>
      </w:r>
      <w:r w:rsidR="3535356F" w:rsidRPr="00053E1A">
        <w:rPr>
          <w:color w:val="000000" w:themeColor="text1"/>
          <w:sz w:val="24"/>
          <w:szCs w:val="24"/>
          <w:lang w:val="pt-PT"/>
        </w:rPr>
        <w:t>antecedente</w:t>
      </w:r>
      <w:r w:rsidR="42E723E9" w:rsidRPr="00053E1A">
        <w:rPr>
          <w:color w:val="000000" w:themeColor="text1"/>
          <w:sz w:val="24"/>
          <w:szCs w:val="24"/>
          <w:lang w:val="pt-PT"/>
        </w:rPr>
        <w:t xml:space="preserve"> ao teste “Mudar a password”</w:t>
      </w:r>
      <w:r w:rsidR="3535356F" w:rsidRPr="00053E1A">
        <w:rPr>
          <w:color w:val="000000" w:themeColor="text1"/>
          <w:sz w:val="24"/>
          <w:szCs w:val="24"/>
          <w:lang w:val="pt-PT"/>
        </w:rPr>
        <w:t>.</w:t>
      </w:r>
      <w:r w:rsidR="0291EB46" w:rsidRPr="00053E1A">
        <w:rPr>
          <w:color w:val="000000" w:themeColor="text1"/>
          <w:sz w:val="24"/>
          <w:szCs w:val="24"/>
          <w:lang w:val="pt-PT"/>
        </w:rPr>
        <w:t xml:space="preserve"> A ilustração abaixo comprova o descrito.</w:t>
      </w:r>
    </w:p>
    <w:p w14:paraId="5084BD2C" w14:textId="77777777" w:rsidR="002D0444" w:rsidRDefault="52A91B40" w:rsidP="002D0444">
      <w:pPr>
        <w:keepNext/>
        <w:spacing w:before="120" w:after="120" w:line="360" w:lineRule="auto"/>
        <w:jc w:val="both"/>
      </w:pPr>
      <w:r>
        <w:rPr>
          <w:noProof/>
        </w:rPr>
        <w:drawing>
          <wp:inline distT="0" distB="0" distL="0" distR="0" wp14:anchorId="309334C5" wp14:editId="24638F24">
            <wp:extent cx="5267324" cy="828675"/>
            <wp:effectExtent l="0" t="0" r="0" b="0"/>
            <wp:docPr id="604365266" name="Picture 604365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365266"/>
                    <pic:cNvPicPr/>
                  </pic:nvPicPr>
                  <pic:blipFill>
                    <a:blip r:embed="rId52">
                      <a:extLst>
                        <a:ext uri="{28A0092B-C50C-407E-A947-70E740481C1C}">
                          <a14:useLocalDpi xmlns:a14="http://schemas.microsoft.com/office/drawing/2010/main" val="0"/>
                        </a:ext>
                      </a:extLst>
                    </a:blip>
                    <a:stretch>
                      <a:fillRect/>
                    </a:stretch>
                  </pic:blipFill>
                  <pic:spPr>
                    <a:xfrm>
                      <a:off x="0" y="0"/>
                      <a:ext cx="5267324" cy="828675"/>
                    </a:xfrm>
                    <a:prstGeom prst="rect">
                      <a:avLst/>
                    </a:prstGeom>
                  </pic:spPr>
                </pic:pic>
              </a:graphicData>
            </a:graphic>
          </wp:inline>
        </w:drawing>
      </w:r>
    </w:p>
    <w:p w14:paraId="615AB919" w14:textId="6EC1D0EC" w:rsidR="0C8F486A" w:rsidRPr="002D0444" w:rsidRDefault="002D0444" w:rsidP="002D0444">
      <w:pPr>
        <w:pStyle w:val="Legenda"/>
        <w:jc w:val="both"/>
        <w:rPr>
          <w:lang w:val="pt-PT"/>
        </w:rPr>
      </w:pPr>
      <w:r>
        <w:fldChar w:fldCharType="begin"/>
      </w:r>
      <w:r w:rsidRPr="002D0444">
        <w:rPr>
          <w:lang w:val="pt-PT"/>
        </w:rPr>
        <w:instrText xml:space="preserve"> SEQ Figure \* ARABIC </w:instrText>
      </w:r>
      <w:r>
        <w:fldChar w:fldCharType="separate"/>
      </w:r>
      <w:bookmarkStart w:id="43" w:name="_Toc64317980"/>
      <w:r w:rsidR="00D76DE3">
        <w:rPr>
          <w:noProof/>
          <w:lang w:val="pt-PT"/>
        </w:rPr>
        <w:t>20</w:t>
      </w:r>
      <w:r>
        <w:fldChar w:fldCharType="end"/>
      </w:r>
      <w:r w:rsidRPr="002D0444">
        <w:rPr>
          <w:lang w:val="pt-PT"/>
        </w:rPr>
        <w:t xml:space="preserve"> - Resposta ao teste de mudança falhada de password</w:t>
      </w:r>
      <w:bookmarkEnd w:id="43"/>
    </w:p>
    <w:p w14:paraId="401882CA" w14:textId="2B2A44E1" w:rsidR="00053E1A" w:rsidRDefault="00053E1A">
      <w:pPr>
        <w:rPr>
          <w:color w:val="000000" w:themeColor="text1"/>
          <w:sz w:val="24"/>
          <w:szCs w:val="24"/>
          <w:lang w:val="pt-PT"/>
        </w:rPr>
      </w:pPr>
      <w:r>
        <w:rPr>
          <w:color w:val="000000" w:themeColor="text1"/>
          <w:sz w:val="24"/>
          <w:szCs w:val="24"/>
          <w:lang w:val="pt-PT"/>
        </w:rPr>
        <w:br w:type="page"/>
      </w:r>
    </w:p>
    <w:p w14:paraId="0FA14429" w14:textId="77777777" w:rsidR="002D0444" w:rsidRPr="00053E1A" w:rsidRDefault="002D0444" w:rsidP="00053E1A">
      <w:pPr>
        <w:spacing w:before="120" w:after="120" w:line="360" w:lineRule="auto"/>
        <w:jc w:val="both"/>
        <w:rPr>
          <w:color w:val="000000" w:themeColor="text1"/>
          <w:sz w:val="24"/>
          <w:szCs w:val="24"/>
          <w:lang w:val="pt-PT"/>
        </w:rPr>
      </w:pPr>
    </w:p>
    <w:p w14:paraId="1D42B20B" w14:textId="21C877C3" w:rsidR="2309D687" w:rsidRPr="00053E1A" w:rsidRDefault="002D0444" w:rsidP="3BD89400">
      <w:pPr>
        <w:spacing w:before="120" w:after="120" w:line="360" w:lineRule="auto"/>
        <w:jc w:val="both"/>
        <w:rPr>
          <w:color w:val="000000" w:themeColor="text1"/>
          <w:sz w:val="24"/>
          <w:szCs w:val="24"/>
          <w:lang w:val="pt-PT"/>
        </w:rPr>
      </w:pPr>
      <w:r w:rsidRPr="00053E1A">
        <w:rPr>
          <w:color w:val="000000" w:themeColor="text1"/>
          <w:sz w:val="24"/>
          <w:szCs w:val="24"/>
          <w:lang w:val="pt-PT"/>
        </w:rPr>
        <w:t>O seguinte teste</w:t>
      </w:r>
      <w:r w:rsidR="2309D687" w:rsidRPr="00053E1A">
        <w:rPr>
          <w:color w:val="000000" w:themeColor="text1"/>
          <w:sz w:val="24"/>
          <w:szCs w:val="24"/>
          <w:lang w:val="pt-PT"/>
        </w:rPr>
        <w:t xml:space="preserve"> é o oposto do anterior, neste é constatado q</w:t>
      </w:r>
      <w:r w:rsidR="5321D87D" w:rsidRPr="00053E1A">
        <w:rPr>
          <w:color w:val="000000" w:themeColor="text1"/>
          <w:sz w:val="24"/>
          <w:szCs w:val="24"/>
          <w:lang w:val="pt-PT"/>
        </w:rPr>
        <w:t xml:space="preserve">ue o </w:t>
      </w:r>
      <w:r w:rsidR="5321D87D" w:rsidRPr="2D531911">
        <w:rPr>
          <w:i/>
          <w:color w:val="000000" w:themeColor="text1"/>
          <w:sz w:val="24"/>
          <w:szCs w:val="24"/>
          <w:lang w:val="pt-PT"/>
        </w:rPr>
        <w:t xml:space="preserve">login </w:t>
      </w:r>
      <w:r w:rsidR="5321D87D" w:rsidRPr="00053E1A">
        <w:rPr>
          <w:color w:val="000000" w:themeColor="text1"/>
          <w:sz w:val="24"/>
          <w:szCs w:val="24"/>
          <w:lang w:val="pt-PT"/>
        </w:rPr>
        <w:t xml:space="preserve">é executado com sucesso com a </w:t>
      </w:r>
      <w:r w:rsidR="5321D87D" w:rsidRPr="2D531911">
        <w:rPr>
          <w:i/>
          <w:color w:val="000000" w:themeColor="text1"/>
          <w:sz w:val="24"/>
          <w:szCs w:val="24"/>
          <w:lang w:val="pt-PT"/>
        </w:rPr>
        <w:t xml:space="preserve">password </w:t>
      </w:r>
      <w:r w:rsidR="5321D87D" w:rsidRPr="00053E1A">
        <w:rPr>
          <w:color w:val="000000" w:themeColor="text1"/>
          <w:sz w:val="24"/>
          <w:szCs w:val="24"/>
          <w:lang w:val="pt-PT"/>
        </w:rPr>
        <w:t xml:space="preserve">alterada. </w:t>
      </w:r>
      <w:r w:rsidR="3371FA9E" w:rsidRPr="00053E1A">
        <w:rPr>
          <w:color w:val="000000" w:themeColor="text1"/>
          <w:sz w:val="24"/>
          <w:szCs w:val="24"/>
          <w:lang w:val="pt-PT"/>
        </w:rPr>
        <w:t xml:space="preserve">Neste teste é solicitado </w:t>
      </w:r>
      <w:r w:rsidR="0CD75439" w:rsidRPr="00053E1A">
        <w:rPr>
          <w:color w:val="000000" w:themeColor="text1"/>
          <w:sz w:val="24"/>
          <w:szCs w:val="24"/>
          <w:lang w:val="pt-PT"/>
        </w:rPr>
        <w:t xml:space="preserve">o </w:t>
      </w:r>
      <w:r w:rsidR="0CD75439" w:rsidRPr="2D531911">
        <w:rPr>
          <w:i/>
          <w:color w:val="000000" w:themeColor="text1"/>
          <w:sz w:val="24"/>
          <w:szCs w:val="24"/>
          <w:lang w:val="pt-PT"/>
        </w:rPr>
        <w:t xml:space="preserve">id </w:t>
      </w:r>
      <w:r w:rsidR="0CD75439" w:rsidRPr="00053E1A">
        <w:rPr>
          <w:color w:val="000000" w:themeColor="text1"/>
          <w:sz w:val="24"/>
          <w:szCs w:val="24"/>
          <w:lang w:val="pt-PT"/>
        </w:rPr>
        <w:t xml:space="preserve">do utilizador, o </w:t>
      </w:r>
      <w:r w:rsidR="0CD75439" w:rsidRPr="2D531911">
        <w:rPr>
          <w:i/>
          <w:color w:val="000000" w:themeColor="text1"/>
          <w:sz w:val="24"/>
          <w:szCs w:val="24"/>
          <w:lang w:val="pt-PT"/>
        </w:rPr>
        <w:t xml:space="preserve">email </w:t>
      </w:r>
      <w:r w:rsidR="0CD75439" w:rsidRPr="00053E1A">
        <w:rPr>
          <w:color w:val="000000" w:themeColor="text1"/>
          <w:sz w:val="24"/>
          <w:szCs w:val="24"/>
          <w:lang w:val="pt-PT"/>
        </w:rPr>
        <w:t xml:space="preserve">e a </w:t>
      </w:r>
      <w:r w:rsidR="0CD75439" w:rsidRPr="2D531911">
        <w:rPr>
          <w:i/>
          <w:color w:val="000000" w:themeColor="text1"/>
          <w:sz w:val="24"/>
          <w:szCs w:val="24"/>
          <w:lang w:val="pt-PT"/>
        </w:rPr>
        <w:t xml:space="preserve">password </w:t>
      </w:r>
      <w:r w:rsidR="0CD75439" w:rsidRPr="00053E1A">
        <w:rPr>
          <w:color w:val="000000" w:themeColor="text1"/>
          <w:sz w:val="24"/>
          <w:szCs w:val="24"/>
          <w:lang w:val="pt-PT"/>
        </w:rPr>
        <w:t xml:space="preserve">alterada com sucesso no teste “Mudar a </w:t>
      </w:r>
      <w:r w:rsidR="0CD75439" w:rsidRPr="2D531911">
        <w:rPr>
          <w:i/>
          <w:color w:val="000000" w:themeColor="text1"/>
          <w:sz w:val="24"/>
          <w:szCs w:val="24"/>
          <w:lang w:val="pt-PT"/>
        </w:rPr>
        <w:t>password</w:t>
      </w:r>
      <w:r w:rsidR="0CD75439" w:rsidRPr="00053E1A">
        <w:rPr>
          <w:color w:val="000000" w:themeColor="text1"/>
          <w:sz w:val="24"/>
          <w:szCs w:val="24"/>
          <w:lang w:val="pt-PT"/>
        </w:rPr>
        <w:t xml:space="preserve">”. </w:t>
      </w:r>
      <w:r w:rsidR="71D3048F" w:rsidRPr="00053E1A">
        <w:rPr>
          <w:color w:val="000000" w:themeColor="text1"/>
          <w:sz w:val="24"/>
          <w:szCs w:val="24"/>
          <w:lang w:val="pt-PT"/>
        </w:rPr>
        <w:t>A imagem abaixo representa o teste descrito.</w:t>
      </w:r>
    </w:p>
    <w:p w14:paraId="03F0BB40" w14:textId="77777777" w:rsidR="002D0444" w:rsidRDefault="52A91B40" w:rsidP="002D0444">
      <w:pPr>
        <w:keepNext/>
        <w:spacing w:before="120" w:after="120" w:line="360" w:lineRule="auto"/>
        <w:jc w:val="both"/>
      </w:pPr>
      <w:r>
        <w:rPr>
          <w:noProof/>
        </w:rPr>
        <w:drawing>
          <wp:inline distT="0" distB="0" distL="0" distR="0" wp14:anchorId="43FF3129" wp14:editId="17C6A34B">
            <wp:extent cx="5267324" cy="876300"/>
            <wp:effectExtent l="0" t="0" r="0" b="0"/>
            <wp:docPr id="1176822348" name="Picture 1176822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6822348"/>
                    <pic:cNvPicPr/>
                  </pic:nvPicPr>
                  <pic:blipFill>
                    <a:blip r:embed="rId53">
                      <a:extLst>
                        <a:ext uri="{28A0092B-C50C-407E-A947-70E740481C1C}">
                          <a14:useLocalDpi xmlns:a14="http://schemas.microsoft.com/office/drawing/2010/main" val="0"/>
                        </a:ext>
                      </a:extLst>
                    </a:blip>
                    <a:stretch>
                      <a:fillRect/>
                    </a:stretch>
                  </pic:blipFill>
                  <pic:spPr>
                    <a:xfrm>
                      <a:off x="0" y="0"/>
                      <a:ext cx="5267324" cy="876300"/>
                    </a:xfrm>
                    <a:prstGeom prst="rect">
                      <a:avLst/>
                    </a:prstGeom>
                  </pic:spPr>
                </pic:pic>
              </a:graphicData>
            </a:graphic>
          </wp:inline>
        </w:drawing>
      </w:r>
    </w:p>
    <w:p w14:paraId="2D3EB9C0" w14:textId="215580EC" w:rsidR="5FF1DEB7" w:rsidRPr="002D0444" w:rsidRDefault="002D0444" w:rsidP="002D0444">
      <w:pPr>
        <w:pStyle w:val="Legenda"/>
        <w:jc w:val="both"/>
        <w:rPr>
          <w:lang w:val="pt-PT"/>
        </w:rPr>
      </w:pPr>
      <w:r>
        <w:fldChar w:fldCharType="begin"/>
      </w:r>
      <w:r w:rsidRPr="002D0444">
        <w:rPr>
          <w:lang w:val="pt-PT"/>
        </w:rPr>
        <w:instrText xml:space="preserve"> SEQ Figure \* ARABIC </w:instrText>
      </w:r>
      <w:r>
        <w:fldChar w:fldCharType="separate"/>
      </w:r>
      <w:bookmarkStart w:id="44" w:name="_Toc64317981"/>
      <w:r w:rsidR="00D76DE3">
        <w:rPr>
          <w:noProof/>
          <w:lang w:val="pt-PT"/>
        </w:rPr>
        <w:t>21</w:t>
      </w:r>
      <w:r>
        <w:fldChar w:fldCharType="end"/>
      </w:r>
      <w:r w:rsidRPr="002D0444">
        <w:rPr>
          <w:lang w:val="pt-PT"/>
        </w:rPr>
        <w:t xml:space="preserve"> - Resposta ao teste sucedido de mudança de password</w:t>
      </w:r>
      <w:bookmarkEnd w:id="44"/>
    </w:p>
    <w:p w14:paraId="16153B99" w14:textId="77777777" w:rsidR="00053E1A" w:rsidRDefault="00053E1A" w:rsidP="3BD89400">
      <w:pPr>
        <w:spacing w:before="120" w:after="120" w:line="360" w:lineRule="auto"/>
        <w:jc w:val="both"/>
        <w:rPr>
          <w:color w:val="000000" w:themeColor="text1"/>
          <w:sz w:val="24"/>
          <w:szCs w:val="24"/>
          <w:lang w:val="pt-PT"/>
        </w:rPr>
      </w:pPr>
    </w:p>
    <w:p w14:paraId="5FFA35F6" w14:textId="4BD71A35" w:rsidR="5CB11928" w:rsidRDefault="002D0444" w:rsidP="3BD89400">
      <w:pPr>
        <w:spacing w:before="120" w:after="120" w:line="360" w:lineRule="auto"/>
        <w:jc w:val="both"/>
        <w:rPr>
          <w:color w:val="000000" w:themeColor="text1"/>
          <w:sz w:val="24"/>
          <w:szCs w:val="24"/>
          <w:lang w:val="pt-PT"/>
        </w:rPr>
      </w:pPr>
      <w:r w:rsidRPr="00053E1A">
        <w:rPr>
          <w:color w:val="000000" w:themeColor="text1"/>
          <w:sz w:val="24"/>
          <w:szCs w:val="24"/>
          <w:lang w:val="pt-PT"/>
        </w:rPr>
        <w:t>No seguinte</w:t>
      </w:r>
      <w:r w:rsidR="5CB11928" w:rsidRPr="00053E1A">
        <w:rPr>
          <w:color w:val="000000" w:themeColor="text1"/>
          <w:sz w:val="24"/>
          <w:szCs w:val="24"/>
          <w:lang w:val="pt-PT"/>
        </w:rPr>
        <w:t xml:space="preserve"> teste realizado com sucesso, é verificado que </w:t>
      </w:r>
      <w:r w:rsidR="4030EE4C" w:rsidRPr="00053E1A">
        <w:rPr>
          <w:color w:val="000000" w:themeColor="text1"/>
          <w:sz w:val="24"/>
          <w:szCs w:val="24"/>
          <w:lang w:val="pt-PT"/>
        </w:rPr>
        <w:t xml:space="preserve">o utilizador </w:t>
      </w:r>
      <w:r w:rsidR="005733A8" w:rsidRPr="00053E1A">
        <w:rPr>
          <w:color w:val="000000" w:themeColor="text1"/>
          <w:sz w:val="24"/>
          <w:szCs w:val="24"/>
          <w:lang w:val="pt-PT"/>
        </w:rPr>
        <w:t>vai</w:t>
      </w:r>
      <w:r w:rsidR="4030EE4C" w:rsidRPr="00053E1A">
        <w:rPr>
          <w:color w:val="000000" w:themeColor="text1"/>
          <w:sz w:val="24"/>
          <w:szCs w:val="24"/>
          <w:lang w:val="pt-PT"/>
        </w:rPr>
        <w:t xml:space="preserve"> alterar a </w:t>
      </w:r>
      <w:r w:rsidR="4030EE4C" w:rsidRPr="00262AA2">
        <w:rPr>
          <w:i/>
          <w:iCs/>
          <w:color w:val="000000" w:themeColor="text1"/>
          <w:sz w:val="24"/>
          <w:szCs w:val="24"/>
          <w:lang w:val="pt-PT"/>
        </w:rPr>
        <w:t>password</w:t>
      </w:r>
      <w:r w:rsidR="4030EE4C" w:rsidRPr="00053E1A">
        <w:rPr>
          <w:color w:val="000000" w:themeColor="text1"/>
          <w:sz w:val="24"/>
          <w:szCs w:val="24"/>
          <w:lang w:val="pt-PT"/>
        </w:rPr>
        <w:t xml:space="preserve"> </w:t>
      </w:r>
      <w:r w:rsidR="646EBE46" w:rsidRPr="00053E1A">
        <w:rPr>
          <w:color w:val="000000" w:themeColor="text1"/>
          <w:sz w:val="24"/>
          <w:szCs w:val="24"/>
          <w:lang w:val="pt-PT"/>
        </w:rPr>
        <w:t xml:space="preserve">outra vez. Neste teste é </w:t>
      </w:r>
      <w:r w:rsidR="73C02A85" w:rsidRPr="00053E1A">
        <w:rPr>
          <w:color w:val="000000" w:themeColor="text1"/>
          <w:sz w:val="24"/>
          <w:szCs w:val="24"/>
          <w:lang w:val="pt-PT"/>
        </w:rPr>
        <w:t>requisitado</w:t>
      </w:r>
      <w:r w:rsidR="646EBE46" w:rsidRPr="00053E1A">
        <w:rPr>
          <w:color w:val="000000" w:themeColor="text1"/>
          <w:sz w:val="24"/>
          <w:szCs w:val="24"/>
          <w:lang w:val="pt-PT"/>
        </w:rPr>
        <w:t xml:space="preserve"> o </w:t>
      </w:r>
      <w:r w:rsidR="646EBE46" w:rsidRPr="00262AA2">
        <w:rPr>
          <w:i/>
          <w:iCs/>
          <w:color w:val="000000" w:themeColor="text1"/>
          <w:sz w:val="24"/>
          <w:szCs w:val="24"/>
          <w:lang w:val="pt-PT"/>
        </w:rPr>
        <w:t>id</w:t>
      </w:r>
      <w:r w:rsidR="646EBE46" w:rsidRPr="00053E1A">
        <w:rPr>
          <w:color w:val="000000" w:themeColor="text1"/>
          <w:sz w:val="24"/>
          <w:szCs w:val="24"/>
          <w:lang w:val="pt-PT"/>
        </w:rPr>
        <w:t xml:space="preserve"> do utilizador, a </w:t>
      </w:r>
      <w:r w:rsidR="646EBE46" w:rsidRPr="00262AA2">
        <w:rPr>
          <w:i/>
          <w:iCs/>
          <w:color w:val="000000" w:themeColor="text1"/>
          <w:sz w:val="24"/>
          <w:szCs w:val="24"/>
          <w:lang w:val="pt-PT"/>
        </w:rPr>
        <w:t>password</w:t>
      </w:r>
      <w:r w:rsidR="646EBE46" w:rsidRPr="00053E1A">
        <w:rPr>
          <w:color w:val="000000" w:themeColor="text1"/>
          <w:sz w:val="24"/>
          <w:szCs w:val="24"/>
          <w:lang w:val="pt-PT"/>
        </w:rPr>
        <w:t xml:space="preserve"> atual e a </w:t>
      </w:r>
      <w:r w:rsidR="646EBE46" w:rsidRPr="00262AA2">
        <w:rPr>
          <w:i/>
          <w:iCs/>
          <w:color w:val="000000" w:themeColor="text1"/>
          <w:sz w:val="24"/>
          <w:szCs w:val="24"/>
          <w:lang w:val="pt-PT"/>
        </w:rPr>
        <w:t>password</w:t>
      </w:r>
      <w:r w:rsidR="646EBE46" w:rsidRPr="00053E1A">
        <w:rPr>
          <w:color w:val="000000" w:themeColor="text1"/>
          <w:sz w:val="24"/>
          <w:szCs w:val="24"/>
          <w:lang w:val="pt-PT"/>
        </w:rPr>
        <w:t xml:space="preserve"> </w:t>
      </w:r>
      <w:r w:rsidR="7432778D" w:rsidRPr="00053E1A">
        <w:rPr>
          <w:color w:val="000000" w:themeColor="text1"/>
          <w:sz w:val="24"/>
          <w:szCs w:val="24"/>
          <w:lang w:val="pt-PT"/>
        </w:rPr>
        <w:t>para a qual pretende alterar. A figura abaixo descreve o test</w:t>
      </w:r>
      <w:r w:rsidR="3DE5FCFB" w:rsidRPr="00053E1A">
        <w:rPr>
          <w:color w:val="000000" w:themeColor="text1"/>
          <w:sz w:val="24"/>
          <w:szCs w:val="24"/>
          <w:lang w:val="pt-PT"/>
        </w:rPr>
        <w:t>e</w:t>
      </w:r>
      <w:r w:rsidR="7432778D" w:rsidRPr="00053E1A">
        <w:rPr>
          <w:color w:val="000000" w:themeColor="text1"/>
          <w:sz w:val="24"/>
          <w:szCs w:val="24"/>
          <w:lang w:val="pt-PT"/>
        </w:rPr>
        <w:t>.</w:t>
      </w:r>
    </w:p>
    <w:p w14:paraId="4A03F6E7" w14:textId="283235F3" w:rsidR="00262AA2" w:rsidRDefault="00053E1A" w:rsidP="00262AA2">
      <w:pPr>
        <w:keepNext/>
        <w:spacing w:before="120" w:after="120" w:line="360" w:lineRule="auto"/>
        <w:jc w:val="both"/>
      </w:pPr>
      <w:r>
        <w:rPr>
          <w:noProof/>
        </w:rPr>
        <w:drawing>
          <wp:inline distT="0" distB="0" distL="0" distR="0" wp14:anchorId="294C74B5" wp14:editId="75261DE4">
            <wp:extent cx="5267324" cy="885825"/>
            <wp:effectExtent l="0" t="0" r="0" b="0"/>
            <wp:docPr id="1264868460" name="Picture 1264868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868460"/>
                    <pic:cNvPicPr/>
                  </pic:nvPicPr>
                  <pic:blipFill>
                    <a:blip r:embed="rId54">
                      <a:extLst>
                        <a:ext uri="{28A0092B-C50C-407E-A947-70E740481C1C}">
                          <a14:useLocalDpi xmlns:a14="http://schemas.microsoft.com/office/drawing/2010/main" val="0"/>
                        </a:ext>
                      </a:extLst>
                    </a:blip>
                    <a:stretch>
                      <a:fillRect/>
                    </a:stretch>
                  </pic:blipFill>
                  <pic:spPr>
                    <a:xfrm>
                      <a:off x="0" y="0"/>
                      <a:ext cx="5267324" cy="885825"/>
                    </a:xfrm>
                    <a:prstGeom prst="rect">
                      <a:avLst/>
                    </a:prstGeom>
                  </pic:spPr>
                </pic:pic>
              </a:graphicData>
            </a:graphic>
          </wp:inline>
        </w:drawing>
      </w:r>
    </w:p>
    <w:p w14:paraId="20CC07B6" w14:textId="3868A2DD" w:rsidR="5C7F5F9B" w:rsidRPr="00262AA2" w:rsidRDefault="00262AA2" w:rsidP="00262AA2">
      <w:pPr>
        <w:pStyle w:val="Legenda"/>
        <w:jc w:val="both"/>
        <w:rPr>
          <w:color w:val="000000" w:themeColor="text1"/>
          <w:sz w:val="24"/>
          <w:szCs w:val="24"/>
          <w:lang w:val="pt-PT"/>
        </w:rPr>
      </w:pPr>
      <w:r>
        <w:rPr>
          <w:color w:val="000000" w:themeColor="text1"/>
          <w:sz w:val="24"/>
          <w:szCs w:val="24"/>
          <w:lang w:val="pt-PT"/>
        </w:rPr>
        <w:fldChar w:fldCharType="begin"/>
      </w:r>
      <w:r>
        <w:rPr>
          <w:color w:val="000000" w:themeColor="text1"/>
          <w:sz w:val="24"/>
          <w:szCs w:val="24"/>
          <w:lang w:val="pt-PT"/>
        </w:rPr>
        <w:instrText xml:space="preserve"> SEQ Figure \* ARABIC </w:instrText>
      </w:r>
      <w:r>
        <w:rPr>
          <w:color w:val="000000" w:themeColor="text1"/>
          <w:sz w:val="24"/>
          <w:szCs w:val="24"/>
          <w:lang w:val="pt-PT"/>
        </w:rPr>
        <w:fldChar w:fldCharType="separate"/>
      </w:r>
      <w:bookmarkStart w:id="45" w:name="_Toc64317982"/>
      <w:r w:rsidR="00D76DE3">
        <w:rPr>
          <w:noProof/>
          <w:color w:val="000000" w:themeColor="text1"/>
          <w:sz w:val="24"/>
          <w:szCs w:val="24"/>
          <w:lang w:val="pt-PT"/>
        </w:rPr>
        <w:t>22</w:t>
      </w:r>
      <w:r>
        <w:rPr>
          <w:color w:val="000000" w:themeColor="text1"/>
          <w:sz w:val="24"/>
          <w:szCs w:val="24"/>
          <w:lang w:val="pt-PT"/>
        </w:rPr>
        <w:fldChar w:fldCharType="end"/>
      </w:r>
      <w:r w:rsidRPr="00934325">
        <w:rPr>
          <w:lang w:val="pt-PT"/>
        </w:rPr>
        <w:t xml:space="preserve"> - Teste de renovação da password</w:t>
      </w:r>
      <w:bookmarkEnd w:id="45"/>
    </w:p>
    <w:p w14:paraId="3A1CA8EE" w14:textId="77777777" w:rsidR="00053E1A" w:rsidRDefault="00053E1A" w:rsidP="0EEF42F3">
      <w:pPr>
        <w:spacing w:before="120" w:after="120" w:line="360" w:lineRule="auto"/>
        <w:jc w:val="both"/>
        <w:rPr>
          <w:color w:val="000000" w:themeColor="text1"/>
          <w:sz w:val="24"/>
          <w:szCs w:val="24"/>
          <w:lang w:val="pt-PT"/>
        </w:rPr>
      </w:pPr>
    </w:p>
    <w:p w14:paraId="4B1F7E28" w14:textId="569EA4FC" w:rsidR="0EEF42F3" w:rsidRPr="00053E1A" w:rsidRDefault="620718A5" w:rsidP="0EEF42F3">
      <w:pPr>
        <w:spacing w:before="120" w:after="120" w:line="360" w:lineRule="auto"/>
        <w:jc w:val="both"/>
        <w:rPr>
          <w:color w:val="000000" w:themeColor="text1"/>
          <w:sz w:val="24"/>
          <w:szCs w:val="24"/>
          <w:lang w:val="pt-PT"/>
        </w:rPr>
      </w:pPr>
      <w:r w:rsidRPr="00053E1A">
        <w:rPr>
          <w:color w:val="000000" w:themeColor="text1"/>
          <w:sz w:val="24"/>
          <w:szCs w:val="24"/>
          <w:lang w:val="pt-PT"/>
        </w:rPr>
        <w:t>No teste “</w:t>
      </w:r>
      <w:proofErr w:type="spellStart"/>
      <w:r w:rsidRPr="00262AA2">
        <w:rPr>
          <w:i/>
          <w:iCs/>
          <w:color w:val="000000" w:themeColor="text1"/>
          <w:sz w:val="24"/>
          <w:szCs w:val="24"/>
          <w:lang w:val="pt-PT"/>
        </w:rPr>
        <w:t>Add</w:t>
      </w:r>
      <w:proofErr w:type="spellEnd"/>
      <w:r w:rsidRPr="00262AA2">
        <w:rPr>
          <w:i/>
          <w:iCs/>
          <w:color w:val="000000" w:themeColor="text1"/>
          <w:sz w:val="24"/>
          <w:szCs w:val="24"/>
          <w:lang w:val="pt-PT"/>
        </w:rPr>
        <w:t xml:space="preserve"> </w:t>
      </w:r>
      <w:proofErr w:type="spellStart"/>
      <w:r w:rsidRPr="00262AA2">
        <w:rPr>
          <w:i/>
          <w:iCs/>
          <w:color w:val="000000" w:themeColor="text1"/>
          <w:sz w:val="24"/>
          <w:szCs w:val="24"/>
          <w:lang w:val="pt-PT"/>
        </w:rPr>
        <w:t>product</w:t>
      </w:r>
      <w:proofErr w:type="spellEnd"/>
      <w:r w:rsidRPr="00262AA2">
        <w:rPr>
          <w:i/>
          <w:iCs/>
          <w:color w:val="000000" w:themeColor="text1"/>
          <w:sz w:val="24"/>
          <w:szCs w:val="24"/>
          <w:lang w:val="pt-PT"/>
        </w:rPr>
        <w:t xml:space="preserve"> to </w:t>
      </w:r>
      <w:proofErr w:type="spellStart"/>
      <w:r w:rsidRPr="00262AA2">
        <w:rPr>
          <w:i/>
          <w:iCs/>
          <w:color w:val="000000" w:themeColor="text1"/>
          <w:sz w:val="24"/>
          <w:szCs w:val="24"/>
          <w:lang w:val="pt-PT"/>
        </w:rPr>
        <w:t>cart</w:t>
      </w:r>
      <w:proofErr w:type="spellEnd"/>
      <w:r w:rsidRPr="00053E1A">
        <w:rPr>
          <w:color w:val="000000" w:themeColor="text1"/>
          <w:sz w:val="24"/>
          <w:szCs w:val="24"/>
          <w:lang w:val="pt-PT"/>
        </w:rPr>
        <w:t>” comprovamos que é possível adicionar um produto ao carrinho com sucesso.</w:t>
      </w:r>
      <w:r w:rsidR="3FE98EAE" w:rsidRPr="00053E1A">
        <w:rPr>
          <w:color w:val="000000" w:themeColor="text1"/>
          <w:sz w:val="24"/>
          <w:szCs w:val="24"/>
          <w:lang w:val="pt-PT"/>
        </w:rPr>
        <w:t xml:space="preserve"> Neste teste é pretendido enviar o </w:t>
      </w:r>
      <w:r w:rsidR="3FE98EAE" w:rsidRPr="005C120B">
        <w:rPr>
          <w:i/>
          <w:iCs/>
          <w:color w:val="000000" w:themeColor="text1"/>
          <w:sz w:val="24"/>
          <w:szCs w:val="24"/>
          <w:lang w:val="pt-PT"/>
        </w:rPr>
        <w:t>id</w:t>
      </w:r>
      <w:r w:rsidR="3FE98EAE" w:rsidRPr="00053E1A">
        <w:rPr>
          <w:color w:val="000000" w:themeColor="text1"/>
          <w:sz w:val="24"/>
          <w:szCs w:val="24"/>
          <w:lang w:val="pt-PT"/>
        </w:rPr>
        <w:t xml:space="preserve"> do utilizador, o </w:t>
      </w:r>
      <w:r w:rsidR="3FE98EAE" w:rsidRPr="05249EE5">
        <w:rPr>
          <w:i/>
          <w:color w:val="000000" w:themeColor="text1"/>
          <w:sz w:val="24"/>
          <w:szCs w:val="24"/>
          <w:lang w:val="pt-PT"/>
        </w:rPr>
        <w:t xml:space="preserve">id </w:t>
      </w:r>
      <w:r w:rsidR="3FE98EAE" w:rsidRPr="00053E1A">
        <w:rPr>
          <w:color w:val="000000" w:themeColor="text1"/>
          <w:sz w:val="24"/>
          <w:szCs w:val="24"/>
          <w:lang w:val="pt-PT"/>
        </w:rPr>
        <w:t>do produto e a quantidade desejada do produto.</w:t>
      </w:r>
      <w:r w:rsidR="618A16E1" w:rsidRPr="00053E1A">
        <w:rPr>
          <w:color w:val="000000" w:themeColor="text1"/>
          <w:sz w:val="24"/>
          <w:szCs w:val="24"/>
          <w:lang w:val="pt-PT"/>
        </w:rPr>
        <w:t xml:space="preserve"> A imagem abaixo relata o </w:t>
      </w:r>
      <w:r w:rsidR="14978B58" w:rsidRPr="00053E1A">
        <w:rPr>
          <w:color w:val="000000" w:themeColor="text1"/>
          <w:sz w:val="24"/>
          <w:szCs w:val="24"/>
          <w:lang w:val="pt-PT"/>
        </w:rPr>
        <w:t>texto.</w:t>
      </w:r>
    </w:p>
    <w:p w14:paraId="476D2525" w14:textId="569EA4FC" w:rsidR="005C120B" w:rsidRDefault="52A91B40" w:rsidP="005C120B">
      <w:pPr>
        <w:keepNext/>
        <w:spacing w:before="120" w:after="120" w:line="360" w:lineRule="auto"/>
        <w:jc w:val="both"/>
      </w:pPr>
      <w:r>
        <w:rPr>
          <w:noProof/>
        </w:rPr>
        <w:drawing>
          <wp:inline distT="0" distB="0" distL="0" distR="0" wp14:anchorId="21A38848" wp14:editId="781999AC">
            <wp:extent cx="5267324" cy="876300"/>
            <wp:effectExtent l="0" t="0" r="0" b="0"/>
            <wp:docPr id="1773130130" name="Picture 1773130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3130130"/>
                    <pic:cNvPicPr/>
                  </pic:nvPicPr>
                  <pic:blipFill>
                    <a:blip r:embed="rId55">
                      <a:extLst>
                        <a:ext uri="{28A0092B-C50C-407E-A947-70E740481C1C}">
                          <a14:useLocalDpi xmlns:a14="http://schemas.microsoft.com/office/drawing/2010/main" val="0"/>
                        </a:ext>
                      </a:extLst>
                    </a:blip>
                    <a:stretch>
                      <a:fillRect/>
                    </a:stretch>
                  </pic:blipFill>
                  <pic:spPr>
                    <a:xfrm>
                      <a:off x="0" y="0"/>
                      <a:ext cx="5267324" cy="876300"/>
                    </a:xfrm>
                    <a:prstGeom prst="rect">
                      <a:avLst/>
                    </a:prstGeom>
                  </pic:spPr>
                </pic:pic>
              </a:graphicData>
            </a:graphic>
          </wp:inline>
        </w:drawing>
      </w:r>
    </w:p>
    <w:p w14:paraId="38E90C2C" w14:textId="580160F6" w:rsidR="52A91B40" w:rsidRPr="001A3182" w:rsidRDefault="005C120B" w:rsidP="005C120B">
      <w:pPr>
        <w:pStyle w:val="Legenda"/>
        <w:jc w:val="both"/>
        <w:rPr>
          <w:lang w:val="pt-PT"/>
        </w:rPr>
      </w:pPr>
      <w:r>
        <w:fldChar w:fldCharType="begin"/>
      </w:r>
      <w:r w:rsidRPr="001A3182">
        <w:rPr>
          <w:lang w:val="pt-PT"/>
        </w:rPr>
        <w:instrText xml:space="preserve"> SEQ Figure \* ARABIC </w:instrText>
      </w:r>
      <w:r>
        <w:fldChar w:fldCharType="separate"/>
      </w:r>
      <w:bookmarkStart w:id="46" w:name="_Toc64317983"/>
      <w:r w:rsidR="00D76DE3">
        <w:rPr>
          <w:noProof/>
          <w:lang w:val="pt-PT"/>
        </w:rPr>
        <w:t>23</w:t>
      </w:r>
      <w:r>
        <w:fldChar w:fldCharType="end"/>
      </w:r>
      <w:r w:rsidRPr="001A3182">
        <w:rPr>
          <w:lang w:val="pt-PT"/>
        </w:rPr>
        <w:t xml:space="preserve"> - Teste </w:t>
      </w:r>
      <w:proofErr w:type="spellStart"/>
      <w:r w:rsidRPr="001A3182">
        <w:rPr>
          <w:lang w:val="pt-PT"/>
        </w:rPr>
        <w:t>add</w:t>
      </w:r>
      <w:proofErr w:type="spellEnd"/>
      <w:r w:rsidRPr="001A3182">
        <w:rPr>
          <w:lang w:val="pt-PT"/>
        </w:rPr>
        <w:t xml:space="preserve"> </w:t>
      </w:r>
      <w:proofErr w:type="spellStart"/>
      <w:r w:rsidRPr="001A3182">
        <w:rPr>
          <w:lang w:val="pt-PT"/>
        </w:rPr>
        <w:t>product</w:t>
      </w:r>
      <w:proofErr w:type="spellEnd"/>
      <w:r w:rsidRPr="001A3182">
        <w:rPr>
          <w:lang w:val="pt-PT"/>
        </w:rPr>
        <w:t xml:space="preserve"> to </w:t>
      </w:r>
      <w:proofErr w:type="spellStart"/>
      <w:r w:rsidRPr="001A3182">
        <w:rPr>
          <w:lang w:val="pt-PT"/>
        </w:rPr>
        <w:t>cart</w:t>
      </w:r>
      <w:bookmarkEnd w:id="46"/>
      <w:proofErr w:type="spellEnd"/>
    </w:p>
    <w:p w14:paraId="506AD10C" w14:textId="77777777" w:rsidR="00053E1A" w:rsidRPr="001A3182" w:rsidRDefault="00053E1A">
      <w:pPr>
        <w:rPr>
          <w:color w:val="000000" w:themeColor="text1"/>
          <w:sz w:val="24"/>
          <w:szCs w:val="24"/>
          <w:lang w:val="pt-PT"/>
        </w:rPr>
      </w:pPr>
      <w:r w:rsidRPr="001A3182">
        <w:rPr>
          <w:color w:val="000000" w:themeColor="text1"/>
          <w:sz w:val="24"/>
          <w:szCs w:val="24"/>
          <w:lang w:val="pt-PT"/>
        </w:rPr>
        <w:br w:type="page"/>
      </w:r>
    </w:p>
    <w:p w14:paraId="1AEEE637" w14:textId="569EA4FC" w:rsidR="37F917A6" w:rsidRPr="00053E1A" w:rsidRDefault="0563D2EE" w:rsidP="37F917A6">
      <w:pPr>
        <w:spacing w:before="120" w:after="120" w:line="360" w:lineRule="auto"/>
        <w:jc w:val="both"/>
        <w:rPr>
          <w:color w:val="000000" w:themeColor="text1"/>
          <w:sz w:val="24"/>
          <w:szCs w:val="24"/>
          <w:lang w:val="pt-PT"/>
        </w:rPr>
      </w:pPr>
      <w:r w:rsidRPr="00053E1A">
        <w:rPr>
          <w:color w:val="000000" w:themeColor="text1"/>
          <w:sz w:val="24"/>
          <w:szCs w:val="24"/>
          <w:lang w:val="pt-PT"/>
        </w:rPr>
        <w:lastRenderedPageBreak/>
        <w:t xml:space="preserve">No teste </w:t>
      </w:r>
      <w:r w:rsidRPr="005C120B">
        <w:rPr>
          <w:i/>
          <w:iCs/>
          <w:color w:val="000000" w:themeColor="text1"/>
          <w:sz w:val="24"/>
          <w:szCs w:val="24"/>
          <w:lang w:val="pt-PT"/>
        </w:rPr>
        <w:t>“</w:t>
      </w:r>
      <w:proofErr w:type="spellStart"/>
      <w:r w:rsidRPr="005C120B">
        <w:rPr>
          <w:i/>
          <w:iCs/>
          <w:color w:val="000000" w:themeColor="text1"/>
          <w:sz w:val="24"/>
          <w:szCs w:val="24"/>
          <w:lang w:val="pt-PT"/>
        </w:rPr>
        <w:t>Create</w:t>
      </w:r>
      <w:proofErr w:type="spellEnd"/>
      <w:r w:rsidR="64C0FA42" w:rsidRPr="005C120B">
        <w:rPr>
          <w:i/>
          <w:iCs/>
          <w:color w:val="000000" w:themeColor="text1"/>
          <w:sz w:val="24"/>
          <w:szCs w:val="24"/>
          <w:lang w:val="pt-PT"/>
        </w:rPr>
        <w:t xml:space="preserve"> sale” </w:t>
      </w:r>
      <w:r w:rsidR="64C0FA42" w:rsidRPr="00053E1A">
        <w:rPr>
          <w:color w:val="000000" w:themeColor="text1"/>
          <w:sz w:val="24"/>
          <w:szCs w:val="24"/>
          <w:lang w:val="pt-PT"/>
        </w:rPr>
        <w:t>averiguamos a possibilidade de criar uma compra.</w:t>
      </w:r>
      <w:r w:rsidR="665BE43C" w:rsidRPr="00053E1A">
        <w:rPr>
          <w:color w:val="000000" w:themeColor="text1"/>
          <w:sz w:val="24"/>
          <w:szCs w:val="24"/>
          <w:lang w:val="pt-PT"/>
        </w:rPr>
        <w:t xml:space="preserve"> Este teste é realizado com sucesso. </w:t>
      </w:r>
      <w:r w:rsidR="3ED57369" w:rsidRPr="00053E1A">
        <w:rPr>
          <w:color w:val="000000" w:themeColor="text1"/>
          <w:sz w:val="24"/>
          <w:szCs w:val="24"/>
          <w:lang w:val="pt-PT"/>
        </w:rPr>
        <w:t xml:space="preserve">Neste teste é solicitado o envio </w:t>
      </w:r>
      <w:r w:rsidR="0CB9DFC0" w:rsidRPr="00053E1A">
        <w:rPr>
          <w:color w:val="000000" w:themeColor="text1"/>
          <w:sz w:val="24"/>
          <w:szCs w:val="24"/>
          <w:lang w:val="pt-PT"/>
        </w:rPr>
        <w:t xml:space="preserve">do </w:t>
      </w:r>
      <w:r w:rsidR="0CB9DFC0" w:rsidRPr="005C120B">
        <w:rPr>
          <w:i/>
          <w:iCs/>
          <w:color w:val="000000" w:themeColor="text1"/>
          <w:sz w:val="24"/>
          <w:szCs w:val="24"/>
          <w:lang w:val="pt-PT"/>
        </w:rPr>
        <w:t>id</w:t>
      </w:r>
      <w:r w:rsidR="0CB9DFC0" w:rsidRPr="00053E1A">
        <w:rPr>
          <w:color w:val="000000" w:themeColor="text1"/>
          <w:sz w:val="24"/>
          <w:szCs w:val="24"/>
          <w:lang w:val="pt-PT"/>
        </w:rPr>
        <w:t xml:space="preserve"> do utilizador e o método de pagamento.  A imagem abaixo comprova a descrição.</w:t>
      </w:r>
    </w:p>
    <w:p w14:paraId="5E77C82F" w14:textId="569EA4FC" w:rsidR="005C120B" w:rsidRDefault="52A91B40" w:rsidP="005C120B">
      <w:pPr>
        <w:keepNext/>
        <w:spacing w:before="120" w:after="120" w:line="360" w:lineRule="auto"/>
        <w:jc w:val="both"/>
      </w:pPr>
      <w:r>
        <w:rPr>
          <w:noProof/>
        </w:rPr>
        <w:drawing>
          <wp:inline distT="0" distB="0" distL="0" distR="0" wp14:anchorId="22461F85" wp14:editId="626B8899">
            <wp:extent cx="5267324" cy="904875"/>
            <wp:effectExtent l="0" t="0" r="0" b="0"/>
            <wp:docPr id="1363295093" name="Picture 1363295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3295093"/>
                    <pic:cNvPicPr/>
                  </pic:nvPicPr>
                  <pic:blipFill>
                    <a:blip r:embed="rId56">
                      <a:extLst>
                        <a:ext uri="{28A0092B-C50C-407E-A947-70E740481C1C}">
                          <a14:useLocalDpi xmlns:a14="http://schemas.microsoft.com/office/drawing/2010/main" val="0"/>
                        </a:ext>
                      </a:extLst>
                    </a:blip>
                    <a:stretch>
                      <a:fillRect/>
                    </a:stretch>
                  </pic:blipFill>
                  <pic:spPr>
                    <a:xfrm>
                      <a:off x="0" y="0"/>
                      <a:ext cx="5267324" cy="904875"/>
                    </a:xfrm>
                    <a:prstGeom prst="rect">
                      <a:avLst/>
                    </a:prstGeom>
                  </pic:spPr>
                </pic:pic>
              </a:graphicData>
            </a:graphic>
          </wp:inline>
        </w:drawing>
      </w:r>
    </w:p>
    <w:p w14:paraId="043226B0" w14:textId="1BE0F72A" w:rsidR="4FDCB70C" w:rsidRPr="00F83B58" w:rsidRDefault="005C120B" w:rsidP="005C120B">
      <w:pPr>
        <w:pStyle w:val="Legenda"/>
        <w:jc w:val="both"/>
        <w:rPr>
          <w:lang w:val="pt-PT"/>
        </w:rPr>
      </w:pPr>
      <w:r>
        <w:fldChar w:fldCharType="begin"/>
      </w:r>
      <w:r w:rsidRPr="00F83B58">
        <w:rPr>
          <w:lang w:val="pt-PT"/>
        </w:rPr>
        <w:instrText xml:space="preserve"> SEQ Figure \* ARABIC </w:instrText>
      </w:r>
      <w:r>
        <w:fldChar w:fldCharType="separate"/>
      </w:r>
      <w:bookmarkStart w:id="47" w:name="_Toc64317984"/>
      <w:r w:rsidR="00D76DE3">
        <w:rPr>
          <w:noProof/>
          <w:lang w:val="pt-PT"/>
        </w:rPr>
        <w:t>24</w:t>
      </w:r>
      <w:r>
        <w:fldChar w:fldCharType="end"/>
      </w:r>
      <w:r w:rsidRPr="00F83B58">
        <w:rPr>
          <w:lang w:val="pt-PT"/>
        </w:rPr>
        <w:t xml:space="preserve"> - Teste de criação de venda</w:t>
      </w:r>
      <w:bookmarkEnd w:id="47"/>
    </w:p>
    <w:p w14:paraId="0E26FB52" w14:textId="77777777" w:rsidR="00053E1A" w:rsidRDefault="00053E1A" w:rsidP="740CB710">
      <w:pPr>
        <w:spacing w:before="120" w:after="120" w:line="360" w:lineRule="auto"/>
        <w:jc w:val="both"/>
        <w:rPr>
          <w:color w:val="000000" w:themeColor="text1"/>
          <w:sz w:val="24"/>
          <w:szCs w:val="24"/>
          <w:lang w:val="pt-PT"/>
        </w:rPr>
      </w:pPr>
    </w:p>
    <w:p w14:paraId="64924583" w14:textId="569EA4FC" w:rsidR="740CB710" w:rsidRPr="00053E1A" w:rsidRDefault="27FE864B" w:rsidP="740CB710">
      <w:pPr>
        <w:spacing w:before="120" w:after="120" w:line="360" w:lineRule="auto"/>
        <w:jc w:val="both"/>
        <w:rPr>
          <w:color w:val="000000" w:themeColor="text1"/>
          <w:sz w:val="24"/>
          <w:szCs w:val="24"/>
          <w:lang w:val="pt-PT"/>
        </w:rPr>
      </w:pPr>
      <w:r w:rsidRPr="00053E1A">
        <w:rPr>
          <w:color w:val="000000" w:themeColor="text1"/>
          <w:sz w:val="24"/>
          <w:szCs w:val="24"/>
          <w:lang w:val="pt-PT"/>
        </w:rPr>
        <w:t>No teste “</w:t>
      </w:r>
      <w:proofErr w:type="spellStart"/>
      <w:r w:rsidRPr="005C120B">
        <w:rPr>
          <w:i/>
          <w:iCs/>
          <w:color w:val="000000" w:themeColor="text1"/>
          <w:sz w:val="24"/>
          <w:szCs w:val="24"/>
          <w:lang w:val="pt-PT"/>
        </w:rPr>
        <w:t>Change</w:t>
      </w:r>
      <w:proofErr w:type="spellEnd"/>
      <w:r w:rsidRPr="005C120B">
        <w:rPr>
          <w:i/>
          <w:iCs/>
          <w:color w:val="000000" w:themeColor="text1"/>
          <w:sz w:val="24"/>
          <w:szCs w:val="24"/>
          <w:lang w:val="pt-PT"/>
        </w:rPr>
        <w:t xml:space="preserve"> sale status</w:t>
      </w:r>
      <w:r w:rsidRPr="00053E1A">
        <w:rPr>
          <w:color w:val="000000" w:themeColor="text1"/>
          <w:sz w:val="24"/>
          <w:szCs w:val="24"/>
          <w:lang w:val="pt-PT"/>
        </w:rPr>
        <w:t xml:space="preserve">” é confirmado que é possível </w:t>
      </w:r>
      <w:r w:rsidR="6F3880FD" w:rsidRPr="00053E1A">
        <w:rPr>
          <w:color w:val="000000" w:themeColor="text1"/>
          <w:sz w:val="24"/>
          <w:szCs w:val="24"/>
          <w:lang w:val="pt-PT"/>
        </w:rPr>
        <w:t>modificar o estado da compra, com sucesso. Neste teste é requisitado o</w:t>
      </w:r>
      <w:r w:rsidR="6F3880FD" w:rsidRPr="005C120B">
        <w:rPr>
          <w:color w:val="000000" w:themeColor="text1"/>
          <w:sz w:val="24"/>
          <w:szCs w:val="24"/>
          <w:lang w:val="pt-PT"/>
        </w:rPr>
        <w:t xml:space="preserve"> </w:t>
      </w:r>
      <w:r w:rsidR="07869B0A" w:rsidRPr="005C120B">
        <w:rPr>
          <w:i/>
          <w:iCs/>
          <w:color w:val="000000" w:themeColor="text1"/>
          <w:sz w:val="24"/>
          <w:szCs w:val="24"/>
          <w:lang w:val="pt-PT"/>
        </w:rPr>
        <w:t>id</w:t>
      </w:r>
      <w:r w:rsidR="07869B0A" w:rsidRPr="005C120B">
        <w:rPr>
          <w:color w:val="000000" w:themeColor="text1"/>
          <w:sz w:val="24"/>
          <w:szCs w:val="24"/>
          <w:lang w:val="pt-PT"/>
        </w:rPr>
        <w:t xml:space="preserve"> do</w:t>
      </w:r>
      <w:r w:rsidR="07869B0A" w:rsidRPr="00053E1A">
        <w:rPr>
          <w:color w:val="000000" w:themeColor="text1"/>
          <w:sz w:val="24"/>
          <w:szCs w:val="24"/>
          <w:lang w:val="pt-PT"/>
        </w:rPr>
        <w:t xml:space="preserve"> utilizador</w:t>
      </w:r>
      <w:r w:rsidR="005C120B">
        <w:rPr>
          <w:color w:val="000000" w:themeColor="text1"/>
          <w:sz w:val="24"/>
          <w:szCs w:val="24"/>
          <w:lang w:val="pt-PT"/>
        </w:rPr>
        <w:t xml:space="preserve"> para saber a última venda</w:t>
      </w:r>
      <w:r w:rsidR="07869B0A" w:rsidRPr="00053E1A">
        <w:rPr>
          <w:color w:val="000000" w:themeColor="text1"/>
          <w:sz w:val="24"/>
          <w:szCs w:val="24"/>
          <w:lang w:val="pt-PT"/>
        </w:rPr>
        <w:t>. A ilustração abaixo demonstra o teste.</w:t>
      </w:r>
    </w:p>
    <w:p w14:paraId="42EFE05A" w14:textId="569EA4FC" w:rsidR="005C120B" w:rsidRDefault="52A91B40" w:rsidP="005C120B">
      <w:pPr>
        <w:keepNext/>
        <w:spacing w:before="120" w:after="120" w:line="360" w:lineRule="auto"/>
        <w:jc w:val="both"/>
      </w:pPr>
      <w:r>
        <w:rPr>
          <w:noProof/>
        </w:rPr>
        <w:drawing>
          <wp:inline distT="0" distB="0" distL="0" distR="0" wp14:anchorId="776313F4" wp14:editId="72AD244E">
            <wp:extent cx="5267324" cy="914400"/>
            <wp:effectExtent l="0" t="0" r="0" b="0"/>
            <wp:docPr id="1355074538" name="Picture 135507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5074538"/>
                    <pic:cNvPicPr/>
                  </pic:nvPicPr>
                  <pic:blipFill>
                    <a:blip r:embed="rId57">
                      <a:extLst>
                        <a:ext uri="{28A0092B-C50C-407E-A947-70E740481C1C}">
                          <a14:useLocalDpi xmlns:a14="http://schemas.microsoft.com/office/drawing/2010/main" val="0"/>
                        </a:ext>
                      </a:extLst>
                    </a:blip>
                    <a:stretch>
                      <a:fillRect/>
                    </a:stretch>
                  </pic:blipFill>
                  <pic:spPr>
                    <a:xfrm>
                      <a:off x="0" y="0"/>
                      <a:ext cx="5267324" cy="914400"/>
                    </a:xfrm>
                    <a:prstGeom prst="rect">
                      <a:avLst/>
                    </a:prstGeom>
                  </pic:spPr>
                </pic:pic>
              </a:graphicData>
            </a:graphic>
          </wp:inline>
        </w:drawing>
      </w:r>
    </w:p>
    <w:p w14:paraId="7B96D57E" w14:textId="373753C9" w:rsidR="52A91B40" w:rsidRPr="00093523" w:rsidRDefault="005C120B" w:rsidP="005C120B">
      <w:pPr>
        <w:pStyle w:val="Legenda"/>
        <w:jc w:val="both"/>
        <w:rPr>
          <w:lang w:val="pt-PT"/>
        </w:rPr>
      </w:pPr>
      <w:r>
        <w:fldChar w:fldCharType="begin"/>
      </w:r>
      <w:r w:rsidRPr="00093523">
        <w:rPr>
          <w:lang w:val="pt-PT"/>
        </w:rPr>
        <w:instrText xml:space="preserve"> SEQ Figure \* ARABIC </w:instrText>
      </w:r>
      <w:r>
        <w:fldChar w:fldCharType="separate"/>
      </w:r>
      <w:bookmarkStart w:id="48" w:name="_Toc64317985"/>
      <w:r w:rsidR="00D76DE3">
        <w:rPr>
          <w:noProof/>
          <w:lang w:val="pt-PT"/>
        </w:rPr>
        <w:t>25</w:t>
      </w:r>
      <w:r>
        <w:fldChar w:fldCharType="end"/>
      </w:r>
      <w:r w:rsidRPr="00093523">
        <w:rPr>
          <w:lang w:val="pt-PT"/>
        </w:rPr>
        <w:t xml:space="preserve"> - Teste de mudança de estado</w:t>
      </w:r>
      <w:bookmarkEnd w:id="48"/>
    </w:p>
    <w:p w14:paraId="27E17946" w14:textId="215D8F06" w:rsidR="17851797" w:rsidRDefault="17851797" w:rsidP="17851797">
      <w:pPr>
        <w:spacing w:before="120" w:after="120" w:line="360" w:lineRule="auto"/>
        <w:jc w:val="both"/>
        <w:rPr>
          <w:color w:val="000000" w:themeColor="text1"/>
          <w:lang w:val="pt-PT"/>
        </w:rPr>
      </w:pPr>
    </w:p>
    <w:p w14:paraId="1F3B1409" w14:textId="77777777" w:rsidR="000B0AA5" w:rsidRDefault="000B0AA5" w:rsidP="00B37F9E">
      <w:pPr>
        <w:spacing w:before="120" w:after="120" w:line="360" w:lineRule="auto"/>
        <w:jc w:val="both"/>
        <w:rPr>
          <w:color w:val="000000"/>
          <w:sz w:val="24"/>
          <w:lang w:val="pt-PT"/>
        </w:rPr>
      </w:pPr>
      <w:r>
        <w:rPr>
          <w:color w:val="000000"/>
          <w:sz w:val="24"/>
          <w:lang w:val="pt-PT"/>
        </w:rPr>
        <w:br w:type="page"/>
      </w:r>
    </w:p>
    <w:p w14:paraId="562C75D1" w14:textId="77777777" w:rsidR="00DA553B" w:rsidRPr="00B37F9E" w:rsidRDefault="00DA553B" w:rsidP="00B37F9E">
      <w:pPr>
        <w:spacing w:before="120" w:after="120" w:line="360" w:lineRule="auto"/>
        <w:jc w:val="both"/>
        <w:rPr>
          <w:color w:val="000000"/>
          <w:sz w:val="24"/>
          <w:lang w:val="pt-PT"/>
        </w:rPr>
      </w:pPr>
    </w:p>
    <w:p w14:paraId="599FA27F" w14:textId="1AB456B6" w:rsidR="00C17BC3" w:rsidRDefault="00DB4450" w:rsidP="005454E5">
      <w:pPr>
        <w:pStyle w:val="Ttulo1"/>
        <w:numPr>
          <w:ilvl w:val="0"/>
          <w:numId w:val="9"/>
        </w:numPr>
      </w:pPr>
      <w:bookmarkStart w:id="49" w:name="_Toc64318245"/>
      <w:r>
        <w:t>Conclusão</w:t>
      </w:r>
      <w:r w:rsidR="00325D10">
        <w:t xml:space="preserve"> e trabalho futuro</w:t>
      </w:r>
      <w:bookmarkEnd w:id="49"/>
    </w:p>
    <w:p w14:paraId="6CB53660" w14:textId="05347A70" w:rsidR="00835F58" w:rsidRDefault="00835F58" w:rsidP="48D4204A">
      <w:pPr>
        <w:pStyle w:val="Corpodetexto"/>
        <w:rPr>
          <w:lang w:val="pt-PT"/>
        </w:rPr>
      </w:pPr>
    </w:p>
    <w:p w14:paraId="7C577D2A" w14:textId="289854E7" w:rsidR="10DF90C0" w:rsidRPr="00882D9D" w:rsidRDefault="09D0332D" w:rsidP="00882D9D">
      <w:pPr>
        <w:spacing w:before="120" w:after="120" w:line="360" w:lineRule="auto"/>
        <w:jc w:val="both"/>
        <w:rPr>
          <w:color w:val="000000" w:themeColor="text1"/>
          <w:sz w:val="24"/>
          <w:szCs w:val="24"/>
          <w:lang w:val="pt-PT"/>
        </w:rPr>
      </w:pPr>
      <w:r w:rsidRPr="00882D9D">
        <w:rPr>
          <w:color w:val="000000" w:themeColor="text1"/>
          <w:sz w:val="24"/>
          <w:szCs w:val="24"/>
          <w:lang w:val="pt-PT"/>
        </w:rPr>
        <w:t xml:space="preserve">O trabalho aqui apresentado traduz o desenvolvimento da aplicação ao longo de </w:t>
      </w:r>
      <w:r w:rsidR="00A35CEC" w:rsidRPr="00882D9D">
        <w:rPr>
          <w:color w:val="000000" w:themeColor="text1"/>
          <w:sz w:val="24"/>
          <w:szCs w:val="24"/>
          <w:lang w:val="pt-PT"/>
        </w:rPr>
        <w:t>5</w:t>
      </w:r>
      <w:r w:rsidRPr="00882D9D">
        <w:rPr>
          <w:color w:val="000000" w:themeColor="text1"/>
          <w:sz w:val="24"/>
          <w:szCs w:val="24"/>
          <w:lang w:val="pt-PT"/>
        </w:rPr>
        <w:t xml:space="preserve"> meses de duração</w:t>
      </w:r>
      <w:r w:rsidR="0249CA83" w:rsidRPr="00882D9D">
        <w:rPr>
          <w:color w:val="000000" w:themeColor="text1"/>
          <w:sz w:val="24"/>
          <w:szCs w:val="24"/>
          <w:lang w:val="pt-PT"/>
        </w:rPr>
        <w:t>, c</w:t>
      </w:r>
      <w:r w:rsidRPr="00882D9D">
        <w:rPr>
          <w:color w:val="000000" w:themeColor="text1"/>
          <w:sz w:val="24"/>
          <w:szCs w:val="24"/>
          <w:lang w:val="pt-PT"/>
        </w:rPr>
        <w:t>om</w:t>
      </w:r>
      <w:r w:rsidR="626BD686" w:rsidRPr="00882D9D">
        <w:rPr>
          <w:color w:val="000000" w:themeColor="text1"/>
          <w:sz w:val="24"/>
          <w:szCs w:val="24"/>
          <w:lang w:val="pt-PT"/>
        </w:rPr>
        <w:t xml:space="preserve"> </w:t>
      </w:r>
      <w:r w:rsidRPr="00882D9D">
        <w:rPr>
          <w:color w:val="000000" w:themeColor="text1"/>
          <w:sz w:val="24"/>
          <w:szCs w:val="24"/>
          <w:lang w:val="pt-PT"/>
        </w:rPr>
        <w:t>o objetivo</w:t>
      </w:r>
      <w:r w:rsidR="00934325" w:rsidRPr="00882D9D">
        <w:rPr>
          <w:color w:val="000000" w:themeColor="text1"/>
          <w:sz w:val="24"/>
          <w:szCs w:val="24"/>
          <w:lang w:val="pt-PT"/>
        </w:rPr>
        <w:t xml:space="preserve"> de</w:t>
      </w:r>
      <w:r w:rsidRPr="00882D9D">
        <w:rPr>
          <w:color w:val="000000" w:themeColor="text1"/>
          <w:sz w:val="24"/>
          <w:szCs w:val="24"/>
          <w:lang w:val="pt-PT"/>
        </w:rPr>
        <w:t xml:space="preserve"> </w:t>
      </w:r>
      <w:r w:rsidR="730A435D" w:rsidRPr="00882D9D">
        <w:rPr>
          <w:color w:val="000000" w:themeColor="text1"/>
          <w:sz w:val="24"/>
          <w:szCs w:val="24"/>
          <w:lang w:val="pt-PT"/>
        </w:rPr>
        <w:t>desenvolver</w:t>
      </w:r>
      <w:r w:rsidR="3410859D" w:rsidRPr="00882D9D">
        <w:rPr>
          <w:color w:val="000000" w:themeColor="text1"/>
          <w:sz w:val="24"/>
          <w:szCs w:val="24"/>
          <w:lang w:val="pt-PT"/>
        </w:rPr>
        <w:t xml:space="preserve"> </w:t>
      </w:r>
      <w:r w:rsidRPr="00882D9D">
        <w:rPr>
          <w:color w:val="000000" w:themeColor="text1"/>
          <w:sz w:val="24"/>
          <w:szCs w:val="24"/>
          <w:lang w:val="pt-PT"/>
        </w:rPr>
        <w:t xml:space="preserve">um website e uma aplicação </w:t>
      </w:r>
      <w:r w:rsidRPr="0E149F28">
        <w:rPr>
          <w:i/>
          <w:color w:val="000000" w:themeColor="text1"/>
          <w:sz w:val="24"/>
          <w:szCs w:val="24"/>
          <w:lang w:val="pt-PT"/>
        </w:rPr>
        <w:t>android</w:t>
      </w:r>
      <w:r w:rsidR="23114805" w:rsidRPr="0E149F28">
        <w:rPr>
          <w:i/>
          <w:color w:val="000000" w:themeColor="text1"/>
          <w:sz w:val="24"/>
          <w:szCs w:val="24"/>
          <w:lang w:val="pt-PT"/>
        </w:rPr>
        <w:t xml:space="preserve"> </w:t>
      </w:r>
      <w:r w:rsidR="23114805" w:rsidRPr="00882D9D">
        <w:rPr>
          <w:color w:val="000000" w:themeColor="text1"/>
          <w:sz w:val="24"/>
          <w:szCs w:val="24"/>
          <w:lang w:val="pt-PT"/>
        </w:rPr>
        <w:t xml:space="preserve">onde as </w:t>
      </w:r>
      <w:r w:rsidR="166A8204" w:rsidRPr="00882D9D">
        <w:rPr>
          <w:color w:val="000000" w:themeColor="text1"/>
          <w:sz w:val="24"/>
          <w:szCs w:val="24"/>
          <w:lang w:val="pt-PT"/>
        </w:rPr>
        <w:t>empres</w:t>
      </w:r>
      <w:r w:rsidR="23114805" w:rsidRPr="00882D9D">
        <w:rPr>
          <w:color w:val="000000" w:themeColor="text1"/>
          <w:sz w:val="24"/>
          <w:szCs w:val="24"/>
          <w:lang w:val="pt-PT"/>
        </w:rPr>
        <w:t xml:space="preserve">as locais pudessem realizar vendas </w:t>
      </w:r>
      <w:r w:rsidR="23114805" w:rsidRPr="0E149F28">
        <w:rPr>
          <w:i/>
          <w:color w:val="000000" w:themeColor="text1"/>
          <w:sz w:val="24"/>
          <w:szCs w:val="24"/>
          <w:lang w:val="pt-PT"/>
        </w:rPr>
        <w:t>online</w:t>
      </w:r>
      <w:r w:rsidR="23114805" w:rsidRPr="00882D9D">
        <w:rPr>
          <w:color w:val="000000" w:themeColor="text1"/>
          <w:sz w:val="24"/>
          <w:szCs w:val="24"/>
          <w:lang w:val="pt-PT"/>
        </w:rPr>
        <w:t xml:space="preserve">. </w:t>
      </w:r>
    </w:p>
    <w:p w14:paraId="5033ACD6" w14:textId="1D5A8A8C" w:rsidR="00603A05" w:rsidRDefault="6280FECD" w:rsidP="00882D9D">
      <w:pPr>
        <w:spacing w:before="120" w:after="120" w:line="360" w:lineRule="auto"/>
        <w:jc w:val="both"/>
        <w:rPr>
          <w:color w:val="000000" w:themeColor="text1"/>
          <w:sz w:val="24"/>
          <w:szCs w:val="24"/>
          <w:lang w:val="pt-PT"/>
        </w:rPr>
      </w:pPr>
      <w:r w:rsidRPr="00882D9D">
        <w:rPr>
          <w:color w:val="000000" w:themeColor="text1"/>
          <w:sz w:val="24"/>
          <w:szCs w:val="24"/>
          <w:lang w:val="pt-PT"/>
        </w:rPr>
        <w:t xml:space="preserve">Durante o desenvolvimento do projeto encontrámos algumas dificuldades, maioritariamente durante a etapa de criação do carrinho na aplicação móvel, estas dificuldades foram relacionadas com a conexão entre a aplicação e o </w:t>
      </w:r>
      <w:r w:rsidRPr="06BA8456">
        <w:rPr>
          <w:i/>
          <w:color w:val="000000" w:themeColor="text1"/>
          <w:sz w:val="24"/>
          <w:szCs w:val="24"/>
          <w:lang w:val="pt-PT"/>
        </w:rPr>
        <w:t>website</w:t>
      </w:r>
      <w:r w:rsidRPr="00882D9D">
        <w:rPr>
          <w:color w:val="000000" w:themeColor="text1"/>
          <w:sz w:val="24"/>
          <w:szCs w:val="24"/>
          <w:lang w:val="pt-PT"/>
        </w:rPr>
        <w:t>, devido à sincronia entre ambos.</w:t>
      </w:r>
      <w:r w:rsidR="00F83B58" w:rsidRPr="00882D9D">
        <w:rPr>
          <w:color w:val="000000" w:themeColor="text1"/>
          <w:sz w:val="24"/>
          <w:szCs w:val="24"/>
          <w:lang w:val="pt-PT"/>
        </w:rPr>
        <w:t xml:space="preserve"> Para além dessas dificuldades houve algumas funcionalidades que acabámos por não implementar devido a alguns constrangimentos de planeamento de tempo. Essas funcionalidades eram uma funcionalidade que permitia preencher informações de pagamento, relacionado com a tabela </w:t>
      </w:r>
      <w:proofErr w:type="spellStart"/>
      <w:r w:rsidR="00F83B58" w:rsidRPr="6FBD3649">
        <w:rPr>
          <w:i/>
          <w:color w:val="000000" w:themeColor="text1"/>
          <w:sz w:val="24"/>
          <w:szCs w:val="24"/>
          <w:lang w:val="pt-PT"/>
        </w:rPr>
        <w:t>payment_reference</w:t>
      </w:r>
      <w:proofErr w:type="spellEnd"/>
      <w:r w:rsidR="00F83B58" w:rsidRPr="6FBD3649">
        <w:rPr>
          <w:i/>
          <w:color w:val="000000" w:themeColor="text1"/>
          <w:sz w:val="24"/>
          <w:szCs w:val="24"/>
          <w:lang w:val="pt-PT"/>
        </w:rPr>
        <w:t xml:space="preserve"> </w:t>
      </w:r>
      <w:r w:rsidR="00F83B58" w:rsidRPr="00882D9D">
        <w:rPr>
          <w:color w:val="000000" w:themeColor="text1"/>
          <w:sz w:val="24"/>
          <w:szCs w:val="24"/>
          <w:lang w:val="pt-PT"/>
        </w:rPr>
        <w:t xml:space="preserve">que criámos. </w:t>
      </w:r>
      <w:r w:rsidR="00882D9D" w:rsidRPr="00882D9D">
        <w:rPr>
          <w:color w:val="000000" w:themeColor="text1"/>
          <w:sz w:val="24"/>
          <w:szCs w:val="24"/>
          <w:lang w:val="pt-PT"/>
        </w:rPr>
        <w:t xml:space="preserve">Pretendíamos também ter um método que enviasse </w:t>
      </w:r>
      <w:r w:rsidR="00882D9D" w:rsidRPr="6FBD3649">
        <w:rPr>
          <w:i/>
          <w:color w:val="000000" w:themeColor="text1"/>
          <w:sz w:val="24"/>
          <w:szCs w:val="24"/>
          <w:lang w:val="pt-PT"/>
        </w:rPr>
        <w:t xml:space="preserve">emails </w:t>
      </w:r>
      <w:r w:rsidR="00882D9D" w:rsidRPr="00882D9D">
        <w:rPr>
          <w:color w:val="000000" w:themeColor="text1"/>
          <w:sz w:val="24"/>
          <w:szCs w:val="24"/>
          <w:lang w:val="pt-PT"/>
        </w:rPr>
        <w:t>de confirmação aos utilizadores, tal como no registo, para poder ativar a conta.</w:t>
      </w:r>
    </w:p>
    <w:p w14:paraId="5CEFF39A" w14:textId="1BA9C08E" w:rsidR="00882D9D" w:rsidRDefault="00882D9D" w:rsidP="00882D9D">
      <w:pPr>
        <w:spacing w:before="120" w:after="120" w:line="360" w:lineRule="auto"/>
        <w:jc w:val="both"/>
        <w:rPr>
          <w:color w:val="000000" w:themeColor="text1"/>
          <w:sz w:val="24"/>
          <w:szCs w:val="24"/>
          <w:lang w:val="pt-PT"/>
        </w:rPr>
      </w:pPr>
      <w:r>
        <w:rPr>
          <w:color w:val="000000" w:themeColor="text1"/>
          <w:sz w:val="24"/>
          <w:szCs w:val="24"/>
          <w:lang w:val="pt-PT"/>
        </w:rPr>
        <w:t>Independentemente dessas dificuldades e funcionalidades não implementadas fomos sempre desenvolvendo os vários componentes referidos</w:t>
      </w:r>
      <w:r w:rsidR="00BE00F3">
        <w:rPr>
          <w:color w:val="000000" w:themeColor="text1"/>
          <w:sz w:val="24"/>
          <w:szCs w:val="24"/>
          <w:lang w:val="pt-PT"/>
        </w:rPr>
        <w:t xml:space="preserve"> </w:t>
      </w:r>
      <w:r w:rsidR="00CE56BB">
        <w:rPr>
          <w:color w:val="000000" w:themeColor="text1"/>
          <w:sz w:val="24"/>
          <w:szCs w:val="24"/>
          <w:lang w:val="pt-PT"/>
        </w:rPr>
        <w:t>com uma certa agilidade</w:t>
      </w:r>
      <w:r>
        <w:rPr>
          <w:color w:val="000000" w:themeColor="text1"/>
          <w:sz w:val="24"/>
          <w:szCs w:val="24"/>
          <w:lang w:val="pt-PT"/>
        </w:rPr>
        <w:t>, iniciando cedo no planeamento e desenhos d</w:t>
      </w:r>
      <w:r w:rsidR="00CE56BB">
        <w:rPr>
          <w:color w:val="000000" w:themeColor="text1"/>
          <w:sz w:val="24"/>
          <w:szCs w:val="24"/>
          <w:lang w:val="pt-PT"/>
        </w:rPr>
        <w:t xml:space="preserve">a aplicação e também na criação de uma base de dados para facilmente começarmos a implementar o </w:t>
      </w:r>
      <w:r w:rsidR="00CE56BB" w:rsidRPr="00CE56BB">
        <w:rPr>
          <w:i/>
          <w:iCs/>
          <w:color w:val="000000" w:themeColor="text1"/>
          <w:sz w:val="24"/>
          <w:szCs w:val="24"/>
          <w:lang w:val="pt-PT"/>
        </w:rPr>
        <w:t>website</w:t>
      </w:r>
      <w:r w:rsidR="00CE56BB">
        <w:rPr>
          <w:i/>
          <w:iCs/>
          <w:color w:val="000000" w:themeColor="text1"/>
          <w:sz w:val="24"/>
          <w:szCs w:val="24"/>
          <w:lang w:val="pt-PT"/>
        </w:rPr>
        <w:t xml:space="preserve">. </w:t>
      </w:r>
      <w:r w:rsidR="00CE56BB">
        <w:rPr>
          <w:color w:val="000000" w:themeColor="text1"/>
          <w:sz w:val="24"/>
          <w:szCs w:val="24"/>
          <w:lang w:val="pt-PT"/>
        </w:rPr>
        <w:t xml:space="preserve">Nessa fase conseguimos também iniciar a </w:t>
      </w:r>
      <w:r w:rsidR="00CE56BB" w:rsidRPr="00CE56BB">
        <w:rPr>
          <w:i/>
          <w:iCs/>
          <w:color w:val="000000" w:themeColor="text1"/>
          <w:sz w:val="24"/>
          <w:szCs w:val="24"/>
          <w:lang w:val="pt-PT"/>
        </w:rPr>
        <w:t>API</w:t>
      </w:r>
      <w:r w:rsidR="00CE56BB">
        <w:rPr>
          <w:color w:val="000000" w:themeColor="text1"/>
          <w:sz w:val="24"/>
          <w:szCs w:val="24"/>
          <w:lang w:val="pt-PT"/>
        </w:rPr>
        <w:t xml:space="preserve"> e o </w:t>
      </w:r>
      <w:proofErr w:type="spellStart"/>
      <w:r w:rsidR="00CE56BB" w:rsidRPr="00CE56BB">
        <w:rPr>
          <w:i/>
          <w:iCs/>
          <w:color w:val="000000" w:themeColor="text1"/>
          <w:sz w:val="24"/>
          <w:szCs w:val="24"/>
          <w:lang w:val="pt-PT"/>
        </w:rPr>
        <w:t>Backoffice</w:t>
      </w:r>
      <w:proofErr w:type="spellEnd"/>
      <w:r w:rsidR="00CE56BB">
        <w:rPr>
          <w:color w:val="000000" w:themeColor="text1"/>
          <w:sz w:val="24"/>
          <w:szCs w:val="24"/>
          <w:lang w:val="pt-PT"/>
        </w:rPr>
        <w:t xml:space="preserve">, e criar várias funcionalidades de acesso aos dados através da </w:t>
      </w:r>
      <w:r w:rsidR="00CE56BB" w:rsidRPr="00CE56BB">
        <w:rPr>
          <w:i/>
          <w:iCs/>
          <w:color w:val="000000" w:themeColor="text1"/>
          <w:sz w:val="24"/>
          <w:szCs w:val="24"/>
          <w:lang w:val="pt-PT"/>
        </w:rPr>
        <w:t>API</w:t>
      </w:r>
      <w:r w:rsidR="00CE56BB">
        <w:rPr>
          <w:color w:val="000000" w:themeColor="text1"/>
          <w:sz w:val="24"/>
          <w:szCs w:val="24"/>
          <w:lang w:val="pt-PT"/>
        </w:rPr>
        <w:t>.</w:t>
      </w:r>
    </w:p>
    <w:p w14:paraId="410E17D1" w14:textId="27D6A708" w:rsidR="00031CC2" w:rsidRPr="00CE56BB" w:rsidRDefault="00622D8B" w:rsidP="00882D9D">
      <w:pPr>
        <w:spacing w:before="120" w:after="120" w:line="360" w:lineRule="auto"/>
        <w:jc w:val="both"/>
        <w:rPr>
          <w:color w:val="000000" w:themeColor="text1"/>
          <w:sz w:val="24"/>
          <w:szCs w:val="24"/>
          <w:lang w:val="pt-PT"/>
        </w:rPr>
      </w:pPr>
      <w:r>
        <w:rPr>
          <w:color w:val="000000" w:themeColor="text1"/>
          <w:sz w:val="24"/>
          <w:szCs w:val="24"/>
          <w:lang w:val="pt-PT"/>
        </w:rPr>
        <w:t>No desenvolvimento da aplicação</w:t>
      </w:r>
      <w:r w:rsidR="0090529E">
        <w:rPr>
          <w:color w:val="000000" w:themeColor="text1"/>
          <w:sz w:val="24"/>
          <w:szCs w:val="24"/>
          <w:lang w:val="pt-PT"/>
        </w:rPr>
        <w:t xml:space="preserve"> foi onde</w:t>
      </w:r>
      <w:r>
        <w:rPr>
          <w:color w:val="000000" w:themeColor="text1"/>
          <w:sz w:val="24"/>
          <w:szCs w:val="24"/>
          <w:lang w:val="pt-PT"/>
        </w:rPr>
        <w:t xml:space="preserve"> começámo</w:t>
      </w:r>
      <w:r w:rsidR="0090529E">
        <w:rPr>
          <w:color w:val="000000" w:themeColor="text1"/>
          <w:sz w:val="24"/>
          <w:szCs w:val="24"/>
          <w:lang w:val="pt-PT"/>
        </w:rPr>
        <w:t>s</w:t>
      </w:r>
      <w:r>
        <w:rPr>
          <w:color w:val="000000" w:themeColor="text1"/>
          <w:sz w:val="24"/>
          <w:szCs w:val="24"/>
          <w:lang w:val="pt-PT"/>
        </w:rPr>
        <w:t xml:space="preserve"> a atrasar </w:t>
      </w:r>
      <w:r w:rsidR="0090529E">
        <w:rPr>
          <w:color w:val="000000" w:themeColor="text1"/>
          <w:sz w:val="24"/>
          <w:szCs w:val="24"/>
          <w:lang w:val="pt-PT"/>
        </w:rPr>
        <w:t xml:space="preserve">o </w:t>
      </w:r>
      <w:r w:rsidR="0038652C">
        <w:rPr>
          <w:color w:val="000000" w:themeColor="text1"/>
          <w:sz w:val="24"/>
          <w:szCs w:val="24"/>
          <w:lang w:val="pt-PT"/>
        </w:rPr>
        <w:t>desenvolvimento e então acabámos por ter algumas dificuldades, mas apesar disso conseguimos progredir e não ficar presos nesses problemas</w:t>
      </w:r>
      <w:r w:rsidR="004E2191">
        <w:rPr>
          <w:color w:val="000000" w:themeColor="text1"/>
          <w:sz w:val="24"/>
          <w:szCs w:val="24"/>
          <w:lang w:val="pt-PT"/>
        </w:rPr>
        <w:t xml:space="preserve">. Para os ultrapassar fomos nos reunindo e discutindo formas de prosseguir, e então conseguimos assim </w:t>
      </w:r>
      <w:r w:rsidR="0038652C">
        <w:rPr>
          <w:color w:val="000000" w:themeColor="text1"/>
          <w:sz w:val="24"/>
          <w:szCs w:val="24"/>
          <w:lang w:val="pt-PT"/>
        </w:rPr>
        <w:t xml:space="preserve">concluir a aplicação com </w:t>
      </w:r>
      <w:r w:rsidR="004E2191">
        <w:rPr>
          <w:color w:val="000000" w:themeColor="text1"/>
          <w:sz w:val="24"/>
          <w:szCs w:val="24"/>
          <w:lang w:val="pt-PT"/>
        </w:rPr>
        <w:t xml:space="preserve">as </w:t>
      </w:r>
      <w:r w:rsidR="0038652C">
        <w:rPr>
          <w:color w:val="000000" w:themeColor="text1"/>
          <w:sz w:val="24"/>
          <w:szCs w:val="24"/>
          <w:lang w:val="pt-PT"/>
        </w:rPr>
        <w:t xml:space="preserve">funcionalidades </w:t>
      </w:r>
      <w:r w:rsidR="004E2191">
        <w:rPr>
          <w:color w:val="000000" w:themeColor="text1"/>
          <w:sz w:val="24"/>
          <w:szCs w:val="24"/>
          <w:lang w:val="pt-PT"/>
        </w:rPr>
        <w:t xml:space="preserve">pretendidas para ter uma aplicação funcional para comércio </w:t>
      </w:r>
      <w:r w:rsidR="004E2191" w:rsidRPr="004E2191">
        <w:rPr>
          <w:i/>
          <w:iCs/>
          <w:color w:val="000000" w:themeColor="text1"/>
          <w:sz w:val="24"/>
          <w:szCs w:val="24"/>
          <w:lang w:val="pt-PT"/>
        </w:rPr>
        <w:t>online</w:t>
      </w:r>
      <w:r w:rsidR="004E2191">
        <w:rPr>
          <w:color w:val="000000" w:themeColor="text1"/>
          <w:sz w:val="24"/>
          <w:szCs w:val="24"/>
          <w:lang w:val="pt-PT"/>
        </w:rPr>
        <w:t>.</w:t>
      </w:r>
    </w:p>
    <w:p w14:paraId="1A965116" w14:textId="444E5F5C" w:rsidR="00DB4450" w:rsidRPr="00882D9D" w:rsidRDefault="00447F61" w:rsidP="00882D9D">
      <w:pPr>
        <w:spacing w:before="120" w:after="120" w:line="360" w:lineRule="auto"/>
        <w:jc w:val="both"/>
        <w:rPr>
          <w:color w:val="000000" w:themeColor="text1"/>
          <w:sz w:val="24"/>
          <w:szCs w:val="24"/>
          <w:lang w:val="pt-PT"/>
        </w:rPr>
      </w:pPr>
      <w:r w:rsidRPr="00882D9D">
        <w:rPr>
          <w:color w:val="000000" w:themeColor="text1"/>
          <w:sz w:val="24"/>
          <w:szCs w:val="24"/>
          <w:lang w:val="pt-PT"/>
        </w:rPr>
        <w:t>Terminado</w:t>
      </w:r>
      <w:r w:rsidR="004E2191">
        <w:rPr>
          <w:color w:val="000000" w:themeColor="text1"/>
          <w:sz w:val="24"/>
          <w:szCs w:val="24"/>
          <w:lang w:val="pt-PT"/>
        </w:rPr>
        <w:t xml:space="preserve"> o desenvolvimento do </w:t>
      </w:r>
      <w:proofErr w:type="spellStart"/>
      <w:r w:rsidR="004E2191" w:rsidRPr="004E2191">
        <w:rPr>
          <w:i/>
          <w:iCs/>
          <w:color w:val="000000" w:themeColor="text1"/>
          <w:sz w:val="24"/>
          <w:szCs w:val="24"/>
          <w:lang w:val="pt-PT"/>
        </w:rPr>
        <w:t>backoffice</w:t>
      </w:r>
      <w:proofErr w:type="spellEnd"/>
      <w:r w:rsidR="004E2191">
        <w:rPr>
          <w:color w:val="000000" w:themeColor="text1"/>
          <w:sz w:val="24"/>
          <w:szCs w:val="24"/>
          <w:lang w:val="pt-PT"/>
        </w:rPr>
        <w:t xml:space="preserve"> e a</w:t>
      </w:r>
      <w:r w:rsidR="0090143D">
        <w:rPr>
          <w:color w:val="000000" w:themeColor="text1"/>
          <w:sz w:val="24"/>
          <w:szCs w:val="24"/>
          <w:lang w:val="pt-PT"/>
        </w:rPr>
        <w:t xml:space="preserve"> parte de</w:t>
      </w:r>
      <w:r w:rsidR="004E2191">
        <w:rPr>
          <w:color w:val="000000" w:themeColor="text1"/>
          <w:sz w:val="24"/>
          <w:szCs w:val="24"/>
          <w:lang w:val="pt-PT"/>
        </w:rPr>
        <w:t xml:space="preserve"> correção de erros </w:t>
      </w:r>
      <w:r w:rsidR="00111FCE">
        <w:rPr>
          <w:color w:val="000000" w:themeColor="text1"/>
          <w:sz w:val="24"/>
          <w:szCs w:val="24"/>
          <w:lang w:val="pt-PT"/>
        </w:rPr>
        <w:t>n</w:t>
      </w:r>
      <w:r w:rsidR="004E2191">
        <w:rPr>
          <w:color w:val="000000" w:themeColor="text1"/>
          <w:sz w:val="24"/>
          <w:szCs w:val="24"/>
          <w:lang w:val="pt-PT"/>
        </w:rPr>
        <w:t>o projeto</w:t>
      </w:r>
      <w:r w:rsidR="007E7507">
        <w:rPr>
          <w:color w:val="000000" w:themeColor="text1"/>
          <w:sz w:val="24"/>
          <w:szCs w:val="24"/>
          <w:lang w:val="pt-PT"/>
        </w:rPr>
        <w:t>,</w:t>
      </w:r>
      <w:r w:rsidR="004E2191">
        <w:rPr>
          <w:color w:val="000000" w:themeColor="text1"/>
          <w:sz w:val="24"/>
          <w:szCs w:val="24"/>
          <w:lang w:val="pt-PT"/>
        </w:rPr>
        <w:t xml:space="preserve"> demos</w:t>
      </w:r>
      <w:r w:rsidRPr="00882D9D">
        <w:rPr>
          <w:color w:val="000000" w:themeColor="text1"/>
          <w:sz w:val="24"/>
          <w:szCs w:val="24"/>
          <w:lang w:val="pt-PT"/>
        </w:rPr>
        <w:t xml:space="preserve"> assim </w:t>
      </w:r>
      <w:r w:rsidR="00111FCE">
        <w:rPr>
          <w:color w:val="000000" w:themeColor="text1"/>
          <w:sz w:val="24"/>
          <w:szCs w:val="24"/>
          <w:lang w:val="pt-PT"/>
        </w:rPr>
        <w:t xml:space="preserve">este </w:t>
      </w:r>
      <w:r w:rsidR="004E2191">
        <w:rPr>
          <w:color w:val="000000" w:themeColor="text1"/>
          <w:sz w:val="24"/>
          <w:szCs w:val="24"/>
          <w:lang w:val="pt-PT"/>
        </w:rPr>
        <w:t>como concluído</w:t>
      </w:r>
      <w:r w:rsidR="00111FCE">
        <w:rPr>
          <w:color w:val="000000" w:themeColor="text1"/>
          <w:sz w:val="24"/>
          <w:szCs w:val="24"/>
          <w:lang w:val="pt-PT"/>
        </w:rPr>
        <w:t>,</w:t>
      </w:r>
      <w:r w:rsidRPr="00882D9D">
        <w:rPr>
          <w:color w:val="000000" w:themeColor="text1"/>
          <w:sz w:val="24"/>
          <w:szCs w:val="24"/>
          <w:lang w:val="pt-PT"/>
        </w:rPr>
        <w:t xml:space="preserve"> e tendo em conta o que foi proposto, julg</w:t>
      </w:r>
      <w:r w:rsidR="007E7507">
        <w:rPr>
          <w:color w:val="000000" w:themeColor="text1"/>
          <w:sz w:val="24"/>
          <w:szCs w:val="24"/>
          <w:lang w:val="pt-PT"/>
        </w:rPr>
        <w:t>amos</w:t>
      </w:r>
      <w:r w:rsidRPr="00882D9D">
        <w:rPr>
          <w:color w:val="000000" w:themeColor="text1"/>
          <w:sz w:val="24"/>
          <w:szCs w:val="24"/>
          <w:lang w:val="pt-PT"/>
        </w:rPr>
        <w:t xml:space="preserve"> que cumprimos a expectativa</w:t>
      </w:r>
      <w:r w:rsidR="00CD73AF" w:rsidRPr="00882D9D">
        <w:rPr>
          <w:color w:val="000000" w:themeColor="text1"/>
          <w:sz w:val="24"/>
          <w:szCs w:val="24"/>
          <w:lang w:val="pt-PT"/>
        </w:rPr>
        <w:t xml:space="preserve"> e que</w:t>
      </w:r>
      <w:r w:rsidRPr="00882D9D">
        <w:rPr>
          <w:color w:val="000000" w:themeColor="text1"/>
          <w:sz w:val="24"/>
          <w:szCs w:val="24"/>
          <w:lang w:val="pt-PT"/>
        </w:rPr>
        <w:t xml:space="preserve"> apesar das dificuldades que </w:t>
      </w:r>
      <w:r w:rsidR="00CD73AF" w:rsidRPr="00882D9D">
        <w:rPr>
          <w:color w:val="000000" w:themeColor="text1"/>
          <w:sz w:val="24"/>
          <w:szCs w:val="24"/>
          <w:lang w:val="pt-PT"/>
        </w:rPr>
        <w:t>tivemos</w:t>
      </w:r>
      <w:r w:rsidRPr="00882D9D">
        <w:rPr>
          <w:color w:val="000000" w:themeColor="text1"/>
          <w:sz w:val="24"/>
          <w:szCs w:val="24"/>
          <w:lang w:val="pt-PT"/>
        </w:rPr>
        <w:t xml:space="preserve"> e algumas falhas</w:t>
      </w:r>
      <w:r w:rsidR="0077341E" w:rsidRPr="00882D9D">
        <w:rPr>
          <w:color w:val="000000" w:themeColor="text1"/>
          <w:sz w:val="24"/>
          <w:szCs w:val="24"/>
          <w:lang w:val="pt-PT"/>
        </w:rPr>
        <w:t xml:space="preserve"> iniciais</w:t>
      </w:r>
      <w:r w:rsidR="00D81402">
        <w:rPr>
          <w:color w:val="000000" w:themeColor="text1"/>
          <w:sz w:val="24"/>
          <w:szCs w:val="24"/>
          <w:lang w:val="pt-PT"/>
        </w:rPr>
        <w:t>,</w:t>
      </w:r>
      <w:r w:rsidRPr="00882D9D">
        <w:rPr>
          <w:color w:val="000000" w:themeColor="text1"/>
          <w:sz w:val="24"/>
          <w:szCs w:val="24"/>
          <w:lang w:val="pt-PT"/>
        </w:rPr>
        <w:t xml:space="preserve"> </w:t>
      </w:r>
      <w:r w:rsidR="00D81402">
        <w:rPr>
          <w:color w:val="000000" w:themeColor="text1"/>
          <w:sz w:val="24"/>
          <w:szCs w:val="24"/>
          <w:lang w:val="pt-PT"/>
        </w:rPr>
        <w:t>desenvolvemos uma aplicação que cumpria o nosso objetivo</w:t>
      </w:r>
      <w:r w:rsidR="00EE6DB6">
        <w:rPr>
          <w:color w:val="000000" w:themeColor="text1"/>
          <w:sz w:val="24"/>
          <w:szCs w:val="24"/>
          <w:lang w:val="pt-PT"/>
        </w:rPr>
        <w:t>.</w:t>
      </w:r>
      <w:r w:rsidR="00D81402">
        <w:rPr>
          <w:color w:val="000000" w:themeColor="text1"/>
          <w:sz w:val="24"/>
          <w:szCs w:val="24"/>
          <w:lang w:val="pt-PT"/>
        </w:rPr>
        <w:t xml:space="preserve"> </w:t>
      </w:r>
      <w:r w:rsidR="00EE6DB6">
        <w:rPr>
          <w:color w:val="000000" w:themeColor="text1"/>
          <w:sz w:val="24"/>
          <w:szCs w:val="24"/>
          <w:lang w:val="pt-PT"/>
        </w:rPr>
        <w:t>S</w:t>
      </w:r>
      <w:r w:rsidR="00D81402">
        <w:rPr>
          <w:color w:val="000000" w:themeColor="text1"/>
          <w:sz w:val="24"/>
          <w:szCs w:val="24"/>
          <w:lang w:val="pt-PT"/>
        </w:rPr>
        <w:t>e</w:t>
      </w:r>
      <w:r w:rsidRPr="00882D9D">
        <w:rPr>
          <w:color w:val="000000" w:themeColor="text1"/>
          <w:sz w:val="24"/>
          <w:szCs w:val="24"/>
          <w:lang w:val="pt-PT"/>
        </w:rPr>
        <w:t xml:space="preserve"> no futuro </w:t>
      </w:r>
      <w:r w:rsidR="00111FCE">
        <w:rPr>
          <w:color w:val="000000" w:themeColor="text1"/>
          <w:sz w:val="24"/>
          <w:szCs w:val="24"/>
          <w:lang w:val="pt-PT"/>
        </w:rPr>
        <w:t>tivéssemos</w:t>
      </w:r>
      <w:r w:rsidRPr="00882D9D">
        <w:rPr>
          <w:color w:val="000000" w:themeColor="text1"/>
          <w:sz w:val="24"/>
          <w:szCs w:val="24"/>
          <w:lang w:val="pt-PT"/>
        </w:rPr>
        <w:t xml:space="preserve"> </w:t>
      </w:r>
      <w:r w:rsidR="00D81402">
        <w:rPr>
          <w:color w:val="000000" w:themeColor="text1"/>
          <w:sz w:val="24"/>
          <w:szCs w:val="24"/>
          <w:lang w:val="pt-PT"/>
        </w:rPr>
        <w:t>a</w:t>
      </w:r>
      <w:r w:rsidRPr="00882D9D">
        <w:rPr>
          <w:color w:val="000000" w:themeColor="text1"/>
          <w:sz w:val="24"/>
          <w:szCs w:val="24"/>
          <w:lang w:val="pt-PT"/>
        </w:rPr>
        <w:t xml:space="preserve"> possibilidade </w:t>
      </w:r>
      <w:r w:rsidR="00111FCE">
        <w:rPr>
          <w:color w:val="000000" w:themeColor="text1"/>
          <w:sz w:val="24"/>
          <w:szCs w:val="24"/>
          <w:lang w:val="pt-PT"/>
        </w:rPr>
        <w:t xml:space="preserve">gostávamos de terminar </w:t>
      </w:r>
      <w:r w:rsidR="00EE6DB6">
        <w:rPr>
          <w:color w:val="000000" w:themeColor="text1"/>
          <w:sz w:val="24"/>
          <w:szCs w:val="24"/>
          <w:lang w:val="pt-PT"/>
        </w:rPr>
        <w:t xml:space="preserve">este projeto e possivelmente </w:t>
      </w:r>
      <w:proofErr w:type="gramStart"/>
      <w:r w:rsidR="00EE6DB6">
        <w:rPr>
          <w:color w:val="000000" w:themeColor="text1"/>
          <w:sz w:val="24"/>
          <w:szCs w:val="24"/>
          <w:lang w:val="pt-PT"/>
        </w:rPr>
        <w:t>torna-lo</w:t>
      </w:r>
      <w:proofErr w:type="gramEnd"/>
      <w:r w:rsidR="00EE6DB6">
        <w:rPr>
          <w:color w:val="000000" w:themeColor="text1"/>
          <w:sz w:val="24"/>
          <w:szCs w:val="24"/>
          <w:lang w:val="pt-PT"/>
        </w:rPr>
        <w:t xml:space="preserve"> numa realidade.</w:t>
      </w:r>
      <w:r w:rsidR="00111FCE">
        <w:rPr>
          <w:color w:val="000000" w:themeColor="text1"/>
          <w:sz w:val="24"/>
          <w:szCs w:val="24"/>
          <w:lang w:val="pt-PT"/>
        </w:rPr>
        <w:t xml:space="preserve"> </w:t>
      </w:r>
      <w:r w:rsidR="00EE6DB6">
        <w:rPr>
          <w:color w:val="000000" w:themeColor="text1"/>
          <w:sz w:val="24"/>
          <w:szCs w:val="24"/>
          <w:lang w:val="pt-PT"/>
        </w:rPr>
        <w:t>Assim terminado isto sentimos</w:t>
      </w:r>
      <w:r w:rsidR="00111FCE">
        <w:rPr>
          <w:color w:val="000000" w:themeColor="text1"/>
          <w:sz w:val="24"/>
          <w:szCs w:val="24"/>
          <w:lang w:val="pt-PT"/>
        </w:rPr>
        <w:t xml:space="preserve"> que este projeto foi uma experiência muito importante para o nosso desenvolvimento como programadores.</w:t>
      </w:r>
      <w:r w:rsidR="00DB4450" w:rsidRPr="00882D9D">
        <w:rPr>
          <w:color w:val="000000" w:themeColor="text1"/>
          <w:sz w:val="24"/>
          <w:szCs w:val="24"/>
          <w:lang w:val="pt-PT"/>
        </w:rPr>
        <w:br w:type="page"/>
      </w:r>
    </w:p>
    <w:p w14:paraId="4E91AB96" w14:textId="6A97B34E" w:rsidR="00DB4450" w:rsidRDefault="00FF125E" w:rsidP="005454E5">
      <w:pPr>
        <w:pStyle w:val="Ttulo1"/>
        <w:numPr>
          <w:ilvl w:val="0"/>
          <w:numId w:val="9"/>
        </w:numPr>
      </w:pPr>
      <w:bookmarkStart w:id="50" w:name="_Toc64318246"/>
      <w:proofErr w:type="spellStart"/>
      <w:r>
        <w:lastRenderedPageBreak/>
        <w:t>Webgrafia</w:t>
      </w:r>
      <w:bookmarkEnd w:id="50"/>
      <w:proofErr w:type="spellEnd"/>
    </w:p>
    <w:p w14:paraId="7DF4E37C" w14:textId="77777777" w:rsidR="006915F9" w:rsidRDefault="006915F9" w:rsidP="00C17BC3">
      <w:pPr>
        <w:pStyle w:val="Corpodetexto"/>
        <w:rPr>
          <w:lang w:val="pt-PT"/>
        </w:rPr>
      </w:pPr>
    </w:p>
    <w:p w14:paraId="6218D8D5" w14:textId="320264A0" w:rsidR="074610B7" w:rsidRPr="00BA3F2B" w:rsidRDefault="00911C6F" w:rsidP="733E3002">
      <w:pPr>
        <w:pStyle w:val="Corpodetexto"/>
        <w:ind w:firstLine="0"/>
        <w:rPr>
          <w:sz w:val="24"/>
          <w:szCs w:val="24"/>
        </w:rPr>
      </w:pPr>
      <w:hyperlink r:id="rId58">
        <w:r w:rsidR="0EC9CA24" w:rsidRPr="00BA3F2B">
          <w:rPr>
            <w:rStyle w:val="Hiperligao"/>
            <w:sz w:val="24"/>
            <w:szCs w:val="24"/>
            <w:lang w:val="en-US"/>
          </w:rPr>
          <w:t>https://bbbootstrap.com/snippets/bootstrap-ecommerce-category-product-list-page-93685579</w:t>
        </w:r>
      </w:hyperlink>
      <w:r w:rsidR="0EC9CA24" w:rsidRPr="00BA3F2B">
        <w:rPr>
          <w:sz w:val="24"/>
          <w:szCs w:val="24"/>
          <w:lang w:val="en-US"/>
        </w:rPr>
        <w:t xml:space="preserve"> (</w:t>
      </w:r>
      <w:proofErr w:type="spellStart"/>
      <w:r w:rsidR="0EC9CA24" w:rsidRPr="00BA3F2B">
        <w:rPr>
          <w:sz w:val="24"/>
          <w:szCs w:val="24"/>
          <w:lang w:val="en-US"/>
        </w:rPr>
        <w:t>BBBotstrap</w:t>
      </w:r>
      <w:proofErr w:type="spellEnd"/>
      <w:r w:rsidR="0EC9CA24" w:rsidRPr="00BA3F2B">
        <w:rPr>
          <w:sz w:val="24"/>
          <w:szCs w:val="24"/>
          <w:lang w:val="en-US"/>
        </w:rPr>
        <w:t xml:space="preserve"> – 10/02/2021)</w:t>
      </w:r>
    </w:p>
    <w:p w14:paraId="5A0BDB3A" w14:textId="31C9A589" w:rsidR="733E3002" w:rsidRPr="00BA3F2B" w:rsidRDefault="00911C6F" w:rsidP="0F24BCD1">
      <w:pPr>
        <w:spacing w:before="120" w:after="120"/>
        <w:jc w:val="both"/>
        <w:rPr>
          <w:rStyle w:val="Hiperligao"/>
          <w:rFonts w:cs="Times New Roman"/>
          <w:sz w:val="24"/>
          <w:szCs w:val="24"/>
          <w:lang w:val="pt-PT"/>
        </w:rPr>
      </w:pPr>
      <w:hyperlink r:id="rId59">
        <w:r w:rsidR="047D4AB9" w:rsidRPr="00BA3F2B">
          <w:rPr>
            <w:rStyle w:val="Hiperligao"/>
            <w:rFonts w:cs="Times New Roman"/>
            <w:sz w:val="24"/>
            <w:szCs w:val="24"/>
            <w:lang w:val="pt-PT"/>
          </w:rPr>
          <w:t>https://developer.android.com/docs</w:t>
        </w:r>
      </w:hyperlink>
      <w:r w:rsidR="047D4AB9" w:rsidRPr="00BA3F2B">
        <w:rPr>
          <w:rFonts w:cs="Times New Roman"/>
          <w:sz w:val="24"/>
          <w:szCs w:val="24"/>
          <w:lang w:val="pt-PT"/>
        </w:rPr>
        <w:t xml:space="preserve"> (</w:t>
      </w:r>
      <w:proofErr w:type="spellStart"/>
      <w:r w:rsidR="047D4AB9" w:rsidRPr="00BA3F2B">
        <w:rPr>
          <w:rFonts w:cs="Times New Roman"/>
          <w:sz w:val="24"/>
          <w:szCs w:val="24"/>
          <w:lang w:val="pt-PT"/>
        </w:rPr>
        <w:t>Developers</w:t>
      </w:r>
      <w:proofErr w:type="spellEnd"/>
      <w:r w:rsidR="047D4AB9" w:rsidRPr="00BA3F2B">
        <w:rPr>
          <w:rFonts w:cs="Times New Roman"/>
          <w:sz w:val="24"/>
          <w:szCs w:val="24"/>
          <w:lang w:val="pt-PT"/>
        </w:rPr>
        <w:t xml:space="preserve"> Android -</w:t>
      </w:r>
      <w:r w:rsidR="5D82A68D" w:rsidRPr="00BA3F2B">
        <w:rPr>
          <w:rFonts w:cs="Times New Roman"/>
          <w:sz w:val="24"/>
          <w:szCs w:val="24"/>
          <w:lang w:val="pt-PT"/>
        </w:rPr>
        <w:t xml:space="preserve"> de 15/12/202</w:t>
      </w:r>
      <w:r w:rsidR="6C208717" w:rsidRPr="00BA3F2B">
        <w:rPr>
          <w:rFonts w:cs="Times New Roman"/>
          <w:sz w:val="24"/>
          <w:szCs w:val="24"/>
          <w:lang w:val="pt-PT"/>
        </w:rPr>
        <w:t>0</w:t>
      </w:r>
      <w:r w:rsidR="5D82A68D" w:rsidRPr="00BA3F2B">
        <w:rPr>
          <w:rFonts w:cs="Times New Roman"/>
          <w:sz w:val="24"/>
          <w:szCs w:val="24"/>
          <w:lang w:val="pt-PT"/>
        </w:rPr>
        <w:t xml:space="preserve"> até 13/02/2021</w:t>
      </w:r>
      <w:r w:rsidR="047D4AB9" w:rsidRPr="00BA3F2B">
        <w:rPr>
          <w:rFonts w:cs="Times New Roman"/>
          <w:sz w:val="24"/>
          <w:szCs w:val="24"/>
          <w:lang w:val="pt-PT"/>
        </w:rPr>
        <w:t>) - guia oficial do android</w:t>
      </w:r>
    </w:p>
    <w:p w14:paraId="494DCC90" w14:textId="738CCFF9" w:rsidR="00DB5226" w:rsidRPr="00BA3F2B" w:rsidRDefault="00911C6F" w:rsidP="00DB5226">
      <w:pPr>
        <w:spacing w:before="120" w:after="120"/>
        <w:jc w:val="both"/>
        <w:rPr>
          <w:rFonts w:cs="Times New Roman"/>
          <w:i/>
          <w:iCs/>
          <w:color w:val="000000" w:themeColor="text1"/>
          <w:sz w:val="24"/>
          <w:szCs w:val="24"/>
          <w:lang w:val="pt-PT"/>
        </w:rPr>
      </w:pPr>
      <w:hyperlink r:id="rId60">
        <w:r w:rsidR="047D4AB9" w:rsidRPr="00BA3F2B">
          <w:rPr>
            <w:rStyle w:val="Hiperligao"/>
            <w:rFonts w:cs="Times New Roman"/>
            <w:sz w:val="24"/>
            <w:szCs w:val="24"/>
            <w:lang w:val="pt-PT"/>
          </w:rPr>
          <w:t>https://www.draw.io/</w:t>
        </w:r>
      </w:hyperlink>
      <w:r w:rsidR="047D4AB9" w:rsidRPr="00BA3F2B">
        <w:rPr>
          <w:rFonts w:cs="Times New Roman"/>
          <w:color w:val="000000" w:themeColor="text1"/>
          <w:sz w:val="24"/>
          <w:szCs w:val="24"/>
          <w:lang w:val="pt-PT"/>
        </w:rPr>
        <w:t xml:space="preserve"> </w:t>
      </w:r>
      <w:r w:rsidR="2209F001" w:rsidRPr="00BA3F2B">
        <w:rPr>
          <w:rFonts w:cs="Times New Roman"/>
          <w:color w:val="000000" w:themeColor="text1"/>
          <w:sz w:val="24"/>
          <w:szCs w:val="24"/>
          <w:lang w:val="pt-PT"/>
        </w:rPr>
        <w:t>(Draw</w:t>
      </w:r>
      <w:r w:rsidR="7DD26899" w:rsidRPr="00BA3F2B">
        <w:rPr>
          <w:rFonts w:cs="Times New Roman"/>
          <w:color w:val="000000" w:themeColor="text1"/>
          <w:sz w:val="24"/>
          <w:szCs w:val="24"/>
          <w:lang w:val="pt-PT"/>
        </w:rPr>
        <w:t>.io</w:t>
      </w:r>
      <w:r w:rsidR="2209F001" w:rsidRPr="00BA3F2B">
        <w:rPr>
          <w:rFonts w:cs="Times New Roman"/>
          <w:color w:val="000000" w:themeColor="text1"/>
          <w:sz w:val="24"/>
          <w:szCs w:val="24"/>
          <w:lang w:val="pt-PT"/>
        </w:rPr>
        <w:t xml:space="preserve"> </w:t>
      </w:r>
      <w:r w:rsidR="361B6C23" w:rsidRPr="00BA3F2B">
        <w:rPr>
          <w:rFonts w:cs="Times New Roman"/>
          <w:color w:val="000000" w:themeColor="text1"/>
          <w:sz w:val="24"/>
          <w:szCs w:val="24"/>
          <w:lang w:val="pt-PT"/>
        </w:rPr>
        <w:t>-</w:t>
      </w:r>
      <w:r w:rsidR="7DD26899" w:rsidRPr="00BA3F2B">
        <w:rPr>
          <w:rFonts w:cs="Times New Roman"/>
          <w:color w:val="000000" w:themeColor="text1"/>
          <w:sz w:val="24"/>
          <w:szCs w:val="24"/>
          <w:lang w:val="pt-PT"/>
        </w:rPr>
        <w:t xml:space="preserve"> de 26/10/202</w:t>
      </w:r>
      <w:r w:rsidR="6EF3FEBF" w:rsidRPr="00BA3F2B">
        <w:rPr>
          <w:rFonts w:cs="Times New Roman"/>
          <w:color w:val="000000" w:themeColor="text1"/>
          <w:sz w:val="24"/>
          <w:szCs w:val="24"/>
          <w:lang w:val="pt-PT"/>
        </w:rPr>
        <w:t>0</w:t>
      </w:r>
      <w:r w:rsidR="7DD26899" w:rsidRPr="00BA3F2B">
        <w:rPr>
          <w:rFonts w:cs="Times New Roman"/>
          <w:color w:val="000000" w:themeColor="text1"/>
          <w:sz w:val="24"/>
          <w:szCs w:val="24"/>
          <w:lang w:val="pt-PT"/>
        </w:rPr>
        <w:t xml:space="preserve"> até 29/10/202</w:t>
      </w:r>
      <w:r w:rsidR="28384519" w:rsidRPr="00BA3F2B">
        <w:rPr>
          <w:rFonts w:cs="Times New Roman"/>
          <w:color w:val="000000" w:themeColor="text1"/>
          <w:sz w:val="24"/>
          <w:szCs w:val="24"/>
          <w:lang w:val="pt-PT"/>
        </w:rPr>
        <w:t>0</w:t>
      </w:r>
      <w:r w:rsidR="7DD26899" w:rsidRPr="00BA3F2B">
        <w:rPr>
          <w:rFonts w:cs="Times New Roman"/>
          <w:color w:val="000000" w:themeColor="text1"/>
          <w:sz w:val="24"/>
          <w:szCs w:val="24"/>
          <w:lang w:val="pt-PT"/>
        </w:rPr>
        <w:t>)</w:t>
      </w:r>
      <w:r w:rsidR="2209F001" w:rsidRPr="00BA3F2B">
        <w:rPr>
          <w:rFonts w:cs="Times New Roman"/>
          <w:color w:val="000000" w:themeColor="text1"/>
          <w:sz w:val="24"/>
          <w:szCs w:val="24"/>
          <w:lang w:val="pt-PT"/>
        </w:rPr>
        <w:t xml:space="preserve"> </w:t>
      </w:r>
      <w:r w:rsidR="047D4AB9" w:rsidRPr="00BA3F2B">
        <w:rPr>
          <w:rFonts w:cs="Times New Roman"/>
          <w:color w:val="000000" w:themeColor="text1"/>
          <w:sz w:val="24"/>
          <w:szCs w:val="24"/>
          <w:lang w:val="pt-PT"/>
        </w:rPr>
        <w:t xml:space="preserve">- onde desenhamos os layouts de </w:t>
      </w:r>
      <w:r w:rsidR="047D4AB9" w:rsidRPr="00BA3F2B">
        <w:rPr>
          <w:rFonts w:cs="Times New Roman"/>
          <w:i/>
          <w:iCs/>
          <w:color w:val="000000" w:themeColor="text1"/>
          <w:sz w:val="24"/>
          <w:szCs w:val="24"/>
          <w:lang w:val="pt-PT"/>
        </w:rPr>
        <w:t>android</w:t>
      </w:r>
    </w:p>
    <w:p w14:paraId="71B7CE7C" w14:textId="5F00F77E" w:rsidR="00417C42" w:rsidRPr="00417C42" w:rsidRDefault="00911C6F" w:rsidP="00417C42">
      <w:pPr>
        <w:spacing w:before="120" w:after="120"/>
        <w:jc w:val="both"/>
        <w:rPr>
          <w:color w:val="000000" w:themeColor="text1"/>
          <w:lang w:val="pt-PT"/>
        </w:rPr>
      </w:pPr>
      <w:hyperlink r:id="rId61">
        <w:r w:rsidR="388311C4" w:rsidRPr="24D11BDF">
          <w:rPr>
            <w:rStyle w:val="Hiperligao"/>
            <w:lang w:val="pt-PT"/>
          </w:rPr>
          <w:t>https://github.com/Tjay98/administration_west</w:t>
        </w:r>
      </w:hyperlink>
      <w:r w:rsidR="388311C4" w:rsidRPr="24D11BDF">
        <w:rPr>
          <w:color w:val="000000" w:themeColor="text1"/>
          <w:lang w:val="pt-PT"/>
        </w:rPr>
        <w:t xml:space="preserve"> </w:t>
      </w:r>
      <w:r w:rsidR="5C67828C" w:rsidRPr="0694DD39">
        <w:rPr>
          <w:color w:val="000000" w:themeColor="text1"/>
          <w:lang w:val="pt-PT"/>
        </w:rPr>
        <w:t>(GitHub</w:t>
      </w:r>
      <w:r w:rsidR="4DF008C9" w:rsidRPr="26FBD151">
        <w:rPr>
          <w:color w:val="000000" w:themeColor="text1"/>
          <w:lang w:val="pt-PT"/>
        </w:rPr>
        <w:t xml:space="preserve"> </w:t>
      </w:r>
      <w:r w:rsidR="4DF008C9" w:rsidRPr="520E73A3">
        <w:rPr>
          <w:color w:val="000000" w:themeColor="text1"/>
          <w:lang w:val="pt-PT"/>
        </w:rPr>
        <w:t>– de 27/09/2020</w:t>
      </w:r>
      <w:r w:rsidR="11033FAE" w:rsidRPr="520E73A3">
        <w:rPr>
          <w:color w:val="000000" w:themeColor="text1"/>
          <w:lang w:val="pt-PT"/>
        </w:rPr>
        <w:t xml:space="preserve"> até 14/02/2021) - </w:t>
      </w:r>
      <w:r w:rsidR="099E617C" w:rsidRPr="6B015A43">
        <w:rPr>
          <w:color w:val="000000" w:themeColor="text1"/>
          <w:lang w:val="pt-PT"/>
        </w:rPr>
        <w:t>GitHub do projeto</w:t>
      </w:r>
    </w:p>
    <w:p w14:paraId="04C9892F" w14:textId="33A641F9" w:rsidR="2BCF4274" w:rsidRDefault="00911C6F" w:rsidP="2BCF4274">
      <w:pPr>
        <w:spacing w:before="120" w:after="120"/>
        <w:jc w:val="both"/>
        <w:rPr>
          <w:color w:val="000000" w:themeColor="text1"/>
          <w:lang w:val="pt-PT"/>
        </w:rPr>
      </w:pPr>
      <w:hyperlink r:id="rId62">
        <w:r w:rsidR="099E617C" w:rsidRPr="410CAC42">
          <w:rPr>
            <w:rStyle w:val="Hiperligao"/>
            <w:lang w:val="pt-PT"/>
          </w:rPr>
          <w:t>https://trello.com/b/Pz1RHaaM/administrationwest</w:t>
        </w:r>
      </w:hyperlink>
      <w:r w:rsidR="099E617C" w:rsidRPr="410CAC42">
        <w:rPr>
          <w:color w:val="000000" w:themeColor="text1"/>
          <w:lang w:val="pt-PT"/>
        </w:rPr>
        <w:t xml:space="preserve"> (</w:t>
      </w:r>
      <w:proofErr w:type="spellStart"/>
      <w:r w:rsidR="099E617C" w:rsidRPr="410CAC42">
        <w:rPr>
          <w:color w:val="000000" w:themeColor="text1"/>
          <w:lang w:val="pt-PT"/>
        </w:rPr>
        <w:t>Trello</w:t>
      </w:r>
      <w:proofErr w:type="spellEnd"/>
      <w:r w:rsidR="099E617C" w:rsidRPr="410CAC42">
        <w:rPr>
          <w:color w:val="000000" w:themeColor="text1"/>
          <w:lang w:val="pt-PT"/>
        </w:rPr>
        <w:t xml:space="preserve"> </w:t>
      </w:r>
      <w:r w:rsidR="099E617C" w:rsidRPr="4877D015">
        <w:rPr>
          <w:color w:val="000000" w:themeColor="text1"/>
          <w:lang w:val="pt-PT"/>
        </w:rPr>
        <w:t xml:space="preserve">– de 27/09/2020 </w:t>
      </w:r>
      <w:r w:rsidR="099E617C" w:rsidRPr="5B58658D">
        <w:rPr>
          <w:color w:val="000000" w:themeColor="text1"/>
          <w:lang w:val="pt-PT"/>
        </w:rPr>
        <w:t xml:space="preserve">até 14/02/2021) - </w:t>
      </w:r>
      <w:r w:rsidR="6F08DA7C" w:rsidRPr="0B79575D">
        <w:rPr>
          <w:color w:val="000000" w:themeColor="text1"/>
          <w:lang w:val="pt-PT"/>
        </w:rPr>
        <w:t xml:space="preserve">aplicativo de gestão </w:t>
      </w:r>
      <w:r w:rsidR="6F08DA7C" w:rsidRPr="7020B2C1">
        <w:rPr>
          <w:color w:val="000000" w:themeColor="text1"/>
          <w:lang w:val="pt-PT"/>
        </w:rPr>
        <w:t>do projeto</w:t>
      </w:r>
    </w:p>
    <w:p w14:paraId="3C4A1796" w14:textId="6D188F1A" w:rsidR="00A874F7" w:rsidRDefault="00911C6F" w:rsidP="2BCF4274">
      <w:pPr>
        <w:spacing w:before="120" w:after="120"/>
        <w:jc w:val="both"/>
        <w:rPr>
          <w:color w:val="000000" w:themeColor="text1"/>
          <w:lang w:val="pt-PT"/>
        </w:rPr>
      </w:pPr>
      <w:hyperlink r:id="rId63" w:history="1">
        <w:r w:rsidR="00A874F7" w:rsidRPr="006D5383">
          <w:rPr>
            <w:rStyle w:val="Hiperligao"/>
            <w:lang w:val="pt-PT"/>
          </w:rPr>
          <w:t>https://fontawesome.bootstrapcheatsheets.com/#</w:t>
        </w:r>
      </w:hyperlink>
      <w:r w:rsidR="00A874F7" w:rsidRPr="006D5383">
        <w:rPr>
          <w:color w:val="000000" w:themeColor="text1"/>
          <w:lang w:val="pt-PT"/>
        </w:rPr>
        <w:t xml:space="preserve"> </w:t>
      </w:r>
      <w:r w:rsidR="006D5383" w:rsidRPr="006D5383">
        <w:rPr>
          <w:color w:val="000000" w:themeColor="text1"/>
          <w:lang w:val="pt-PT"/>
        </w:rPr>
        <w:t>Utili</w:t>
      </w:r>
      <w:r w:rsidR="006D5383">
        <w:rPr>
          <w:color w:val="000000" w:themeColor="text1"/>
          <w:lang w:val="pt-PT"/>
        </w:rPr>
        <w:t xml:space="preserve">zado constantemente para colocar ícones do </w:t>
      </w:r>
      <w:proofErr w:type="spellStart"/>
      <w:r w:rsidR="006D5383">
        <w:rPr>
          <w:color w:val="000000" w:themeColor="text1"/>
          <w:lang w:val="pt-PT"/>
        </w:rPr>
        <w:t>fontawesome</w:t>
      </w:r>
      <w:proofErr w:type="spellEnd"/>
      <w:r w:rsidR="006D5383">
        <w:rPr>
          <w:color w:val="000000" w:themeColor="text1"/>
          <w:lang w:val="pt-PT"/>
        </w:rPr>
        <w:t xml:space="preserve"> no </w:t>
      </w:r>
      <w:r w:rsidR="00456E40">
        <w:rPr>
          <w:color w:val="000000" w:themeColor="text1"/>
          <w:lang w:val="pt-PT"/>
        </w:rPr>
        <w:t xml:space="preserve">website. </w:t>
      </w:r>
      <w:r w:rsidR="006C6DEC">
        <w:rPr>
          <w:color w:val="000000" w:themeColor="text1"/>
          <w:lang w:val="pt-PT"/>
        </w:rPr>
        <w:t>Última consulta dia 13/02/2021</w:t>
      </w:r>
    </w:p>
    <w:p w14:paraId="6BAF5ACF" w14:textId="4148D215" w:rsidR="006C6DEC" w:rsidRDefault="00911C6F" w:rsidP="2BCF4274">
      <w:pPr>
        <w:spacing w:before="120" w:after="120"/>
        <w:jc w:val="both"/>
        <w:rPr>
          <w:lang w:val="pt-PT"/>
        </w:rPr>
      </w:pPr>
      <w:hyperlink r:id="rId64">
        <w:r w:rsidR="001C55DB" w:rsidRPr="6CF2D2E3">
          <w:rPr>
            <w:rStyle w:val="Hiperligao"/>
            <w:lang w:val="pt-PT"/>
          </w:rPr>
          <w:t>https://datatables.net</w:t>
        </w:r>
      </w:hyperlink>
      <w:r w:rsidR="001C55DB">
        <w:rPr>
          <w:lang w:val="pt-PT"/>
        </w:rPr>
        <w:t xml:space="preserve"> </w:t>
      </w:r>
      <w:r w:rsidR="00CA0F7F">
        <w:rPr>
          <w:lang w:val="pt-PT"/>
        </w:rPr>
        <w:t>(</w:t>
      </w:r>
      <w:r w:rsidR="0052345D">
        <w:rPr>
          <w:lang w:val="pt-PT"/>
        </w:rPr>
        <w:t xml:space="preserve">Ferramenta </w:t>
      </w:r>
      <w:r w:rsidR="00CA0F7F" w:rsidRPr="00CA0F7F">
        <w:rPr>
          <w:i/>
          <w:iCs/>
          <w:lang w:val="pt-PT"/>
        </w:rPr>
        <w:t>JavaScript</w:t>
      </w:r>
      <w:r w:rsidR="00CA0F7F">
        <w:rPr>
          <w:lang w:val="pt-PT"/>
        </w:rPr>
        <w:t xml:space="preserve"> de customização de tabelas. Utilizado para as tabelas do </w:t>
      </w:r>
      <w:proofErr w:type="spellStart"/>
      <w:r w:rsidR="00CA0F7F">
        <w:rPr>
          <w:lang w:val="pt-PT"/>
        </w:rPr>
        <w:t>backoffice</w:t>
      </w:r>
      <w:proofErr w:type="spellEnd"/>
      <w:r w:rsidR="00CA0F7F">
        <w:rPr>
          <w:lang w:val="pt-PT"/>
        </w:rPr>
        <w:t>. Última consulta 30/01/2021)</w:t>
      </w:r>
    </w:p>
    <w:p w14:paraId="17F40DA8" w14:textId="2609AFE6" w:rsidR="005C0C2F" w:rsidRDefault="00911C6F" w:rsidP="2BCF4274">
      <w:pPr>
        <w:spacing w:before="120" w:after="120"/>
        <w:jc w:val="both"/>
        <w:rPr>
          <w:lang w:val="pt-PT"/>
        </w:rPr>
      </w:pPr>
      <w:hyperlink r:id="rId65">
        <w:r w:rsidR="005C0C2F" w:rsidRPr="6CF2D2E3">
          <w:rPr>
            <w:rStyle w:val="Hiperligao"/>
            <w:lang w:val="pt-PT"/>
          </w:rPr>
          <w:t>https://adminlte.io</w:t>
        </w:r>
      </w:hyperlink>
      <w:r w:rsidR="005C0C2F">
        <w:rPr>
          <w:lang w:val="pt-PT"/>
        </w:rPr>
        <w:t xml:space="preserve"> (</w:t>
      </w:r>
      <w:proofErr w:type="spellStart"/>
      <w:r w:rsidR="005C0C2F">
        <w:rPr>
          <w:lang w:val="pt-PT"/>
        </w:rPr>
        <w:t>AdminLte</w:t>
      </w:r>
      <w:proofErr w:type="spellEnd"/>
      <w:r w:rsidR="005C0C2F">
        <w:rPr>
          <w:lang w:val="pt-PT"/>
        </w:rPr>
        <w:t xml:space="preserve"> 3, última consulta dia 5/02/2021 utilizado como </w:t>
      </w:r>
      <w:r w:rsidR="000D0BCC">
        <w:rPr>
          <w:lang w:val="pt-PT"/>
        </w:rPr>
        <w:t>esqueleto para o design administrativo</w:t>
      </w:r>
      <w:r w:rsidR="005C0C2F">
        <w:rPr>
          <w:lang w:val="pt-PT"/>
        </w:rPr>
        <w:t>)</w:t>
      </w:r>
    </w:p>
    <w:p w14:paraId="30DB6425" w14:textId="50922DEA" w:rsidR="000D0BCC" w:rsidRPr="002206EA" w:rsidRDefault="00911C6F" w:rsidP="2BCF4274">
      <w:pPr>
        <w:spacing w:before="120" w:after="120"/>
        <w:jc w:val="both"/>
        <w:rPr>
          <w:lang w:val="pt-PT"/>
        </w:rPr>
      </w:pPr>
      <w:hyperlink r:id="rId66">
        <w:r w:rsidR="00CC6B76" w:rsidRPr="1F291169">
          <w:rPr>
            <w:rStyle w:val="Hiperligao"/>
            <w:lang w:val="pt-PT"/>
          </w:rPr>
          <w:t>https://codeigniter.com</w:t>
        </w:r>
      </w:hyperlink>
      <w:r w:rsidR="00CC6B76" w:rsidRPr="1F291169">
        <w:rPr>
          <w:lang w:val="pt-PT"/>
        </w:rPr>
        <w:t xml:space="preserve"> (</w:t>
      </w:r>
      <w:proofErr w:type="spellStart"/>
      <w:r w:rsidR="00CC6B76" w:rsidRPr="1F291169">
        <w:rPr>
          <w:lang w:val="pt-PT"/>
        </w:rPr>
        <w:t>Codeigniter</w:t>
      </w:r>
      <w:proofErr w:type="spellEnd"/>
      <w:r w:rsidR="002D2683">
        <w:rPr>
          <w:lang w:val="pt-PT"/>
        </w:rPr>
        <w:t xml:space="preserve"> última consulta dia 1/02/2021 </w:t>
      </w:r>
      <w:proofErr w:type="spellStart"/>
      <w:r w:rsidR="002D2683">
        <w:rPr>
          <w:lang w:val="pt-PT"/>
        </w:rPr>
        <w:t>framework</w:t>
      </w:r>
      <w:proofErr w:type="spellEnd"/>
      <w:r w:rsidR="002D2683">
        <w:rPr>
          <w:lang w:val="pt-PT"/>
        </w:rPr>
        <w:t xml:space="preserve"> de PHP utilizada)</w:t>
      </w:r>
    </w:p>
    <w:p w14:paraId="5514A89A" w14:textId="3786DC0E" w:rsidR="002D2683" w:rsidRPr="002206EA" w:rsidRDefault="00911C6F" w:rsidP="2BCF4274">
      <w:pPr>
        <w:spacing w:before="120" w:after="120"/>
        <w:jc w:val="both"/>
        <w:rPr>
          <w:lang w:val="pt-PT"/>
        </w:rPr>
      </w:pPr>
      <w:hyperlink r:id="rId67" w:history="1">
        <w:r w:rsidR="00D3727E" w:rsidRPr="00940C9C">
          <w:rPr>
            <w:rStyle w:val="Hiperligao"/>
            <w:lang w:val="pt-PT"/>
          </w:rPr>
          <w:t>https://sweetalert2.github.io</w:t>
        </w:r>
      </w:hyperlink>
      <w:r w:rsidR="00D3727E">
        <w:rPr>
          <w:lang w:val="pt-PT"/>
        </w:rPr>
        <w:t xml:space="preserve"> (</w:t>
      </w:r>
      <w:r w:rsidR="002D2683">
        <w:rPr>
          <w:lang w:val="pt-PT"/>
        </w:rPr>
        <w:t xml:space="preserve">Alertas de </w:t>
      </w:r>
      <w:proofErr w:type="spellStart"/>
      <w:r w:rsidR="002D2683">
        <w:rPr>
          <w:lang w:val="pt-PT"/>
        </w:rPr>
        <w:t>javascript</w:t>
      </w:r>
      <w:proofErr w:type="spellEnd"/>
      <w:r w:rsidR="002D2683">
        <w:rPr>
          <w:lang w:val="pt-PT"/>
        </w:rPr>
        <w:t xml:space="preserve"> última consulta 10/02/2021)</w:t>
      </w:r>
    </w:p>
    <w:p w14:paraId="3AF7D36A" w14:textId="147CFC52" w:rsidR="00CC6B76" w:rsidRPr="002206EA" w:rsidRDefault="00911C6F" w:rsidP="2BCF4274">
      <w:pPr>
        <w:spacing w:before="120" w:after="120"/>
        <w:jc w:val="both"/>
        <w:rPr>
          <w:lang w:val="pt-PT"/>
        </w:rPr>
      </w:pPr>
      <w:hyperlink r:id="rId68">
        <w:r w:rsidR="57CAA27E" w:rsidRPr="2C9228E9">
          <w:rPr>
            <w:rStyle w:val="Hiperligao"/>
            <w:lang w:val="pt-PT"/>
          </w:rPr>
          <w:t>https://codeigniter.com/userguide3/libraries/unit_testing.html</w:t>
        </w:r>
      </w:hyperlink>
      <w:r w:rsidR="57CAA27E" w:rsidRPr="2C9228E9">
        <w:rPr>
          <w:lang w:val="pt-PT"/>
        </w:rPr>
        <w:t xml:space="preserve"> (</w:t>
      </w:r>
      <w:proofErr w:type="spellStart"/>
      <w:r w:rsidR="57CAA27E" w:rsidRPr="2C9228E9">
        <w:rPr>
          <w:lang w:val="pt-PT"/>
        </w:rPr>
        <w:t>Codeigniter</w:t>
      </w:r>
      <w:proofErr w:type="spellEnd"/>
      <w:r w:rsidR="57CAA27E" w:rsidRPr="2C9228E9">
        <w:rPr>
          <w:lang w:val="pt-PT"/>
        </w:rPr>
        <w:t xml:space="preserve"> última consul</w:t>
      </w:r>
      <w:r w:rsidR="007C0575">
        <w:rPr>
          <w:lang w:val="pt-PT"/>
        </w:rPr>
        <w:t>t</w:t>
      </w:r>
      <w:r w:rsidR="57CAA27E" w:rsidRPr="2C9228E9">
        <w:rPr>
          <w:lang w:val="pt-PT"/>
        </w:rPr>
        <w:t xml:space="preserve">a </w:t>
      </w:r>
      <w:r w:rsidR="3853EB23" w:rsidRPr="3D9C0FA6">
        <w:rPr>
          <w:lang w:val="pt-PT"/>
        </w:rPr>
        <w:t>09/</w:t>
      </w:r>
      <w:r w:rsidR="3853EB23" w:rsidRPr="135B7A4A">
        <w:rPr>
          <w:lang w:val="pt-PT"/>
        </w:rPr>
        <w:t>02/2021)</w:t>
      </w:r>
    </w:p>
    <w:p w14:paraId="22D60A5B" w14:textId="3B8114A2" w:rsidR="005C0C2F" w:rsidRPr="002206EA" w:rsidRDefault="005C0C2F" w:rsidP="2BCF4274">
      <w:pPr>
        <w:spacing w:before="120" w:after="120"/>
        <w:jc w:val="both"/>
        <w:rPr>
          <w:lang w:val="pt-PT"/>
        </w:rPr>
      </w:pPr>
    </w:p>
    <w:p w14:paraId="3041E394" w14:textId="2E6B7095" w:rsidR="00C17BC3" w:rsidRPr="002206EA" w:rsidRDefault="00C17BC3" w:rsidP="00C17BC3">
      <w:pPr>
        <w:pStyle w:val="Corpodetexto"/>
        <w:rPr>
          <w:lang w:val="pt-PT"/>
        </w:rPr>
      </w:pPr>
    </w:p>
    <w:p w14:paraId="385AB241" w14:textId="2B03387E" w:rsidR="0018365D" w:rsidRPr="002206EA" w:rsidRDefault="0018365D">
      <w:pPr>
        <w:rPr>
          <w:rFonts w:ascii="Times New Roman" w:hAnsi="Times New Roman" w:cs="Times New Roman"/>
          <w:b/>
          <w:kern w:val="20"/>
          <w:sz w:val="32"/>
          <w:szCs w:val="32"/>
          <w:lang w:val="pt-PT"/>
        </w:rPr>
      </w:pPr>
      <w:r w:rsidRPr="002206EA">
        <w:rPr>
          <w:lang w:val="pt-PT"/>
        </w:rPr>
        <w:br w:type="page"/>
      </w:r>
    </w:p>
    <w:p w14:paraId="4FD58B61" w14:textId="493B1E99" w:rsidR="0018365D" w:rsidRDefault="0018365D" w:rsidP="005454E5">
      <w:pPr>
        <w:pStyle w:val="Ttulo1"/>
        <w:numPr>
          <w:ilvl w:val="0"/>
          <w:numId w:val="9"/>
        </w:numPr>
      </w:pPr>
      <w:bookmarkStart w:id="51" w:name="_Toc64318247"/>
      <w:r>
        <w:lastRenderedPageBreak/>
        <w:t>Guia de instalação</w:t>
      </w:r>
      <w:bookmarkEnd w:id="51"/>
    </w:p>
    <w:p w14:paraId="26789E31" w14:textId="2497EC8E" w:rsidR="004604FC" w:rsidRDefault="004604FC" w:rsidP="004604FC">
      <w:pPr>
        <w:pStyle w:val="Corpodetexto"/>
        <w:rPr>
          <w:lang w:val="pt-PT"/>
        </w:rPr>
      </w:pPr>
    </w:p>
    <w:p w14:paraId="50073CC8" w14:textId="3D461F61" w:rsidR="004604FC" w:rsidRPr="007C0575" w:rsidRDefault="004604FC" w:rsidP="007C0575">
      <w:pPr>
        <w:spacing w:before="120" w:after="120" w:line="360" w:lineRule="auto"/>
        <w:jc w:val="both"/>
        <w:rPr>
          <w:color w:val="000000" w:themeColor="text1"/>
          <w:sz w:val="24"/>
          <w:szCs w:val="24"/>
          <w:lang w:val="pt-PT"/>
        </w:rPr>
      </w:pPr>
      <w:r w:rsidRPr="007C0575">
        <w:rPr>
          <w:color w:val="000000" w:themeColor="text1"/>
          <w:sz w:val="24"/>
          <w:szCs w:val="24"/>
          <w:lang w:val="pt-PT"/>
        </w:rPr>
        <w:t xml:space="preserve">Para instalar e utilizar o projeto é necessário utilizar um cliente </w:t>
      </w:r>
      <w:r w:rsidR="00045DCC" w:rsidRPr="007C0575">
        <w:rPr>
          <w:color w:val="000000" w:themeColor="text1"/>
          <w:sz w:val="24"/>
          <w:szCs w:val="24"/>
          <w:lang w:val="pt-PT"/>
        </w:rPr>
        <w:t xml:space="preserve">de simulação de </w:t>
      </w:r>
      <w:r w:rsidRPr="007C0575">
        <w:rPr>
          <w:color w:val="000000" w:themeColor="text1"/>
          <w:sz w:val="24"/>
          <w:szCs w:val="24"/>
          <w:lang w:val="pt-PT"/>
        </w:rPr>
        <w:t xml:space="preserve">servidor, que tenha </w:t>
      </w:r>
      <w:r w:rsidR="00127472" w:rsidRPr="007C0575">
        <w:rPr>
          <w:i/>
          <w:iCs/>
          <w:color w:val="000000" w:themeColor="text1"/>
          <w:sz w:val="24"/>
          <w:szCs w:val="24"/>
          <w:lang w:val="pt-PT"/>
        </w:rPr>
        <w:t>MYSQL</w:t>
      </w:r>
      <w:r w:rsidRPr="007C0575">
        <w:rPr>
          <w:color w:val="000000" w:themeColor="text1"/>
          <w:sz w:val="24"/>
          <w:szCs w:val="24"/>
          <w:lang w:val="pt-PT"/>
        </w:rPr>
        <w:t xml:space="preserve"> e serviços </w:t>
      </w:r>
      <w:r w:rsidRPr="007C0575">
        <w:rPr>
          <w:i/>
          <w:iCs/>
          <w:color w:val="000000" w:themeColor="text1"/>
          <w:sz w:val="24"/>
          <w:szCs w:val="24"/>
          <w:lang w:val="pt-PT"/>
        </w:rPr>
        <w:t>web apache</w:t>
      </w:r>
      <w:r w:rsidRPr="007C0575">
        <w:rPr>
          <w:color w:val="000000" w:themeColor="text1"/>
          <w:sz w:val="24"/>
          <w:szCs w:val="24"/>
          <w:lang w:val="pt-PT"/>
        </w:rPr>
        <w:t xml:space="preserve">. No nosso projeto utilizámos o </w:t>
      </w:r>
      <w:r w:rsidRPr="007C0575">
        <w:rPr>
          <w:i/>
          <w:iCs/>
          <w:color w:val="000000" w:themeColor="text1"/>
          <w:sz w:val="24"/>
          <w:szCs w:val="24"/>
          <w:lang w:val="pt-PT"/>
        </w:rPr>
        <w:t>XAMPP</w:t>
      </w:r>
      <w:r w:rsidRPr="007C0575">
        <w:rPr>
          <w:color w:val="000000" w:themeColor="text1"/>
          <w:sz w:val="24"/>
          <w:szCs w:val="24"/>
          <w:lang w:val="pt-PT"/>
        </w:rPr>
        <w:t xml:space="preserve">. </w:t>
      </w:r>
    </w:p>
    <w:p w14:paraId="566512E6" w14:textId="41B88B4D" w:rsidR="00045DCC" w:rsidRPr="007C0575" w:rsidRDefault="00040BB4" w:rsidP="007C0575">
      <w:pPr>
        <w:spacing w:before="120" w:after="120" w:line="360" w:lineRule="auto"/>
        <w:jc w:val="both"/>
        <w:rPr>
          <w:color w:val="000000" w:themeColor="text1"/>
          <w:sz w:val="24"/>
          <w:szCs w:val="24"/>
          <w:lang w:val="pt-PT"/>
        </w:rPr>
      </w:pPr>
      <w:r w:rsidRPr="007C0575">
        <w:rPr>
          <w:color w:val="000000" w:themeColor="text1"/>
          <w:sz w:val="24"/>
          <w:szCs w:val="24"/>
          <w:lang w:val="pt-PT"/>
        </w:rPr>
        <w:t xml:space="preserve">Depois de aberto a aplicação de servidor é necessário importar a base de dados no serviço </w:t>
      </w:r>
      <w:r w:rsidRPr="007C0575">
        <w:rPr>
          <w:i/>
          <w:iCs/>
          <w:color w:val="000000" w:themeColor="text1"/>
          <w:sz w:val="24"/>
          <w:szCs w:val="24"/>
          <w:lang w:val="pt-PT"/>
        </w:rPr>
        <w:t>MYSQL</w:t>
      </w:r>
      <w:r w:rsidRPr="007C0575">
        <w:rPr>
          <w:color w:val="000000" w:themeColor="text1"/>
          <w:sz w:val="24"/>
          <w:szCs w:val="24"/>
          <w:lang w:val="pt-PT"/>
        </w:rPr>
        <w:t xml:space="preserve"> utilizado, no nosso caso o </w:t>
      </w:r>
      <w:proofErr w:type="spellStart"/>
      <w:r w:rsidRPr="00C409E5">
        <w:rPr>
          <w:i/>
          <w:iCs/>
          <w:color w:val="000000" w:themeColor="text1"/>
          <w:sz w:val="24"/>
          <w:szCs w:val="24"/>
          <w:lang w:val="pt-PT"/>
        </w:rPr>
        <w:t>PHPMyAdmin</w:t>
      </w:r>
      <w:proofErr w:type="spellEnd"/>
      <w:r w:rsidRPr="007C0575">
        <w:rPr>
          <w:color w:val="000000" w:themeColor="text1"/>
          <w:sz w:val="24"/>
          <w:szCs w:val="24"/>
          <w:lang w:val="pt-PT"/>
        </w:rPr>
        <w:t>. O nome do ficheiro da base de dados</w:t>
      </w:r>
      <w:r w:rsidR="00045DCC" w:rsidRPr="007C0575">
        <w:rPr>
          <w:color w:val="000000" w:themeColor="text1"/>
          <w:sz w:val="24"/>
          <w:szCs w:val="24"/>
          <w:lang w:val="pt-PT"/>
        </w:rPr>
        <w:t xml:space="preserve"> está localizado na pasta das bases de dados e chama-se:</w:t>
      </w:r>
    </w:p>
    <w:p w14:paraId="40B3B653" w14:textId="2B63AD53" w:rsidR="004604FC" w:rsidRPr="007C0575" w:rsidRDefault="00040BB4" w:rsidP="007C0575">
      <w:pPr>
        <w:spacing w:before="120" w:after="120" w:line="360" w:lineRule="auto"/>
        <w:jc w:val="both"/>
        <w:rPr>
          <w:color w:val="000000" w:themeColor="text1"/>
          <w:sz w:val="24"/>
          <w:szCs w:val="24"/>
          <w:lang w:val="pt-PT"/>
        </w:rPr>
      </w:pPr>
      <w:r w:rsidRPr="007C0575">
        <w:rPr>
          <w:color w:val="000000" w:themeColor="text1"/>
          <w:sz w:val="24"/>
          <w:szCs w:val="24"/>
          <w:lang w:val="pt-PT"/>
        </w:rPr>
        <w:t>“</w:t>
      </w:r>
      <w:proofErr w:type="spellStart"/>
      <w:r w:rsidR="00045DCC" w:rsidRPr="00C409E5">
        <w:rPr>
          <w:b/>
          <w:bCs/>
          <w:color w:val="000000" w:themeColor="text1"/>
          <w:sz w:val="24"/>
          <w:szCs w:val="24"/>
          <w:lang w:val="pt-PT"/>
        </w:rPr>
        <w:t>administration_west</w:t>
      </w:r>
      <w:proofErr w:type="spellEnd"/>
      <w:r w:rsidR="00045DCC" w:rsidRPr="00C409E5">
        <w:rPr>
          <w:b/>
          <w:bCs/>
          <w:color w:val="000000" w:themeColor="text1"/>
          <w:sz w:val="24"/>
          <w:szCs w:val="24"/>
          <w:lang w:val="pt-PT"/>
        </w:rPr>
        <w:t xml:space="preserve"> base de dados </w:t>
      </w:r>
      <w:proofErr w:type="spellStart"/>
      <w:r w:rsidR="00045DCC" w:rsidRPr="00C409E5">
        <w:rPr>
          <w:b/>
          <w:bCs/>
          <w:color w:val="000000" w:themeColor="text1"/>
          <w:sz w:val="24"/>
          <w:szCs w:val="24"/>
          <w:lang w:val="pt-PT"/>
        </w:rPr>
        <w:t>final.sql</w:t>
      </w:r>
      <w:proofErr w:type="spellEnd"/>
      <w:r w:rsidR="00045DCC" w:rsidRPr="007C0575">
        <w:rPr>
          <w:color w:val="000000" w:themeColor="text1"/>
          <w:sz w:val="24"/>
          <w:szCs w:val="24"/>
          <w:lang w:val="pt-PT"/>
        </w:rPr>
        <w:t>”</w:t>
      </w:r>
    </w:p>
    <w:p w14:paraId="7BD2EC86" w14:textId="0BEDBAF2" w:rsidR="0018365D" w:rsidRPr="007C0575" w:rsidRDefault="004604FC" w:rsidP="007C0575">
      <w:pPr>
        <w:spacing w:before="120" w:after="120" w:line="360" w:lineRule="auto"/>
        <w:jc w:val="both"/>
        <w:rPr>
          <w:color w:val="000000" w:themeColor="text1"/>
          <w:sz w:val="24"/>
          <w:szCs w:val="24"/>
          <w:lang w:val="pt-PT"/>
        </w:rPr>
      </w:pPr>
      <w:r w:rsidRPr="007C0575">
        <w:rPr>
          <w:color w:val="000000" w:themeColor="text1"/>
          <w:sz w:val="24"/>
          <w:szCs w:val="24"/>
          <w:lang w:val="pt-PT"/>
        </w:rPr>
        <w:t xml:space="preserve">Para colocar a conexão à </w:t>
      </w:r>
      <w:r w:rsidRPr="00C409E5">
        <w:rPr>
          <w:i/>
          <w:iCs/>
          <w:color w:val="000000" w:themeColor="text1"/>
          <w:sz w:val="24"/>
          <w:szCs w:val="24"/>
          <w:lang w:val="pt-PT"/>
        </w:rPr>
        <w:t>API</w:t>
      </w:r>
      <w:r w:rsidRPr="007C0575">
        <w:rPr>
          <w:color w:val="000000" w:themeColor="text1"/>
          <w:sz w:val="24"/>
          <w:szCs w:val="24"/>
          <w:lang w:val="pt-PT"/>
        </w:rPr>
        <w:t xml:space="preserve"> a funcionar é necessário saber o</w:t>
      </w:r>
      <w:r w:rsidR="00C409E5">
        <w:rPr>
          <w:color w:val="000000" w:themeColor="text1"/>
          <w:sz w:val="24"/>
          <w:szCs w:val="24"/>
          <w:lang w:val="pt-PT"/>
        </w:rPr>
        <w:t xml:space="preserve"> endereço</w:t>
      </w:r>
      <w:r w:rsidRPr="007C0575">
        <w:rPr>
          <w:color w:val="000000" w:themeColor="text1"/>
          <w:sz w:val="24"/>
          <w:szCs w:val="24"/>
          <w:lang w:val="pt-PT"/>
        </w:rPr>
        <w:t xml:space="preserve"> </w:t>
      </w:r>
      <w:r w:rsidRPr="00C409E5">
        <w:rPr>
          <w:i/>
          <w:iCs/>
          <w:color w:val="000000" w:themeColor="text1"/>
          <w:sz w:val="24"/>
          <w:szCs w:val="24"/>
          <w:lang w:val="pt-PT"/>
        </w:rPr>
        <w:t>IP</w:t>
      </w:r>
      <w:r w:rsidRPr="007C0575">
        <w:rPr>
          <w:color w:val="000000" w:themeColor="text1"/>
          <w:sz w:val="24"/>
          <w:szCs w:val="24"/>
          <w:lang w:val="pt-PT"/>
        </w:rPr>
        <w:t xml:space="preserve"> local do computador. Para isso, no </w:t>
      </w:r>
      <w:r w:rsidRPr="0051319A">
        <w:rPr>
          <w:i/>
          <w:iCs/>
          <w:color w:val="000000" w:themeColor="text1"/>
          <w:sz w:val="24"/>
          <w:szCs w:val="24"/>
          <w:lang w:val="pt-PT"/>
        </w:rPr>
        <w:t>Windows</w:t>
      </w:r>
      <w:r w:rsidRPr="007C0575">
        <w:rPr>
          <w:color w:val="000000" w:themeColor="text1"/>
          <w:sz w:val="24"/>
          <w:szCs w:val="24"/>
          <w:lang w:val="pt-PT"/>
        </w:rPr>
        <w:t xml:space="preserve"> é necessário ir à consola e escrever </w:t>
      </w:r>
      <w:proofErr w:type="spellStart"/>
      <w:r w:rsidRPr="0051319A">
        <w:rPr>
          <w:i/>
          <w:iCs/>
          <w:color w:val="000000" w:themeColor="text1"/>
          <w:sz w:val="24"/>
          <w:szCs w:val="24"/>
          <w:lang w:val="pt-PT"/>
        </w:rPr>
        <w:t>IPconfig</w:t>
      </w:r>
      <w:proofErr w:type="spellEnd"/>
      <w:r w:rsidRPr="007C0575">
        <w:rPr>
          <w:color w:val="000000" w:themeColor="text1"/>
          <w:sz w:val="24"/>
          <w:szCs w:val="24"/>
          <w:lang w:val="pt-PT"/>
        </w:rPr>
        <w:t xml:space="preserve"> e pegar o valor do </w:t>
      </w:r>
      <w:r w:rsidRPr="0051319A">
        <w:rPr>
          <w:i/>
          <w:iCs/>
          <w:color w:val="000000" w:themeColor="text1"/>
          <w:sz w:val="24"/>
          <w:szCs w:val="24"/>
          <w:lang w:val="pt-PT"/>
        </w:rPr>
        <w:t>IPV4</w:t>
      </w:r>
      <w:r w:rsidRPr="007C0575">
        <w:rPr>
          <w:color w:val="000000" w:themeColor="text1"/>
          <w:sz w:val="24"/>
          <w:szCs w:val="24"/>
          <w:lang w:val="pt-PT"/>
        </w:rPr>
        <w:t xml:space="preserve"> para ser utilizado </w:t>
      </w:r>
      <w:r w:rsidR="0051319A">
        <w:rPr>
          <w:color w:val="000000" w:themeColor="text1"/>
          <w:sz w:val="24"/>
          <w:szCs w:val="24"/>
          <w:lang w:val="pt-PT"/>
        </w:rPr>
        <w:t>na aplicação</w:t>
      </w:r>
      <w:r w:rsidRPr="007C0575">
        <w:rPr>
          <w:color w:val="000000" w:themeColor="text1"/>
          <w:sz w:val="24"/>
          <w:szCs w:val="24"/>
          <w:lang w:val="pt-PT"/>
        </w:rPr>
        <w:t xml:space="preserve">, no ficheiro </w:t>
      </w:r>
      <w:r w:rsidR="0074605B" w:rsidRPr="0074605B">
        <w:rPr>
          <w:i/>
          <w:iCs/>
          <w:color w:val="000000" w:themeColor="text1"/>
          <w:sz w:val="24"/>
          <w:szCs w:val="24"/>
          <w:lang w:val="pt-PT"/>
        </w:rPr>
        <w:t>JAVA</w:t>
      </w:r>
      <w:r w:rsidRPr="007C0575">
        <w:rPr>
          <w:color w:val="000000" w:themeColor="text1"/>
          <w:sz w:val="24"/>
          <w:szCs w:val="24"/>
          <w:lang w:val="pt-PT"/>
        </w:rPr>
        <w:t xml:space="preserve"> no caminho android/app/src/main/java/com/exemple/administration_west/pages/ProductFragment no </w:t>
      </w:r>
      <w:proofErr w:type="spellStart"/>
      <w:r w:rsidRPr="007C0575">
        <w:rPr>
          <w:color w:val="000000" w:themeColor="text1"/>
          <w:sz w:val="24"/>
          <w:szCs w:val="24"/>
          <w:lang w:val="pt-PT"/>
        </w:rPr>
        <w:t>string</w:t>
      </w:r>
      <w:proofErr w:type="spellEnd"/>
      <w:r w:rsidRPr="007C0575">
        <w:rPr>
          <w:color w:val="000000" w:themeColor="text1"/>
          <w:sz w:val="24"/>
          <w:szCs w:val="24"/>
          <w:lang w:val="pt-PT"/>
        </w:rPr>
        <w:t xml:space="preserve"> final chamado </w:t>
      </w:r>
      <w:proofErr w:type="spellStart"/>
      <w:r w:rsidRPr="0020138B">
        <w:rPr>
          <w:i/>
          <w:iCs/>
          <w:color w:val="000000" w:themeColor="text1"/>
          <w:sz w:val="24"/>
          <w:szCs w:val="24"/>
          <w:lang w:val="pt-PT"/>
        </w:rPr>
        <w:t>ip</w:t>
      </w:r>
      <w:proofErr w:type="spellEnd"/>
      <w:r w:rsidRPr="007C0575">
        <w:rPr>
          <w:color w:val="000000" w:themeColor="text1"/>
          <w:sz w:val="24"/>
          <w:szCs w:val="24"/>
          <w:lang w:val="pt-PT"/>
        </w:rPr>
        <w:t xml:space="preserve"> tal como na imagem abaixo.</w:t>
      </w:r>
    </w:p>
    <w:p w14:paraId="632995FE" w14:textId="2EE8A16B" w:rsidR="005619A6" w:rsidRPr="007C0575" w:rsidRDefault="2C850C4F" w:rsidP="007C0575">
      <w:pPr>
        <w:spacing w:before="120" w:after="120" w:line="360" w:lineRule="auto"/>
        <w:jc w:val="both"/>
        <w:rPr>
          <w:color w:val="000000" w:themeColor="text1"/>
          <w:sz w:val="24"/>
          <w:szCs w:val="24"/>
          <w:lang w:val="pt-PT"/>
        </w:rPr>
      </w:pPr>
      <w:r w:rsidRPr="007C0575">
        <w:rPr>
          <w:noProof/>
          <w:color w:val="000000" w:themeColor="text1"/>
          <w:sz w:val="24"/>
          <w:szCs w:val="24"/>
          <w:lang w:val="pt-PT"/>
        </w:rPr>
        <w:drawing>
          <wp:inline distT="0" distB="0" distL="0" distR="0" wp14:anchorId="6577987C" wp14:editId="20E82B88">
            <wp:extent cx="5274945" cy="775970"/>
            <wp:effectExtent l="0" t="0" r="1905"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pic:nvPicPr>
                  <pic:blipFill>
                    <a:blip r:embed="rId69">
                      <a:extLst>
                        <a:ext uri="{28A0092B-C50C-407E-A947-70E740481C1C}">
                          <a14:useLocalDpi xmlns:a14="http://schemas.microsoft.com/office/drawing/2010/main" val="0"/>
                        </a:ext>
                      </a:extLst>
                    </a:blip>
                    <a:stretch>
                      <a:fillRect/>
                    </a:stretch>
                  </pic:blipFill>
                  <pic:spPr>
                    <a:xfrm>
                      <a:off x="0" y="0"/>
                      <a:ext cx="5274945" cy="775970"/>
                    </a:xfrm>
                    <a:prstGeom prst="rect">
                      <a:avLst/>
                    </a:prstGeom>
                  </pic:spPr>
                </pic:pic>
              </a:graphicData>
            </a:graphic>
          </wp:inline>
        </w:drawing>
      </w:r>
    </w:p>
    <w:p w14:paraId="02D02D56" w14:textId="31A9515F" w:rsidR="0071362F" w:rsidRPr="007C0575" w:rsidRDefault="0071362F" w:rsidP="007C0575">
      <w:pPr>
        <w:spacing w:before="120" w:after="120" w:line="360" w:lineRule="auto"/>
        <w:jc w:val="both"/>
        <w:rPr>
          <w:color w:val="000000" w:themeColor="text1"/>
          <w:sz w:val="24"/>
          <w:szCs w:val="24"/>
          <w:lang w:val="pt-PT"/>
        </w:rPr>
      </w:pPr>
      <w:r w:rsidRPr="007C0575">
        <w:rPr>
          <w:color w:val="000000" w:themeColor="text1"/>
          <w:sz w:val="24"/>
          <w:szCs w:val="24"/>
          <w:lang w:val="pt-PT"/>
        </w:rPr>
        <w:t xml:space="preserve">A versão do </w:t>
      </w:r>
      <w:r w:rsidRPr="0020138B">
        <w:rPr>
          <w:i/>
          <w:iCs/>
          <w:color w:val="000000" w:themeColor="text1"/>
          <w:sz w:val="24"/>
          <w:szCs w:val="24"/>
          <w:lang w:val="pt-PT"/>
        </w:rPr>
        <w:t>Android</w:t>
      </w:r>
      <w:r w:rsidRPr="007C0575">
        <w:rPr>
          <w:color w:val="000000" w:themeColor="text1"/>
          <w:sz w:val="24"/>
          <w:szCs w:val="24"/>
          <w:lang w:val="pt-PT"/>
        </w:rPr>
        <w:t xml:space="preserve"> recomendada para utilizar foi a versão 8.0 na</w:t>
      </w:r>
      <w:r w:rsidRPr="0020138B">
        <w:rPr>
          <w:i/>
          <w:iCs/>
          <w:color w:val="000000" w:themeColor="text1"/>
          <w:sz w:val="24"/>
          <w:szCs w:val="24"/>
          <w:lang w:val="pt-PT"/>
        </w:rPr>
        <w:t xml:space="preserve"> </w:t>
      </w:r>
      <w:r w:rsidR="00EA4C20" w:rsidRPr="0020138B">
        <w:rPr>
          <w:i/>
          <w:iCs/>
          <w:color w:val="000000" w:themeColor="text1"/>
          <w:sz w:val="24"/>
          <w:szCs w:val="24"/>
          <w:lang w:val="pt-PT"/>
        </w:rPr>
        <w:t>API</w:t>
      </w:r>
      <w:r w:rsidRPr="007C0575">
        <w:rPr>
          <w:color w:val="000000" w:themeColor="text1"/>
          <w:sz w:val="24"/>
          <w:szCs w:val="24"/>
          <w:lang w:val="pt-PT"/>
        </w:rPr>
        <w:t xml:space="preserve"> 26, devido ao facto de ter sido a utilizada durante o desenvolvimento, de modo a não haver tantas diferenças.</w:t>
      </w:r>
    </w:p>
    <w:p w14:paraId="5BC4AFD3" w14:textId="01DD2D3E" w:rsidR="003E3D1D" w:rsidRDefault="005619A6" w:rsidP="00EA4C20">
      <w:pPr>
        <w:pStyle w:val="Ttulo1"/>
        <w:numPr>
          <w:ilvl w:val="0"/>
          <w:numId w:val="9"/>
        </w:numPr>
      </w:pPr>
      <w:r>
        <w:br w:type="page"/>
      </w:r>
      <w:bookmarkStart w:id="52" w:name="_Toc64318248"/>
      <w:r w:rsidR="00EA4C20">
        <w:lastRenderedPageBreak/>
        <w:t>Anexos</w:t>
      </w:r>
      <w:bookmarkEnd w:id="52"/>
    </w:p>
    <w:p w14:paraId="6C4E3AC4" w14:textId="5D4471DA" w:rsidR="00EA4C20" w:rsidRDefault="00EA4C20" w:rsidP="00EA4C20">
      <w:pPr>
        <w:pStyle w:val="Corpodetexto"/>
        <w:rPr>
          <w:lang w:val="pt-PT"/>
        </w:rPr>
      </w:pPr>
    </w:p>
    <w:p w14:paraId="65E67A29" w14:textId="781CC344" w:rsidR="00EA4C20" w:rsidRPr="001A3182" w:rsidRDefault="00EA4C20" w:rsidP="001A3182">
      <w:pPr>
        <w:spacing w:before="120" w:after="120" w:line="360" w:lineRule="auto"/>
        <w:jc w:val="both"/>
        <w:rPr>
          <w:color w:val="000000" w:themeColor="text1"/>
          <w:sz w:val="24"/>
          <w:szCs w:val="24"/>
          <w:lang w:val="pt-PT"/>
        </w:rPr>
      </w:pPr>
      <w:r w:rsidRPr="001A3182">
        <w:rPr>
          <w:color w:val="000000" w:themeColor="text1"/>
          <w:sz w:val="24"/>
          <w:szCs w:val="24"/>
          <w:lang w:val="pt-PT"/>
        </w:rPr>
        <w:t>Com este documento anexamos vários componentes referidos ao longo do relatório.</w:t>
      </w:r>
      <w:r w:rsidR="001A3182" w:rsidRPr="001A3182">
        <w:rPr>
          <w:color w:val="000000" w:themeColor="text1"/>
          <w:sz w:val="24"/>
          <w:szCs w:val="24"/>
          <w:lang w:val="pt-PT"/>
        </w:rPr>
        <w:t xml:space="preserve"> Estes estão dentro da pasta que vai junto com o PDF, chamada anexos.</w:t>
      </w:r>
    </w:p>
    <w:p w14:paraId="6D8EAF7D" w14:textId="1EF22F22" w:rsidR="00EA4C20" w:rsidRPr="00EA4C20" w:rsidRDefault="00EA4C20" w:rsidP="00EA4C20">
      <w:pPr>
        <w:pStyle w:val="Corpodetexto"/>
        <w:rPr>
          <w:lang w:val="pt-PT"/>
        </w:rPr>
      </w:pPr>
    </w:p>
    <w:sectPr w:rsidR="00EA4C20" w:rsidRPr="00EA4C20" w:rsidSect="00C17BC3">
      <w:footerReference w:type="first" r:id="rId70"/>
      <w:pgSz w:w="11907" w:h="16839"/>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3C9CCC" w14:textId="77777777" w:rsidR="00911C6F" w:rsidRDefault="00911C6F">
      <w:pPr>
        <w:rPr>
          <w:lang w:val="en-US"/>
        </w:rPr>
      </w:pPr>
      <w:r>
        <w:rPr>
          <w:lang w:val="en-US"/>
        </w:rPr>
        <w:separator/>
      </w:r>
    </w:p>
  </w:endnote>
  <w:endnote w:type="continuationSeparator" w:id="0">
    <w:p w14:paraId="4459FC74" w14:textId="77777777" w:rsidR="00911C6F" w:rsidRDefault="00911C6F">
      <w:pPr>
        <w:rPr>
          <w:lang w:val="en-US"/>
        </w:rPr>
      </w:pPr>
      <w:r>
        <w:rPr>
          <w:lang w:val="en-US"/>
        </w:rPr>
        <w:continuationSeparator/>
      </w:r>
    </w:p>
  </w:endnote>
  <w:endnote w:type="continuationNotice" w:id="1">
    <w:p w14:paraId="1071B08C" w14:textId="77777777" w:rsidR="00911C6F" w:rsidRDefault="00911C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CE03C6" w14:textId="77777777" w:rsidR="00093523" w:rsidRDefault="00093523">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10</w:t>
    </w:r>
    <w:r>
      <w:rPr>
        <w:rStyle w:val="Nmerodepgina"/>
        <w:szCs w:val="20"/>
        <w:lang w:val="en-US"/>
      </w:rPr>
      <w:fldChar w:fldCharType="end"/>
    </w:r>
  </w:p>
  <w:p w14:paraId="16287F21" w14:textId="77777777" w:rsidR="00093523" w:rsidRDefault="00093523">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2E5E87" w14:textId="77777777" w:rsidR="00093523" w:rsidRDefault="00093523">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v</w:t>
    </w:r>
    <w:r>
      <w:rPr>
        <w:rStyle w:val="Nmerodepgina"/>
        <w:szCs w:val="20"/>
        <w:lang w:val="en-US"/>
      </w:rPr>
      <w:fldChar w:fldCharType="end"/>
    </w:r>
  </w:p>
  <w:p w14:paraId="2DE403A5" w14:textId="77777777" w:rsidR="00093523" w:rsidRDefault="00093523">
    <w:pP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E4A9CD" w14:textId="77777777" w:rsidR="00093523" w:rsidRDefault="00093523">
    <w:pPr>
      <w:rPr>
        <w:lang w:val="en-US"/>
      </w:rPr>
    </w:pPr>
    <w:r>
      <w:rPr>
        <w:lang w:val="en-US"/>
      </w:rPr>
      <w:t>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8365A3" w14:textId="77777777" w:rsidR="00093523" w:rsidRDefault="00093523">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9</w:t>
    </w:r>
    <w:r>
      <w:rPr>
        <w:rStyle w:val="Nmerodepgina"/>
        <w:szCs w:val="20"/>
        <w:lang w:val="en-US"/>
      </w:rPr>
      <w:fldChar w:fldCharType="end"/>
    </w:r>
  </w:p>
  <w:p w14:paraId="62431CDC" w14:textId="77777777" w:rsidR="00093523" w:rsidRDefault="00093523">
    <w:pPr>
      <w:rPr>
        <w:b/>
        <w:bC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3D22A9" w14:textId="77777777" w:rsidR="00093523" w:rsidRDefault="00093523">
    <w:pPr>
      <w:pStyle w:val="Rodap"/>
      <w:jc w:val="center"/>
    </w:pPr>
    <w:r>
      <w:fldChar w:fldCharType="begin"/>
    </w:r>
    <w:r>
      <w:instrText xml:space="preserve"> PAGE   \* MERGEFORMAT </w:instrText>
    </w:r>
    <w:r>
      <w:fldChar w:fldCharType="separate"/>
    </w:r>
    <w:r>
      <w:rPr>
        <w:noProof/>
      </w:rPr>
      <w:t>1</w:t>
    </w:r>
    <w:r>
      <w:rPr>
        <w:noProof/>
      </w:rPr>
      <w:fldChar w:fldCharType="end"/>
    </w:r>
  </w:p>
  <w:p w14:paraId="7D34F5C7" w14:textId="77777777" w:rsidR="00093523" w:rsidRDefault="00093523">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C8D72C" w14:textId="77777777" w:rsidR="00911C6F" w:rsidRDefault="00911C6F">
      <w:pPr>
        <w:rPr>
          <w:lang w:val="en-US"/>
        </w:rPr>
      </w:pPr>
      <w:r>
        <w:rPr>
          <w:lang w:val="en-US"/>
        </w:rPr>
        <w:separator/>
      </w:r>
    </w:p>
  </w:footnote>
  <w:footnote w:type="continuationSeparator" w:id="0">
    <w:p w14:paraId="4FC2ADA2" w14:textId="77777777" w:rsidR="00911C6F" w:rsidRDefault="00911C6F">
      <w:pPr>
        <w:rPr>
          <w:lang w:val="en-US"/>
        </w:rPr>
      </w:pPr>
      <w:r>
        <w:rPr>
          <w:lang w:val="en-US"/>
        </w:rPr>
        <w:separator/>
      </w:r>
    </w:p>
  </w:footnote>
  <w:footnote w:type="continuationNotice" w:id="1">
    <w:p w14:paraId="68557D31" w14:textId="77777777" w:rsidR="00911C6F" w:rsidRPr="00F20B3E" w:rsidRDefault="00911C6F">
      <w:pPr>
        <w:rPr>
          <w:i/>
          <w:iCs/>
          <w:sz w:val="18"/>
          <w:szCs w:val="20"/>
          <w:lang w:val="pt-PT"/>
        </w:rPr>
      </w:pPr>
      <w:r w:rsidRPr="00F20B3E">
        <w:rPr>
          <w:i/>
          <w:iCs/>
          <w:sz w:val="18"/>
          <w:szCs w:val="20"/>
          <w:lang w:val="pt-PT"/>
        </w:rPr>
        <w:t xml:space="preserve">(continuação </w:t>
      </w:r>
      <w:proofErr w:type="gramStart"/>
      <w:r w:rsidRPr="00F20B3E">
        <w:rPr>
          <w:i/>
          <w:iCs/>
          <w:sz w:val="18"/>
          <w:szCs w:val="20"/>
          <w:lang w:val="pt-PT"/>
        </w:rPr>
        <w:t>da notas</w:t>
      </w:r>
      <w:proofErr w:type="gramEnd"/>
      <w:r w:rsidRPr="00F20B3E">
        <w:rPr>
          <w:i/>
          <w:iCs/>
          <w:sz w:val="18"/>
          <w:szCs w:val="20"/>
          <w:lang w:val="pt-PT"/>
        </w:rPr>
        <w:t xml:space="preserve"> de rodapé)</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C2D13" w14:textId="77777777" w:rsidR="00093523" w:rsidRDefault="00093523">
    <w:pPr>
      <w:rPr>
        <w:lang w:val="en-US"/>
      </w:rPr>
    </w:pPr>
    <w:r>
      <w:rPr>
        <w:noProof/>
        <w:lang w:val="pt-PT" w:eastAsia="pt-PT"/>
      </w:rPr>
      <mc:AlternateContent>
        <mc:Choice Requires="wps">
          <w:drawing>
            <wp:anchor distT="0" distB="0" distL="114300" distR="114300" simplePos="0" relativeHeight="251658240" behindDoc="0" locked="1" layoutInCell="0" allowOverlap="1" wp14:anchorId="4D401688" wp14:editId="07777777">
              <wp:simplePos x="0" y="0"/>
              <wp:positionH relativeFrom="page">
                <wp:posOffset>457200</wp:posOffset>
              </wp:positionH>
              <wp:positionV relativeFrom="page">
                <wp:posOffset>1207770</wp:posOffset>
              </wp:positionV>
              <wp:extent cx="6858000" cy="304800"/>
              <wp:effectExtent l="0" t="0" r="0" b="1905"/>
              <wp:wrapNone/>
              <wp:docPr id="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41B413" id="Rectangle 1" o:spid="_x0000_s1026" style="position:absolute;margin-left:36pt;margin-top:95.1pt;width:540pt;height:2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" o:allowincell="f" fillcolor="#e5e5e5" stroked="f" strokecolor="#e5e5e5">
              <w10:wrap anchorx="page" anchory="page"/>
              <w10:anchorlock/>
            </v:rect>
          </w:pict>
        </mc:Fallback>
      </mc:AlternateContent>
    </w:r>
    <w:r>
      <w:rPr>
        <w:noProof/>
        <w:lang w:val="pt-PT" w:eastAsia="pt-PT"/>
      </w:rPr>
      <mc:AlternateContent>
        <mc:Choice Requires="wps">
          <w:drawing>
            <wp:anchor distT="0" distB="0" distL="114300" distR="114300" simplePos="0" relativeHeight="251658241" behindDoc="0" locked="1" layoutInCell="0" allowOverlap="1" wp14:anchorId="5825AAA3" wp14:editId="07777777">
              <wp:simplePos x="0" y="0"/>
              <wp:positionH relativeFrom="page">
                <wp:posOffset>1844040</wp:posOffset>
              </wp:positionH>
              <wp:positionV relativeFrom="page">
                <wp:posOffset>381000</wp:posOffset>
              </wp:positionV>
              <wp:extent cx="106680" cy="990600"/>
              <wp:effectExtent l="0" t="0" r="1905"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7C7A37E1" w14:textId="77777777" w:rsidR="00093523" w:rsidRDefault="00093523">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384BA73E" w14:textId="77777777" w:rsidR="00093523" w:rsidRDefault="0009352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25AAA3" id="Rectangle 2" o:spid="_x0000_s1041" style="position:absolute;margin-left:145.2pt;margin-top:30pt;width:8.4pt;height:78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" o:allowincell="f" filled="f" stroked="f" strokecolor="white" strokeweight="6pt">
              <v:textbox inset="0,0,0,0">
                <w:txbxContent>
                  <w:p w14:paraId="7C7A37E1" w14:textId="77777777" w:rsidR="00093523" w:rsidRDefault="00093523">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384BA73E" w14:textId="77777777" w:rsidR="00093523" w:rsidRDefault="00093523"/>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7BEAA2" w14:textId="77777777" w:rsidR="00093523" w:rsidRDefault="00093523">
    <w:pPr>
      <w:rPr>
        <w:lang w:val="en-US"/>
      </w:rPr>
    </w:pPr>
    <w:r>
      <w:rPr>
        <w:lang w:val="en-US"/>
      </w:rPr>
      <w: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E93A62" w14:textId="77777777" w:rsidR="00093523" w:rsidRDefault="00093523">
    <w:pP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E398E2" w14:textId="77777777" w:rsidR="00093523" w:rsidRDefault="00093523">
    <w:pP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1831B3" w14:textId="77777777" w:rsidR="00093523" w:rsidRDefault="00093523">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085ACD5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hybridMultilevel"/>
    <w:tmpl w:val="FFFFFFFF"/>
    <w:lvl w:ilvl="0" w:tplc="0D20DC26">
      <w:numFmt w:val="decimal"/>
      <w:pStyle w:val="Listacommarcas"/>
      <w:lvlText w:val="*"/>
      <w:lvlJc w:val="left"/>
      <w:pPr>
        <w:ind w:left="0" w:firstLine="0"/>
      </w:pPr>
    </w:lvl>
    <w:lvl w:ilvl="1" w:tplc="2A30EBCE">
      <w:numFmt w:val="decimal"/>
      <w:lvlText w:val=""/>
      <w:lvlJc w:val="left"/>
    </w:lvl>
    <w:lvl w:ilvl="2" w:tplc="0248BBAC">
      <w:numFmt w:val="decimal"/>
      <w:lvlText w:val=""/>
      <w:lvlJc w:val="left"/>
    </w:lvl>
    <w:lvl w:ilvl="3" w:tplc="3DD2F2D4">
      <w:numFmt w:val="decimal"/>
      <w:lvlText w:val=""/>
      <w:lvlJc w:val="left"/>
    </w:lvl>
    <w:lvl w:ilvl="4" w:tplc="722A5468">
      <w:numFmt w:val="decimal"/>
      <w:lvlText w:val=""/>
      <w:lvlJc w:val="left"/>
    </w:lvl>
    <w:lvl w:ilvl="5" w:tplc="93709498">
      <w:numFmt w:val="decimal"/>
      <w:lvlText w:val=""/>
      <w:lvlJc w:val="left"/>
    </w:lvl>
    <w:lvl w:ilvl="6" w:tplc="FB1C271A">
      <w:numFmt w:val="decimal"/>
      <w:lvlText w:val=""/>
      <w:lvlJc w:val="left"/>
    </w:lvl>
    <w:lvl w:ilvl="7" w:tplc="85105702">
      <w:numFmt w:val="decimal"/>
      <w:lvlText w:val=""/>
      <w:lvlJc w:val="left"/>
    </w:lvl>
    <w:lvl w:ilvl="8" w:tplc="6F463792">
      <w:numFmt w:val="decimal"/>
      <w:lvlText w:val=""/>
      <w:lvlJc w:val="left"/>
    </w:lvl>
  </w:abstractNum>
  <w:abstractNum w:abstractNumId="2" w15:restartNumberingAfterBreak="0">
    <w:nsid w:val="00670E2C"/>
    <w:multiLevelType w:val="hybridMultilevel"/>
    <w:tmpl w:val="FFFFFFFF"/>
    <w:lvl w:ilvl="0" w:tplc="C50C0E04">
      <w:start w:val="1"/>
      <w:numFmt w:val="bullet"/>
      <w:lvlText w:val=""/>
      <w:lvlJc w:val="left"/>
      <w:pPr>
        <w:ind w:left="720" w:hanging="360"/>
      </w:pPr>
      <w:rPr>
        <w:rFonts w:ascii="Symbol" w:hAnsi="Symbol" w:hint="default"/>
      </w:rPr>
    </w:lvl>
    <w:lvl w:ilvl="1" w:tplc="FBFE0172">
      <w:start w:val="1"/>
      <w:numFmt w:val="bullet"/>
      <w:lvlText w:val="o"/>
      <w:lvlJc w:val="left"/>
      <w:pPr>
        <w:ind w:left="1440" w:hanging="360"/>
      </w:pPr>
      <w:rPr>
        <w:rFonts w:ascii="Courier New" w:hAnsi="Courier New" w:hint="default"/>
      </w:rPr>
    </w:lvl>
    <w:lvl w:ilvl="2" w:tplc="D10A1C0E">
      <w:start w:val="1"/>
      <w:numFmt w:val="bullet"/>
      <w:lvlText w:val=""/>
      <w:lvlJc w:val="left"/>
      <w:pPr>
        <w:ind w:left="2160" w:hanging="360"/>
      </w:pPr>
      <w:rPr>
        <w:rFonts w:ascii="Wingdings" w:hAnsi="Wingdings" w:hint="default"/>
      </w:rPr>
    </w:lvl>
    <w:lvl w:ilvl="3" w:tplc="BFEA1D96">
      <w:start w:val="1"/>
      <w:numFmt w:val="bullet"/>
      <w:lvlText w:val=""/>
      <w:lvlJc w:val="left"/>
      <w:pPr>
        <w:ind w:left="2880" w:hanging="360"/>
      </w:pPr>
      <w:rPr>
        <w:rFonts w:ascii="Symbol" w:hAnsi="Symbol" w:hint="default"/>
      </w:rPr>
    </w:lvl>
    <w:lvl w:ilvl="4" w:tplc="77AEC01A">
      <w:start w:val="1"/>
      <w:numFmt w:val="bullet"/>
      <w:lvlText w:val="o"/>
      <w:lvlJc w:val="left"/>
      <w:pPr>
        <w:ind w:left="3600" w:hanging="360"/>
      </w:pPr>
      <w:rPr>
        <w:rFonts w:ascii="Courier New" w:hAnsi="Courier New" w:hint="default"/>
      </w:rPr>
    </w:lvl>
    <w:lvl w:ilvl="5" w:tplc="21365E2A">
      <w:start w:val="1"/>
      <w:numFmt w:val="bullet"/>
      <w:lvlText w:val=""/>
      <w:lvlJc w:val="left"/>
      <w:pPr>
        <w:ind w:left="4320" w:hanging="360"/>
      </w:pPr>
      <w:rPr>
        <w:rFonts w:ascii="Wingdings" w:hAnsi="Wingdings" w:hint="default"/>
      </w:rPr>
    </w:lvl>
    <w:lvl w:ilvl="6" w:tplc="0EF058CE">
      <w:start w:val="1"/>
      <w:numFmt w:val="bullet"/>
      <w:lvlText w:val=""/>
      <w:lvlJc w:val="left"/>
      <w:pPr>
        <w:ind w:left="5040" w:hanging="360"/>
      </w:pPr>
      <w:rPr>
        <w:rFonts w:ascii="Symbol" w:hAnsi="Symbol" w:hint="default"/>
      </w:rPr>
    </w:lvl>
    <w:lvl w:ilvl="7" w:tplc="33E688AE">
      <w:start w:val="1"/>
      <w:numFmt w:val="bullet"/>
      <w:lvlText w:val="o"/>
      <w:lvlJc w:val="left"/>
      <w:pPr>
        <w:ind w:left="5760" w:hanging="360"/>
      </w:pPr>
      <w:rPr>
        <w:rFonts w:ascii="Courier New" w:hAnsi="Courier New" w:hint="default"/>
      </w:rPr>
    </w:lvl>
    <w:lvl w:ilvl="8" w:tplc="DC32F23A">
      <w:start w:val="1"/>
      <w:numFmt w:val="bullet"/>
      <w:lvlText w:val=""/>
      <w:lvlJc w:val="left"/>
      <w:pPr>
        <w:ind w:left="6480" w:hanging="360"/>
      </w:pPr>
      <w:rPr>
        <w:rFonts w:ascii="Wingdings" w:hAnsi="Wingdings" w:hint="default"/>
      </w:rPr>
    </w:lvl>
  </w:abstractNum>
  <w:abstractNum w:abstractNumId="3" w15:restartNumberingAfterBreak="0">
    <w:nsid w:val="01EA2701"/>
    <w:multiLevelType w:val="hybridMultilevel"/>
    <w:tmpl w:val="0220F6E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021D363F"/>
    <w:multiLevelType w:val="hybridMultilevel"/>
    <w:tmpl w:val="7F2E892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7E45514"/>
    <w:multiLevelType w:val="hybridMultilevel"/>
    <w:tmpl w:val="FFFFFFFF"/>
    <w:lvl w:ilvl="0" w:tplc="64A0D632">
      <w:start w:val="1"/>
      <w:numFmt w:val="bullet"/>
      <w:lvlText w:val=""/>
      <w:lvlJc w:val="left"/>
      <w:pPr>
        <w:ind w:left="720" w:hanging="360"/>
      </w:pPr>
      <w:rPr>
        <w:rFonts w:ascii="Symbol" w:hAnsi="Symbol" w:hint="default"/>
      </w:rPr>
    </w:lvl>
    <w:lvl w:ilvl="1" w:tplc="BD829F8C">
      <w:start w:val="1"/>
      <w:numFmt w:val="bullet"/>
      <w:lvlText w:val="o"/>
      <w:lvlJc w:val="left"/>
      <w:pPr>
        <w:ind w:left="1440" w:hanging="360"/>
      </w:pPr>
      <w:rPr>
        <w:rFonts w:ascii="Courier New" w:hAnsi="Courier New" w:hint="default"/>
      </w:rPr>
    </w:lvl>
    <w:lvl w:ilvl="2" w:tplc="537AEA20">
      <w:start w:val="1"/>
      <w:numFmt w:val="bullet"/>
      <w:lvlText w:val=""/>
      <w:lvlJc w:val="left"/>
      <w:pPr>
        <w:ind w:left="2160" w:hanging="360"/>
      </w:pPr>
      <w:rPr>
        <w:rFonts w:ascii="Wingdings" w:hAnsi="Wingdings" w:hint="default"/>
      </w:rPr>
    </w:lvl>
    <w:lvl w:ilvl="3" w:tplc="70EEF0B6">
      <w:start w:val="1"/>
      <w:numFmt w:val="bullet"/>
      <w:lvlText w:val=""/>
      <w:lvlJc w:val="left"/>
      <w:pPr>
        <w:ind w:left="2880" w:hanging="360"/>
      </w:pPr>
      <w:rPr>
        <w:rFonts w:ascii="Symbol" w:hAnsi="Symbol" w:hint="default"/>
      </w:rPr>
    </w:lvl>
    <w:lvl w:ilvl="4" w:tplc="27F43ED6">
      <w:start w:val="1"/>
      <w:numFmt w:val="bullet"/>
      <w:lvlText w:val="o"/>
      <w:lvlJc w:val="left"/>
      <w:pPr>
        <w:ind w:left="3600" w:hanging="360"/>
      </w:pPr>
      <w:rPr>
        <w:rFonts w:ascii="Courier New" w:hAnsi="Courier New" w:hint="default"/>
      </w:rPr>
    </w:lvl>
    <w:lvl w:ilvl="5" w:tplc="29286182">
      <w:start w:val="1"/>
      <w:numFmt w:val="bullet"/>
      <w:lvlText w:val=""/>
      <w:lvlJc w:val="left"/>
      <w:pPr>
        <w:ind w:left="4320" w:hanging="360"/>
      </w:pPr>
      <w:rPr>
        <w:rFonts w:ascii="Wingdings" w:hAnsi="Wingdings" w:hint="default"/>
      </w:rPr>
    </w:lvl>
    <w:lvl w:ilvl="6" w:tplc="231660EA">
      <w:start w:val="1"/>
      <w:numFmt w:val="bullet"/>
      <w:lvlText w:val=""/>
      <w:lvlJc w:val="left"/>
      <w:pPr>
        <w:ind w:left="5040" w:hanging="360"/>
      </w:pPr>
      <w:rPr>
        <w:rFonts w:ascii="Symbol" w:hAnsi="Symbol" w:hint="default"/>
      </w:rPr>
    </w:lvl>
    <w:lvl w:ilvl="7" w:tplc="6FA8E2D4">
      <w:start w:val="1"/>
      <w:numFmt w:val="bullet"/>
      <w:lvlText w:val="o"/>
      <w:lvlJc w:val="left"/>
      <w:pPr>
        <w:ind w:left="5760" w:hanging="360"/>
      </w:pPr>
      <w:rPr>
        <w:rFonts w:ascii="Courier New" w:hAnsi="Courier New" w:hint="default"/>
      </w:rPr>
    </w:lvl>
    <w:lvl w:ilvl="8" w:tplc="92EAA68C">
      <w:start w:val="1"/>
      <w:numFmt w:val="bullet"/>
      <w:lvlText w:val=""/>
      <w:lvlJc w:val="left"/>
      <w:pPr>
        <w:ind w:left="6480" w:hanging="360"/>
      </w:pPr>
      <w:rPr>
        <w:rFonts w:ascii="Wingdings" w:hAnsi="Wingdings" w:hint="default"/>
      </w:rPr>
    </w:lvl>
  </w:abstractNum>
  <w:abstractNum w:abstractNumId="6" w15:restartNumberingAfterBreak="0">
    <w:nsid w:val="0C721D55"/>
    <w:multiLevelType w:val="hybridMultilevel"/>
    <w:tmpl w:val="FFFFFFFF"/>
    <w:lvl w:ilvl="0" w:tplc="E46A7B80">
      <w:start w:val="1"/>
      <w:numFmt w:val="bullet"/>
      <w:lvlText w:val=""/>
      <w:lvlJc w:val="left"/>
      <w:pPr>
        <w:ind w:left="720" w:hanging="360"/>
      </w:pPr>
      <w:rPr>
        <w:rFonts w:ascii="Symbol" w:hAnsi="Symbol" w:hint="default"/>
      </w:rPr>
    </w:lvl>
    <w:lvl w:ilvl="1" w:tplc="78F4856A">
      <w:start w:val="1"/>
      <w:numFmt w:val="bullet"/>
      <w:lvlText w:val="o"/>
      <w:lvlJc w:val="left"/>
      <w:pPr>
        <w:ind w:left="1440" w:hanging="360"/>
      </w:pPr>
      <w:rPr>
        <w:rFonts w:ascii="Courier New" w:hAnsi="Courier New" w:hint="default"/>
      </w:rPr>
    </w:lvl>
    <w:lvl w:ilvl="2" w:tplc="AF143B4E">
      <w:start w:val="1"/>
      <w:numFmt w:val="bullet"/>
      <w:lvlText w:val=""/>
      <w:lvlJc w:val="left"/>
      <w:pPr>
        <w:ind w:left="2160" w:hanging="360"/>
      </w:pPr>
      <w:rPr>
        <w:rFonts w:ascii="Wingdings" w:hAnsi="Wingdings" w:hint="default"/>
      </w:rPr>
    </w:lvl>
    <w:lvl w:ilvl="3" w:tplc="8D3257EE">
      <w:start w:val="1"/>
      <w:numFmt w:val="bullet"/>
      <w:lvlText w:val=""/>
      <w:lvlJc w:val="left"/>
      <w:pPr>
        <w:ind w:left="2880" w:hanging="360"/>
      </w:pPr>
      <w:rPr>
        <w:rFonts w:ascii="Symbol" w:hAnsi="Symbol" w:hint="default"/>
      </w:rPr>
    </w:lvl>
    <w:lvl w:ilvl="4" w:tplc="B7C45302">
      <w:start w:val="1"/>
      <w:numFmt w:val="bullet"/>
      <w:lvlText w:val="o"/>
      <w:lvlJc w:val="left"/>
      <w:pPr>
        <w:ind w:left="3600" w:hanging="360"/>
      </w:pPr>
      <w:rPr>
        <w:rFonts w:ascii="Courier New" w:hAnsi="Courier New" w:hint="default"/>
      </w:rPr>
    </w:lvl>
    <w:lvl w:ilvl="5" w:tplc="C41843F2">
      <w:start w:val="1"/>
      <w:numFmt w:val="bullet"/>
      <w:lvlText w:val=""/>
      <w:lvlJc w:val="left"/>
      <w:pPr>
        <w:ind w:left="4320" w:hanging="360"/>
      </w:pPr>
      <w:rPr>
        <w:rFonts w:ascii="Wingdings" w:hAnsi="Wingdings" w:hint="default"/>
      </w:rPr>
    </w:lvl>
    <w:lvl w:ilvl="6" w:tplc="12580C8E">
      <w:start w:val="1"/>
      <w:numFmt w:val="bullet"/>
      <w:lvlText w:val=""/>
      <w:lvlJc w:val="left"/>
      <w:pPr>
        <w:ind w:left="5040" w:hanging="360"/>
      </w:pPr>
      <w:rPr>
        <w:rFonts w:ascii="Symbol" w:hAnsi="Symbol" w:hint="default"/>
      </w:rPr>
    </w:lvl>
    <w:lvl w:ilvl="7" w:tplc="FC24AC30">
      <w:start w:val="1"/>
      <w:numFmt w:val="bullet"/>
      <w:lvlText w:val="o"/>
      <w:lvlJc w:val="left"/>
      <w:pPr>
        <w:ind w:left="5760" w:hanging="360"/>
      </w:pPr>
      <w:rPr>
        <w:rFonts w:ascii="Courier New" w:hAnsi="Courier New" w:hint="default"/>
      </w:rPr>
    </w:lvl>
    <w:lvl w:ilvl="8" w:tplc="2ED4D584">
      <w:start w:val="1"/>
      <w:numFmt w:val="bullet"/>
      <w:lvlText w:val=""/>
      <w:lvlJc w:val="left"/>
      <w:pPr>
        <w:ind w:left="6480" w:hanging="360"/>
      </w:pPr>
      <w:rPr>
        <w:rFonts w:ascii="Wingdings" w:hAnsi="Wingdings" w:hint="default"/>
      </w:rPr>
    </w:lvl>
  </w:abstractNum>
  <w:abstractNum w:abstractNumId="7" w15:restartNumberingAfterBreak="0">
    <w:nsid w:val="122F4CAD"/>
    <w:multiLevelType w:val="hybridMultilevel"/>
    <w:tmpl w:val="FFFFFFFF"/>
    <w:lvl w:ilvl="0" w:tplc="BDEED27A">
      <w:start w:val="1"/>
      <w:numFmt w:val="bullet"/>
      <w:lvlText w:val=""/>
      <w:lvlJc w:val="left"/>
      <w:pPr>
        <w:ind w:left="720" w:hanging="360"/>
      </w:pPr>
      <w:rPr>
        <w:rFonts w:ascii="Symbol" w:hAnsi="Symbol" w:hint="default"/>
      </w:rPr>
    </w:lvl>
    <w:lvl w:ilvl="1" w:tplc="32A69764">
      <w:start w:val="1"/>
      <w:numFmt w:val="bullet"/>
      <w:lvlText w:val="o"/>
      <w:lvlJc w:val="left"/>
      <w:pPr>
        <w:ind w:left="1440" w:hanging="360"/>
      </w:pPr>
      <w:rPr>
        <w:rFonts w:ascii="Courier New" w:hAnsi="Courier New" w:hint="default"/>
      </w:rPr>
    </w:lvl>
    <w:lvl w:ilvl="2" w:tplc="5DCE26A8">
      <w:start w:val="1"/>
      <w:numFmt w:val="bullet"/>
      <w:lvlText w:val=""/>
      <w:lvlJc w:val="left"/>
      <w:pPr>
        <w:ind w:left="2160" w:hanging="360"/>
      </w:pPr>
      <w:rPr>
        <w:rFonts w:ascii="Wingdings" w:hAnsi="Wingdings" w:hint="default"/>
      </w:rPr>
    </w:lvl>
    <w:lvl w:ilvl="3" w:tplc="52ACE6B8">
      <w:start w:val="1"/>
      <w:numFmt w:val="bullet"/>
      <w:lvlText w:val=""/>
      <w:lvlJc w:val="left"/>
      <w:pPr>
        <w:ind w:left="2880" w:hanging="360"/>
      </w:pPr>
      <w:rPr>
        <w:rFonts w:ascii="Symbol" w:hAnsi="Symbol" w:hint="default"/>
      </w:rPr>
    </w:lvl>
    <w:lvl w:ilvl="4" w:tplc="C592F35A">
      <w:start w:val="1"/>
      <w:numFmt w:val="bullet"/>
      <w:lvlText w:val="o"/>
      <w:lvlJc w:val="left"/>
      <w:pPr>
        <w:ind w:left="3600" w:hanging="360"/>
      </w:pPr>
      <w:rPr>
        <w:rFonts w:ascii="Courier New" w:hAnsi="Courier New" w:hint="default"/>
      </w:rPr>
    </w:lvl>
    <w:lvl w:ilvl="5" w:tplc="85FED4E8">
      <w:start w:val="1"/>
      <w:numFmt w:val="bullet"/>
      <w:lvlText w:val=""/>
      <w:lvlJc w:val="left"/>
      <w:pPr>
        <w:ind w:left="4320" w:hanging="360"/>
      </w:pPr>
      <w:rPr>
        <w:rFonts w:ascii="Wingdings" w:hAnsi="Wingdings" w:hint="default"/>
      </w:rPr>
    </w:lvl>
    <w:lvl w:ilvl="6" w:tplc="675835C4">
      <w:start w:val="1"/>
      <w:numFmt w:val="bullet"/>
      <w:lvlText w:val=""/>
      <w:lvlJc w:val="left"/>
      <w:pPr>
        <w:ind w:left="5040" w:hanging="360"/>
      </w:pPr>
      <w:rPr>
        <w:rFonts w:ascii="Symbol" w:hAnsi="Symbol" w:hint="default"/>
      </w:rPr>
    </w:lvl>
    <w:lvl w:ilvl="7" w:tplc="E79AB154">
      <w:start w:val="1"/>
      <w:numFmt w:val="bullet"/>
      <w:lvlText w:val="o"/>
      <w:lvlJc w:val="left"/>
      <w:pPr>
        <w:ind w:left="5760" w:hanging="360"/>
      </w:pPr>
      <w:rPr>
        <w:rFonts w:ascii="Courier New" w:hAnsi="Courier New" w:hint="default"/>
      </w:rPr>
    </w:lvl>
    <w:lvl w:ilvl="8" w:tplc="59F0AB26">
      <w:start w:val="1"/>
      <w:numFmt w:val="bullet"/>
      <w:lvlText w:val=""/>
      <w:lvlJc w:val="left"/>
      <w:pPr>
        <w:ind w:left="6480" w:hanging="360"/>
      </w:pPr>
      <w:rPr>
        <w:rFonts w:ascii="Wingdings" w:hAnsi="Wingdings" w:hint="default"/>
      </w:rPr>
    </w:lvl>
  </w:abstractNum>
  <w:abstractNum w:abstractNumId="8" w15:restartNumberingAfterBreak="0">
    <w:nsid w:val="18966642"/>
    <w:multiLevelType w:val="hybridMultilevel"/>
    <w:tmpl w:val="FFFFFFFF"/>
    <w:lvl w:ilvl="0" w:tplc="E990E558">
      <w:start w:val="1"/>
      <w:numFmt w:val="bullet"/>
      <w:lvlText w:val=""/>
      <w:lvlJc w:val="left"/>
      <w:pPr>
        <w:ind w:left="1440" w:hanging="360"/>
      </w:pPr>
      <w:rPr>
        <w:rFonts w:ascii="Symbol" w:hAnsi="Symbol" w:hint="default"/>
      </w:rPr>
    </w:lvl>
    <w:lvl w:ilvl="1" w:tplc="22F68F58">
      <w:start w:val="1"/>
      <w:numFmt w:val="bullet"/>
      <w:lvlText w:val="o"/>
      <w:lvlJc w:val="left"/>
      <w:pPr>
        <w:ind w:left="2160" w:hanging="360"/>
      </w:pPr>
      <w:rPr>
        <w:rFonts w:ascii="Courier New" w:hAnsi="Courier New" w:hint="default"/>
      </w:rPr>
    </w:lvl>
    <w:lvl w:ilvl="2" w:tplc="B3821186">
      <w:start w:val="1"/>
      <w:numFmt w:val="bullet"/>
      <w:lvlText w:val=""/>
      <w:lvlJc w:val="left"/>
      <w:pPr>
        <w:ind w:left="2880" w:hanging="360"/>
      </w:pPr>
      <w:rPr>
        <w:rFonts w:ascii="Wingdings" w:hAnsi="Wingdings" w:hint="default"/>
      </w:rPr>
    </w:lvl>
    <w:lvl w:ilvl="3" w:tplc="A68A8856">
      <w:start w:val="1"/>
      <w:numFmt w:val="bullet"/>
      <w:lvlText w:val=""/>
      <w:lvlJc w:val="left"/>
      <w:pPr>
        <w:ind w:left="3600" w:hanging="360"/>
      </w:pPr>
      <w:rPr>
        <w:rFonts w:ascii="Symbol" w:hAnsi="Symbol" w:hint="default"/>
      </w:rPr>
    </w:lvl>
    <w:lvl w:ilvl="4" w:tplc="F20696C8">
      <w:start w:val="1"/>
      <w:numFmt w:val="bullet"/>
      <w:lvlText w:val="o"/>
      <w:lvlJc w:val="left"/>
      <w:pPr>
        <w:ind w:left="4320" w:hanging="360"/>
      </w:pPr>
      <w:rPr>
        <w:rFonts w:ascii="Courier New" w:hAnsi="Courier New" w:hint="default"/>
      </w:rPr>
    </w:lvl>
    <w:lvl w:ilvl="5" w:tplc="F626C888">
      <w:start w:val="1"/>
      <w:numFmt w:val="bullet"/>
      <w:lvlText w:val=""/>
      <w:lvlJc w:val="left"/>
      <w:pPr>
        <w:ind w:left="5040" w:hanging="360"/>
      </w:pPr>
      <w:rPr>
        <w:rFonts w:ascii="Wingdings" w:hAnsi="Wingdings" w:hint="default"/>
      </w:rPr>
    </w:lvl>
    <w:lvl w:ilvl="6" w:tplc="866A2696">
      <w:start w:val="1"/>
      <w:numFmt w:val="bullet"/>
      <w:lvlText w:val=""/>
      <w:lvlJc w:val="left"/>
      <w:pPr>
        <w:ind w:left="5760" w:hanging="360"/>
      </w:pPr>
      <w:rPr>
        <w:rFonts w:ascii="Symbol" w:hAnsi="Symbol" w:hint="default"/>
      </w:rPr>
    </w:lvl>
    <w:lvl w:ilvl="7" w:tplc="972A9C3C">
      <w:start w:val="1"/>
      <w:numFmt w:val="bullet"/>
      <w:lvlText w:val="o"/>
      <w:lvlJc w:val="left"/>
      <w:pPr>
        <w:ind w:left="6480" w:hanging="360"/>
      </w:pPr>
      <w:rPr>
        <w:rFonts w:ascii="Courier New" w:hAnsi="Courier New" w:hint="default"/>
      </w:rPr>
    </w:lvl>
    <w:lvl w:ilvl="8" w:tplc="135AA0E6">
      <w:start w:val="1"/>
      <w:numFmt w:val="bullet"/>
      <w:lvlText w:val=""/>
      <w:lvlJc w:val="left"/>
      <w:pPr>
        <w:ind w:left="7200" w:hanging="360"/>
      </w:pPr>
      <w:rPr>
        <w:rFonts w:ascii="Wingdings" w:hAnsi="Wingdings" w:hint="default"/>
      </w:rPr>
    </w:lvl>
  </w:abstractNum>
  <w:abstractNum w:abstractNumId="9" w15:restartNumberingAfterBreak="0">
    <w:nsid w:val="1D7837B4"/>
    <w:multiLevelType w:val="hybridMultilevel"/>
    <w:tmpl w:val="FFFFFFFF"/>
    <w:lvl w:ilvl="0" w:tplc="66DA42D0">
      <w:start w:val="1"/>
      <w:numFmt w:val="bullet"/>
      <w:lvlText w:val=""/>
      <w:lvlJc w:val="left"/>
      <w:pPr>
        <w:ind w:left="720" w:hanging="360"/>
      </w:pPr>
      <w:rPr>
        <w:rFonts w:ascii="Symbol" w:hAnsi="Symbol" w:hint="default"/>
      </w:rPr>
    </w:lvl>
    <w:lvl w:ilvl="1" w:tplc="A7A03C34">
      <w:start w:val="1"/>
      <w:numFmt w:val="bullet"/>
      <w:lvlText w:val="o"/>
      <w:lvlJc w:val="left"/>
      <w:pPr>
        <w:ind w:left="1440" w:hanging="360"/>
      </w:pPr>
      <w:rPr>
        <w:rFonts w:ascii="Courier New" w:hAnsi="Courier New" w:hint="default"/>
      </w:rPr>
    </w:lvl>
    <w:lvl w:ilvl="2" w:tplc="EFCE387A">
      <w:start w:val="1"/>
      <w:numFmt w:val="bullet"/>
      <w:lvlText w:val=""/>
      <w:lvlJc w:val="left"/>
      <w:pPr>
        <w:ind w:left="2160" w:hanging="360"/>
      </w:pPr>
      <w:rPr>
        <w:rFonts w:ascii="Wingdings" w:hAnsi="Wingdings" w:hint="default"/>
      </w:rPr>
    </w:lvl>
    <w:lvl w:ilvl="3" w:tplc="F468DB80">
      <w:start w:val="1"/>
      <w:numFmt w:val="bullet"/>
      <w:lvlText w:val=""/>
      <w:lvlJc w:val="left"/>
      <w:pPr>
        <w:ind w:left="2880" w:hanging="360"/>
      </w:pPr>
      <w:rPr>
        <w:rFonts w:ascii="Symbol" w:hAnsi="Symbol" w:hint="default"/>
      </w:rPr>
    </w:lvl>
    <w:lvl w:ilvl="4" w:tplc="45D45CDE">
      <w:start w:val="1"/>
      <w:numFmt w:val="bullet"/>
      <w:lvlText w:val="o"/>
      <w:lvlJc w:val="left"/>
      <w:pPr>
        <w:ind w:left="3600" w:hanging="360"/>
      </w:pPr>
      <w:rPr>
        <w:rFonts w:ascii="Courier New" w:hAnsi="Courier New" w:hint="default"/>
      </w:rPr>
    </w:lvl>
    <w:lvl w:ilvl="5" w:tplc="1C22C908">
      <w:start w:val="1"/>
      <w:numFmt w:val="bullet"/>
      <w:lvlText w:val=""/>
      <w:lvlJc w:val="left"/>
      <w:pPr>
        <w:ind w:left="4320" w:hanging="360"/>
      </w:pPr>
      <w:rPr>
        <w:rFonts w:ascii="Wingdings" w:hAnsi="Wingdings" w:hint="default"/>
      </w:rPr>
    </w:lvl>
    <w:lvl w:ilvl="6" w:tplc="CD72437A">
      <w:start w:val="1"/>
      <w:numFmt w:val="bullet"/>
      <w:lvlText w:val=""/>
      <w:lvlJc w:val="left"/>
      <w:pPr>
        <w:ind w:left="5040" w:hanging="360"/>
      </w:pPr>
      <w:rPr>
        <w:rFonts w:ascii="Symbol" w:hAnsi="Symbol" w:hint="default"/>
      </w:rPr>
    </w:lvl>
    <w:lvl w:ilvl="7" w:tplc="186433CE">
      <w:start w:val="1"/>
      <w:numFmt w:val="bullet"/>
      <w:lvlText w:val="o"/>
      <w:lvlJc w:val="left"/>
      <w:pPr>
        <w:ind w:left="5760" w:hanging="360"/>
      </w:pPr>
      <w:rPr>
        <w:rFonts w:ascii="Courier New" w:hAnsi="Courier New" w:hint="default"/>
      </w:rPr>
    </w:lvl>
    <w:lvl w:ilvl="8" w:tplc="B7328B72">
      <w:start w:val="1"/>
      <w:numFmt w:val="bullet"/>
      <w:lvlText w:val=""/>
      <w:lvlJc w:val="left"/>
      <w:pPr>
        <w:ind w:left="6480" w:hanging="360"/>
      </w:pPr>
      <w:rPr>
        <w:rFonts w:ascii="Wingdings" w:hAnsi="Wingdings" w:hint="default"/>
      </w:rPr>
    </w:lvl>
  </w:abstractNum>
  <w:abstractNum w:abstractNumId="10"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20116E9C"/>
    <w:multiLevelType w:val="hybridMultilevel"/>
    <w:tmpl w:val="FFFFFFFF"/>
    <w:lvl w:ilvl="0" w:tplc="3DD45B56">
      <w:start w:val="1"/>
      <w:numFmt w:val="bullet"/>
      <w:lvlText w:val=""/>
      <w:lvlJc w:val="left"/>
      <w:pPr>
        <w:ind w:left="720" w:hanging="360"/>
      </w:pPr>
      <w:rPr>
        <w:rFonts w:ascii="Symbol" w:hAnsi="Symbol" w:hint="default"/>
      </w:rPr>
    </w:lvl>
    <w:lvl w:ilvl="1" w:tplc="7B48E20E">
      <w:start w:val="1"/>
      <w:numFmt w:val="bullet"/>
      <w:lvlText w:val="o"/>
      <w:lvlJc w:val="left"/>
      <w:pPr>
        <w:ind w:left="1440" w:hanging="360"/>
      </w:pPr>
      <w:rPr>
        <w:rFonts w:ascii="Courier New" w:hAnsi="Courier New" w:hint="default"/>
      </w:rPr>
    </w:lvl>
    <w:lvl w:ilvl="2" w:tplc="C39E1342">
      <w:start w:val="1"/>
      <w:numFmt w:val="bullet"/>
      <w:lvlText w:val=""/>
      <w:lvlJc w:val="left"/>
      <w:pPr>
        <w:ind w:left="2160" w:hanging="360"/>
      </w:pPr>
      <w:rPr>
        <w:rFonts w:ascii="Wingdings" w:hAnsi="Wingdings" w:hint="default"/>
      </w:rPr>
    </w:lvl>
    <w:lvl w:ilvl="3" w:tplc="41FA797E">
      <w:start w:val="1"/>
      <w:numFmt w:val="bullet"/>
      <w:lvlText w:val=""/>
      <w:lvlJc w:val="left"/>
      <w:pPr>
        <w:ind w:left="2880" w:hanging="360"/>
      </w:pPr>
      <w:rPr>
        <w:rFonts w:ascii="Symbol" w:hAnsi="Symbol" w:hint="default"/>
      </w:rPr>
    </w:lvl>
    <w:lvl w:ilvl="4" w:tplc="4C222BFE">
      <w:start w:val="1"/>
      <w:numFmt w:val="bullet"/>
      <w:lvlText w:val="o"/>
      <w:lvlJc w:val="left"/>
      <w:pPr>
        <w:ind w:left="3600" w:hanging="360"/>
      </w:pPr>
      <w:rPr>
        <w:rFonts w:ascii="Courier New" w:hAnsi="Courier New" w:hint="default"/>
      </w:rPr>
    </w:lvl>
    <w:lvl w:ilvl="5" w:tplc="15AA5C82">
      <w:start w:val="1"/>
      <w:numFmt w:val="bullet"/>
      <w:lvlText w:val=""/>
      <w:lvlJc w:val="left"/>
      <w:pPr>
        <w:ind w:left="4320" w:hanging="360"/>
      </w:pPr>
      <w:rPr>
        <w:rFonts w:ascii="Wingdings" w:hAnsi="Wingdings" w:hint="default"/>
      </w:rPr>
    </w:lvl>
    <w:lvl w:ilvl="6" w:tplc="4B429BDC">
      <w:start w:val="1"/>
      <w:numFmt w:val="bullet"/>
      <w:lvlText w:val=""/>
      <w:lvlJc w:val="left"/>
      <w:pPr>
        <w:ind w:left="5040" w:hanging="360"/>
      </w:pPr>
      <w:rPr>
        <w:rFonts w:ascii="Symbol" w:hAnsi="Symbol" w:hint="default"/>
      </w:rPr>
    </w:lvl>
    <w:lvl w:ilvl="7" w:tplc="E5487ADE">
      <w:start w:val="1"/>
      <w:numFmt w:val="bullet"/>
      <w:lvlText w:val="o"/>
      <w:lvlJc w:val="left"/>
      <w:pPr>
        <w:ind w:left="5760" w:hanging="360"/>
      </w:pPr>
      <w:rPr>
        <w:rFonts w:ascii="Courier New" w:hAnsi="Courier New" w:hint="default"/>
      </w:rPr>
    </w:lvl>
    <w:lvl w:ilvl="8" w:tplc="007E345C">
      <w:start w:val="1"/>
      <w:numFmt w:val="bullet"/>
      <w:lvlText w:val=""/>
      <w:lvlJc w:val="left"/>
      <w:pPr>
        <w:ind w:left="6480" w:hanging="360"/>
      </w:pPr>
      <w:rPr>
        <w:rFonts w:ascii="Wingdings" w:hAnsi="Wingdings" w:hint="default"/>
      </w:rPr>
    </w:lvl>
  </w:abstractNum>
  <w:abstractNum w:abstractNumId="12" w15:restartNumberingAfterBreak="0">
    <w:nsid w:val="221A7748"/>
    <w:multiLevelType w:val="hybridMultilevel"/>
    <w:tmpl w:val="ABE63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27A53BD"/>
    <w:multiLevelType w:val="hybridMultilevel"/>
    <w:tmpl w:val="7370EDF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24FF061E"/>
    <w:multiLevelType w:val="hybridMultilevel"/>
    <w:tmpl w:val="FFFFFFFF"/>
    <w:lvl w:ilvl="0" w:tplc="97842DB2">
      <w:start w:val="1"/>
      <w:numFmt w:val="decimal"/>
      <w:lvlText w:val="%1."/>
      <w:lvlJc w:val="left"/>
      <w:pPr>
        <w:ind w:left="720" w:hanging="360"/>
      </w:pPr>
    </w:lvl>
    <w:lvl w:ilvl="1" w:tplc="7DFE143C">
      <w:start w:val="1"/>
      <w:numFmt w:val="lowerLetter"/>
      <w:lvlText w:val="%2."/>
      <w:lvlJc w:val="left"/>
      <w:pPr>
        <w:ind w:left="1440" w:hanging="360"/>
      </w:pPr>
    </w:lvl>
    <w:lvl w:ilvl="2" w:tplc="B7B2A6E2">
      <w:start w:val="1"/>
      <w:numFmt w:val="lowerRoman"/>
      <w:lvlText w:val="%3."/>
      <w:lvlJc w:val="right"/>
      <w:pPr>
        <w:ind w:left="2160" w:hanging="180"/>
      </w:pPr>
    </w:lvl>
    <w:lvl w:ilvl="3" w:tplc="AE2A25BE">
      <w:start w:val="1"/>
      <w:numFmt w:val="decimal"/>
      <w:lvlText w:val="%4."/>
      <w:lvlJc w:val="left"/>
      <w:pPr>
        <w:ind w:left="2880" w:hanging="360"/>
      </w:pPr>
    </w:lvl>
    <w:lvl w:ilvl="4" w:tplc="48928B18">
      <w:start w:val="1"/>
      <w:numFmt w:val="lowerLetter"/>
      <w:lvlText w:val="%5."/>
      <w:lvlJc w:val="left"/>
      <w:pPr>
        <w:ind w:left="3600" w:hanging="360"/>
      </w:pPr>
    </w:lvl>
    <w:lvl w:ilvl="5" w:tplc="BB3EEE30">
      <w:start w:val="1"/>
      <w:numFmt w:val="lowerRoman"/>
      <w:lvlText w:val="%6."/>
      <w:lvlJc w:val="right"/>
      <w:pPr>
        <w:ind w:left="4320" w:hanging="180"/>
      </w:pPr>
    </w:lvl>
    <w:lvl w:ilvl="6" w:tplc="3B8A8CB4">
      <w:start w:val="1"/>
      <w:numFmt w:val="decimal"/>
      <w:lvlText w:val="%7."/>
      <w:lvlJc w:val="left"/>
      <w:pPr>
        <w:ind w:left="5040" w:hanging="360"/>
      </w:pPr>
    </w:lvl>
    <w:lvl w:ilvl="7" w:tplc="3CF298C6">
      <w:start w:val="1"/>
      <w:numFmt w:val="lowerLetter"/>
      <w:lvlText w:val="%8."/>
      <w:lvlJc w:val="left"/>
      <w:pPr>
        <w:ind w:left="5760" w:hanging="360"/>
      </w:pPr>
    </w:lvl>
    <w:lvl w:ilvl="8" w:tplc="59625EB4">
      <w:start w:val="1"/>
      <w:numFmt w:val="lowerRoman"/>
      <w:lvlText w:val="%9."/>
      <w:lvlJc w:val="right"/>
      <w:pPr>
        <w:ind w:left="6480" w:hanging="180"/>
      </w:pPr>
    </w:lvl>
  </w:abstractNum>
  <w:abstractNum w:abstractNumId="15" w15:restartNumberingAfterBreak="0">
    <w:nsid w:val="2E0A6433"/>
    <w:multiLevelType w:val="hybridMultilevel"/>
    <w:tmpl w:val="FFFFFFFF"/>
    <w:lvl w:ilvl="0" w:tplc="A0BCF01E">
      <w:start w:val="1"/>
      <w:numFmt w:val="bullet"/>
      <w:lvlText w:val=""/>
      <w:lvlJc w:val="left"/>
      <w:pPr>
        <w:ind w:left="720" w:hanging="360"/>
      </w:pPr>
      <w:rPr>
        <w:rFonts w:ascii="Symbol" w:hAnsi="Symbol" w:hint="default"/>
      </w:rPr>
    </w:lvl>
    <w:lvl w:ilvl="1" w:tplc="2E4EBFC4">
      <w:start w:val="1"/>
      <w:numFmt w:val="bullet"/>
      <w:lvlText w:val="o"/>
      <w:lvlJc w:val="left"/>
      <w:pPr>
        <w:ind w:left="1440" w:hanging="360"/>
      </w:pPr>
      <w:rPr>
        <w:rFonts w:ascii="Courier New" w:hAnsi="Courier New" w:hint="default"/>
      </w:rPr>
    </w:lvl>
    <w:lvl w:ilvl="2" w:tplc="5C5ED7C8">
      <w:start w:val="1"/>
      <w:numFmt w:val="bullet"/>
      <w:lvlText w:val=""/>
      <w:lvlJc w:val="left"/>
      <w:pPr>
        <w:ind w:left="2160" w:hanging="360"/>
      </w:pPr>
      <w:rPr>
        <w:rFonts w:ascii="Wingdings" w:hAnsi="Wingdings" w:hint="default"/>
      </w:rPr>
    </w:lvl>
    <w:lvl w:ilvl="3" w:tplc="94F89B64">
      <w:start w:val="1"/>
      <w:numFmt w:val="bullet"/>
      <w:lvlText w:val=""/>
      <w:lvlJc w:val="left"/>
      <w:pPr>
        <w:ind w:left="2880" w:hanging="360"/>
      </w:pPr>
      <w:rPr>
        <w:rFonts w:ascii="Symbol" w:hAnsi="Symbol" w:hint="default"/>
      </w:rPr>
    </w:lvl>
    <w:lvl w:ilvl="4" w:tplc="D99CE7F0">
      <w:start w:val="1"/>
      <w:numFmt w:val="bullet"/>
      <w:lvlText w:val="o"/>
      <w:lvlJc w:val="left"/>
      <w:pPr>
        <w:ind w:left="3600" w:hanging="360"/>
      </w:pPr>
      <w:rPr>
        <w:rFonts w:ascii="Courier New" w:hAnsi="Courier New" w:hint="default"/>
      </w:rPr>
    </w:lvl>
    <w:lvl w:ilvl="5" w:tplc="95C2A6B8">
      <w:start w:val="1"/>
      <w:numFmt w:val="bullet"/>
      <w:lvlText w:val=""/>
      <w:lvlJc w:val="left"/>
      <w:pPr>
        <w:ind w:left="4320" w:hanging="360"/>
      </w:pPr>
      <w:rPr>
        <w:rFonts w:ascii="Wingdings" w:hAnsi="Wingdings" w:hint="default"/>
      </w:rPr>
    </w:lvl>
    <w:lvl w:ilvl="6" w:tplc="8A3ED2F0">
      <w:start w:val="1"/>
      <w:numFmt w:val="bullet"/>
      <w:lvlText w:val=""/>
      <w:lvlJc w:val="left"/>
      <w:pPr>
        <w:ind w:left="5040" w:hanging="360"/>
      </w:pPr>
      <w:rPr>
        <w:rFonts w:ascii="Symbol" w:hAnsi="Symbol" w:hint="default"/>
      </w:rPr>
    </w:lvl>
    <w:lvl w:ilvl="7" w:tplc="D070DF84">
      <w:start w:val="1"/>
      <w:numFmt w:val="bullet"/>
      <w:lvlText w:val="o"/>
      <w:lvlJc w:val="left"/>
      <w:pPr>
        <w:ind w:left="5760" w:hanging="360"/>
      </w:pPr>
      <w:rPr>
        <w:rFonts w:ascii="Courier New" w:hAnsi="Courier New" w:hint="default"/>
      </w:rPr>
    </w:lvl>
    <w:lvl w:ilvl="8" w:tplc="549EA2D4">
      <w:start w:val="1"/>
      <w:numFmt w:val="bullet"/>
      <w:lvlText w:val=""/>
      <w:lvlJc w:val="left"/>
      <w:pPr>
        <w:ind w:left="6480" w:hanging="360"/>
      </w:pPr>
      <w:rPr>
        <w:rFonts w:ascii="Wingdings" w:hAnsi="Wingdings" w:hint="default"/>
      </w:rPr>
    </w:lvl>
  </w:abstractNum>
  <w:abstractNum w:abstractNumId="16" w15:restartNumberingAfterBreak="0">
    <w:nsid w:val="2F905FDB"/>
    <w:multiLevelType w:val="hybridMultilevel"/>
    <w:tmpl w:val="FFFFFFFF"/>
    <w:lvl w:ilvl="0" w:tplc="4222A832">
      <w:start w:val="1"/>
      <w:numFmt w:val="bullet"/>
      <w:lvlText w:val=""/>
      <w:lvlJc w:val="left"/>
      <w:pPr>
        <w:ind w:left="720" w:hanging="360"/>
      </w:pPr>
      <w:rPr>
        <w:rFonts w:ascii="Symbol" w:hAnsi="Symbol" w:hint="default"/>
      </w:rPr>
    </w:lvl>
    <w:lvl w:ilvl="1" w:tplc="FFF2AE36">
      <w:start w:val="1"/>
      <w:numFmt w:val="bullet"/>
      <w:lvlText w:val="o"/>
      <w:lvlJc w:val="left"/>
      <w:pPr>
        <w:ind w:left="1440" w:hanging="360"/>
      </w:pPr>
      <w:rPr>
        <w:rFonts w:ascii="Courier New" w:hAnsi="Courier New" w:hint="default"/>
      </w:rPr>
    </w:lvl>
    <w:lvl w:ilvl="2" w:tplc="D43242BE">
      <w:start w:val="1"/>
      <w:numFmt w:val="bullet"/>
      <w:lvlText w:val=""/>
      <w:lvlJc w:val="left"/>
      <w:pPr>
        <w:ind w:left="2160" w:hanging="360"/>
      </w:pPr>
      <w:rPr>
        <w:rFonts w:ascii="Wingdings" w:hAnsi="Wingdings" w:hint="default"/>
      </w:rPr>
    </w:lvl>
    <w:lvl w:ilvl="3" w:tplc="D102E88C">
      <w:start w:val="1"/>
      <w:numFmt w:val="bullet"/>
      <w:lvlText w:val=""/>
      <w:lvlJc w:val="left"/>
      <w:pPr>
        <w:ind w:left="2880" w:hanging="360"/>
      </w:pPr>
      <w:rPr>
        <w:rFonts w:ascii="Symbol" w:hAnsi="Symbol" w:hint="default"/>
      </w:rPr>
    </w:lvl>
    <w:lvl w:ilvl="4" w:tplc="C1288DC8">
      <w:start w:val="1"/>
      <w:numFmt w:val="bullet"/>
      <w:lvlText w:val="o"/>
      <w:lvlJc w:val="left"/>
      <w:pPr>
        <w:ind w:left="3600" w:hanging="360"/>
      </w:pPr>
      <w:rPr>
        <w:rFonts w:ascii="Courier New" w:hAnsi="Courier New" w:hint="default"/>
      </w:rPr>
    </w:lvl>
    <w:lvl w:ilvl="5" w:tplc="CE58A4F2">
      <w:start w:val="1"/>
      <w:numFmt w:val="bullet"/>
      <w:lvlText w:val=""/>
      <w:lvlJc w:val="left"/>
      <w:pPr>
        <w:ind w:left="4320" w:hanging="360"/>
      </w:pPr>
      <w:rPr>
        <w:rFonts w:ascii="Wingdings" w:hAnsi="Wingdings" w:hint="default"/>
      </w:rPr>
    </w:lvl>
    <w:lvl w:ilvl="6" w:tplc="745C60DA">
      <w:start w:val="1"/>
      <w:numFmt w:val="bullet"/>
      <w:lvlText w:val=""/>
      <w:lvlJc w:val="left"/>
      <w:pPr>
        <w:ind w:left="5040" w:hanging="360"/>
      </w:pPr>
      <w:rPr>
        <w:rFonts w:ascii="Symbol" w:hAnsi="Symbol" w:hint="default"/>
      </w:rPr>
    </w:lvl>
    <w:lvl w:ilvl="7" w:tplc="ECFC2DD8">
      <w:start w:val="1"/>
      <w:numFmt w:val="bullet"/>
      <w:lvlText w:val="o"/>
      <w:lvlJc w:val="left"/>
      <w:pPr>
        <w:ind w:left="5760" w:hanging="360"/>
      </w:pPr>
      <w:rPr>
        <w:rFonts w:ascii="Courier New" w:hAnsi="Courier New" w:hint="default"/>
      </w:rPr>
    </w:lvl>
    <w:lvl w:ilvl="8" w:tplc="28801A98">
      <w:start w:val="1"/>
      <w:numFmt w:val="bullet"/>
      <w:lvlText w:val=""/>
      <w:lvlJc w:val="left"/>
      <w:pPr>
        <w:ind w:left="6480" w:hanging="360"/>
      </w:pPr>
      <w:rPr>
        <w:rFonts w:ascii="Wingdings" w:hAnsi="Wingdings" w:hint="default"/>
      </w:rPr>
    </w:lvl>
  </w:abstractNum>
  <w:abstractNum w:abstractNumId="17" w15:restartNumberingAfterBreak="0">
    <w:nsid w:val="347101E2"/>
    <w:multiLevelType w:val="hybridMultilevel"/>
    <w:tmpl w:val="FFFFFFFF"/>
    <w:lvl w:ilvl="0" w:tplc="F8743CFA">
      <w:start w:val="1"/>
      <w:numFmt w:val="bullet"/>
      <w:lvlText w:val=""/>
      <w:lvlJc w:val="left"/>
      <w:pPr>
        <w:ind w:left="720" w:hanging="360"/>
      </w:pPr>
      <w:rPr>
        <w:rFonts w:ascii="Symbol" w:hAnsi="Symbol" w:hint="default"/>
      </w:rPr>
    </w:lvl>
    <w:lvl w:ilvl="1" w:tplc="AC5CF596">
      <w:start w:val="1"/>
      <w:numFmt w:val="bullet"/>
      <w:lvlText w:val="o"/>
      <w:lvlJc w:val="left"/>
      <w:pPr>
        <w:ind w:left="1440" w:hanging="360"/>
      </w:pPr>
      <w:rPr>
        <w:rFonts w:ascii="Courier New" w:hAnsi="Courier New" w:hint="default"/>
      </w:rPr>
    </w:lvl>
    <w:lvl w:ilvl="2" w:tplc="313A0D9C">
      <w:start w:val="1"/>
      <w:numFmt w:val="bullet"/>
      <w:lvlText w:val=""/>
      <w:lvlJc w:val="left"/>
      <w:pPr>
        <w:ind w:left="2160" w:hanging="360"/>
      </w:pPr>
      <w:rPr>
        <w:rFonts w:ascii="Wingdings" w:hAnsi="Wingdings" w:hint="default"/>
      </w:rPr>
    </w:lvl>
    <w:lvl w:ilvl="3" w:tplc="77567CE2">
      <w:start w:val="1"/>
      <w:numFmt w:val="bullet"/>
      <w:lvlText w:val=""/>
      <w:lvlJc w:val="left"/>
      <w:pPr>
        <w:ind w:left="2880" w:hanging="360"/>
      </w:pPr>
      <w:rPr>
        <w:rFonts w:ascii="Symbol" w:hAnsi="Symbol" w:hint="default"/>
      </w:rPr>
    </w:lvl>
    <w:lvl w:ilvl="4" w:tplc="642420A6">
      <w:start w:val="1"/>
      <w:numFmt w:val="bullet"/>
      <w:lvlText w:val="o"/>
      <w:lvlJc w:val="left"/>
      <w:pPr>
        <w:ind w:left="3600" w:hanging="360"/>
      </w:pPr>
      <w:rPr>
        <w:rFonts w:ascii="Courier New" w:hAnsi="Courier New" w:hint="default"/>
      </w:rPr>
    </w:lvl>
    <w:lvl w:ilvl="5" w:tplc="E5F2FAE0">
      <w:start w:val="1"/>
      <w:numFmt w:val="bullet"/>
      <w:lvlText w:val=""/>
      <w:lvlJc w:val="left"/>
      <w:pPr>
        <w:ind w:left="4320" w:hanging="360"/>
      </w:pPr>
      <w:rPr>
        <w:rFonts w:ascii="Wingdings" w:hAnsi="Wingdings" w:hint="default"/>
      </w:rPr>
    </w:lvl>
    <w:lvl w:ilvl="6" w:tplc="FA1EFF0E">
      <w:start w:val="1"/>
      <w:numFmt w:val="bullet"/>
      <w:lvlText w:val=""/>
      <w:lvlJc w:val="left"/>
      <w:pPr>
        <w:ind w:left="5040" w:hanging="360"/>
      </w:pPr>
      <w:rPr>
        <w:rFonts w:ascii="Symbol" w:hAnsi="Symbol" w:hint="default"/>
      </w:rPr>
    </w:lvl>
    <w:lvl w:ilvl="7" w:tplc="469AE5A0">
      <w:start w:val="1"/>
      <w:numFmt w:val="bullet"/>
      <w:lvlText w:val="o"/>
      <w:lvlJc w:val="left"/>
      <w:pPr>
        <w:ind w:left="5760" w:hanging="360"/>
      </w:pPr>
      <w:rPr>
        <w:rFonts w:ascii="Courier New" w:hAnsi="Courier New" w:hint="default"/>
      </w:rPr>
    </w:lvl>
    <w:lvl w:ilvl="8" w:tplc="AAC0F78C">
      <w:start w:val="1"/>
      <w:numFmt w:val="bullet"/>
      <w:lvlText w:val=""/>
      <w:lvlJc w:val="left"/>
      <w:pPr>
        <w:ind w:left="6480" w:hanging="360"/>
      </w:pPr>
      <w:rPr>
        <w:rFonts w:ascii="Wingdings" w:hAnsi="Wingdings" w:hint="default"/>
      </w:rPr>
    </w:lvl>
  </w:abstractNum>
  <w:abstractNum w:abstractNumId="18" w15:restartNumberingAfterBreak="0">
    <w:nsid w:val="35F770F0"/>
    <w:multiLevelType w:val="hybridMultilevel"/>
    <w:tmpl w:val="FFFFFFFF"/>
    <w:lvl w:ilvl="0" w:tplc="F2AEBE56">
      <w:start w:val="1"/>
      <w:numFmt w:val="bullet"/>
      <w:lvlText w:val=""/>
      <w:lvlJc w:val="left"/>
      <w:pPr>
        <w:ind w:left="720" w:hanging="360"/>
      </w:pPr>
      <w:rPr>
        <w:rFonts w:ascii="Symbol" w:hAnsi="Symbol" w:hint="default"/>
      </w:rPr>
    </w:lvl>
    <w:lvl w:ilvl="1" w:tplc="902683C4">
      <w:start w:val="1"/>
      <w:numFmt w:val="bullet"/>
      <w:lvlText w:val="o"/>
      <w:lvlJc w:val="left"/>
      <w:pPr>
        <w:ind w:left="1440" w:hanging="360"/>
      </w:pPr>
      <w:rPr>
        <w:rFonts w:ascii="Courier New" w:hAnsi="Courier New" w:hint="default"/>
      </w:rPr>
    </w:lvl>
    <w:lvl w:ilvl="2" w:tplc="669AA5AC">
      <w:start w:val="1"/>
      <w:numFmt w:val="bullet"/>
      <w:lvlText w:val=""/>
      <w:lvlJc w:val="left"/>
      <w:pPr>
        <w:ind w:left="2160" w:hanging="360"/>
      </w:pPr>
      <w:rPr>
        <w:rFonts w:ascii="Wingdings" w:hAnsi="Wingdings" w:hint="default"/>
      </w:rPr>
    </w:lvl>
    <w:lvl w:ilvl="3" w:tplc="26528548">
      <w:start w:val="1"/>
      <w:numFmt w:val="bullet"/>
      <w:lvlText w:val=""/>
      <w:lvlJc w:val="left"/>
      <w:pPr>
        <w:ind w:left="2880" w:hanging="360"/>
      </w:pPr>
      <w:rPr>
        <w:rFonts w:ascii="Symbol" w:hAnsi="Symbol" w:hint="default"/>
      </w:rPr>
    </w:lvl>
    <w:lvl w:ilvl="4" w:tplc="AC7457B6">
      <w:start w:val="1"/>
      <w:numFmt w:val="bullet"/>
      <w:lvlText w:val="o"/>
      <w:lvlJc w:val="left"/>
      <w:pPr>
        <w:ind w:left="3600" w:hanging="360"/>
      </w:pPr>
      <w:rPr>
        <w:rFonts w:ascii="Courier New" w:hAnsi="Courier New" w:hint="default"/>
      </w:rPr>
    </w:lvl>
    <w:lvl w:ilvl="5" w:tplc="7B14349A">
      <w:start w:val="1"/>
      <w:numFmt w:val="bullet"/>
      <w:lvlText w:val=""/>
      <w:lvlJc w:val="left"/>
      <w:pPr>
        <w:ind w:left="4320" w:hanging="360"/>
      </w:pPr>
      <w:rPr>
        <w:rFonts w:ascii="Wingdings" w:hAnsi="Wingdings" w:hint="default"/>
      </w:rPr>
    </w:lvl>
    <w:lvl w:ilvl="6" w:tplc="5ED207B2">
      <w:start w:val="1"/>
      <w:numFmt w:val="bullet"/>
      <w:lvlText w:val=""/>
      <w:lvlJc w:val="left"/>
      <w:pPr>
        <w:ind w:left="5040" w:hanging="360"/>
      </w:pPr>
      <w:rPr>
        <w:rFonts w:ascii="Symbol" w:hAnsi="Symbol" w:hint="default"/>
      </w:rPr>
    </w:lvl>
    <w:lvl w:ilvl="7" w:tplc="864EFA0A">
      <w:start w:val="1"/>
      <w:numFmt w:val="bullet"/>
      <w:lvlText w:val="o"/>
      <w:lvlJc w:val="left"/>
      <w:pPr>
        <w:ind w:left="5760" w:hanging="360"/>
      </w:pPr>
      <w:rPr>
        <w:rFonts w:ascii="Courier New" w:hAnsi="Courier New" w:hint="default"/>
      </w:rPr>
    </w:lvl>
    <w:lvl w:ilvl="8" w:tplc="1F52D6BC">
      <w:start w:val="1"/>
      <w:numFmt w:val="bullet"/>
      <w:lvlText w:val=""/>
      <w:lvlJc w:val="left"/>
      <w:pPr>
        <w:ind w:left="6480" w:hanging="360"/>
      </w:pPr>
      <w:rPr>
        <w:rFonts w:ascii="Wingdings" w:hAnsi="Wingdings" w:hint="default"/>
      </w:rPr>
    </w:lvl>
  </w:abstractNum>
  <w:abstractNum w:abstractNumId="19" w15:restartNumberingAfterBreak="0">
    <w:nsid w:val="35FD77A8"/>
    <w:multiLevelType w:val="hybridMultilevel"/>
    <w:tmpl w:val="FFFFFFFF"/>
    <w:lvl w:ilvl="0" w:tplc="692651DA">
      <w:start w:val="1"/>
      <w:numFmt w:val="bullet"/>
      <w:lvlText w:val=""/>
      <w:lvlJc w:val="left"/>
      <w:pPr>
        <w:ind w:left="720" w:hanging="360"/>
      </w:pPr>
      <w:rPr>
        <w:rFonts w:ascii="Symbol" w:hAnsi="Symbol" w:hint="default"/>
      </w:rPr>
    </w:lvl>
    <w:lvl w:ilvl="1" w:tplc="70EEEAB4">
      <w:start w:val="1"/>
      <w:numFmt w:val="bullet"/>
      <w:lvlText w:val="o"/>
      <w:lvlJc w:val="left"/>
      <w:pPr>
        <w:ind w:left="1440" w:hanging="360"/>
      </w:pPr>
      <w:rPr>
        <w:rFonts w:ascii="Courier New" w:hAnsi="Courier New" w:hint="default"/>
      </w:rPr>
    </w:lvl>
    <w:lvl w:ilvl="2" w:tplc="87A092C6">
      <w:start w:val="1"/>
      <w:numFmt w:val="bullet"/>
      <w:lvlText w:val=""/>
      <w:lvlJc w:val="left"/>
      <w:pPr>
        <w:ind w:left="2160" w:hanging="360"/>
      </w:pPr>
      <w:rPr>
        <w:rFonts w:ascii="Wingdings" w:hAnsi="Wingdings" w:hint="default"/>
      </w:rPr>
    </w:lvl>
    <w:lvl w:ilvl="3" w:tplc="45D68608">
      <w:start w:val="1"/>
      <w:numFmt w:val="bullet"/>
      <w:lvlText w:val=""/>
      <w:lvlJc w:val="left"/>
      <w:pPr>
        <w:ind w:left="2880" w:hanging="360"/>
      </w:pPr>
      <w:rPr>
        <w:rFonts w:ascii="Symbol" w:hAnsi="Symbol" w:hint="default"/>
      </w:rPr>
    </w:lvl>
    <w:lvl w:ilvl="4" w:tplc="82CC647E">
      <w:start w:val="1"/>
      <w:numFmt w:val="bullet"/>
      <w:lvlText w:val="o"/>
      <w:lvlJc w:val="left"/>
      <w:pPr>
        <w:ind w:left="3600" w:hanging="360"/>
      </w:pPr>
      <w:rPr>
        <w:rFonts w:ascii="Courier New" w:hAnsi="Courier New" w:hint="default"/>
      </w:rPr>
    </w:lvl>
    <w:lvl w:ilvl="5" w:tplc="A3128736">
      <w:start w:val="1"/>
      <w:numFmt w:val="bullet"/>
      <w:lvlText w:val=""/>
      <w:lvlJc w:val="left"/>
      <w:pPr>
        <w:ind w:left="4320" w:hanging="360"/>
      </w:pPr>
      <w:rPr>
        <w:rFonts w:ascii="Wingdings" w:hAnsi="Wingdings" w:hint="default"/>
      </w:rPr>
    </w:lvl>
    <w:lvl w:ilvl="6" w:tplc="92544D4A">
      <w:start w:val="1"/>
      <w:numFmt w:val="bullet"/>
      <w:lvlText w:val=""/>
      <w:lvlJc w:val="left"/>
      <w:pPr>
        <w:ind w:left="5040" w:hanging="360"/>
      </w:pPr>
      <w:rPr>
        <w:rFonts w:ascii="Symbol" w:hAnsi="Symbol" w:hint="default"/>
      </w:rPr>
    </w:lvl>
    <w:lvl w:ilvl="7" w:tplc="859059D6">
      <w:start w:val="1"/>
      <w:numFmt w:val="bullet"/>
      <w:lvlText w:val="o"/>
      <w:lvlJc w:val="left"/>
      <w:pPr>
        <w:ind w:left="5760" w:hanging="360"/>
      </w:pPr>
      <w:rPr>
        <w:rFonts w:ascii="Courier New" w:hAnsi="Courier New" w:hint="default"/>
      </w:rPr>
    </w:lvl>
    <w:lvl w:ilvl="8" w:tplc="F7A62724">
      <w:start w:val="1"/>
      <w:numFmt w:val="bullet"/>
      <w:lvlText w:val=""/>
      <w:lvlJc w:val="left"/>
      <w:pPr>
        <w:ind w:left="6480" w:hanging="360"/>
      </w:pPr>
      <w:rPr>
        <w:rFonts w:ascii="Wingdings" w:hAnsi="Wingdings" w:hint="default"/>
      </w:rPr>
    </w:lvl>
  </w:abstractNum>
  <w:abstractNum w:abstractNumId="20" w15:restartNumberingAfterBreak="0">
    <w:nsid w:val="3A7301C5"/>
    <w:multiLevelType w:val="hybridMultilevel"/>
    <w:tmpl w:val="FFFFFFFF"/>
    <w:lvl w:ilvl="0" w:tplc="2780D3A4">
      <w:start w:val="1"/>
      <w:numFmt w:val="bullet"/>
      <w:lvlText w:val=""/>
      <w:lvlJc w:val="left"/>
      <w:pPr>
        <w:ind w:left="720" w:hanging="360"/>
      </w:pPr>
      <w:rPr>
        <w:rFonts w:ascii="Symbol" w:hAnsi="Symbol" w:hint="default"/>
      </w:rPr>
    </w:lvl>
    <w:lvl w:ilvl="1" w:tplc="BAEC663A">
      <w:start w:val="1"/>
      <w:numFmt w:val="bullet"/>
      <w:lvlText w:val="o"/>
      <w:lvlJc w:val="left"/>
      <w:pPr>
        <w:ind w:left="1440" w:hanging="360"/>
      </w:pPr>
      <w:rPr>
        <w:rFonts w:ascii="Courier New" w:hAnsi="Courier New" w:hint="default"/>
      </w:rPr>
    </w:lvl>
    <w:lvl w:ilvl="2" w:tplc="3112015C">
      <w:start w:val="1"/>
      <w:numFmt w:val="bullet"/>
      <w:lvlText w:val=""/>
      <w:lvlJc w:val="left"/>
      <w:pPr>
        <w:ind w:left="2160" w:hanging="360"/>
      </w:pPr>
      <w:rPr>
        <w:rFonts w:ascii="Wingdings" w:hAnsi="Wingdings" w:hint="default"/>
      </w:rPr>
    </w:lvl>
    <w:lvl w:ilvl="3" w:tplc="6C208D86">
      <w:start w:val="1"/>
      <w:numFmt w:val="bullet"/>
      <w:lvlText w:val=""/>
      <w:lvlJc w:val="left"/>
      <w:pPr>
        <w:ind w:left="2880" w:hanging="360"/>
      </w:pPr>
      <w:rPr>
        <w:rFonts w:ascii="Symbol" w:hAnsi="Symbol" w:hint="default"/>
      </w:rPr>
    </w:lvl>
    <w:lvl w:ilvl="4" w:tplc="E410C080">
      <w:start w:val="1"/>
      <w:numFmt w:val="bullet"/>
      <w:lvlText w:val="o"/>
      <w:lvlJc w:val="left"/>
      <w:pPr>
        <w:ind w:left="3600" w:hanging="360"/>
      </w:pPr>
      <w:rPr>
        <w:rFonts w:ascii="Courier New" w:hAnsi="Courier New" w:hint="default"/>
      </w:rPr>
    </w:lvl>
    <w:lvl w:ilvl="5" w:tplc="9856BA48">
      <w:start w:val="1"/>
      <w:numFmt w:val="bullet"/>
      <w:lvlText w:val=""/>
      <w:lvlJc w:val="left"/>
      <w:pPr>
        <w:ind w:left="4320" w:hanging="360"/>
      </w:pPr>
      <w:rPr>
        <w:rFonts w:ascii="Wingdings" w:hAnsi="Wingdings" w:hint="default"/>
      </w:rPr>
    </w:lvl>
    <w:lvl w:ilvl="6" w:tplc="D40A3B4C">
      <w:start w:val="1"/>
      <w:numFmt w:val="bullet"/>
      <w:lvlText w:val=""/>
      <w:lvlJc w:val="left"/>
      <w:pPr>
        <w:ind w:left="5040" w:hanging="360"/>
      </w:pPr>
      <w:rPr>
        <w:rFonts w:ascii="Symbol" w:hAnsi="Symbol" w:hint="default"/>
      </w:rPr>
    </w:lvl>
    <w:lvl w:ilvl="7" w:tplc="5A9ECE30">
      <w:start w:val="1"/>
      <w:numFmt w:val="bullet"/>
      <w:lvlText w:val="o"/>
      <w:lvlJc w:val="left"/>
      <w:pPr>
        <w:ind w:left="5760" w:hanging="360"/>
      </w:pPr>
      <w:rPr>
        <w:rFonts w:ascii="Courier New" w:hAnsi="Courier New" w:hint="default"/>
      </w:rPr>
    </w:lvl>
    <w:lvl w:ilvl="8" w:tplc="8A763B8C">
      <w:start w:val="1"/>
      <w:numFmt w:val="bullet"/>
      <w:lvlText w:val=""/>
      <w:lvlJc w:val="left"/>
      <w:pPr>
        <w:ind w:left="6480" w:hanging="360"/>
      </w:pPr>
      <w:rPr>
        <w:rFonts w:ascii="Wingdings" w:hAnsi="Wingdings" w:hint="default"/>
      </w:rPr>
    </w:lvl>
  </w:abstractNum>
  <w:abstractNum w:abstractNumId="21" w15:restartNumberingAfterBreak="0">
    <w:nsid w:val="3CD90CF5"/>
    <w:multiLevelType w:val="hybridMultilevel"/>
    <w:tmpl w:val="FFFFFFFF"/>
    <w:lvl w:ilvl="0" w:tplc="7070F412">
      <w:start w:val="1"/>
      <w:numFmt w:val="bullet"/>
      <w:lvlText w:val=""/>
      <w:lvlJc w:val="left"/>
      <w:pPr>
        <w:ind w:left="720" w:hanging="360"/>
      </w:pPr>
      <w:rPr>
        <w:rFonts w:ascii="Symbol" w:hAnsi="Symbol" w:hint="default"/>
      </w:rPr>
    </w:lvl>
    <w:lvl w:ilvl="1" w:tplc="F73A1C0C">
      <w:start w:val="1"/>
      <w:numFmt w:val="bullet"/>
      <w:lvlText w:val="o"/>
      <w:lvlJc w:val="left"/>
      <w:pPr>
        <w:ind w:left="1440" w:hanging="360"/>
      </w:pPr>
      <w:rPr>
        <w:rFonts w:ascii="Courier New" w:hAnsi="Courier New" w:hint="default"/>
      </w:rPr>
    </w:lvl>
    <w:lvl w:ilvl="2" w:tplc="41140590">
      <w:start w:val="1"/>
      <w:numFmt w:val="bullet"/>
      <w:lvlText w:val=""/>
      <w:lvlJc w:val="left"/>
      <w:pPr>
        <w:ind w:left="2160" w:hanging="360"/>
      </w:pPr>
      <w:rPr>
        <w:rFonts w:ascii="Wingdings" w:hAnsi="Wingdings" w:hint="default"/>
      </w:rPr>
    </w:lvl>
    <w:lvl w:ilvl="3" w:tplc="E18C715C">
      <w:start w:val="1"/>
      <w:numFmt w:val="bullet"/>
      <w:lvlText w:val=""/>
      <w:lvlJc w:val="left"/>
      <w:pPr>
        <w:ind w:left="2880" w:hanging="360"/>
      </w:pPr>
      <w:rPr>
        <w:rFonts w:ascii="Symbol" w:hAnsi="Symbol" w:hint="default"/>
      </w:rPr>
    </w:lvl>
    <w:lvl w:ilvl="4" w:tplc="3E28033A">
      <w:start w:val="1"/>
      <w:numFmt w:val="bullet"/>
      <w:lvlText w:val="o"/>
      <w:lvlJc w:val="left"/>
      <w:pPr>
        <w:ind w:left="3600" w:hanging="360"/>
      </w:pPr>
      <w:rPr>
        <w:rFonts w:ascii="Courier New" w:hAnsi="Courier New" w:hint="default"/>
      </w:rPr>
    </w:lvl>
    <w:lvl w:ilvl="5" w:tplc="0FF0BE2E">
      <w:start w:val="1"/>
      <w:numFmt w:val="bullet"/>
      <w:lvlText w:val=""/>
      <w:lvlJc w:val="left"/>
      <w:pPr>
        <w:ind w:left="4320" w:hanging="360"/>
      </w:pPr>
      <w:rPr>
        <w:rFonts w:ascii="Wingdings" w:hAnsi="Wingdings" w:hint="default"/>
      </w:rPr>
    </w:lvl>
    <w:lvl w:ilvl="6" w:tplc="82C89C38">
      <w:start w:val="1"/>
      <w:numFmt w:val="bullet"/>
      <w:lvlText w:val=""/>
      <w:lvlJc w:val="left"/>
      <w:pPr>
        <w:ind w:left="5040" w:hanging="360"/>
      </w:pPr>
      <w:rPr>
        <w:rFonts w:ascii="Symbol" w:hAnsi="Symbol" w:hint="default"/>
      </w:rPr>
    </w:lvl>
    <w:lvl w:ilvl="7" w:tplc="82C8C89A">
      <w:start w:val="1"/>
      <w:numFmt w:val="bullet"/>
      <w:lvlText w:val="o"/>
      <w:lvlJc w:val="left"/>
      <w:pPr>
        <w:ind w:left="5760" w:hanging="360"/>
      </w:pPr>
      <w:rPr>
        <w:rFonts w:ascii="Courier New" w:hAnsi="Courier New" w:hint="default"/>
      </w:rPr>
    </w:lvl>
    <w:lvl w:ilvl="8" w:tplc="32DECC92">
      <w:start w:val="1"/>
      <w:numFmt w:val="bullet"/>
      <w:lvlText w:val=""/>
      <w:lvlJc w:val="left"/>
      <w:pPr>
        <w:ind w:left="6480" w:hanging="360"/>
      </w:pPr>
      <w:rPr>
        <w:rFonts w:ascii="Wingdings" w:hAnsi="Wingdings" w:hint="default"/>
      </w:rPr>
    </w:lvl>
  </w:abstractNum>
  <w:abstractNum w:abstractNumId="22" w15:restartNumberingAfterBreak="0">
    <w:nsid w:val="3F003272"/>
    <w:multiLevelType w:val="hybridMultilevel"/>
    <w:tmpl w:val="FFFFFFFF"/>
    <w:lvl w:ilvl="0" w:tplc="0C16049C">
      <w:start w:val="1"/>
      <w:numFmt w:val="bullet"/>
      <w:lvlText w:val=""/>
      <w:lvlJc w:val="left"/>
      <w:pPr>
        <w:ind w:left="720" w:hanging="360"/>
      </w:pPr>
      <w:rPr>
        <w:rFonts w:ascii="Symbol" w:hAnsi="Symbol" w:hint="default"/>
      </w:rPr>
    </w:lvl>
    <w:lvl w:ilvl="1" w:tplc="213AFD2A">
      <w:start w:val="1"/>
      <w:numFmt w:val="bullet"/>
      <w:lvlText w:val="o"/>
      <w:lvlJc w:val="left"/>
      <w:pPr>
        <w:ind w:left="1440" w:hanging="360"/>
      </w:pPr>
      <w:rPr>
        <w:rFonts w:ascii="Courier New" w:hAnsi="Courier New" w:hint="default"/>
      </w:rPr>
    </w:lvl>
    <w:lvl w:ilvl="2" w:tplc="BA24A5EC">
      <w:start w:val="1"/>
      <w:numFmt w:val="bullet"/>
      <w:lvlText w:val=""/>
      <w:lvlJc w:val="left"/>
      <w:pPr>
        <w:ind w:left="2160" w:hanging="360"/>
      </w:pPr>
      <w:rPr>
        <w:rFonts w:ascii="Wingdings" w:hAnsi="Wingdings" w:hint="default"/>
      </w:rPr>
    </w:lvl>
    <w:lvl w:ilvl="3" w:tplc="CA7236C8">
      <w:start w:val="1"/>
      <w:numFmt w:val="bullet"/>
      <w:lvlText w:val=""/>
      <w:lvlJc w:val="left"/>
      <w:pPr>
        <w:ind w:left="2880" w:hanging="360"/>
      </w:pPr>
      <w:rPr>
        <w:rFonts w:ascii="Symbol" w:hAnsi="Symbol" w:hint="default"/>
      </w:rPr>
    </w:lvl>
    <w:lvl w:ilvl="4" w:tplc="F58A683C">
      <w:start w:val="1"/>
      <w:numFmt w:val="bullet"/>
      <w:lvlText w:val="o"/>
      <w:lvlJc w:val="left"/>
      <w:pPr>
        <w:ind w:left="3600" w:hanging="360"/>
      </w:pPr>
      <w:rPr>
        <w:rFonts w:ascii="Courier New" w:hAnsi="Courier New" w:hint="default"/>
      </w:rPr>
    </w:lvl>
    <w:lvl w:ilvl="5" w:tplc="631A766E">
      <w:start w:val="1"/>
      <w:numFmt w:val="bullet"/>
      <w:lvlText w:val=""/>
      <w:lvlJc w:val="left"/>
      <w:pPr>
        <w:ind w:left="4320" w:hanging="360"/>
      </w:pPr>
      <w:rPr>
        <w:rFonts w:ascii="Wingdings" w:hAnsi="Wingdings" w:hint="default"/>
      </w:rPr>
    </w:lvl>
    <w:lvl w:ilvl="6" w:tplc="DA4C4F7C">
      <w:start w:val="1"/>
      <w:numFmt w:val="bullet"/>
      <w:lvlText w:val=""/>
      <w:lvlJc w:val="left"/>
      <w:pPr>
        <w:ind w:left="5040" w:hanging="360"/>
      </w:pPr>
      <w:rPr>
        <w:rFonts w:ascii="Symbol" w:hAnsi="Symbol" w:hint="default"/>
      </w:rPr>
    </w:lvl>
    <w:lvl w:ilvl="7" w:tplc="CA2C7640">
      <w:start w:val="1"/>
      <w:numFmt w:val="bullet"/>
      <w:lvlText w:val="o"/>
      <w:lvlJc w:val="left"/>
      <w:pPr>
        <w:ind w:left="5760" w:hanging="360"/>
      </w:pPr>
      <w:rPr>
        <w:rFonts w:ascii="Courier New" w:hAnsi="Courier New" w:hint="default"/>
      </w:rPr>
    </w:lvl>
    <w:lvl w:ilvl="8" w:tplc="EE6646E8">
      <w:start w:val="1"/>
      <w:numFmt w:val="bullet"/>
      <w:lvlText w:val=""/>
      <w:lvlJc w:val="left"/>
      <w:pPr>
        <w:ind w:left="6480" w:hanging="360"/>
      </w:pPr>
      <w:rPr>
        <w:rFonts w:ascii="Wingdings" w:hAnsi="Wingdings" w:hint="default"/>
      </w:rPr>
    </w:lvl>
  </w:abstractNum>
  <w:abstractNum w:abstractNumId="23" w15:restartNumberingAfterBreak="0">
    <w:nsid w:val="42BB5483"/>
    <w:multiLevelType w:val="hybridMultilevel"/>
    <w:tmpl w:val="FFFFFFFF"/>
    <w:lvl w:ilvl="0" w:tplc="BA46B682">
      <w:start w:val="1"/>
      <w:numFmt w:val="bullet"/>
      <w:lvlText w:val=""/>
      <w:lvlJc w:val="left"/>
      <w:pPr>
        <w:ind w:left="720" w:hanging="360"/>
      </w:pPr>
      <w:rPr>
        <w:rFonts w:ascii="Symbol" w:hAnsi="Symbol" w:hint="default"/>
      </w:rPr>
    </w:lvl>
    <w:lvl w:ilvl="1" w:tplc="171876EE">
      <w:start w:val="1"/>
      <w:numFmt w:val="bullet"/>
      <w:lvlText w:val="o"/>
      <w:lvlJc w:val="left"/>
      <w:pPr>
        <w:ind w:left="1440" w:hanging="360"/>
      </w:pPr>
      <w:rPr>
        <w:rFonts w:ascii="Courier New" w:hAnsi="Courier New" w:hint="default"/>
      </w:rPr>
    </w:lvl>
    <w:lvl w:ilvl="2" w:tplc="EF4A8516">
      <w:start w:val="1"/>
      <w:numFmt w:val="bullet"/>
      <w:lvlText w:val=""/>
      <w:lvlJc w:val="left"/>
      <w:pPr>
        <w:ind w:left="2160" w:hanging="360"/>
      </w:pPr>
      <w:rPr>
        <w:rFonts w:ascii="Wingdings" w:hAnsi="Wingdings" w:hint="default"/>
      </w:rPr>
    </w:lvl>
    <w:lvl w:ilvl="3" w:tplc="10E8DCFC">
      <w:start w:val="1"/>
      <w:numFmt w:val="bullet"/>
      <w:lvlText w:val=""/>
      <w:lvlJc w:val="left"/>
      <w:pPr>
        <w:ind w:left="2880" w:hanging="360"/>
      </w:pPr>
      <w:rPr>
        <w:rFonts w:ascii="Symbol" w:hAnsi="Symbol" w:hint="default"/>
      </w:rPr>
    </w:lvl>
    <w:lvl w:ilvl="4" w:tplc="3B86F056">
      <w:start w:val="1"/>
      <w:numFmt w:val="bullet"/>
      <w:lvlText w:val="o"/>
      <w:lvlJc w:val="left"/>
      <w:pPr>
        <w:ind w:left="3600" w:hanging="360"/>
      </w:pPr>
      <w:rPr>
        <w:rFonts w:ascii="Courier New" w:hAnsi="Courier New" w:hint="default"/>
      </w:rPr>
    </w:lvl>
    <w:lvl w:ilvl="5" w:tplc="95B2785E">
      <w:start w:val="1"/>
      <w:numFmt w:val="bullet"/>
      <w:lvlText w:val=""/>
      <w:lvlJc w:val="left"/>
      <w:pPr>
        <w:ind w:left="4320" w:hanging="360"/>
      </w:pPr>
      <w:rPr>
        <w:rFonts w:ascii="Wingdings" w:hAnsi="Wingdings" w:hint="default"/>
      </w:rPr>
    </w:lvl>
    <w:lvl w:ilvl="6" w:tplc="1AEAFE60">
      <w:start w:val="1"/>
      <w:numFmt w:val="bullet"/>
      <w:lvlText w:val=""/>
      <w:lvlJc w:val="left"/>
      <w:pPr>
        <w:ind w:left="5040" w:hanging="360"/>
      </w:pPr>
      <w:rPr>
        <w:rFonts w:ascii="Symbol" w:hAnsi="Symbol" w:hint="default"/>
      </w:rPr>
    </w:lvl>
    <w:lvl w:ilvl="7" w:tplc="6FFE06C8">
      <w:start w:val="1"/>
      <w:numFmt w:val="bullet"/>
      <w:lvlText w:val="o"/>
      <w:lvlJc w:val="left"/>
      <w:pPr>
        <w:ind w:left="5760" w:hanging="360"/>
      </w:pPr>
      <w:rPr>
        <w:rFonts w:ascii="Courier New" w:hAnsi="Courier New" w:hint="default"/>
      </w:rPr>
    </w:lvl>
    <w:lvl w:ilvl="8" w:tplc="8AE87B38">
      <w:start w:val="1"/>
      <w:numFmt w:val="bullet"/>
      <w:lvlText w:val=""/>
      <w:lvlJc w:val="left"/>
      <w:pPr>
        <w:ind w:left="6480" w:hanging="360"/>
      </w:pPr>
      <w:rPr>
        <w:rFonts w:ascii="Wingdings" w:hAnsi="Wingdings" w:hint="default"/>
      </w:rPr>
    </w:lvl>
  </w:abstractNum>
  <w:abstractNum w:abstractNumId="24" w15:restartNumberingAfterBreak="0">
    <w:nsid w:val="451033BB"/>
    <w:multiLevelType w:val="hybridMultilevel"/>
    <w:tmpl w:val="FFFFFFFF"/>
    <w:lvl w:ilvl="0" w:tplc="7E8E6EAE">
      <w:start w:val="1"/>
      <w:numFmt w:val="bullet"/>
      <w:lvlText w:val=""/>
      <w:lvlJc w:val="left"/>
      <w:pPr>
        <w:ind w:left="720" w:hanging="360"/>
      </w:pPr>
      <w:rPr>
        <w:rFonts w:ascii="Symbol" w:hAnsi="Symbol" w:hint="default"/>
      </w:rPr>
    </w:lvl>
    <w:lvl w:ilvl="1" w:tplc="8EC21BD4">
      <w:start w:val="1"/>
      <w:numFmt w:val="bullet"/>
      <w:lvlText w:val="o"/>
      <w:lvlJc w:val="left"/>
      <w:pPr>
        <w:ind w:left="1440" w:hanging="360"/>
      </w:pPr>
      <w:rPr>
        <w:rFonts w:ascii="Courier New" w:hAnsi="Courier New" w:hint="default"/>
      </w:rPr>
    </w:lvl>
    <w:lvl w:ilvl="2" w:tplc="0A744C72">
      <w:start w:val="1"/>
      <w:numFmt w:val="bullet"/>
      <w:lvlText w:val=""/>
      <w:lvlJc w:val="left"/>
      <w:pPr>
        <w:ind w:left="2160" w:hanging="360"/>
      </w:pPr>
      <w:rPr>
        <w:rFonts w:ascii="Wingdings" w:hAnsi="Wingdings" w:hint="default"/>
      </w:rPr>
    </w:lvl>
    <w:lvl w:ilvl="3" w:tplc="17FECDBA">
      <w:start w:val="1"/>
      <w:numFmt w:val="bullet"/>
      <w:lvlText w:val=""/>
      <w:lvlJc w:val="left"/>
      <w:pPr>
        <w:ind w:left="2880" w:hanging="360"/>
      </w:pPr>
      <w:rPr>
        <w:rFonts w:ascii="Symbol" w:hAnsi="Symbol" w:hint="default"/>
      </w:rPr>
    </w:lvl>
    <w:lvl w:ilvl="4" w:tplc="06AA1C3E">
      <w:start w:val="1"/>
      <w:numFmt w:val="bullet"/>
      <w:lvlText w:val="o"/>
      <w:lvlJc w:val="left"/>
      <w:pPr>
        <w:ind w:left="3600" w:hanging="360"/>
      </w:pPr>
      <w:rPr>
        <w:rFonts w:ascii="Courier New" w:hAnsi="Courier New" w:hint="default"/>
      </w:rPr>
    </w:lvl>
    <w:lvl w:ilvl="5" w:tplc="B7EEC7CC">
      <w:start w:val="1"/>
      <w:numFmt w:val="bullet"/>
      <w:lvlText w:val=""/>
      <w:lvlJc w:val="left"/>
      <w:pPr>
        <w:ind w:left="4320" w:hanging="360"/>
      </w:pPr>
      <w:rPr>
        <w:rFonts w:ascii="Wingdings" w:hAnsi="Wingdings" w:hint="default"/>
      </w:rPr>
    </w:lvl>
    <w:lvl w:ilvl="6" w:tplc="593CD394">
      <w:start w:val="1"/>
      <w:numFmt w:val="bullet"/>
      <w:lvlText w:val=""/>
      <w:lvlJc w:val="left"/>
      <w:pPr>
        <w:ind w:left="5040" w:hanging="360"/>
      </w:pPr>
      <w:rPr>
        <w:rFonts w:ascii="Symbol" w:hAnsi="Symbol" w:hint="default"/>
      </w:rPr>
    </w:lvl>
    <w:lvl w:ilvl="7" w:tplc="4B1027F8">
      <w:start w:val="1"/>
      <w:numFmt w:val="bullet"/>
      <w:lvlText w:val="o"/>
      <w:lvlJc w:val="left"/>
      <w:pPr>
        <w:ind w:left="5760" w:hanging="360"/>
      </w:pPr>
      <w:rPr>
        <w:rFonts w:ascii="Courier New" w:hAnsi="Courier New" w:hint="default"/>
      </w:rPr>
    </w:lvl>
    <w:lvl w:ilvl="8" w:tplc="E190FE8E">
      <w:start w:val="1"/>
      <w:numFmt w:val="bullet"/>
      <w:lvlText w:val=""/>
      <w:lvlJc w:val="left"/>
      <w:pPr>
        <w:ind w:left="6480" w:hanging="360"/>
      </w:pPr>
      <w:rPr>
        <w:rFonts w:ascii="Wingdings" w:hAnsi="Wingdings" w:hint="default"/>
      </w:rPr>
    </w:lvl>
  </w:abstractNum>
  <w:abstractNum w:abstractNumId="25" w15:restartNumberingAfterBreak="0">
    <w:nsid w:val="45D668BB"/>
    <w:multiLevelType w:val="hybridMultilevel"/>
    <w:tmpl w:val="1CB2251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46160D4F"/>
    <w:multiLevelType w:val="hybridMultilevel"/>
    <w:tmpl w:val="A2981BC0"/>
    <w:lvl w:ilvl="0" w:tplc="0A466458">
      <w:start w:val="1"/>
      <w:numFmt w:val="decimal"/>
      <w:lvlText w:val="%1."/>
      <w:lvlJc w:val="left"/>
      <w:pPr>
        <w:ind w:left="720" w:hanging="360"/>
      </w:pPr>
    </w:lvl>
    <w:lvl w:ilvl="1" w:tplc="1BDAE428">
      <w:start w:val="1"/>
      <w:numFmt w:val="lowerLetter"/>
      <w:lvlText w:val="%2."/>
      <w:lvlJc w:val="left"/>
      <w:pPr>
        <w:ind w:left="1440" w:hanging="360"/>
      </w:pPr>
    </w:lvl>
    <w:lvl w:ilvl="2" w:tplc="6996110A">
      <w:start w:val="1"/>
      <w:numFmt w:val="lowerRoman"/>
      <w:lvlText w:val="%3."/>
      <w:lvlJc w:val="right"/>
      <w:pPr>
        <w:ind w:left="2160" w:hanging="180"/>
      </w:pPr>
    </w:lvl>
    <w:lvl w:ilvl="3" w:tplc="200EF98A">
      <w:start w:val="1"/>
      <w:numFmt w:val="decimal"/>
      <w:lvlText w:val="%4."/>
      <w:lvlJc w:val="left"/>
      <w:pPr>
        <w:ind w:left="2880" w:hanging="360"/>
      </w:pPr>
    </w:lvl>
    <w:lvl w:ilvl="4" w:tplc="D92ACC96">
      <w:start w:val="1"/>
      <w:numFmt w:val="lowerLetter"/>
      <w:lvlText w:val="%5."/>
      <w:lvlJc w:val="left"/>
      <w:pPr>
        <w:ind w:left="3600" w:hanging="360"/>
      </w:pPr>
    </w:lvl>
    <w:lvl w:ilvl="5" w:tplc="253255D0">
      <w:start w:val="1"/>
      <w:numFmt w:val="lowerRoman"/>
      <w:lvlText w:val="%6."/>
      <w:lvlJc w:val="right"/>
      <w:pPr>
        <w:ind w:left="4320" w:hanging="180"/>
      </w:pPr>
    </w:lvl>
    <w:lvl w:ilvl="6" w:tplc="8FFAF930">
      <w:start w:val="1"/>
      <w:numFmt w:val="decimal"/>
      <w:lvlText w:val="%7."/>
      <w:lvlJc w:val="left"/>
      <w:pPr>
        <w:ind w:left="5040" w:hanging="360"/>
      </w:pPr>
    </w:lvl>
    <w:lvl w:ilvl="7" w:tplc="6EB0B0AE">
      <w:start w:val="1"/>
      <w:numFmt w:val="lowerLetter"/>
      <w:lvlText w:val="%8."/>
      <w:lvlJc w:val="left"/>
      <w:pPr>
        <w:ind w:left="5760" w:hanging="360"/>
      </w:pPr>
    </w:lvl>
    <w:lvl w:ilvl="8" w:tplc="8D462A5E">
      <w:start w:val="1"/>
      <w:numFmt w:val="lowerRoman"/>
      <w:lvlText w:val="%9."/>
      <w:lvlJc w:val="right"/>
      <w:pPr>
        <w:ind w:left="6480" w:hanging="180"/>
      </w:pPr>
    </w:lvl>
  </w:abstractNum>
  <w:abstractNum w:abstractNumId="27" w15:restartNumberingAfterBreak="0">
    <w:nsid w:val="46211178"/>
    <w:multiLevelType w:val="hybridMultilevel"/>
    <w:tmpl w:val="2CAC365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48EA00E6"/>
    <w:multiLevelType w:val="hybridMultilevel"/>
    <w:tmpl w:val="9C8AF5A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4BBC3525"/>
    <w:multiLevelType w:val="hybridMultilevel"/>
    <w:tmpl w:val="FFFFFFFF"/>
    <w:lvl w:ilvl="0" w:tplc="2FF64D64">
      <w:start w:val="1"/>
      <w:numFmt w:val="bullet"/>
      <w:lvlText w:val=""/>
      <w:lvlJc w:val="left"/>
      <w:pPr>
        <w:ind w:left="720" w:hanging="360"/>
      </w:pPr>
      <w:rPr>
        <w:rFonts w:ascii="Symbol" w:hAnsi="Symbol" w:hint="default"/>
      </w:rPr>
    </w:lvl>
    <w:lvl w:ilvl="1" w:tplc="7E76FE4C">
      <w:start w:val="1"/>
      <w:numFmt w:val="bullet"/>
      <w:lvlText w:val="o"/>
      <w:lvlJc w:val="left"/>
      <w:pPr>
        <w:ind w:left="1440" w:hanging="360"/>
      </w:pPr>
      <w:rPr>
        <w:rFonts w:ascii="Courier New" w:hAnsi="Courier New" w:hint="default"/>
      </w:rPr>
    </w:lvl>
    <w:lvl w:ilvl="2" w:tplc="64D00E16">
      <w:start w:val="1"/>
      <w:numFmt w:val="bullet"/>
      <w:lvlText w:val=""/>
      <w:lvlJc w:val="left"/>
      <w:pPr>
        <w:ind w:left="2160" w:hanging="360"/>
      </w:pPr>
      <w:rPr>
        <w:rFonts w:ascii="Wingdings" w:hAnsi="Wingdings" w:hint="default"/>
      </w:rPr>
    </w:lvl>
    <w:lvl w:ilvl="3" w:tplc="BBECF546">
      <w:start w:val="1"/>
      <w:numFmt w:val="bullet"/>
      <w:lvlText w:val=""/>
      <w:lvlJc w:val="left"/>
      <w:pPr>
        <w:ind w:left="2880" w:hanging="360"/>
      </w:pPr>
      <w:rPr>
        <w:rFonts w:ascii="Symbol" w:hAnsi="Symbol" w:hint="default"/>
      </w:rPr>
    </w:lvl>
    <w:lvl w:ilvl="4" w:tplc="3AB4652E">
      <w:start w:val="1"/>
      <w:numFmt w:val="bullet"/>
      <w:lvlText w:val="o"/>
      <w:lvlJc w:val="left"/>
      <w:pPr>
        <w:ind w:left="3600" w:hanging="360"/>
      </w:pPr>
      <w:rPr>
        <w:rFonts w:ascii="Courier New" w:hAnsi="Courier New" w:hint="default"/>
      </w:rPr>
    </w:lvl>
    <w:lvl w:ilvl="5" w:tplc="EDAC8900">
      <w:start w:val="1"/>
      <w:numFmt w:val="bullet"/>
      <w:lvlText w:val=""/>
      <w:lvlJc w:val="left"/>
      <w:pPr>
        <w:ind w:left="4320" w:hanging="360"/>
      </w:pPr>
      <w:rPr>
        <w:rFonts w:ascii="Wingdings" w:hAnsi="Wingdings" w:hint="default"/>
      </w:rPr>
    </w:lvl>
    <w:lvl w:ilvl="6" w:tplc="5574D56E">
      <w:start w:val="1"/>
      <w:numFmt w:val="bullet"/>
      <w:lvlText w:val=""/>
      <w:lvlJc w:val="left"/>
      <w:pPr>
        <w:ind w:left="5040" w:hanging="360"/>
      </w:pPr>
      <w:rPr>
        <w:rFonts w:ascii="Symbol" w:hAnsi="Symbol" w:hint="default"/>
      </w:rPr>
    </w:lvl>
    <w:lvl w:ilvl="7" w:tplc="91E2057E">
      <w:start w:val="1"/>
      <w:numFmt w:val="bullet"/>
      <w:lvlText w:val="o"/>
      <w:lvlJc w:val="left"/>
      <w:pPr>
        <w:ind w:left="5760" w:hanging="360"/>
      </w:pPr>
      <w:rPr>
        <w:rFonts w:ascii="Courier New" w:hAnsi="Courier New" w:hint="default"/>
      </w:rPr>
    </w:lvl>
    <w:lvl w:ilvl="8" w:tplc="352E898E">
      <w:start w:val="1"/>
      <w:numFmt w:val="bullet"/>
      <w:lvlText w:val=""/>
      <w:lvlJc w:val="left"/>
      <w:pPr>
        <w:ind w:left="6480" w:hanging="360"/>
      </w:pPr>
      <w:rPr>
        <w:rFonts w:ascii="Wingdings" w:hAnsi="Wingdings" w:hint="default"/>
      </w:rPr>
    </w:lvl>
  </w:abstractNum>
  <w:abstractNum w:abstractNumId="30" w15:restartNumberingAfterBreak="0">
    <w:nsid w:val="4D613634"/>
    <w:multiLevelType w:val="hybridMultilevel"/>
    <w:tmpl w:val="FFFFFFFF"/>
    <w:lvl w:ilvl="0" w:tplc="56C8B4DA">
      <w:start w:val="1"/>
      <w:numFmt w:val="bullet"/>
      <w:lvlText w:val=""/>
      <w:lvlJc w:val="left"/>
      <w:pPr>
        <w:ind w:left="720" w:hanging="360"/>
      </w:pPr>
      <w:rPr>
        <w:rFonts w:ascii="Symbol" w:hAnsi="Symbol" w:hint="default"/>
      </w:rPr>
    </w:lvl>
    <w:lvl w:ilvl="1" w:tplc="A8346174">
      <w:start w:val="1"/>
      <w:numFmt w:val="bullet"/>
      <w:lvlText w:val="o"/>
      <w:lvlJc w:val="left"/>
      <w:pPr>
        <w:ind w:left="1440" w:hanging="360"/>
      </w:pPr>
      <w:rPr>
        <w:rFonts w:ascii="Courier New" w:hAnsi="Courier New" w:hint="default"/>
      </w:rPr>
    </w:lvl>
    <w:lvl w:ilvl="2" w:tplc="F3B4E83A">
      <w:start w:val="1"/>
      <w:numFmt w:val="bullet"/>
      <w:lvlText w:val=""/>
      <w:lvlJc w:val="left"/>
      <w:pPr>
        <w:ind w:left="2160" w:hanging="360"/>
      </w:pPr>
      <w:rPr>
        <w:rFonts w:ascii="Wingdings" w:hAnsi="Wingdings" w:hint="default"/>
      </w:rPr>
    </w:lvl>
    <w:lvl w:ilvl="3" w:tplc="7DB2767C">
      <w:start w:val="1"/>
      <w:numFmt w:val="bullet"/>
      <w:lvlText w:val=""/>
      <w:lvlJc w:val="left"/>
      <w:pPr>
        <w:ind w:left="2880" w:hanging="360"/>
      </w:pPr>
      <w:rPr>
        <w:rFonts w:ascii="Symbol" w:hAnsi="Symbol" w:hint="default"/>
      </w:rPr>
    </w:lvl>
    <w:lvl w:ilvl="4" w:tplc="EFF88200">
      <w:start w:val="1"/>
      <w:numFmt w:val="bullet"/>
      <w:lvlText w:val="o"/>
      <w:lvlJc w:val="left"/>
      <w:pPr>
        <w:ind w:left="3600" w:hanging="360"/>
      </w:pPr>
      <w:rPr>
        <w:rFonts w:ascii="Courier New" w:hAnsi="Courier New" w:hint="default"/>
      </w:rPr>
    </w:lvl>
    <w:lvl w:ilvl="5" w:tplc="C1FEBC10">
      <w:start w:val="1"/>
      <w:numFmt w:val="bullet"/>
      <w:lvlText w:val=""/>
      <w:lvlJc w:val="left"/>
      <w:pPr>
        <w:ind w:left="4320" w:hanging="360"/>
      </w:pPr>
      <w:rPr>
        <w:rFonts w:ascii="Wingdings" w:hAnsi="Wingdings" w:hint="default"/>
      </w:rPr>
    </w:lvl>
    <w:lvl w:ilvl="6" w:tplc="6D000844">
      <w:start w:val="1"/>
      <w:numFmt w:val="bullet"/>
      <w:lvlText w:val=""/>
      <w:lvlJc w:val="left"/>
      <w:pPr>
        <w:ind w:left="5040" w:hanging="360"/>
      </w:pPr>
      <w:rPr>
        <w:rFonts w:ascii="Symbol" w:hAnsi="Symbol" w:hint="default"/>
      </w:rPr>
    </w:lvl>
    <w:lvl w:ilvl="7" w:tplc="8816177A">
      <w:start w:val="1"/>
      <w:numFmt w:val="bullet"/>
      <w:lvlText w:val="o"/>
      <w:lvlJc w:val="left"/>
      <w:pPr>
        <w:ind w:left="5760" w:hanging="360"/>
      </w:pPr>
      <w:rPr>
        <w:rFonts w:ascii="Courier New" w:hAnsi="Courier New" w:hint="default"/>
      </w:rPr>
    </w:lvl>
    <w:lvl w:ilvl="8" w:tplc="E0A6D7B6">
      <w:start w:val="1"/>
      <w:numFmt w:val="bullet"/>
      <w:lvlText w:val=""/>
      <w:lvlJc w:val="left"/>
      <w:pPr>
        <w:ind w:left="6480" w:hanging="360"/>
      </w:pPr>
      <w:rPr>
        <w:rFonts w:ascii="Wingdings" w:hAnsi="Wingdings" w:hint="default"/>
      </w:rPr>
    </w:lvl>
  </w:abstractNum>
  <w:abstractNum w:abstractNumId="31" w15:restartNumberingAfterBreak="0">
    <w:nsid w:val="4E566C54"/>
    <w:multiLevelType w:val="hybridMultilevel"/>
    <w:tmpl w:val="FFFFFFFF"/>
    <w:lvl w:ilvl="0" w:tplc="6450ABCE">
      <w:start w:val="1"/>
      <w:numFmt w:val="decimal"/>
      <w:lvlText w:val="%1."/>
      <w:lvlJc w:val="left"/>
      <w:pPr>
        <w:ind w:left="720" w:hanging="360"/>
      </w:pPr>
    </w:lvl>
    <w:lvl w:ilvl="1" w:tplc="B37651B2">
      <w:start w:val="1"/>
      <w:numFmt w:val="lowerLetter"/>
      <w:lvlText w:val="%2."/>
      <w:lvlJc w:val="left"/>
      <w:pPr>
        <w:ind w:left="1440" w:hanging="360"/>
      </w:pPr>
    </w:lvl>
    <w:lvl w:ilvl="2" w:tplc="9E9E8ED8">
      <w:start w:val="1"/>
      <w:numFmt w:val="lowerRoman"/>
      <w:lvlText w:val="%3."/>
      <w:lvlJc w:val="right"/>
      <w:pPr>
        <w:ind w:left="2160" w:hanging="180"/>
      </w:pPr>
    </w:lvl>
    <w:lvl w:ilvl="3" w:tplc="9A5AFE12">
      <w:start w:val="1"/>
      <w:numFmt w:val="decimal"/>
      <w:lvlText w:val="%4."/>
      <w:lvlJc w:val="left"/>
      <w:pPr>
        <w:ind w:left="2880" w:hanging="360"/>
      </w:pPr>
    </w:lvl>
    <w:lvl w:ilvl="4" w:tplc="B02C3132">
      <w:start w:val="1"/>
      <w:numFmt w:val="lowerLetter"/>
      <w:lvlText w:val="%5."/>
      <w:lvlJc w:val="left"/>
      <w:pPr>
        <w:ind w:left="3600" w:hanging="360"/>
      </w:pPr>
    </w:lvl>
    <w:lvl w:ilvl="5" w:tplc="9FA4088A">
      <w:start w:val="1"/>
      <w:numFmt w:val="lowerRoman"/>
      <w:lvlText w:val="%6."/>
      <w:lvlJc w:val="right"/>
      <w:pPr>
        <w:ind w:left="4320" w:hanging="180"/>
      </w:pPr>
    </w:lvl>
    <w:lvl w:ilvl="6" w:tplc="E1D8C092">
      <w:start w:val="1"/>
      <w:numFmt w:val="decimal"/>
      <w:lvlText w:val="%7."/>
      <w:lvlJc w:val="left"/>
      <w:pPr>
        <w:ind w:left="5040" w:hanging="360"/>
      </w:pPr>
    </w:lvl>
    <w:lvl w:ilvl="7" w:tplc="1B40A70C">
      <w:start w:val="1"/>
      <w:numFmt w:val="lowerLetter"/>
      <w:lvlText w:val="%8."/>
      <w:lvlJc w:val="left"/>
      <w:pPr>
        <w:ind w:left="5760" w:hanging="360"/>
      </w:pPr>
    </w:lvl>
    <w:lvl w:ilvl="8" w:tplc="2BA84FB8">
      <w:start w:val="1"/>
      <w:numFmt w:val="lowerRoman"/>
      <w:lvlText w:val="%9."/>
      <w:lvlJc w:val="right"/>
      <w:pPr>
        <w:ind w:left="6480" w:hanging="180"/>
      </w:pPr>
    </w:lvl>
  </w:abstractNum>
  <w:abstractNum w:abstractNumId="32" w15:restartNumberingAfterBreak="0">
    <w:nsid w:val="50D663F4"/>
    <w:multiLevelType w:val="hybridMultilevel"/>
    <w:tmpl w:val="FFFFFFFF"/>
    <w:lvl w:ilvl="0" w:tplc="96C44766">
      <w:start w:val="1"/>
      <w:numFmt w:val="bullet"/>
      <w:lvlText w:val=""/>
      <w:lvlJc w:val="left"/>
      <w:pPr>
        <w:ind w:left="720" w:hanging="360"/>
      </w:pPr>
      <w:rPr>
        <w:rFonts w:ascii="Symbol" w:hAnsi="Symbol" w:hint="default"/>
      </w:rPr>
    </w:lvl>
    <w:lvl w:ilvl="1" w:tplc="66C045E8">
      <w:start w:val="1"/>
      <w:numFmt w:val="bullet"/>
      <w:lvlText w:val="o"/>
      <w:lvlJc w:val="left"/>
      <w:pPr>
        <w:ind w:left="1440" w:hanging="360"/>
      </w:pPr>
      <w:rPr>
        <w:rFonts w:ascii="Courier New" w:hAnsi="Courier New" w:hint="default"/>
      </w:rPr>
    </w:lvl>
    <w:lvl w:ilvl="2" w:tplc="3148F63E">
      <w:start w:val="1"/>
      <w:numFmt w:val="bullet"/>
      <w:lvlText w:val=""/>
      <w:lvlJc w:val="left"/>
      <w:pPr>
        <w:ind w:left="2160" w:hanging="360"/>
      </w:pPr>
      <w:rPr>
        <w:rFonts w:ascii="Wingdings" w:hAnsi="Wingdings" w:hint="default"/>
      </w:rPr>
    </w:lvl>
    <w:lvl w:ilvl="3" w:tplc="2C4E0C2A">
      <w:start w:val="1"/>
      <w:numFmt w:val="bullet"/>
      <w:lvlText w:val=""/>
      <w:lvlJc w:val="left"/>
      <w:pPr>
        <w:ind w:left="2880" w:hanging="360"/>
      </w:pPr>
      <w:rPr>
        <w:rFonts w:ascii="Symbol" w:hAnsi="Symbol" w:hint="default"/>
      </w:rPr>
    </w:lvl>
    <w:lvl w:ilvl="4" w:tplc="285EF1BE">
      <w:start w:val="1"/>
      <w:numFmt w:val="bullet"/>
      <w:lvlText w:val="o"/>
      <w:lvlJc w:val="left"/>
      <w:pPr>
        <w:ind w:left="3600" w:hanging="360"/>
      </w:pPr>
      <w:rPr>
        <w:rFonts w:ascii="Courier New" w:hAnsi="Courier New" w:hint="default"/>
      </w:rPr>
    </w:lvl>
    <w:lvl w:ilvl="5" w:tplc="9F564F50">
      <w:start w:val="1"/>
      <w:numFmt w:val="bullet"/>
      <w:lvlText w:val=""/>
      <w:lvlJc w:val="left"/>
      <w:pPr>
        <w:ind w:left="4320" w:hanging="360"/>
      </w:pPr>
      <w:rPr>
        <w:rFonts w:ascii="Wingdings" w:hAnsi="Wingdings" w:hint="default"/>
      </w:rPr>
    </w:lvl>
    <w:lvl w:ilvl="6" w:tplc="31E21406">
      <w:start w:val="1"/>
      <w:numFmt w:val="bullet"/>
      <w:lvlText w:val=""/>
      <w:lvlJc w:val="left"/>
      <w:pPr>
        <w:ind w:left="5040" w:hanging="360"/>
      </w:pPr>
      <w:rPr>
        <w:rFonts w:ascii="Symbol" w:hAnsi="Symbol" w:hint="default"/>
      </w:rPr>
    </w:lvl>
    <w:lvl w:ilvl="7" w:tplc="734EED84">
      <w:start w:val="1"/>
      <w:numFmt w:val="bullet"/>
      <w:lvlText w:val="o"/>
      <w:lvlJc w:val="left"/>
      <w:pPr>
        <w:ind w:left="5760" w:hanging="360"/>
      </w:pPr>
      <w:rPr>
        <w:rFonts w:ascii="Courier New" w:hAnsi="Courier New" w:hint="default"/>
      </w:rPr>
    </w:lvl>
    <w:lvl w:ilvl="8" w:tplc="76C600EE">
      <w:start w:val="1"/>
      <w:numFmt w:val="bullet"/>
      <w:lvlText w:val=""/>
      <w:lvlJc w:val="left"/>
      <w:pPr>
        <w:ind w:left="6480" w:hanging="360"/>
      </w:pPr>
      <w:rPr>
        <w:rFonts w:ascii="Wingdings" w:hAnsi="Wingdings" w:hint="default"/>
      </w:rPr>
    </w:lvl>
  </w:abstractNum>
  <w:abstractNum w:abstractNumId="33" w15:restartNumberingAfterBreak="0">
    <w:nsid w:val="512C3F2D"/>
    <w:multiLevelType w:val="hybridMultilevel"/>
    <w:tmpl w:val="FFFFFFFF"/>
    <w:lvl w:ilvl="0" w:tplc="E91C730A">
      <w:start w:val="1"/>
      <w:numFmt w:val="bullet"/>
      <w:lvlText w:val=""/>
      <w:lvlJc w:val="left"/>
      <w:pPr>
        <w:ind w:left="720" w:hanging="360"/>
      </w:pPr>
      <w:rPr>
        <w:rFonts w:ascii="Symbol" w:hAnsi="Symbol" w:hint="default"/>
      </w:rPr>
    </w:lvl>
    <w:lvl w:ilvl="1" w:tplc="E946A3D8">
      <w:start w:val="1"/>
      <w:numFmt w:val="bullet"/>
      <w:lvlText w:val="o"/>
      <w:lvlJc w:val="left"/>
      <w:pPr>
        <w:ind w:left="1440" w:hanging="360"/>
      </w:pPr>
      <w:rPr>
        <w:rFonts w:ascii="Courier New" w:hAnsi="Courier New" w:hint="default"/>
      </w:rPr>
    </w:lvl>
    <w:lvl w:ilvl="2" w:tplc="24FEB136">
      <w:start w:val="1"/>
      <w:numFmt w:val="bullet"/>
      <w:lvlText w:val=""/>
      <w:lvlJc w:val="left"/>
      <w:pPr>
        <w:ind w:left="2160" w:hanging="360"/>
      </w:pPr>
      <w:rPr>
        <w:rFonts w:ascii="Wingdings" w:hAnsi="Wingdings" w:hint="default"/>
      </w:rPr>
    </w:lvl>
    <w:lvl w:ilvl="3" w:tplc="E110B64E">
      <w:start w:val="1"/>
      <w:numFmt w:val="bullet"/>
      <w:lvlText w:val=""/>
      <w:lvlJc w:val="left"/>
      <w:pPr>
        <w:ind w:left="2880" w:hanging="360"/>
      </w:pPr>
      <w:rPr>
        <w:rFonts w:ascii="Symbol" w:hAnsi="Symbol" w:hint="default"/>
      </w:rPr>
    </w:lvl>
    <w:lvl w:ilvl="4" w:tplc="6FD8361A">
      <w:start w:val="1"/>
      <w:numFmt w:val="bullet"/>
      <w:lvlText w:val="o"/>
      <w:lvlJc w:val="left"/>
      <w:pPr>
        <w:ind w:left="3600" w:hanging="360"/>
      </w:pPr>
      <w:rPr>
        <w:rFonts w:ascii="Courier New" w:hAnsi="Courier New" w:hint="default"/>
      </w:rPr>
    </w:lvl>
    <w:lvl w:ilvl="5" w:tplc="D55CCC7A">
      <w:start w:val="1"/>
      <w:numFmt w:val="bullet"/>
      <w:lvlText w:val=""/>
      <w:lvlJc w:val="left"/>
      <w:pPr>
        <w:ind w:left="4320" w:hanging="360"/>
      </w:pPr>
      <w:rPr>
        <w:rFonts w:ascii="Wingdings" w:hAnsi="Wingdings" w:hint="default"/>
      </w:rPr>
    </w:lvl>
    <w:lvl w:ilvl="6" w:tplc="DEC6E004">
      <w:start w:val="1"/>
      <w:numFmt w:val="bullet"/>
      <w:lvlText w:val=""/>
      <w:lvlJc w:val="left"/>
      <w:pPr>
        <w:ind w:left="5040" w:hanging="360"/>
      </w:pPr>
      <w:rPr>
        <w:rFonts w:ascii="Symbol" w:hAnsi="Symbol" w:hint="default"/>
      </w:rPr>
    </w:lvl>
    <w:lvl w:ilvl="7" w:tplc="74A415F6">
      <w:start w:val="1"/>
      <w:numFmt w:val="bullet"/>
      <w:lvlText w:val="o"/>
      <w:lvlJc w:val="left"/>
      <w:pPr>
        <w:ind w:left="5760" w:hanging="360"/>
      </w:pPr>
      <w:rPr>
        <w:rFonts w:ascii="Courier New" w:hAnsi="Courier New" w:hint="default"/>
      </w:rPr>
    </w:lvl>
    <w:lvl w:ilvl="8" w:tplc="C624D49E">
      <w:start w:val="1"/>
      <w:numFmt w:val="bullet"/>
      <w:lvlText w:val=""/>
      <w:lvlJc w:val="left"/>
      <w:pPr>
        <w:ind w:left="6480" w:hanging="360"/>
      </w:pPr>
      <w:rPr>
        <w:rFonts w:ascii="Wingdings" w:hAnsi="Wingdings" w:hint="default"/>
      </w:rPr>
    </w:lvl>
  </w:abstractNum>
  <w:abstractNum w:abstractNumId="34" w15:restartNumberingAfterBreak="0">
    <w:nsid w:val="53221726"/>
    <w:multiLevelType w:val="hybridMultilevel"/>
    <w:tmpl w:val="9AC279BC"/>
    <w:lvl w:ilvl="0" w:tplc="FFFFFFFF">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5" w15:restartNumberingAfterBreak="0">
    <w:nsid w:val="536D31CE"/>
    <w:multiLevelType w:val="hybridMultilevel"/>
    <w:tmpl w:val="EC1EFE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53B209EA"/>
    <w:multiLevelType w:val="hybridMultilevel"/>
    <w:tmpl w:val="FFFFFFFF"/>
    <w:lvl w:ilvl="0" w:tplc="26808688">
      <w:start w:val="1"/>
      <w:numFmt w:val="bullet"/>
      <w:lvlText w:val=""/>
      <w:lvlJc w:val="left"/>
      <w:pPr>
        <w:ind w:left="720" w:hanging="360"/>
      </w:pPr>
      <w:rPr>
        <w:rFonts w:ascii="Symbol" w:hAnsi="Symbol" w:hint="default"/>
      </w:rPr>
    </w:lvl>
    <w:lvl w:ilvl="1" w:tplc="AC2208B6">
      <w:start w:val="1"/>
      <w:numFmt w:val="bullet"/>
      <w:lvlText w:val="o"/>
      <w:lvlJc w:val="left"/>
      <w:pPr>
        <w:ind w:left="1440" w:hanging="360"/>
      </w:pPr>
      <w:rPr>
        <w:rFonts w:ascii="Courier New" w:hAnsi="Courier New" w:hint="default"/>
      </w:rPr>
    </w:lvl>
    <w:lvl w:ilvl="2" w:tplc="8D7AF8DA">
      <w:start w:val="1"/>
      <w:numFmt w:val="bullet"/>
      <w:lvlText w:val=""/>
      <w:lvlJc w:val="left"/>
      <w:pPr>
        <w:ind w:left="2160" w:hanging="360"/>
      </w:pPr>
      <w:rPr>
        <w:rFonts w:ascii="Wingdings" w:hAnsi="Wingdings" w:hint="default"/>
      </w:rPr>
    </w:lvl>
    <w:lvl w:ilvl="3" w:tplc="8BCA6C24">
      <w:start w:val="1"/>
      <w:numFmt w:val="bullet"/>
      <w:lvlText w:val=""/>
      <w:lvlJc w:val="left"/>
      <w:pPr>
        <w:ind w:left="2880" w:hanging="360"/>
      </w:pPr>
      <w:rPr>
        <w:rFonts w:ascii="Symbol" w:hAnsi="Symbol" w:hint="default"/>
      </w:rPr>
    </w:lvl>
    <w:lvl w:ilvl="4" w:tplc="43FA2180">
      <w:start w:val="1"/>
      <w:numFmt w:val="bullet"/>
      <w:lvlText w:val="o"/>
      <w:lvlJc w:val="left"/>
      <w:pPr>
        <w:ind w:left="3600" w:hanging="360"/>
      </w:pPr>
      <w:rPr>
        <w:rFonts w:ascii="Courier New" w:hAnsi="Courier New" w:hint="default"/>
      </w:rPr>
    </w:lvl>
    <w:lvl w:ilvl="5" w:tplc="7D582506">
      <w:start w:val="1"/>
      <w:numFmt w:val="bullet"/>
      <w:lvlText w:val=""/>
      <w:lvlJc w:val="left"/>
      <w:pPr>
        <w:ind w:left="4320" w:hanging="360"/>
      </w:pPr>
      <w:rPr>
        <w:rFonts w:ascii="Wingdings" w:hAnsi="Wingdings" w:hint="default"/>
      </w:rPr>
    </w:lvl>
    <w:lvl w:ilvl="6" w:tplc="DD708D88">
      <w:start w:val="1"/>
      <w:numFmt w:val="bullet"/>
      <w:lvlText w:val=""/>
      <w:lvlJc w:val="left"/>
      <w:pPr>
        <w:ind w:left="5040" w:hanging="360"/>
      </w:pPr>
      <w:rPr>
        <w:rFonts w:ascii="Symbol" w:hAnsi="Symbol" w:hint="default"/>
      </w:rPr>
    </w:lvl>
    <w:lvl w:ilvl="7" w:tplc="40485E10">
      <w:start w:val="1"/>
      <w:numFmt w:val="bullet"/>
      <w:lvlText w:val="o"/>
      <w:lvlJc w:val="left"/>
      <w:pPr>
        <w:ind w:left="5760" w:hanging="360"/>
      </w:pPr>
      <w:rPr>
        <w:rFonts w:ascii="Courier New" w:hAnsi="Courier New" w:hint="default"/>
      </w:rPr>
    </w:lvl>
    <w:lvl w:ilvl="8" w:tplc="0538A8F0">
      <w:start w:val="1"/>
      <w:numFmt w:val="bullet"/>
      <w:lvlText w:val=""/>
      <w:lvlJc w:val="left"/>
      <w:pPr>
        <w:ind w:left="6480" w:hanging="360"/>
      </w:pPr>
      <w:rPr>
        <w:rFonts w:ascii="Wingdings" w:hAnsi="Wingdings" w:hint="default"/>
      </w:rPr>
    </w:lvl>
  </w:abstractNum>
  <w:abstractNum w:abstractNumId="37" w15:restartNumberingAfterBreak="0">
    <w:nsid w:val="56B2409B"/>
    <w:multiLevelType w:val="hybridMultilevel"/>
    <w:tmpl w:val="0220F6E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8" w15:restartNumberingAfterBreak="0">
    <w:nsid w:val="5D821159"/>
    <w:multiLevelType w:val="hybridMultilevel"/>
    <w:tmpl w:val="010EE21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9" w15:restartNumberingAfterBreak="0">
    <w:nsid w:val="5F5B769F"/>
    <w:multiLevelType w:val="hybridMultilevel"/>
    <w:tmpl w:val="FFFFFFFF"/>
    <w:lvl w:ilvl="0" w:tplc="E9E24AC6">
      <w:start w:val="1"/>
      <w:numFmt w:val="bullet"/>
      <w:lvlText w:val=""/>
      <w:lvlJc w:val="left"/>
      <w:pPr>
        <w:ind w:left="720" w:hanging="360"/>
      </w:pPr>
      <w:rPr>
        <w:rFonts w:ascii="Symbol" w:hAnsi="Symbol" w:hint="default"/>
      </w:rPr>
    </w:lvl>
    <w:lvl w:ilvl="1" w:tplc="DC1A825C">
      <w:start w:val="1"/>
      <w:numFmt w:val="bullet"/>
      <w:lvlText w:val="o"/>
      <w:lvlJc w:val="left"/>
      <w:pPr>
        <w:ind w:left="1440" w:hanging="360"/>
      </w:pPr>
      <w:rPr>
        <w:rFonts w:ascii="Courier New" w:hAnsi="Courier New" w:hint="default"/>
      </w:rPr>
    </w:lvl>
    <w:lvl w:ilvl="2" w:tplc="645EF6CC">
      <w:start w:val="1"/>
      <w:numFmt w:val="bullet"/>
      <w:lvlText w:val=""/>
      <w:lvlJc w:val="left"/>
      <w:pPr>
        <w:ind w:left="2160" w:hanging="360"/>
      </w:pPr>
      <w:rPr>
        <w:rFonts w:ascii="Wingdings" w:hAnsi="Wingdings" w:hint="default"/>
      </w:rPr>
    </w:lvl>
    <w:lvl w:ilvl="3" w:tplc="8A848BDC">
      <w:start w:val="1"/>
      <w:numFmt w:val="bullet"/>
      <w:lvlText w:val=""/>
      <w:lvlJc w:val="left"/>
      <w:pPr>
        <w:ind w:left="2880" w:hanging="360"/>
      </w:pPr>
      <w:rPr>
        <w:rFonts w:ascii="Symbol" w:hAnsi="Symbol" w:hint="default"/>
      </w:rPr>
    </w:lvl>
    <w:lvl w:ilvl="4" w:tplc="F0D82A6E">
      <w:start w:val="1"/>
      <w:numFmt w:val="bullet"/>
      <w:lvlText w:val="o"/>
      <w:lvlJc w:val="left"/>
      <w:pPr>
        <w:ind w:left="3600" w:hanging="360"/>
      </w:pPr>
      <w:rPr>
        <w:rFonts w:ascii="Courier New" w:hAnsi="Courier New" w:hint="default"/>
      </w:rPr>
    </w:lvl>
    <w:lvl w:ilvl="5" w:tplc="33D26766">
      <w:start w:val="1"/>
      <w:numFmt w:val="bullet"/>
      <w:lvlText w:val=""/>
      <w:lvlJc w:val="left"/>
      <w:pPr>
        <w:ind w:left="4320" w:hanging="360"/>
      </w:pPr>
      <w:rPr>
        <w:rFonts w:ascii="Wingdings" w:hAnsi="Wingdings" w:hint="default"/>
      </w:rPr>
    </w:lvl>
    <w:lvl w:ilvl="6" w:tplc="419EB43A">
      <w:start w:val="1"/>
      <w:numFmt w:val="bullet"/>
      <w:lvlText w:val=""/>
      <w:lvlJc w:val="left"/>
      <w:pPr>
        <w:ind w:left="5040" w:hanging="360"/>
      </w:pPr>
      <w:rPr>
        <w:rFonts w:ascii="Symbol" w:hAnsi="Symbol" w:hint="default"/>
      </w:rPr>
    </w:lvl>
    <w:lvl w:ilvl="7" w:tplc="A5D0CFFE">
      <w:start w:val="1"/>
      <w:numFmt w:val="bullet"/>
      <w:lvlText w:val="o"/>
      <w:lvlJc w:val="left"/>
      <w:pPr>
        <w:ind w:left="5760" w:hanging="360"/>
      </w:pPr>
      <w:rPr>
        <w:rFonts w:ascii="Courier New" w:hAnsi="Courier New" w:hint="default"/>
      </w:rPr>
    </w:lvl>
    <w:lvl w:ilvl="8" w:tplc="0324E98E">
      <w:start w:val="1"/>
      <w:numFmt w:val="bullet"/>
      <w:lvlText w:val=""/>
      <w:lvlJc w:val="left"/>
      <w:pPr>
        <w:ind w:left="6480" w:hanging="360"/>
      </w:pPr>
      <w:rPr>
        <w:rFonts w:ascii="Wingdings" w:hAnsi="Wingdings" w:hint="default"/>
      </w:rPr>
    </w:lvl>
  </w:abstractNum>
  <w:abstractNum w:abstractNumId="40" w15:restartNumberingAfterBreak="0">
    <w:nsid w:val="6289698A"/>
    <w:multiLevelType w:val="hybridMultilevel"/>
    <w:tmpl w:val="FFFFFFFF"/>
    <w:lvl w:ilvl="0" w:tplc="54A47130">
      <w:start w:val="1"/>
      <w:numFmt w:val="bullet"/>
      <w:lvlText w:val=""/>
      <w:lvlJc w:val="left"/>
      <w:pPr>
        <w:ind w:left="720" w:hanging="360"/>
      </w:pPr>
      <w:rPr>
        <w:rFonts w:ascii="Symbol" w:hAnsi="Symbol" w:hint="default"/>
      </w:rPr>
    </w:lvl>
    <w:lvl w:ilvl="1" w:tplc="9A38BBBC">
      <w:start w:val="1"/>
      <w:numFmt w:val="bullet"/>
      <w:lvlText w:val="o"/>
      <w:lvlJc w:val="left"/>
      <w:pPr>
        <w:ind w:left="1440" w:hanging="360"/>
      </w:pPr>
      <w:rPr>
        <w:rFonts w:ascii="Courier New" w:hAnsi="Courier New" w:hint="default"/>
      </w:rPr>
    </w:lvl>
    <w:lvl w:ilvl="2" w:tplc="AD58A63C">
      <w:start w:val="1"/>
      <w:numFmt w:val="bullet"/>
      <w:lvlText w:val=""/>
      <w:lvlJc w:val="left"/>
      <w:pPr>
        <w:ind w:left="2160" w:hanging="360"/>
      </w:pPr>
      <w:rPr>
        <w:rFonts w:ascii="Wingdings" w:hAnsi="Wingdings" w:hint="default"/>
      </w:rPr>
    </w:lvl>
    <w:lvl w:ilvl="3" w:tplc="C91A7FE4">
      <w:start w:val="1"/>
      <w:numFmt w:val="bullet"/>
      <w:lvlText w:val=""/>
      <w:lvlJc w:val="left"/>
      <w:pPr>
        <w:ind w:left="2880" w:hanging="360"/>
      </w:pPr>
      <w:rPr>
        <w:rFonts w:ascii="Symbol" w:hAnsi="Symbol" w:hint="default"/>
      </w:rPr>
    </w:lvl>
    <w:lvl w:ilvl="4" w:tplc="ED28966C">
      <w:start w:val="1"/>
      <w:numFmt w:val="bullet"/>
      <w:lvlText w:val="o"/>
      <w:lvlJc w:val="left"/>
      <w:pPr>
        <w:ind w:left="3600" w:hanging="360"/>
      </w:pPr>
      <w:rPr>
        <w:rFonts w:ascii="Courier New" w:hAnsi="Courier New" w:hint="default"/>
      </w:rPr>
    </w:lvl>
    <w:lvl w:ilvl="5" w:tplc="29E0CD4E">
      <w:start w:val="1"/>
      <w:numFmt w:val="bullet"/>
      <w:lvlText w:val=""/>
      <w:lvlJc w:val="left"/>
      <w:pPr>
        <w:ind w:left="4320" w:hanging="360"/>
      </w:pPr>
      <w:rPr>
        <w:rFonts w:ascii="Wingdings" w:hAnsi="Wingdings" w:hint="default"/>
      </w:rPr>
    </w:lvl>
    <w:lvl w:ilvl="6" w:tplc="A19C6974">
      <w:start w:val="1"/>
      <w:numFmt w:val="bullet"/>
      <w:lvlText w:val=""/>
      <w:lvlJc w:val="left"/>
      <w:pPr>
        <w:ind w:left="5040" w:hanging="360"/>
      </w:pPr>
      <w:rPr>
        <w:rFonts w:ascii="Symbol" w:hAnsi="Symbol" w:hint="default"/>
      </w:rPr>
    </w:lvl>
    <w:lvl w:ilvl="7" w:tplc="1D86138E">
      <w:start w:val="1"/>
      <w:numFmt w:val="bullet"/>
      <w:lvlText w:val="o"/>
      <w:lvlJc w:val="left"/>
      <w:pPr>
        <w:ind w:left="5760" w:hanging="360"/>
      </w:pPr>
      <w:rPr>
        <w:rFonts w:ascii="Courier New" w:hAnsi="Courier New" w:hint="default"/>
      </w:rPr>
    </w:lvl>
    <w:lvl w:ilvl="8" w:tplc="8BF6BD02">
      <w:start w:val="1"/>
      <w:numFmt w:val="bullet"/>
      <w:lvlText w:val=""/>
      <w:lvlJc w:val="left"/>
      <w:pPr>
        <w:ind w:left="6480" w:hanging="360"/>
      </w:pPr>
      <w:rPr>
        <w:rFonts w:ascii="Wingdings" w:hAnsi="Wingdings" w:hint="default"/>
      </w:rPr>
    </w:lvl>
  </w:abstractNum>
  <w:abstractNum w:abstractNumId="41" w15:restartNumberingAfterBreak="0">
    <w:nsid w:val="62C732DF"/>
    <w:multiLevelType w:val="hybridMultilevel"/>
    <w:tmpl w:val="BF689A5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2" w15:restartNumberingAfterBreak="0">
    <w:nsid w:val="658A28C3"/>
    <w:multiLevelType w:val="hybridMultilevel"/>
    <w:tmpl w:val="499449E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3" w15:restartNumberingAfterBreak="0">
    <w:nsid w:val="68624F48"/>
    <w:multiLevelType w:val="hybridMultilevel"/>
    <w:tmpl w:val="FFFFFFFF"/>
    <w:lvl w:ilvl="0" w:tplc="6AACE85E">
      <w:start w:val="1"/>
      <w:numFmt w:val="bullet"/>
      <w:lvlText w:val=""/>
      <w:lvlJc w:val="left"/>
      <w:pPr>
        <w:ind w:left="720" w:hanging="360"/>
      </w:pPr>
      <w:rPr>
        <w:rFonts w:ascii="Symbol" w:hAnsi="Symbol" w:hint="default"/>
      </w:rPr>
    </w:lvl>
    <w:lvl w:ilvl="1" w:tplc="FCAA9E9E">
      <w:start w:val="1"/>
      <w:numFmt w:val="bullet"/>
      <w:lvlText w:val="o"/>
      <w:lvlJc w:val="left"/>
      <w:pPr>
        <w:ind w:left="1440" w:hanging="360"/>
      </w:pPr>
      <w:rPr>
        <w:rFonts w:ascii="Courier New" w:hAnsi="Courier New" w:hint="default"/>
      </w:rPr>
    </w:lvl>
    <w:lvl w:ilvl="2" w:tplc="9D1238B4">
      <w:start w:val="1"/>
      <w:numFmt w:val="bullet"/>
      <w:lvlText w:val=""/>
      <w:lvlJc w:val="left"/>
      <w:pPr>
        <w:ind w:left="2160" w:hanging="360"/>
      </w:pPr>
      <w:rPr>
        <w:rFonts w:ascii="Wingdings" w:hAnsi="Wingdings" w:hint="default"/>
      </w:rPr>
    </w:lvl>
    <w:lvl w:ilvl="3" w:tplc="D772EF82">
      <w:start w:val="1"/>
      <w:numFmt w:val="bullet"/>
      <w:lvlText w:val=""/>
      <w:lvlJc w:val="left"/>
      <w:pPr>
        <w:ind w:left="2880" w:hanging="360"/>
      </w:pPr>
      <w:rPr>
        <w:rFonts w:ascii="Symbol" w:hAnsi="Symbol" w:hint="default"/>
      </w:rPr>
    </w:lvl>
    <w:lvl w:ilvl="4" w:tplc="F32EBB48">
      <w:start w:val="1"/>
      <w:numFmt w:val="bullet"/>
      <w:lvlText w:val="o"/>
      <w:lvlJc w:val="left"/>
      <w:pPr>
        <w:ind w:left="3600" w:hanging="360"/>
      </w:pPr>
      <w:rPr>
        <w:rFonts w:ascii="Courier New" w:hAnsi="Courier New" w:hint="default"/>
      </w:rPr>
    </w:lvl>
    <w:lvl w:ilvl="5" w:tplc="385C9A48">
      <w:start w:val="1"/>
      <w:numFmt w:val="bullet"/>
      <w:lvlText w:val=""/>
      <w:lvlJc w:val="left"/>
      <w:pPr>
        <w:ind w:left="4320" w:hanging="360"/>
      </w:pPr>
      <w:rPr>
        <w:rFonts w:ascii="Wingdings" w:hAnsi="Wingdings" w:hint="default"/>
      </w:rPr>
    </w:lvl>
    <w:lvl w:ilvl="6" w:tplc="6340EFC4">
      <w:start w:val="1"/>
      <w:numFmt w:val="bullet"/>
      <w:lvlText w:val=""/>
      <w:lvlJc w:val="left"/>
      <w:pPr>
        <w:ind w:left="5040" w:hanging="360"/>
      </w:pPr>
      <w:rPr>
        <w:rFonts w:ascii="Symbol" w:hAnsi="Symbol" w:hint="default"/>
      </w:rPr>
    </w:lvl>
    <w:lvl w:ilvl="7" w:tplc="F39C2A58">
      <w:start w:val="1"/>
      <w:numFmt w:val="bullet"/>
      <w:lvlText w:val="o"/>
      <w:lvlJc w:val="left"/>
      <w:pPr>
        <w:ind w:left="5760" w:hanging="360"/>
      </w:pPr>
      <w:rPr>
        <w:rFonts w:ascii="Courier New" w:hAnsi="Courier New" w:hint="default"/>
      </w:rPr>
    </w:lvl>
    <w:lvl w:ilvl="8" w:tplc="DB528070">
      <w:start w:val="1"/>
      <w:numFmt w:val="bullet"/>
      <w:lvlText w:val=""/>
      <w:lvlJc w:val="left"/>
      <w:pPr>
        <w:ind w:left="6480" w:hanging="360"/>
      </w:pPr>
      <w:rPr>
        <w:rFonts w:ascii="Wingdings" w:hAnsi="Wingdings" w:hint="default"/>
      </w:rPr>
    </w:lvl>
  </w:abstractNum>
  <w:abstractNum w:abstractNumId="44" w15:restartNumberingAfterBreak="0">
    <w:nsid w:val="6D244D1A"/>
    <w:multiLevelType w:val="hybridMultilevel"/>
    <w:tmpl w:val="FFFFFFFF"/>
    <w:lvl w:ilvl="0" w:tplc="63E6F786">
      <w:start w:val="1"/>
      <w:numFmt w:val="bullet"/>
      <w:lvlText w:val=""/>
      <w:lvlJc w:val="left"/>
      <w:pPr>
        <w:ind w:left="720" w:hanging="360"/>
      </w:pPr>
      <w:rPr>
        <w:rFonts w:ascii="Symbol" w:hAnsi="Symbol" w:hint="default"/>
      </w:rPr>
    </w:lvl>
    <w:lvl w:ilvl="1" w:tplc="5F1AF2A2">
      <w:start w:val="1"/>
      <w:numFmt w:val="bullet"/>
      <w:lvlText w:val="o"/>
      <w:lvlJc w:val="left"/>
      <w:pPr>
        <w:ind w:left="1440" w:hanging="360"/>
      </w:pPr>
      <w:rPr>
        <w:rFonts w:ascii="Courier New" w:hAnsi="Courier New" w:hint="default"/>
      </w:rPr>
    </w:lvl>
    <w:lvl w:ilvl="2" w:tplc="E6D65078">
      <w:start w:val="1"/>
      <w:numFmt w:val="bullet"/>
      <w:lvlText w:val=""/>
      <w:lvlJc w:val="left"/>
      <w:pPr>
        <w:ind w:left="2160" w:hanging="360"/>
      </w:pPr>
      <w:rPr>
        <w:rFonts w:ascii="Wingdings" w:hAnsi="Wingdings" w:hint="default"/>
      </w:rPr>
    </w:lvl>
    <w:lvl w:ilvl="3" w:tplc="614C3136">
      <w:start w:val="1"/>
      <w:numFmt w:val="bullet"/>
      <w:lvlText w:val=""/>
      <w:lvlJc w:val="left"/>
      <w:pPr>
        <w:ind w:left="2880" w:hanging="360"/>
      </w:pPr>
      <w:rPr>
        <w:rFonts w:ascii="Symbol" w:hAnsi="Symbol" w:hint="default"/>
      </w:rPr>
    </w:lvl>
    <w:lvl w:ilvl="4" w:tplc="61C06F54">
      <w:start w:val="1"/>
      <w:numFmt w:val="bullet"/>
      <w:lvlText w:val="o"/>
      <w:lvlJc w:val="left"/>
      <w:pPr>
        <w:ind w:left="3600" w:hanging="360"/>
      </w:pPr>
      <w:rPr>
        <w:rFonts w:ascii="Courier New" w:hAnsi="Courier New" w:hint="default"/>
      </w:rPr>
    </w:lvl>
    <w:lvl w:ilvl="5" w:tplc="8A160242">
      <w:start w:val="1"/>
      <w:numFmt w:val="bullet"/>
      <w:lvlText w:val=""/>
      <w:lvlJc w:val="left"/>
      <w:pPr>
        <w:ind w:left="4320" w:hanging="360"/>
      </w:pPr>
      <w:rPr>
        <w:rFonts w:ascii="Wingdings" w:hAnsi="Wingdings" w:hint="default"/>
      </w:rPr>
    </w:lvl>
    <w:lvl w:ilvl="6" w:tplc="DE142F16">
      <w:start w:val="1"/>
      <w:numFmt w:val="bullet"/>
      <w:lvlText w:val=""/>
      <w:lvlJc w:val="left"/>
      <w:pPr>
        <w:ind w:left="5040" w:hanging="360"/>
      </w:pPr>
      <w:rPr>
        <w:rFonts w:ascii="Symbol" w:hAnsi="Symbol" w:hint="default"/>
      </w:rPr>
    </w:lvl>
    <w:lvl w:ilvl="7" w:tplc="CB36839A">
      <w:start w:val="1"/>
      <w:numFmt w:val="bullet"/>
      <w:lvlText w:val="o"/>
      <w:lvlJc w:val="left"/>
      <w:pPr>
        <w:ind w:left="5760" w:hanging="360"/>
      </w:pPr>
      <w:rPr>
        <w:rFonts w:ascii="Courier New" w:hAnsi="Courier New" w:hint="default"/>
      </w:rPr>
    </w:lvl>
    <w:lvl w:ilvl="8" w:tplc="1834CE30">
      <w:start w:val="1"/>
      <w:numFmt w:val="bullet"/>
      <w:lvlText w:val=""/>
      <w:lvlJc w:val="left"/>
      <w:pPr>
        <w:ind w:left="6480" w:hanging="360"/>
      </w:pPr>
      <w:rPr>
        <w:rFonts w:ascii="Wingdings" w:hAnsi="Wingdings" w:hint="default"/>
      </w:rPr>
    </w:lvl>
  </w:abstractNum>
  <w:abstractNum w:abstractNumId="45" w15:restartNumberingAfterBreak="0">
    <w:nsid w:val="720E47B6"/>
    <w:multiLevelType w:val="hybridMultilevel"/>
    <w:tmpl w:val="7F043AA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6" w15:restartNumberingAfterBreak="0">
    <w:nsid w:val="7E4A34B7"/>
    <w:multiLevelType w:val="hybridMultilevel"/>
    <w:tmpl w:val="FFFFFFFF"/>
    <w:lvl w:ilvl="0" w:tplc="10107CAC">
      <w:start w:val="1"/>
      <w:numFmt w:val="bullet"/>
      <w:lvlText w:val=""/>
      <w:lvlJc w:val="left"/>
      <w:pPr>
        <w:ind w:left="720" w:hanging="360"/>
      </w:pPr>
      <w:rPr>
        <w:rFonts w:ascii="Symbol" w:hAnsi="Symbol" w:hint="default"/>
      </w:rPr>
    </w:lvl>
    <w:lvl w:ilvl="1" w:tplc="4BA20656">
      <w:start w:val="1"/>
      <w:numFmt w:val="bullet"/>
      <w:lvlText w:val="o"/>
      <w:lvlJc w:val="left"/>
      <w:pPr>
        <w:ind w:left="1440" w:hanging="360"/>
      </w:pPr>
      <w:rPr>
        <w:rFonts w:ascii="Courier New" w:hAnsi="Courier New" w:hint="default"/>
      </w:rPr>
    </w:lvl>
    <w:lvl w:ilvl="2" w:tplc="7CDED9C8">
      <w:start w:val="1"/>
      <w:numFmt w:val="bullet"/>
      <w:lvlText w:val=""/>
      <w:lvlJc w:val="left"/>
      <w:pPr>
        <w:ind w:left="2160" w:hanging="360"/>
      </w:pPr>
      <w:rPr>
        <w:rFonts w:ascii="Wingdings" w:hAnsi="Wingdings" w:hint="default"/>
      </w:rPr>
    </w:lvl>
    <w:lvl w:ilvl="3" w:tplc="4CB8A2F0">
      <w:start w:val="1"/>
      <w:numFmt w:val="bullet"/>
      <w:lvlText w:val=""/>
      <w:lvlJc w:val="left"/>
      <w:pPr>
        <w:ind w:left="2880" w:hanging="360"/>
      </w:pPr>
      <w:rPr>
        <w:rFonts w:ascii="Symbol" w:hAnsi="Symbol" w:hint="default"/>
      </w:rPr>
    </w:lvl>
    <w:lvl w:ilvl="4" w:tplc="7C204452">
      <w:start w:val="1"/>
      <w:numFmt w:val="bullet"/>
      <w:lvlText w:val="o"/>
      <w:lvlJc w:val="left"/>
      <w:pPr>
        <w:ind w:left="3600" w:hanging="360"/>
      </w:pPr>
      <w:rPr>
        <w:rFonts w:ascii="Courier New" w:hAnsi="Courier New" w:hint="default"/>
      </w:rPr>
    </w:lvl>
    <w:lvl w:ilvl="5" w:tplc="93C21EE4">
      <w:start w:val="1"/>
      <w:numFmt w:val="bullet"/>
      <w:lvlText w:val=""/>
      <w:lvlJc w:val="left"/>
      <w:pPr>
        <w:ind w:left="4320" w:hanging="360"/>
      </w:pPr>
      <w:rPr>
        <w:rFonts w:ascii="Wingdings" w:hAnsi="Wingdings" w:hint="default"/>
      </w:rPr>
    </w:lvl>
    <w:lvl w:ilvl="6" w:tplc="5D9482F2">
      <w:start w:val="1"/>
      <w:numFmt w:val="bullet"/>
      <w:lvlText w:val=""/>
      <w:lvlJc w:val="left"/>
      <w:pPr>
        <w:ind w:left="5040" w:hanging="360"/>
      </w:pPr>
      <w:rPr>
        <w:rFonts w:ascii="Symbol" w:hAnsi="Symbol" w:hint="default"/>
      </w:rPr>
    </w:lvl>
    <w:lvl w:ilvl="7" w:tplc="E530F7AE">
      <w:start w:val="1"/>
      <w:numFmt w:val="bullet"/>
      <w:lvlText w:val="o"/>
      <w:lvlJc w:val="left"/>
      <w:pPr>
        <w:ind w:left="5760" w:hanging="360"/>
      </w:pPr>
      <w:rPr>
        <w:rFonts w:ascii="Courier New" w:hAnsi="Courier New" w:hint="default"/>
      </w:rPr>
    </w:lvl>
    <w:lvl w:ilvl="8" w:tplc="72405B56">
      <w:start w:val="1"/>
      <w:numFmt w:val="bullet"/>
      <w:lvlText w:val=""/>
      <w:lvlJc w:val="left"/>
      <w:pPr>
        <w:ind w:left="6480" w:hanging="360"/>
      </w:pPr>
      <w:rPr>
        <w:rFonts w:ascii="Wingdings" w:hAnsi="Wingdings" w:hint="default"/>
      </w:rPr>
    </w:lvl>
  </w:abstractNum>
  <w:num w:numId="1">
    <w:abstractNumId w:val="26"/>
  </w:num>
  <w:num w:numId="2">
    <w:abstractNumId w:val="0"/>
  </w:num>
  <w:num w:numId="3">
    <w:abstractNumId w:val="1"/>
  </w:num>
  <w:num w:numId="4">
    <w:abstractNumId w:val="1"/>
    <w:lvlOverride w:ilvl="0">
      <w:lvl w:ilvl="0" w:tplc="0D20DC26">
        <w:numFmt w:val="bullet"/>
        <w:pStyle w:val="Listacommarcas"/>
        <w:lvlText w:val=""/>
        <w:legacy w:legacy="1" w:legacySpace="0" w:legacyIndent="360"/>
        <w:lvlJc w:val="left"/>
        <w:pPr>
          <w:ind w:left="0" w:hanging="360"/>
        </w:pPr>
        <w:rPr>
          <w:rFonts w:ascii="Wingdings" w:hAnsi="Wingdings" w:hint="default"/>
          <w:sz w:val="12"/>
        </w:rPr>
      </w:lvl>
    </w:lvlOverride>
  </w:num>
  <w:num w:numId="5">
    <w:abstractNumId w:val="10"/>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27"/>
  </w:num>
  <w:num w:numId="10">
    <w:abstractNumId w:val="28"/>
  </w:num>
  <w:num w:numId="11">
    <w:abstractNumId w:val="12"/>
  </w:num>
  <w:num w:numId="12">
    <w:abstractNumId w:val="37"/>
  </w:num>
  <w:num w:numId="13">
    <w:abstractNumId w:val="13"/>
  </w:num>
  <w:num w:numId="14">
    <w:abstractNumId w:val="42"/>
  </w:num>
  <w:num w:numId="15">
    <w:abstractNumId w:val="35"/>
  </w:num>
  <w:num w:numId="16">
    <w:abstractNumId w:val="38"/>
  </w:num>
  <w:num w:numId="17">
    <w:abstractNumId w:val="45"/>
  </w:num>
  <w:num w:numId="18">
    <w:abstractNumId w:val="4"/>
  </w:num>
  <w:num w:numId="19">
    <w:abstractNumId w:val="34"/>
  </w:num>
  <w:num w:numId="20">
    <w:abstractNumId w:val="41"/>
  </w:num>
  <w:num w:numId="21">
    <w:abstractNumId w:val="31"/>
  </w:num>
  <w:num w:numId="22">
    <w:abstractNumId w:val="14"/>
  </w:num>
  <w:num w:numId="23">
    <w:abstractNumId w:val="22"/>
  </w:num>
  <w:num w:numId="24">
    <w:abstractNumId w:val="8"/>
  </w:num>
  <w:num w:numId="25">
    <w:abstractNumId w:val="6"/>
  </w:num>
  <w:num w:numId="26">
    <w:abstractNumId w:val="33"/>
  </w:num>
  <w:num w:numId="27">
    <w:abstractNumId w:val="43"/>
  </w:num>
  <w:num w:numId="28">
    <w:abstractNumId w:val="36"/>
  </w:num>
  <w:num w:numId="29">
    <w:abstractNumId w:val="29"/>
  </w:num>
  <w:num w:numId="30">
    <w:abstractNumId w:val="18"/>
  </w:num>
  <w:num w:numId="31">
    <w:abstractNumId w:val="11"/>
  </w:num>
  <w:num w:numId="32">
    <w:abstractNumId w:val="15"/>
  </w:num>
  <w:num w:numId="33">
    <w:abstractNumId w:val="30"/>
  </w:num>
  <w:num w:numId="34">
    <w:abstractNumId w:val="40"/>
  </w:num>
  <w:num w:numId="35">
    <w:abstractNumId w:val="39"/>
  </w:num>
  <w:num w:numId="36">
    <w:abstractNumId w:val="16"/>
  </w:num>
  <w:num w:numId="37">
    <w:abstractNumId w:val="5"/>
  </w:num>
  <w:num w:numId="38">
    <w:abstractNumId w:val="44"/>
  </w:num>
  <w:num w:numId="39">
    <w:abstractNumId w:val="2"/>
  </w:num>
  <w:num w:numId="40">
    <w:abstractNumId w:val="46"/>
  </w:num>
  <w:num w:numId="41">
    <w:abstractNumId w:val="19"/>
  </w:num>
  <w:num w:numId="42">
    <w:abstractNumId w:val="17"/>
  </w:num>
  <w:num w:numId="43">
    <w:abstractNumId w:val="20"/>
  </w:num>
  <w:num w:numId="44">
    <w:abstractNumId w:val="25"/>
  </w:num>
  <w:num w:numId="45">
    <w:abstractNumId w:val="21"/>
  </w:num>
  <w:num w:numId="46">
    <w:abstractNumId w:val="24"/>
  </w:num>
  <w:num w:numId="47">
    <w:abstractNumId w:val="9"/>
  </w:num>
  <w:num w:numId="48">
    <w:abstractNumId w:val="23"/>
  </w:num>
  <w:num w:numId="49">
    <w:abstractNumId w:val="32"/>
  </w:num>
  <w:num w:numId="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o:colormru v:ext="edit" colors="#bc042b,#900"/>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175"/>
    <w:rsid w:val="00000D33"/>
    <w:rsid w:val="0000208A"/>
    <w:rsid w:val="00002ABA"/>
    <w:rsid w:val="00002EBD"/>
    <w:rsid w:val="000034C6"/>
    <w:rsid w:val="00003C90"/>
    <w:rsid w:val="00003FC9"/>
    <w:rsid w:val="0000451C"/>
    <w:rsid w:val="00004A08"/>
    <w:rsid w:val="00004C92"/>
    <w:rsid w:val="00004ED2"/>
    <w:rsid w:val="00006BFA"/>
    <w:rsid w:val="00007BE8"/>
    <w:rsid w:val="000101D5"/>
    <w:rsid w:val="0001091E"/>
    <w:rsid w:val="00012A7C"/>
    <w:rsid w:val="000133A7"/>
    <w:rsid w:val="00013F59"/>
    <w:rsid w:val="00014C0D"/>
    <w:rsid w:val="00014F1C"/>
    <w:rsid w:val="000151F5"/>
    <w:rsid w:val="000156B8"/>
    <w:rsid w:val="0001640B"/>
    <w:rsid w:val="00016997"/>
    <w:rsid w:val="00020012"/>
    <w:rsid w:val="00021010"/>
    <w:rsid w:val="00021799"/>
    <w:rsid w:val="00022318"/>
    <w:rsid w:val="0002326E"/>
    <w:rsid w:val="00024664"/>
    <w:rsid w:val="000254DD"/>
    <w:rsid w:val="00025CA8"/>
    <w:rsid w:val="00025EB3"/>
    <w:rsid w:val="000261C8"/>
    <w:rsid w:val="000274BD"/>
    <w:rsid w:val="00027FDE"/>
    <w:rsid w:val="00030514"/>
    <w:rsid w:val="00030937"/>
    <w:rsid w:val="000311D0"/>
    <w:rsid w:val="00031CC2"/>
    <w:rsid w:val="00031CDC"/>
    <w:rsid w:val="00032B91"/>
    <w:rsid w:val="00032E8E"/>
    <w:rsid w:val="0003323F"/>
    <w:rsid w:val="00033540"/>
    <w:rsid w:val="00033680"/>
    <w:rsid w:val="000347C8"/>
    <w:rsid w:val="00034FAC"/>
    <w:rsid w:val="00037E98"/>
    <w:rsid w:val="00040933"/>
    <w:rsid w:val="00040B34"/>
    <w:rsid w:val="00040BB4"/>
    <w:rsid w:val="00041344"/>
    <w:rsid w:val="00043583"/>
    <w:rsid w:val="000438FE"/>
    <w:rsid w:val="00043B56"/>
    <w:rsid w:val="00045039"/>
    <w:rsid w:val="00045C23"/>
    <w:rsid w:val="00045DCC"/>
    <w:rsid w:val="00046433"/>
    <w:rsid w:val="000500C5"/>
    <w:rsid w:val="00050709"/>
    <w:rsid w:val="000521E0"/>
    <w:rsid w:val="0005261D"/>
    <w:rsid w:val="00053112"/>
    <w:rsid w:val="000537A8"/>
    <w:rsid w:val="00053E1A"/>
    <w:rsid w:val="00054265"/>
    <w:rsid w:val="000559F8"/>
    <w:rsid w:val="00055A2E"/>
    <w:rsid w:val="0005624B"/>
    <w:rsid w:val="00056277"/>
    <w:rsid w:val="000562C8"/>
    <w:rsid w:val="00057036"/>
    <w:rsid w:val="0006008D"/>
    <w:rsid w:val="000608D4"/>
    <w:rsid w:val="00062211"/>
    <w:rsid w:val="000629B8"/>
    <w:rsid w:val="00063140"/>
    <w:rsid w:val="0006400A"/>
    <w:rsid w:val="0006411C"/>
    <w:rsid w:val="00065D62"/>
    <w:rsid w:val="000661BF"/>
    <w:rsid w:val="00067D51"/>
    <w:rsid w:val="0006C457"/>
    <w:rsid w:val="00070217"/>
    <w:rsid w:val="00070F12"/>
    <w:rsid w:val="00071E1D"/>
    <w:rsid w:val="000723B6"/>
    <w:rsid w:val="00072888"/>
    <w:rsid w:val="00072924"/>
    <w:rsid w:val="00072D10"/>
    <w:rsid w:val="00076041"/>
    <w:rsid w:val="000762D0"/>
    <w:rsid w:val="00077E5D"/>
    <w:rsid w:val="0008086F"/>
    <w:rsid w:val="000821F2"/>
    <w:rsid w:val="00083840"/>
    <w:rsid w:val="00083A7B"/>
    <w:rsid w:val="00084E13"/>
    <w:rsid w:val="000857E4"/>
    <w:rsid w:val="00085A5E"/>
    <w:rsid w:val="00085BF7"/>
    <w:rsid w:val="000866DC"/>
    <w:rsid w:val="00086A7B"/>
    <w:rsid w:val="00086CDE"/>
    <w:rsid w:val="000871EB"/>
    <w:rsid w:val="0008747E"/>
    <w:rsid w:val="000877AF"/>
    <w:rsid w:val="00087AA9"/>
    <w:rsid w:val="00087C83"/>
    <w:rsid w:val="00088F35"/>
    <w:rsid w:val="000904D1"/>
    <w:rsid w:val="000909A5"/>
    <w:rsid w:val="00093223"/>
    <w:rsid w:val="00093523"/>
    <w:rsid w:val="00093E2F"/>
    <w:rsid w:val="0009449D"/>
    <w:rsid w:val="0009496E"/>
    <w:rsid w:val="000969F2"/>
    <w:rsid w:val="000A019B"/>
    <w:rsid w:val="000A0223"/>
    <w:rsid w:val="000A0F29"/>
    <w:rsid w:val="000A1152"/>
    <w:rsid w:val="000A29AF"/>
    <w:rsid w:val="000A30EF"/>
    <w:rsid w:val="000A4453"/>
    <w:rsid w:val="000A45E3"/>
    <w:rsid w:val="000A46DD"/>
    <w:rsid w:val="000A4789"/>
    <w:rsid w:val="000A6610"/>
    <w:rsid w:val="000A6C8F"/>
    <w:rsid w:val="000A7939"/>
    <w:rsid w:val="000B0AA5"/>
    <w:rsid w:val="000B1CB9"/>
    <w:rsid w:val="000B1F2D"/>
    <w:rsid w:val="000B20AA"/>
    <w:rsid w:val="000B49E8"/>
    <w:rsid w:val="000B4BC6"/>
    <w:rsid w:val="000B4F23"/>
    <w:rsid w:val="000B55D5"/>
    <w:rsid w:val="000B63B1"/>
    <w:rsid w:val="000B6550"/>
    <w:rsid w:val="000B6C1D"/>
    <w:rsid w:val="000C0701"/>
    <w:rsid w:val="000C174F"/>
    <w:rsid w:val="000C29B1"/>
    <w:rsid w:val="000C2C4F"/>
    <w:rsid w:val="000C306F"/>
    <w:rsid w:val="000C3A53"/>
    <w:rsid w:val="000C4C85"/>
    <w:rsid w:val="000C5892"/>
    <w:rsid w:val="000C6281"/>
    <w:rsid w:val="000C6C7C"/>
    <w:rsid w:val="000C7243"/>
    <w:rsid w:val="000C7686"/>
    <w:rsid w:val="000D0893"/>
    <w:rsid w:val="000D0A85"/>
    <w:rsid w:val="000D0A99"/>
    <w:rsid w:val="000D0B38"/>
    <w:rsid w:val="000D0BCC"/>
    <w:rsid w:val="000D10F7"/>
    <w:rsid w:val="000D2081"/>
    <w:rsid w:val="000D2AA8"/>
    <w:rsid w:val="000D3C54"/>
    <w:rsid w:val="000D55E7"/>
    <w:rsid w:val="000D56BE"/>
    <w:rsid w:val="000D5DC2"/>
    <w:rsid w:val="000D6A11"/>
    <w:rsid w:val="000D6E00"/>
    <w:rsid w:val="000D7295"/>
    <w:rsid w:val="000E039D"/>
    <w:rsid w:val="000E0479"/>
    <w:rsid w:val="000E25FE"/>
    <w:rsid w:val="000E2B18"/>
    <w:rsid w:val="000E3B82"/>
    <w:rsid w:val="000E3B9C"/>
    <w:rsid w:val="000E4557"/>
    <w:rsid w:val="000E4972"/>
    <w:rsid w:val="000E5B1D"/>
    <w:rsid w:val="000E6411"/>
    <w:rsid w:val="000E6EDC"/>
    <w:rsid w:val="000E787D"/>
    <w:rsid w:val="000E7B13"/>
    <w:rsid w:val="000E7DB4"/>
    <w:rsid w:val="000F0095"/>
    <w:rsid w:val="000F0464"/>
    <w:rsid w:val="000F0928"/>
    <w:rsid w:val="000F0B74"/>
    <w:rsid w:val="000F0CB7"/>
    <w:rsid w:val="000F152E"/>
    <w:rsid w:val="000F1F0B"/>
    <w:rsid w:val="000F26C0"/>
    <w:rsid w:val="000F2F5A"/>
    <w:rsid w:val="000F3204"/>
    <w:rsid w:val="000F3E24"/>
    <w:rsid w:val="000F4670"/>
    <w:rsid w:val="000F48FD"/>
    <w:rsid w:val="000F60BE"/>
    <w:rsid w:val="000F65C1"/>
    <w:rsid w:val="000F68A0"/>
    <w:rsid w:val="00101349"/>
    <w:rsid w:val="0010172B"/>
    <w:rsid w:val="001019E3"/>
    <w:rsid w:val="001024CB"/>
    <w:rsid w:val="0010387B"/>
    <w:rsid w:val="0010446B"/>
    <w:rsid w:val="00107C0C"/>
    <w:rsid w:val="0011054A"/>
    <w:rsid w:val="001117B5"/>
    <w:rsid w:val="00111D8C"/>
    <w:rsid w:val="00111FCE"/>
    <w:rsid w:val="00112385"/>
    <w:rsid w:val="0011275D"/>
    <w:rsid w:val="00112CF8"/>
    <w:rsid w:val="0011334D"/>
    <w:rsid w:val="00113ABF"/>
    <w:rsid w:val="00113D0E"/>
    <w:rsid w:val="00114AE0"/>
    <w:rsid w:val="001151BC"/>
    <w:rsid w:val="00115631"/>
    <w:rsid w:val="0011568C"/>
    <w:rsid w:val="00115F94"/>
    <w:rsid w:val="00116823"/>
    <w:rsid w:val="00116C8F"/>
    <w:rsid w:val="00117250"/>
    <w:rsid w:val="0011795E"/>
    <w:rsid w:val="00117B1F"/>
    <w:rsid w:val="00117E88"/>
    <w:rsid w:val="00121481"/>
    <w:rsid w:val="0012193F"/>
    <w:rsid w:val="00121B32"/>
    <w:rsid w:val="00122816"/>
    <w:rsid w:val="00123FD2"/>
    <w:rsid w:val="00125E0E"/>
    <w:rsid w:val="00126456"/>
    <w:rsid w:val="00126930"/>
    <w:rsid w:val="001273A9"/>
    <w:rsid w:val="00127472"/>
    <w:rsid w:val="001278F3"/>
    <w:rsid w:val="00127D63"/>
    <w:rsid w:val="001305AD"/>
    <w:rsid w:val="001315D4"/>
    <w:rsid w:val="00131DE7"/>
    <w:rsid w:val="001324EA"/>
    <w:rsid w:val="00132FC7"/>
    <w:rsid w:val="00133FB7"/>
    <w:rsid w:val="0013419E"/>
    <w:rsid w:val="0013437D"/>
    <w:rsid w:val="001359A1"/>
    <w:rsid w:val="00136263"/>
    <w:rsid w:val="00136476"/>
    <w:rsid w:val="00140283"/>
    <w:rsid w:val="00140EF9"/>
    <w:rsid w:val="00141226"/>
    <w:rsid w:val="001421E1"/>
    <w:rsid w:val="00142ACB"/>
    <w:rsid w:val="0014352C"/>
    <w:rsid w:val="001435F1"/>
    <w:rsid w:val="0014439C"/>
    <w:rsid w:val="00144904"/>
    <w:rsid w:val="001456CF"/>
    <w:rsid w:val="00145C54"/>
    <w:rsid w:val="00145CBF"/>
    <w:rsid w:val="0014671F"/>
    <w:rsid w:val="00146D68"/>
    <w:rsid w:val="0014753E"/>
    <w:rsid w:val="00150881"/>
    <w:rsid w:val="00150988"/>
    <w:rsid w:val="001509F6"/>
    <w:rsid w:val="00152366"/>
    <w:rsid w:val="0015412D"/>
    <w:rsid w:val="00154594"/>
    <w:rsid w:val="00154911"/>
    <w:rsid w:val="00154FD9"/>
    <w:rsid w:val="001553BA"/>
    <w:rsid w:val="0015596C"/>
    <w:rsid w:val="001559EF"/>
    <w:rsid w:val="001566B2"/>
    <w:rsid w:val="00157E01"/>
    <w:rsid w:val="00161EF4"/>
    <w:rsid w:val="00162803"/>
    <w:rsid w:val="00163934"/>
    <w:rsid w:val="00163AD8"/>
    <w:rsid w:val="0016425F"/>
    <w:rsid w:val="001659CF"/>
    <w:rsid w:val="00165B79"/>
    <w:rsid w:val="001664A4"/>
    <w:rsid w:val="00166AC9"/>
    <w:rsid w:val="001672CA"/>
    <w:rsid w:val="0016763E"/>
    <w:rsid w:val="00167ECF"/>
    <w:rsid w:val="00167FB7"/>
    <w:rsid w:val="001701A0"/>
    <w:rsid w:val="0017190B"/>
    <w:rsid w:val="001721C1"/>
    <w:rsid w:val="001735B1"/>
    <w:rsid w:val="001739AD"/>
    <w:rsid w:val="0017423A"/>
    <w:rsid w:val="00174681"/>
    <w:rsid w:val="00174DBA"/>
    <w:rsid w:val="00175383"/>
    <w:rsid w:val="00175510"/>
    <w:rsid w:val="00175B51"/>
    <w:rsid w:val="00176F81"/>
    <w:rsid w:val="00177540"/>
    <w:rsid w:val="00181A51"/>
    <w:rsid w:val="00182032"/>
    <w:rsid w:val="00182902"/>
    <w:rsid w:val="0018365D"/>
    <w:rsid w:val="001842D5"/>
    <w:rsid w:val="0018438A"/>
    <w:rsid w:val="00184F21"/>
    <w:rsid w:val="00185766"/>
    <w:rsid w:val="00185F10"/>
    <w:rsid w:val="001864B0"/>
    <w:rsid w:val="00186AC5"/>
    <w:rsid w:val="00187A14"/>
    <w:rsid w:val="001906F4"/>
    <w:rsid w:val="00190B1C"/>
    <w:rsid w:val="00190C0E"/>
    <w:rsid w:val="00190FC0"/>
    <w:rsid w:val="00192DCF"/>
    <w:rsid w:val="00192FB5"/>
    <w:rsid w:val="00193255"/>
    <w:rsid w:val="00193494"/>
    <w:rsid w:val="001938D4"/>
    <w:rsid w:val="00194198"/>
    <w:rsid w:val="00195585"/>
    <w:rsid w:val="00195BEE"/>
    <w:rsid w:val="00195EB0"/>
    <w:rsid w:val="00195EB7"/>
    <w:rsid w:val="00196AAE"/>
    <w:rsid w:val="001A0124"/>
    <w:rsid w:val="001A08B2"/>
    <w:rsid w:val="001A27F3"/>
    <w:rsid w:val="001A2B8E"/>
    <w:rsid w:val="001A3182"/>
    <w:rsid w:val="001A343C"/>
    <w:rsid w:val="001A3523"/>
    <w:rsid w:val="001A38F5"/>
    <w:rsid w:val="001A3D34"/>
    <w:rsid w:val="001A4115"/>
    <w:rsid w:val="001A4235"/>
    <w:rsid w:val="001A4526"/>
    <w:rsid w:val="001A492C"/>
    <w:rsid w:val="001A51F7"/>
    <w:rsid w:val="001A52A8"/>
    <w:rsid w:val="001A537C"/>
    <w:rsid w:val="001A63BD"/>
    <w:rsid w:val="001A64D0"/>
    <w:rsid w:val="001A7193"/>
    <w:rsid w:val="001A71EC"/>
    <w:rsid w:val="001A7834"/>
    <w:rsid w:val="001B198C"/>
    <w:rsid w:val="001B2DAA"/>
    <w:rsid w:val="001B316C"/>
    <w:rsid w:val="001B3270"/>
    <w:rsid w:val="001B4A0A"/>
    <w:rsid w:val="001B5417"/>
    <w:rsid w:val="001B555F"/>
    <w:rsid w:val="001B5566"/>
    <w:rsid w:val="001B61A9"/>
    <w:rsid w:val="001B669A"/>
    <w:rsid w:val="001B68B4"/>
    <w:rsid w:val="001B6B52"/>
    <w:rsid w:val="001B6D62"/>
    <w:rsid w:val="001B70DD"/>
    <w:rsid w:val="001B71B6"/>
    <w:rsid w:val="001C092D"/>
    <w:rsid w:val="001C1468"/>
    <w:rsid w:val="001C1929"/>
    <w:rsid w:val="001C1B53"/>
    <w:rsid w:val="001C1F41"/>
    <w:rsid w:val="001C2190"/>
    <w:rsid w:val="001C2540"/>
    <w:rsid w:val="001C2E74"/>
    <w:rsid w:val="001C2EFB"/>
    <w:rsid w:val="001C4176"/>
    <w:rsid w:val="001C4763"/>
    <w:rsid w:val="001C494B"/>
    <w:rsid w:val="001C4BBC"/>
    <w:rsid w:val="001C5595"/>
    <w:rsid w:val="001C55DB"/>
    <w:rsid w:val="001C5A8E"/>
    <w:rsid w:val="001C6AB6"/>
    <w:rsid w:val="001C6ED1"/>
    <w:rsid w:val="001D05B7"/>
    <w:rsid w:val="001D0963"/>
    <w:rsid w:val="001D0F44"/>
    <w:rsid w:val="001D1491"/>
    <w:rsid w:val="001D3A28"/>
    <w:rsid w:val="001D3B15"/>
    <w:rsid w:val="001D4254"/>
    <w:rsid w:val="001D4ACA"/>
    <w:rsid w:val="001D5CFA"/>
    <w:rsid w:val="001D8047"/>
    <w:rsid w:val="001E01E7"/>
    <w:rsid w:val="001E1B86"/>
    <w:rsid w:val="001E339A"/>
    <w:rsid w:val="001E3EF1"/>
    <w:rsid w:val="001E6198"/>
    <w:rsid w:val="001E6376"/>
    <w:rsid w:val="001E641D"/>
    <w:rsid w:val="001E6AB8"/>
    <w:rsid w:val="001E6C65"/>
    <w:rsid w:val="001E7F2F"/>
    <w:rsid w:val="001F0640"/>
    <w:rsid w:val="001F0C44"/>
    <w:rsid w:val="001F0DB6"/>
    <w:rsid w:val="001F287D"/>
    <w:rsid w:val="001F2AD4"/>
    <w:rsid w:val="001F2F1C"/>
    <w:rsid w:val="001F32DF"/>
    <w:rsid w:val="001F32EF"/>
    <w:rsid w:val="001F362B"/>
    <w:rsid w:val="001F3E14"/>
    <w:rsid w:val="001F4634"/>
    <w:rsid w:val="001F49B1"/>
    <w:rsid w:val="001F4F05"/>
    <w:rsid w:val="001F5725"/>
    <w:rsid w:val="001F5AA4"/>
    <w:rsid w:val="001F5C7B"/>
    <w:rsid w:val="001F5D1C"/>
    <w:rsid w:val="001F63E2"/>
    <w:rsid w:val="001F68AB"/>
    <w:rsid w:val="0020010F"/>
    <w:rsid w:val="00200AB8"/>
    <w:rsid w:val="00200E1E"/>
    <w:rsid w:val="0020138B"/>
    <w:rsid w:val="002032DF"/>
    <w:rsid w:val="00203B3C"/>
    <w:rsid w:val="00203DD2"/>
    <w:rsid w:val="00203DFE"/>
    <w:rsid w:val="002040D7"/>
    <w:rsid w:val="002041A3"/>
    <w:rsid w:val="00204AA3"/>
    <w:rsid w:val="00205130"/>
    <w:rsid w:val="0020564F"/>
    <w:rsid w:val="00205F69"/>
    <w:rsid w:val="002063B9"/>
    <w:rsid w:val="00207099"/>
    <w:rsid w:val="002101C1"/>
    <w:rsid w:val="002109EC"/>
    <w:rsid w:val="002118EE"/>
    <w:rsid w:val="002125C1"/>
    <w:rsid w:val="00213C1F"/>
    <w:rsid w:val="00214545"/>
    <w:rsid w:val="0021481B"/>
    <w:rsid w:val="00214FC6"/>
    <w:rsid w:val="0021645F"/>
    <w:rsid w:val="002166A1"/>
    <w:rsid w:val="00216798"/>
    <w:rsid w:val="002172F9"/>
    <w:rsid w:val="00217B15"/>
    <w:rsid w:val="00217CB7"/>
    <w:rsid w:val="002206EA"/>
    <w:rsid w:val="00220960"/>
    <w:rsid w:val="00220C63"/>
    <w:rsid w:val="0022101F"/>
    <w:rsid w:val="002215D8"/>
    <w:rsid w:val="0022165F"/>
    <w:rsid w:val="00221C6C"/>
    <w:rsid w:val="0022210A"/>
    <w:rsid w:val="00222281"/>
    <w:rsid w:val="00223F99"/>
    <w:rsid w:val="00224812"/>
    <w:rsid w:val="00225031"/>
    <w:rsid w:val="0022507C"/>
    <w:rsid w:val="00225D9F"/>
    <w:rsid w:val="00225F8C"/>
    <w:rsid w:val="00226198"/>
    <w:rsid w:val="00226387"/>
    <w:rsid w:val="002264DD"/>
    <w:rsid w:val="00227576"/>
    <w:rsid w:val="002277DF"/>
    <w:rsid w:val="0023099D"/>
    <w:rsid w:val="0023132E"/>
    <w:rsid w:val="00231361"/>
    <w:rsid w:val="00231851"/>
    <w:rsid w:val="00231AF7"/>
    <w:rsid w:val="00233C34"/>
    <w:rsid w:val="00234149"/>
    <w:rsid w:val="00234B05"/>
    <w:rsid w:val="00235409"/>
    <w:rsid w:val="002356B3"/>
    <w:rsid w:val="00235F3E"/>
    <w:rsid w:val="002370E3"/>
    <w:rsid w:val="00240464"/>
    <w:rsid w:val="00240EDB"/>
    <w:rsid w:val="002418E9"/>
    <w:rsid w:val="00241B02"/>
    <w:rsid w:val="00241DAB"/>
    <w:rsid w:val="00242201"/>
    <w:rsid w:val="00242509"/>
    <w:rsid w:val="00243E07"/>
    <w:rsid w:val="002443B0"/>
    <w:rsid w:val="0024546C"/>
    <w:rsid w:val="002460BC"/>
    <w:rsid w:val="002462B4"/>
    <w:rsid w:val="00246310"/>
    <w:rsid w:val="002466BD"/>
    <w:rsid w:val="002476EA"/>
    <w:rsid w:val="002501BB"/>
    <w:rsid w:val="00251FD6"/>
    <w:rsid w:val="00251FEA"/>
    <w:rsid w:val="00253D00"/>
    <w:rsid w:val="00254742"/>
    <w:rsid w:val="00254CDA"/>
    <w:rsid w:val="002575B0"/>
    <w:rsid w:val="0026128B"/>
    <w:rsid w:val="002617AD"/>
    <w:rsid w:val="00261E5A"/>
    <w:rsid w:val="00262AA2"/>
    <w:rsid w:val="00263486"/>
    <w:rsid w:val="00263941"/>
    <w:rsid w:val="00264BAC"/>
    <w:rsid w:val="002664BD"/>
    <w:rsid w:val="00266750"/>
    <w:rsid w:val="0026681C"/>
    <w:rsid w:val="00270385"/>
    <w:rsid w:val="002703C3"/>
    <w:rsid w:val="002703E0"/>
    <w:rsid w:val="00270838"/>
    <w:rsid w:val="002724A2"/>
    <w:rsid w:val="00272C2A"/>
    <w:rsid w:val="002730E0"/>
    <w:rsid w:val="00273D2F"/>
    <w:rsid w:val="002740AE"/>
    <w:rsid w:val="0027451B"/>
    <w:rsid w:val="00274C55"/>
    <w:rsid w:val="00274C87"/>
    <w:rsid w:val="00274E24"/>
    <w:rsid w:val="00275021"/>
    <w:rsid w:val="00275905"/>
    <w:rsid w:val="00275EBD"/>
    <w:rsid w:val="002761DE"/>
    <w:rsid w:val="00276C3A"/>
    <w:rsid w:val="0027712C"/>
    <w:rsid w:val="00280219"/>
    <w:rsid w:val="002803C7"/>
    <w:rsid w:val="002805FF"/>
    <w:rsid w:val="00280775"/>
    <w:rsid w:val="00281FE4"/>
    <w:rsid w:val="00283DE7"/>
    <w:rsid w:val="00284289"/>
    <w:rsid w:val="00284A93"/>
    <w:rsid w:val="00284BD7"/>
    <w:rsid w:val="00286009"/>
    <w:rsid w:val="00286081"/>
    <w:rsid w:val="00286AD6"/>
    <w:rsid w:val="00286B0C"/>
    <w:rsid w:val="0028733C"/>
    <w:rsid w:val="002876B1"/>
    <w:rsid w:val="00287A13"/>
    <w:rsid w:val="00287C70"/>
    <w:rsid w:val="00290715"/>
    <w:rsid w:val="00290E6A"/>
    <w:rsid w:val="00290F59"/>
    <w:rsid w:val="002915D5"/>
    <w:rsid w:val="00292F09"/>
    <w:rsid w:val="002932D9"/>
    <w:rsid w:val="002940E0"/>
    <w:rsid w:val="00296C3F"/>
    <w:rsid w:val="00296D9C"/>
    <w:rsid w:val="00297CC7"/>
    <w:rsid w:val="002A127D"/>
    <w:rsid w:val="002A2298"/>
    <w:rsid w:val="002A29E0"/>
    <w:rsid w:val="002A2BFE"/>
    <w:rsid w:val="002A32B4"/>
    <w:rsid w:val="002A68A9"/>
    <w:rsid w:val="002A71C0"/>
    <w:rsid w:val="002A7F63"/>
    <w:rsid w:val="002B05AB"/>
    <w:rsid w:val="002B1415"/>
    <w:rsid w:val="002B1567"/>
    <w:rsid w:val="002B1B85"/>
    <w:rsid w:val="002B203A"/>
    <w:rsid w:val="002B2133"/>
    <w:rsid w:val="002B2263"/>
    <w:rsid w:val="002B2810"/>
    <w:rsid w:val="002B3AD1"/>
    <w:rsid w:val="002B3DB7"/>
    <w:rsid w:val="002B4236"/>
    <w:rsid w:val="002B4F4E"/>
    <w:rsid w:val="002B51AF"/>
    <w:rsid w:val="002B51D0"/>
    <w:rsid w:val="002B575C"/>
    <w:rsid w:val="002B6C0B"/>
    <w:rsid w:val="002B7BD9"/>
    <w:rsid w:val="002C0A46"/>
    <w:rsid w:val="002C0B70"/>
    <w:rsid w:val="002C228D"/>
    <w:rsid w:val="002C254F"/>
    <w:rsid w:val="002C480E"/>
    <w:rsid w:val="002C48B8"/>
    <w:rsid w:val="002C4D81"/>
    <w:rsid w:val="002C5210"/>
    <w:rsid w:val="002C5AD5"/>
    <w:rsid w:val="002C6532"/>
    <w:rsid w:val="002C6689"/>
    <w:rsid w:val="002C7D47"/>
    <w:rsid w:val="002D00FF"/>
    <w:rsid w:val="002D0444"/>
    <w:rsid w:val="002D0A33"/>
    <w:rsid w:val="002D1972"/>
    <w:rsid w:val="002D2683"/>
    <w:rsid w:val="002D35E5"/>
    <w:rsid w:val="002D393C"/>
    <w:rsid w:val="002D47C3"/>
    <w:rsid w:val="002D52B4"/>
    <w:rsid w:val="002D5624"/>
    <w:rsid w:val="002D6175"/>
    <w:rsid w:val="002D6781"/>
    <w:rsid w:val="002D6876"/>
    <w:rsid w:val="002D6C3E"/>
    <w:rsid w:val="002D7082"/>
    <w:rsid w:val="002D7C78"/>
    <w:rsid w:val="002E1D56"/>
    <w:rsid w:val="002E208F"/>
    <w:rsid w:val="002E2CDB"/>
    <w:rsid w:val="002E2EEA"/>
    <w:rsid w:val="002E3051"/>
    <w:rsid w:val="002E31AC"/>
    <w:rsid w:val="002E3378"/>
    <w:rsid w:val="002E3828"/>
    <w:rsid w:val="002E428E"/>
    <w:rsid w:val="002E4724"/>
    <w:rsid w:val="002E48F0"/>
    <w:rsid w:val="002E49D6"/>
    <w:rsid w:val="002E57BD"/>
    <w:rsid w:val="002E585D"/>
    <w:rsid w:val="002E5D41"/>
    <w:rsid w:val="002E5F38"/>
    <w:rsid w:val="002E6475"/>
    <w:rsid w:val="002E7840"/>
    <w:rsid w:val="002F03CA"/>
    <w:rsid w:val="002F0675"/>
    <w:rsid w:val="002F06FD"/>
    <w:rsid w:val="002F073B"/>
    <w:rsid w:val="002F15F7"/>
    <w:rsid w:val="002F19DF"/>
    <w:rsid w:val="002F1F15"/>
    <w:rsid w:val="002F2372"/>
    <w:rsid w:val="002F238A"/>
    <w:rsid w:val="002F29E0"/>
    <w:rsid w:val="002F36F5"/>
    <w:rsid w:val="002F403C"/>
    <w:rsid w:val="002F68C8"/>
    <w:rsid w:val="002F6C8E"/>
    <w:rsid w:val="002F6FC2"/>
    <w:rsid w:val="003007B2"/>
    <w:rsid w:val="00300A42"/>
    <w:rsid w:val="00302D33"/>
    <w:rsid w:val="0030326C"/>
    <w:rsid w:val="00303AA7"/>
    <w:rsid w:val="00303AE0"/>
    <w:rsid w:val="00306636"/>
    <w:rsid w:val="003074D6"/>
    <w:rsid w:val="0031014C"/>
    <w:rsid w:val="00310EDD"/>
    <w:rsid w:val="00311D25"/>
    <w:rsid w:val="0031276C"/>
    <w:rsid w:val="00312BA6"/>
    <w:rsid w:val="00313372"/>
    <w:rsid w:val="00313631"/>
    <w:rsid w:val="00313C8C"/>
    <w:rsid w:val="003155D9"/>
    <w:rsid w:val="003159BC"/>
    <w:rsid w:val="00317485"/>
    <w:rsid w:val="00317B0D"/>
    <w:rsid w:val="00317C19"/>
    <w:rsid w:val="00317F2C"/>
    <w:rsid w:val="003203FE"/>
    <w:rsid w:val="00320F97"/>
    <w:rsid w:val="0032142E"/>
    <w:rsid w:val="00323767"/>
    <w:rsid w:val="00324009"/>
    <w:rsid w:val="00324165"/>
    <w:rsid w:val="00324C10"/>
    <w:rsid w:val="00324D39"/>
    <w:rsid w:val="00324DD9"/>
    <w:rsid w:val="00325C49"/>
    <w:rsid w:val="00325D10"/>
    <w:rsid w:val="0032627E"/>
    <w:rsid w:val="003269EA"/>
    <w:rsid w:val="00326C96"/>
    <w:rsid w:val="00326D5A"/>
    <w:rsid w:val="003278C8"/>
    <w:rsid w:val="00327B38"/>
    <w:rsid w:val="003303B8"/>
    <w:rsid w:val="003308F1"/>
    <w:rsid w:val="00332AA6"/>
    <w:rsid w:val="00333ABE"/>
    <w:rsid w:val="00333BE9"/>
    <w:rsid w:val="00333C16"/>
    <w:rsid w:val="003342E7"/>
    <w:rsid w:val="00334A71"/>
    <w:rsid w:val="00334E25"/>
    <w:rsid w:val="00334E3A"/>
    <w:rsid w:val="003350EA"/>
    <w:rsid w:val="003356E3"/>
    <w:rsid w:val="003358BC"/>
    <w:rsid w:val="00335F70"/>
    <w:rsid w:val="00336077"/>
    <w:rsid w:val="00336A35"/>
    <w:rsid w:val="00337494"/>
    <w:rsid w:val="00337760"/>
    <w:rsid w:val="003378E7"/>
    <w:rsid w:val="0034021A"/>
    <w:rsid w:val="003402EB"/>
    <w:rsid w:val="003402F7"/>
    <w:rsid w:val="00340CB4"/>
    <w:rsid w:val="00341E61"/>
    <w:rsid w:val="00341EF1"/>
    <w:rsid w:val="003420B8"/>
    <w:rsid w:val="0034287B"/>
    <w:rsid w:val="00342E46"/>
    <w:rsid w:val="00343191"/>
    <w:rsid w:val="00344083"/>
    <w:rsid w:val="00344492"/>
    <w:rsid w:val="00344B6A"/>
    <w:rsid w:val="00346592"/>
    <w:rsid w:val="00346796"/>
    <w:rsid w:val="00350115"/>
    <w:rsid w:val="0035269E"/>
    <w:rsid w:val="003539D0"/>
    <w:rsid w:val="003554D2"/>
    <w:rsid w:val="00355548"/>
    <w:rsid w:val="00355FD2"/>
    <w:rsid w:val="00356EF9"/>
    <w:rsid w:val="003575CA"/>
    <w:rsid w:val="00360443"/>
    <w:rsid w:val="00362892"/>
    <w:rsid w:val="00362F34"/>
    <w:rsid w:val="00363385"/>
    <w:rsid w:val="003637C1"/>
    <w:rsid w:val="00363815"/>
    <w:rsid w:val="003641AD"/>
    <w:rsid w:val="00364CE9"/>
    <w:rsid w:val="003653AE"/>
    <w:rsid w:val="0036542C"/>
    <w:rsid w:val="003656C3"/>
    <w:rsid w:val="003664C3"/>
    <w:rsid w:val="00366A81"/>
    <w:rsid w:val="00367EA6"/>
    <w:rsid w:val="00369369"/>
    <w:rsid w:val="00370E3C"/>
    <w:rsid w:val="00370E8D"/>
    <w:rsid w:val="00370F05"/>
    <w:rsid w:val="003714E4"/>
    <w:rsid w:val="00371CAC"/>
    <w:rsid w:val="003722A0"/>
    <w:rsid w:val="003732E7"/>
    <w:rsid w:val="00374E29"/>
    <w:rsid w:val="0037643D"/>
    <w:rsid w:val="00376DFD"/>
    <w:rsid w:val="00380AD6"/>
    <w:rsid w:val="003812AE"/>
    <w:rsid w:val="00382381"/>
    <w:rsid w:val="003828C3"/>
    <w:rsid w:val="00382C3B"/>
    <w:rsid w:val="00383D73"/>
    <w:rsid w:val="00384C34"/>
    <w:rsid w:val="00384CC5"/>
    <w:rsid w:val="00384DC4"/>
    <w:rsid w:val="0038501A"/>
    <w:rsid w:val="003852BE"/>
    <w:rsid w:val="00385E1E"/>
    <w:rsid w:val="003863A7"/>
    <w:rsid w:val="0038652C"/>
    <w:rsid w:val="003869A1"/>
    <w:rsid w:val="00387D33"/>
    <w:rsid w:val="00387EC0"/>
    <w:rsid w:val="0039001C"/>
    <w:rsid w:val="00390526"/>
    <w:rsid w:val="0039061C"/>
    <w:rsid w:val="00393A86"/>
    <w:rsid w:val="0039407C"/>
    <w:rsid w:val="00396479"/>
    <w:rsid w:val="00397290"/>
    <w:rsid w:val="00397D16"/>
    <w:rsid w:val="003A1C53"/>
    <w:rsid w:val="003A20E4"/>
    <w:rsid w:val="003A21E3"/>
    <w:rsid w:val="003A2902"/>
    <w:rsid w:val="003A2999"/>
    <w:rsid w:val="003A2A0E"/>
    <w:rsid w:val="003A331D"/>
    <w:rsid w:val="003A36E2"/>
    <w:rsid w:val="003A3918"/>
    <w:rsid w:val="003A3EFA"/>
    <w:rsid w:val="003A4275"/>
    <w:rsid w:val="003A43F2"/>
    <w:rsid w:val="003A5564"/>
    <w:rsid w:val="003A5AB4"/>
    <w:rsid w:val="003A6982"/>
    <w:rsid w:val="003A7DF7"/>
    <w:rsid w:val="003A7EB7"/>
    <w:rsid w:val="003AD203"/>
    <w:rsid w:val="003B01F8"/>
    <w:rsid w:val="003B0689"/>
    <w:rsid w:val="003B0B75"/>
    <w:rsid w:val="003B1E8D"/>
    <w:rsid w:val="003B5725"/>
    <w:rsid w:val="003B580F"/>
    <w:rsid w:val="003B6045"/>
    <w:rsid w:val="003B6313"/>
    <w:rsid w:val="003B643E"/>
    <w:rsid w:val="003B69F5"/>
    <w:rsid w:val="003B7083"/>
    <w:rsid w:val="003B7145"/>
    <w:rsid w:val="003C1255"/>
    <w:rsid w:val="003C131C"/>
    <w:rsid w:val="003C34E1"/>
    <w:rsid w:val="003C357F"/>
    <w:rsid w:val="003C4DD0"/>
    <w:rsid w:val="003C57B2"/>
    <w:rsid w:val="003C6E66"/>
    <w:rsid w:val="003D01CC"/>
    <w:rsid w:val="003D0DE8"/>
    <w:rsid w:val="003D1231"/>
    <w:rsid w:val="003D14F8"/>
    <w:rsid w:val="003D23BA"/>
    <w:rsid w:val="003D252F"/>
    <w:rsid w:val="003D2726"/>
    <w:rsid w:val="003D28C6"/>
    <w:rsid w:val="003D295D"/>
    <w:rsid w:val="003D2E6F"/>
    <w:rsid w:val="003D4049"/>
    <w:rsid w:val="003D407C"/>
    <w:rsid w:val="003D478A"/>
    <w:rsid w:val="003D53B5"/>
    <w:rsid w:val="003D79C5"/>
    <w:rsid w:val="003D79FC"/>
    <w:rsid w:val="003E1249"/>
    <w:rsid w:val="003E1ED9"/>
    <w:rsid w:val="003E1F92"/>
    <w:rsid w:val="003E2BD5"/>
    <w:rsid w:val="003E2D33"/>
    <w:rsid w:val="003E3C28"/>
    <w:rsid w:val="003E3D1D"/>
    <w:rsid w:val="003E3EA8"/>
    <w:rsid w:val="003E4647"/>
    <w:rsid w:val="003E556B"/>
    <w:rsid w:val="003E583C"/>
    <w:rsid w:val="003E5BD7"/>
    <w:rsid w:val="003E677B"/>
    <w:rsid w:val="003E68D9"/>
    <w:rsid w:val="003E6A4D"/>
    <w:rsid w:val="003E6BE2"/>
    <w:rsid w:val="003E7399"/>
    <w:rsid w:val="003E74E9"/>
    <w:rsid w:val="003F00F8"/>
    <w:rsid w:val="003F0223"/>
    <w:rsid w:val="003F0314"/>
    <w:rsid w:val="003F073D"/>
    <w:rsid w:val="003F0E6D"/>
    <w:rsid w:val="003F1466"/>
    <w:rsid w:val="003F2097"/>
    <w:rsid w:val="003F23BE"/>
    <w:rsid w:val="003F32A3"/>
    <w:rsid w:val="003F3881"/>
    <w:rsid w:val="003F4E50"/>
    <w:rsid w:val="003F5380"/>
    <w:rsid w:val="003F57E5"/>
    <w:rsid w:val="003F5EB7"/>
    <w:rsid w:val="003F6D11"/>
    <w:rsid w:val="003F6E21"/>
    <w:rsid w:val="00400BC0"/>
    <w:rsid w:val="00401CAE"/>
    <w:rsid w:val="004029F0"/>
    <w:rsid w:val="00403131"/>
    <w:rsid w:val="004033FB"/>
    <w:rsid w:val="0040361C"/>
    <w:rsid w:val="00403CC7"/>
    <w:rsid w:val="00404706"/>
    <w:rsid w:val="0040555C"/>
    <w:rsid w:val="0040738F"/>
    <w:rsid w:val="00407C61"/>
    <w:rsid w:val="004105CF"/>
    <w:rsid w:val="00411101"/>
    <w:rsid w:val="0041260D"/>
    <w:rsid w:val="004128CB"/>
    <w:rsid w:val="0041332F"/>
    <w:rsid w:val="00413A57"/>
    <w:rsid w:val="00413DC0"/>
    <w:rsid w:val="004142BD"/>
    <w:rsid w:val="00414E14"/>
    <w:rsid w:val="004162AD"/>
    <w:rsid w:val="00416AC5"/>
    <w:rsid w:val="00416B58"/>
    <w:rsid w:val="00417233"/>
    <w:rsid w:val="00417386"/>
    <w:rsid w:val="00417983"/>
    <w:rsid w:val="00417C42"/>
    <w:rsid w:val="0041ADD7"/>
    <w:rsid w:val="00420699"/>
    <w:rsid w:val="00420B51"/>
    <w:rsid w:val="00420D2B"/>
    <w:rsid w:val="00421175"/>
    <w:rsid w:val="00421884"/>
    <w:rsid w:val="00421E5A"/>
    <w:rsid w:val="00422776"/>
    <w:rsid w:val="00423ED6"/>
    <w:rsid w:val="004250B8"/>
    <w:rsid w:val="004250BA"/>
    <w:rsid w:val="004265C1"/>
    <w:rsid w:val="0042667D"/>
    <w:rsid w:val="00426B4E"/>
    <w:rsid w:val="00426C45"/>
    <w:rsid w:val="00427B30"/>
    <w:rsid w:val="00430F63"/>
    <w:rsid w:val="00431800"/>
    <w:rsid w:val="00431D02"/>
    <w:rsid w:val="00431FB3"/>
    <w:rsid w:val="00432851"/>
    <w:rsid w:val="004332B7"/>
    <w:rsid w:val="00435746"/>
    <w:rsid w:val="00436B53"/>
    <w:rsid w:val="00436C78"/>
    <w:rsid w:val="00437107"/>
    <w:rsid w:val="004410CB"/>
    <w:rsid w:val="00441AAF"/>
    <w:rsid w:val="0044230C"/>
    <w:rsid w:val="00442EA4"/>
    <w:rsid w:val="00443335"/>
    <w:rsid w:val="0044351E"/>
    <w:rsid w:val="00443D35"/>
    <w:rsid w:val="00444641"/>
    <w:rsid w:val="00446053"/>
    <w:rsid w:val="00446110"/>
    <w:rsid w:val="00446B6E"/>
    <w:rsid w:val="004470EF"/>
    <w:rsid w:val="004473A0"/>
    <w:rsid w:val="00447E14"/>
    <w:rsid w:val="00447F61"/>
    <w:rsid w:val="004503A0"/>
    <w:rsid w:val="0045051F"/>
    <w:rsid w:val="004506D3"/>
    <w:rsid w:val="00450A82"/>
    <w:rsid w:val="00450C6D"/>
    <w:rsid w:val="004526BF"/>
    <w:rsid w:val="00452F31"/>
    <w:rsid w:val="00453873"/>
    <w:rsid w:val="00454AE9"/>
    <w:rsid w:val="004552E5"/>
    <w:rsid w:val="004560DE"/>
    <w:rsid w:val="004565D8"/>
    <w:rsid w:val="00456D0F"/>
    <w:rsid w:val="00456E40"/>
    <w:rsid w:val="00456F13"/>
    <w:rsid w:val="00457ECC"/>
    <w:rsid w:val="004604FC"/>
    <w:rsid w:val="0046055A"/>
    <w:rsid w:val="004606B6"/>
    <w:rsid w:val="00460C1B"/>
    <w:rsid w:val="004612D6"/>
    <w:rsid w:val="00461AF9"/>
    <w:rsid w:val="00462C25"/>
    <w:rsid w:val="00462CAA"/>
    <w:rsid w:val="00462F2B"/>
    <w:rsid w:val="004637FB"/>
    <w:rsid w:val="00463C77"/>
    <w:rsid w:val="00464D03"/>
    <w:rsid w:val="00464D4B"/>
    <w:rsid w:val="00465219"/>
    <w:rsid w:val="00465E9E"/>
    <w:rsid w:val="0046749F"/>
    <w:rsid w:val="00467B85"/>
    <w:rsid w:val="00472142"/>
    <w:rsid w:val="004726C5"/>
    <w:rsid w:val="004734D5"/>
    <w:rsid w:val="00473DF9"/>
    <w:rsid w:val="0047416C"/>
    <w:rsid w:val="00474885"/>
    <w:rsid w:val="004748B2"/>
    <w:rsid w:val="004757B4"/>
    <w:rsid w:val="00476622"/>
    <w:rsid w:val="00477B74"/>
    <w:rsid w:val="00477FC1"/>
    <w:rsid w:val="004801B6"/>
    <w:rsid w:val="00480A7D"/>
    <w:rsid w:val="004810B2"/>
    <w:rsid w:val="00481465"/>
    <w:rsid w:val="0048163B"/>
    <w:rsid w:val="00481E77"/>
    <w:rsid w:val="0048388F"/>
    <w:rsid w:val="004841BC"/>
    <w:rsid w:val="00484FD7"/>
    <w:rsid w:val="00485688"/>
    <w:rsid w:val="00487C30"/>
    <w:rsid w:val="00490C54"/>
    <w:rsid w:val="00490CAD"/>
    <w:rsid w:val="00491BD9"/>
    <w:rsid w:val="00492A02"/>
    <w:rsid w:val="00492A26"/>
    <w:rsid w:val="00492A49"/>
    <w:rsid w:val="004945A1"/>
    <w:rsid w:val="0049622F"/>
    <w:rsid w:val="004966C4"/>
    <w:rsid w:val="00496BEF"/>
    <w:rsid w:val="004977CE"/>
    <w:rsid w:val="00497B26"/>
    <w:rsid w:val="004A1F89"/>
    <w:rsid w:val="004A3C25"/>
    <w:rsid w:val="004A56A0"/>
    <w:rsid w:val="004A57A4"/>
    <w:rsid w:val="004A71A1"/>
    <w:rsid w:val="004A7C60"/>
    <w:rsid w:val="004B02C7"/>
    <w:rsid w:val="004B0511"/>
    <w:rsid w:val="004B1C65"/>
    <w:rsid w:val="004B1CD6"/>
    <w:rsid w:val="004B1D66"/>
    <w:rsid w:val="004B2A67"/>
    <w:rsid w:val="004B3B74"/>
    <w:rsid w:val="004B478F"/>
    <w:rsid w:val="004B4881"/>
    <w:rsid w:val="004B4F99"/>
    <w:rsid w:val="004B51FC"/>
    <w:rsid w:val="004B5380"/>
    <w:rsid w:val="004B579A"/>
    <w:rsid w:val="004B6C13"/>
    <w:rsid w:val="004B726B"/>
    <w:rsid w:val="004B7FCC"/>
    <w:rsid w:val="004C027A"/>
    <w:rsid w:val="004C0595"/>
    <w:rsid w:val="004C0A7E"/>
    <w:rsid w:val="004C0CA4"/>
    <w:rsid w:val="004C1423"/>
    <w:rsid w:val="004C2631"/>
    <w:rsid w:val="004C2A91"/>
    <w:rsid w:val="004C357D"/>
    <w:rsid w:val="004C4450"/>
    <w:rsid w:val="004C4454"/>
    <w:rsid w:val="004C4825"/>
    <w:rsid w:val="004C49B9"/>
    <w:rsid w:val="004C55FA"/>
    <w:rsid w:val="004C5981"/>
    <w:rsid w:val="004C5B83"/>
    <w:rsid w:val="004C5E6A"/>
    <w:rsid w:val="004C5EA5"/>
    <w:rsid w:val="004C60FA"/>
    <w:rsid w:val="004C653C"/>
    <w:rsid w:val="004C7518"/>
    <w:rsid w:val="004C7F7B"/>
    <w:rsid w:val="004D06F8"/>
    <w:rsid w:val="004D08A3"/>
    <w:rsid w:val="004D0CD1"/>
    <w:rsid w:val="004D1029"/>
    <w:rsid w:val="004D1D34"/>
    <w:rsid w:val="004D28FD"/>
    <w:rsid w:val="004D3A34"/>
    <w:rsid w:val="004D3C8C"/>
    <w:rsid w:val="004D4826"/>
    <w:rsid w:val="004D49FE"/>
    <w:rsid w:val="004D55D1"/>
    <w:rsid w:val="004D6754"/>
    <w:rsid w:val="004D680C"/>
    <w:rsid w:val="004D6E4C"/>
    <w:rsid w:val="004D783C"/>
    <w:rsid w:val="004E00F7"/>
    <w:rsid w:val="004E067E"/>
    <w:rsid w:val="004E0B3F"/>
    <w:rsid w:val="004E1745"/>
    <w:rsid w:val="004E1BD6"/>
    <w:rsid w:val="004E1CB7"/>
    <w:rsid w:val="004E2191"/>
    <w:rsid w:val="004E27D2"/>
    <w:rsid w:val="004E291E"/>
    <w:rsid w:val="004E2BDC"/>
    <w:rsid w:val="004E2FA2"/>
    <w:rsid w:val="004E3060"/>
    <w:rsid w:val="004E3438"/>
    <w:rsid w:val="004E376B"/>
    <w:rsid w:val="004E40BE"/>
    <w:rsid w:val="004E4D35"/>
    <w:rsid w:val="004E55CD"/>
    <w:rsid w:val="004E60C5"/>
    <w:rsid w:val="004E7451"/>
    <w:rsid w:val="004EA433"/>
    <w:rsid w:val="004F0420"/>
    <w:rsid w:val="004F0F25"/>
    <w:rsid w:val="004F182C"/>
    <w:rsid w:val="004F2711"/>
    <w:rsid w:val="004F43E2"/>
    <w:rsid w:val="004F4C02"/>
    <w:rsid w:val="004F4ECF"/>
    <w:rsid w:val="004F5596"/>
    <w:rsid w:val="004F5A04"/>
    <w:rsid w:val="004F6305"/>
    <w:rsid w:val="004F6975"/>
    <w:rsid w:val="004F6F8D"/>
    <w:rsid w:val="004F787D"/>
    <w:rsid w:val="005013B3"/>
    <w:rsid w:val="005016C0"/>
    <w:rsid w:val="005018CB"/>
    <w:rsid w:val="005021A7"/>
    <w:rsid w:val="005021C3"/>
    <w:rsid w:val="00503796"/>
    <w:rsid w:val="0050483E"/>
    <w:rsid w:val="00504B17"/>
    <w:rsid w:val="00505003"/>
    <w:rsid w:val="00505C14"/>
    <w:rsid w:val="005067A0"/>
    <w:rsid w:val="00506869"/>
    <w:rsid w:val="0050692B"/>
    <w:rsid w:val="00507C7C"/>
    <w:rsid w:val="00511B45"/>
    <w:rsid w:val="00511D40"/>
    <w:rsid w:val="0051319A"/>
    <w:rsid w:val="00515E0E"/>
    <w:rsid w:val="0052090C"/>
    <w:rsid w:val="0052118E"/>
    <w:rsid w:val="00521214"/>
    <w:rsid w:val="00521CF3"/>
    <w:rsid w:val="005220F3"/>
    <w:rsid w:val="00523370"/>
    <w:rsid w:val="0052345D"/>
    <w:rsid w:val="005235B8"/>
    <w:rsid w:val="00523C87"/>
    <w:rsid w:val="005249EF"/>
    <w:rsid w:val="00524B00"/>
    <w:rsid w:val="0052666F"/>
    <w:rsid w:val="00526BE0"/>
    <w:rsid w:val="0052752A"/>
    <w:rsid w:val="0052755C"/>
    <w:rsid w:val="005305A2"/>
    <w:rsid w:val="00530E6B"/>
    <w:rsid w:val="00531A7F"/>
    <w:rsid w:val="0053266B"/>
    <w:rsid w:val="00532674"/>
    <w:rsid w:val="00532C9E"/>
    <w:rsid w:val="00532F2A"/>
    <w:rsid w:val="005335C9"/>
    <w:rsid w:val="0053403B"/>
    <w:rsid w:val="005340C4"/>
    <w:rsid w:val="005357CB"/>
    <w:rsid w:val="0053582E"/>
    <w:rsid w:val="005358B8"/>
    <w:rsid w:val="00536346"/>
    <w:rsid w:val="00537179"/>
    <w:rsid w:val="005403B2"/>
    <w:rsid w:val="005409DA"/>
    <w:rsid w:val="00541B34"/>
    <w:rsid w:val="005427A0"/>
    <w:rsid w:val="00542C69"/>
    <w:rsid w:val="005444CC"/>
    <w:rsid w:val="005451F5"/>
    <w:rsid w:val="005452F6"/>
    <w:rsid w:val="005454E5"/>
    <w:rsid w:val="0054571B"/>
    <w:rsid w:val="00545CF7"/>
    <w:rsid w:val="00545F46"/>
    <w:rsid w:val="00547806"/>
    <w:rsid w:val="00547FC4"/>
    <w:rsid w:val="00550B36"/>
    <w:rsid w:val="005510B9"/>
    <w:rsid w:val="005523C3"/>
    <w:rsid w:val="0055263F"/>
    <w:rsid w:val="005528AD"/>
    <w:rsid w:val="00552C37"/>
    <w:rsid w:val="00552D76"/>
    <w:rsid w:val="00553043"/>
    <w:rsid w:val="00553BE5"/>
    <w:rsid w:val="00553CDE"/>
    <w:rsid w:val="00555591"/>
    <w:rsid w:val="00556AB8"/>
    <w:rsid w:val="00557402"/>
    <w:rsid w:val="0056064B"/>
    <w:rsid w:val="005606B8"/>
    <w:rsid w:val="005619A6"/>
    <w:rsid w:val="005619B9"/>
    <w:rsid w:val="005622C1"/>
    <w:rsid w:val="00562DA5"/>
    <w:rsid w:val="00563071"/>
    <w:rsid w:val="005639C3"/>
    <w:rsid w:val="005642C5"/>
    <w:rsid w:val="00565DB4"/>
    <w:rsid w:val="00566BE8"/>
    <w:rsid w:val="00567A90"/>
    <w:rsid w:val="00567E98"/>
    <w:rsid w:val="0056B3B0"/>
    <w:rsid w:val="005702F6"/>
    <w:rsid w:val="0057033F"/>
    <w:rsid w:val="00570866"/>
    <w:rsid w:val="00571E1F"/>
    <w:rsid w:val="00571FA8"/>
    <w:rsid w:val="0057275D"/>
    <w:rsid w:val="00572795"/>
    <w:rsid w:val="00572C59"/>
    <w:rsid w:val="00572EA2"/>
    <w:rsid w:val="005733A8"/>
    <w:rsid w:val="0057369A"/>
    <w:rsid w:val="00573BC6"/>
    <w:rsid w:val="00574194"/>
    <w:rsid w:val="00574698"/>
    <w:rsid w:val="00574A10"/>
    <w:rsid w:val="00576AC6"/>
    <w:rsid w:val="00576FB3"/>
    <w:rsid w:val="00577037"/>
    <w:rsid w:val="00577763"/>
    <w:rsid w:val="0057776D"/>
    <w:rsid w:val="005804A3"/>
    <w:rsid w:val="00580D37"/>
    <w:rsid w:val="0058169C"/>
    <w:rsid w:val="00581907"/>
    <w:rsid w:val="00581B8E"/>
    <w:rsid w:val="00582AE1"/>
    <w:rsid w:val="005838A0"/>
    <w:rsid w:val="00583C73"/>
    <w:rsid w:val="00583E17"/>
    <w:rsid w:val="00583E22"/>
    <w:rsid w:val="00584AF2"/>
    <w:rsid w:val="005869E1"/>
    <w:rsid w:val="00587EB2"/>
    <w:rsid w:val="005907F4"/>
    <w:rsid w:val="0059179B"/>
    <w:rsid w:val="005917BE"/>
    <w:rsid w:val="00591872"/>
    <w:rsid w:val="00592615"/>
    <w:rsid w:val="0059270A"/>
    <w:rsid w:val="00592802"/>
    <w:rsid w:val="005937AA"/>
    <w:rsid w:val="00593E96"/>
    <w:rsid w:val="00594135"/>
    <w:rsid w:val="00594B7A"/>
    <w:rsid w:val="005956AC"/>
    <w:rsid w:val="005A00A8"/>
    <w:rsid w:val="005A09AA"/>
    <w:rsid w:val="005A0CB5"/>
    <w:rsid w:val="005A1BC1"/>
    <w:rsid w:val="005A3241"/>
    <w:rsid w:val="005A37AB"/>
    <w:rsid w:val="005A38E8"/>
    <w:rsid w:val="005A436A"/>
    <w:rsid w:val="005A5E71"/>
    <w:rsid w:val="005A6A9E"/>
    <w:rsid w:val="005A6C30"/>
    <w:rsid w:val="005A6D68"/>
    <w:rsid w:val="005A7866"/>
    <w:rsid w:val="005B0BA0"/>
    <w:rsid w:val="005B1329"/>
    <w:rsid w:val="005B1F1C"/>
    <w:rsid w:val="005B2930"/>
    <w:rsid w:val="005B2B55"/>
    <w:rsid w:val="005B2CFB"/>
    <w:rsid w:val="005B301A"/>
    <w:rsid w:val="005B3996"/>
    <w:rsid w:val="005B4385"/>
    <w:rsid w:val="005B44F0"/>
    <w:rsid w:val="005B4CD4"/>
    <w:rsid w:val="005B4DB8"/>
    <w:rsid w:val="005B5092"/>
    <w:rsid w:val="005B653C"/>
    <w:rsid w:val="005B65D8"/>
    <w:rsid w:val="005B6A9B"/>
    <w:rsid w:val="005B7141"/>
    <w:rsid w:val="005B7550"/>
    <w:rsid w:val="005C0084"/>
    <w:rsid w:val="005C0850"/>
    <w:rsid w:val="005C0A36"/>
    <w:rsid w:val="005C0C2F"/>
    <w:rsid w:val="005C0D33"/>
    <w:rsid w:val="005C0DB9"/>
    <w:rsid w:val="005C120B"/>
    <w:rsid w:val="005C1617"/>
    <w:rsid w:val="005C1E99"/>
    <w:rsid w:val="005C4D39"/>
    <w:rsid w:val="005C5868"/>
    <w:rsid w:val="005C6EB7"/>
    <w:rsid w:val="005C7F08"/>
    <w:rsid w:val="005D17B6"/>
    <w:rsid w:val="005D289A"/>
    <w:rsid w:val="005D32CA"/>
    <w:rsid w:val="005D4328"/>
    <w:rsid w:val="005D44A1"/>
    <w:rsid w:val="005D4A31"/>
    <w:rsid w:val="005D5B2B"/>
    <w:rsid w:val="005D6291"/>
    <w:rsid w:val="005D6D99"/>
    <w:rsid w:val="005E0171"/>
    <w:rsid w:val="005E0B31"/>
    <w:rsid w:val="005E11B6"/>
    <w:rsid w:val="005E3986"/>
    <w:rsid w:val="005E3DC3"/>
    <w:rsid w:val="005E441D"/>
    <w:rsid w:val="005E5237"/>
    <w:rsid w:val="005E61AA"/>
    <w:rsid w:val="005E650B"/>
    <w:rsid w:val="005E6C37"/>
    <w:rsid w:val="005E7C93"/>
    <w:rsid w:val="005F0394"/>
    <w:rsid w:val="005F06DF"/>
    <w:rsid w:val="005F09F4"/>
    <w:rsid w:val="005F0E18"/>
    <w:rsid w:val="005F0F3D"/>
    <w:rsid w:val="005F1D12"/>
    <w:rsid w:val="005F2446"/>
    <w:rsid w:val="005F2461"/>
    <w:rsid w:val="005F2E55"/>
    <w:rsid w:val="005F3454"/>
    <w:rsid w:val="005F4D6C"/>
    <w:rsid w:val="005F53AC"/>
    <w:rsid w:val="005F5A5F"/>
    <w:rsid w:val="005F5BA2"/>
    <w:rsid w:val="005F6024"/>
    <w:rsid w:val="005F6E01"/>
    <w:rsid w:val="005F718D"/>
    <w:rsid w:val="005F729F"/>
    <w:rsid w:val="005F796C"/>
    <w:rsid w:val="005F7BC2"/>
    <w:rsid w:val="006005D6"/>
    <w:rsid w:val="00601459"/>
    <w:rsid w:val="00602317"/>
    <w:rsid w:val="00602FD6"/>
    <w:rsid w:val="00603808"/>
    <w:rsid w:val="00603A05"/>
    <w:rsid w:val="00603AD1"/>
    <w:rsid w:val="00603CB3"/>
    <w:rsid w:val="00603DC2"/>
    <w:rsid w:val="006043C2"/>
    <w:rsid w:val="00604433"/>
    <w:rsid w:val="00604D76"/>
    <w:rsid w:val="00604E56"/>
    <w:rsid w:val="00605AA3"/>
    <w:rsid w:val="00605FD4"/>
    <w:rsid w:val="00606B28"/>
    <w:rsid w:val="006070CC"/>
    <w:rsid w:val="00607AA2"/>
    <w:rsid w:val="0061020A"/>
    <w:rsid w:val="00610607"/>
    <w:rsid w:val="0061064F"/>
    <w:rsid w:val="00611700"/>
    <w:rsid w:val="00611E3D"/>
    <w:rsid w:val="0061423C"/>
    <w:rsid w:val="00614C6F"/>
    <w:rsid w:val="00615519"/>
    <w:rsid w:val="00616E2C"/>
    <w:rsid w:val="00620703"/>
    <w:rsid w:val="00621292"/>
    <w:rsid w:val="00621B74"/>
    <w:rsid w:val="00622348"/>
    <w:rsid w:val="00622852"/>
    <w:rsid w:val="00622D8B"/>
    <w:rsid w:val="00623075"/>
    <w:rsid w:val="00623176"/>
    <w:rsid w:val="0062343F"/>
    <w:rsid w:val="006235B6"/>
    <w:rsid w:val="00623D5C"/>
    <w:rsid w:val="00624B89"/>
    <w:rsid w:val="00624CCD"/>
    <w:rsid w:val="006253B5"/>
    <w:rsid w:val="0062541F"/>
    <w:rsid w:val="00626ED3"/>
    <w:rsid w:val="00626FED"/>
    <w:rsid w:val="0062748D"/>
    <w:rsid w:val="006300C6"/>
    <w:rsid w:val="00630EEF"/>
    <w:rsid w:val="006310FA"/>
    <w:rsid w:val="00631318"/>
    <w:rsid w:val="006318CE"/>
    <w:rsid w:val="006319D8"/>
    <w:rsid w:val="00632A7B"/>
    <w:rsid w:val="0063304D"/>
    <w:rsid w:val="0063319A"/>
    <w:rsid w:val="006334FE"/>
    <w:rsid w:val="006349A5"/>
    <w:rsid w:val="00635561"/>
    <w:rsid w:val="00636673"/>
    <w:rsid w:val="00637F16"/>
    <w:rsid w:val="00640509"/>
    <w:rsid w:val="006414CC"/>
    <w:rsid w:val="006418AF"/>
    <w:rsid w:val="00641D69"/>
    <w:rsid w:val="0064287E"/>
    <w:rsid w:val="00642B6F"/>
    <w:rsid w:val="00642DC5"/>
    <w:rsid w:val="00642FBC"/>
    <w:rsid w:val="006441D7"/>
    <w:rsid w:val="006463BD"/>
    <w:rsid w:val="006463F7"/>
    <w:rsid w:val="0064663B"/>
    <w:rsid w:val="006477DD"/>
    <w:rsid w:val="00650624"/>
    <w:rsid w:val="006506C2"/>
    <w:rsid w:val="00650A77"/>
    <w:rsid w:val="00650A90"/>
    <w:rsid w:val="00650C8A"/>
    <w:rsid w:val="006512C3"/>
    <w:rsid w:val="00651412"/>
    <w:rsid w:val="00651472"/>
    <w:rsid w:val="00651E22"/>
    <w:rsid w:val="00651F82"/>
    <w:rsid w:val="006537D6"/>
    <w:rsid w:val="00653FC5"/>
    <w:rsid w:val="00655555"/>
    <w:rsid w:val="00655CAC"/>
    <w:rsid w:val="00656722"/>
    <w:rsid w:val="006567AB"/>
    <w:rsid w:val="006567DD"/>
    <w:rsid w:val="00656C23"/>
    <w:rsid w:val="00657113"/>
    <w:rsid w:val="00657A33"/>
    <w:rsid w:val="006602F7"/>
    <w:rsid w:val="00660EE8"/>
    <w:rsid w:val="006612A6"/>
    <w:rsid w:val="00661691"/>
    <w:rsid w:val="00661789"/>
    <w:rsid w:val="00661C7D"/>
    <w:rsid w:val="00661F82"/>
    <w:rsid w:val="00661FA4"/>
    <w:rsid w:val="00662A5A"/>
    <w:rsid w:val="00663013"/>
    <w:rsid w:val="00663521"/>
    <w:rsid w:val="006636CE"/>
    <w:rsid w:val="0066388E"/>
    <w:rsid w:val="00663C8F"/>
    <w:rsid w:val="0066517C"/>
    <w:rsid w:val="006668A7"/>
    <w:rsid w:val="00666BFC"/>
    <w:rsid w:val="00667376"/>
    <w:rsid w:val="00667A84"/>
    <w:rsid w:val="00670230"/>
    <w:rsid w:val="006705C0"/>
    <w:rsid w:val="006713DF"/>
    <w:rsid w:val="006716EB"/>
    <w:rsid w:val="00673292"/>
    <w:rsid w:val="00673367"/>
    <w:rsid w:val="00673E78"/>
    <w:rsid w:val="00674FD1"/>
    <w:rsid w:val="006763D3"/>
    <w:rsid w:val="006769D1"/>
    <w:rsid w:val="00677FB5"/>
    <w:rsid w:val="006809BF"/>
    <w:rsid w:val="00680F8D"/>
    <w:rsid w:val="00681154"/>
    <w:rsid w:val="00681729"/>
    <w:rsid w:val="00682723"/>
    <w:rsid w:val="00683618"/>
    <w:rsid w:val="00684984"/>
    <w:rsid w:val="00684DD8"/>
    <w:rsid w:val="00684DEE"/>
    <w:rsid w:val="006856F3"/>
    <w:rsid w:val="00686B7E"/>
    <w:rsid w:val="00686F80"/>
    <w:rsid w:val="0068765F"/>
    <w:rsid w:val="006905D4"/>
    <w:rsid w:val="0069063A"/>
    <w:rsid w:val="00690777"/>
    <w:rsid w:val="00690A8D"/>
    <w:rsid w:val="006915B1"/>
    <w:rsid w:val="006915F9"/>
    <w:rsid w:val="00691B7D"/>
    <w:rsid w:val="00691BB9"/>
    <w:rsid w:val="00692776"/>
    <w:rsid w:val="00693141"/>
    <w:rsid w:val="00693DE2"/>
    <w:rsid w:val="00693E1A"/>
    <w:rsid w:val="00694338"/>
    <w:rsid w:val="00694889"/>
    <w:rsid w:val="00694909"/>
    <w:rsid w:val="00694CCE"/>
    <w:rsid w:val="00695060"/>
    <w:rsid w:val="0069512E"/>
    <w:rsid w:val="00695C1E"/>
    <w:rsid w:val="006964E8"/>
    <w:rsid w:val="00696517"/>
    <w:rsid w:val="00696A9B"/>
    <w:rsid w:val="00696B14"/>
    <w:rsid w:val="00696D9E"/>
    <w:rsid w:val="0069742C"/>
    <w:rsid w:val="00697464"/>
    <w:rsid w:val="006A150A"/>
    <w:rsid w:val="006A16EB"/>
    <w:rsid w:val="006A20BA"/>
    <w:rsid w:val="006A331D"/>
    <w:rsid w:val="006A364D"/>
    <w:rsid w:val="006A3BC1"/>
    <w:rsid w:val="006A4732"/>
    <w:rsid w:val="006A4CEE"/>
    <w:rsid w:val="006A4CF9"/>
    <w:rsid w:val="006A5D1A"/>
    <w:rsid w:val="006A5F32"/>
    <w:rsid w:val="006A7B1A"/>
    <w:rsid w:val="006B1E85"/>
    <w:rsid w:val="006B1F47"/>
    <w:rsid w:val="006B3B4D"/>
    <w:rsid w:val="006B3FC1"/>
    <w:rsid w:val="006B4E2C"/>
    <w:rsid w:val="006B58D3"/>
    <w:rsid w:val="006B6595"/>
    <w:rsid w:val="006B73AB"/>
    <w:rsid w:val="006C2B58"/>
    <w:rsid w:val="006C31C8"/>
    <w:rsid w:val="006C527E"/>
    <w:rsid w:val="006C554B"/>
    <w:rsid w:val="006C6414"/>
    <w:rsid w:val="006C6935"/>
    <w:rsid w:val="006C6DEC"/>
    <w:rsid w:val="006D1127"/>
    <w:rsid w:val="006D1CF4"/>
    <w:rsid w:val="006D30E9"/>
    <w:rsid w:val="006D35B6"/>
    <w:rsid w:val="006D3753"/>
    <w:rsid w:val="006D38D4"/>
    <w:rsid w:val="006D4519"/>
    <w:rsid w:val="006D519E"/>
    <w:rsid w:val="006D5383"/>
    <w:rsid w:val="006D5956"/>
    <w:rsid w:val="006D5C61"/>
    <w:rsid w:val="006D74A8"/>
    <w:rsid w:val="006D7945"/>
    <w:rsid w:val="006E0626"/>
    <w:rsid w:val="006E1839"/>
    <w:rsid w:val="006E1DDD"/>
    <w:rsid w:val="006E20FF"/>
    <w:rsid w:val="006E2551"/>
    <w:rsid w:val="006E29BA"/>
    <w:rsid w:val="006E3FCE"/>
    <w:rsid w:val="006E4CB4"/>
    <w:rsid w:val="006E56B7"/>
    <w:rsid w:val="006E62D6"/>
    <w:rsid w:val="006E6400"/>
    <w:rsid w:val="006E64C5"/>
    <w:rsid w:val="006E657E"/>
    <w:rsid w:val="006F0151"/>
    <w:rsid w:val="006F14D2"/>
    <w:rsid w:val="006F1B50"/>
    <w:rsid w:val="006F2591"/>
    <w:rsid w:val="006F4582"/>
    <w:rsid w:val="006F478F"/>
    <w:rsid w:val="006F5F31"/>
    <w:rsid w:val="006F7AFD"/>
    <w:rsid w:val="00700098"/>
    <w:rsid w:val="00700157"/>
    <w:rsid w:val="00701713"/>
    <w:rsid w:val="0070171E"/>
    <w:rsid w:val="00701A0A"/>
    <w:rsid w:val="00701F84"/>
    <w:rsid w:val="00702F0D"/>
    <w:rsid w:val="00703197"/>
    <w:rsid w:val="007032DD"/>
    <w:rsid w:val="00703C58"/>
    <w:rsid w:val="0070446A"/>
    <w:rsid w:val="00705EB4"/>
    <w:rsid w:val="00706607"/>
    <w:rsid w:val="00706FE8"/>
    <w:rsid w:val="007101F4"/>
    <w:rsid w:val="0071037B"/>
    <w:rsid w:val="00710DB2"/>
    <w:rsid w:val="007113CF"/>
    <w:rsid w:val="00711564"/>
    <w:rsid w:val="0071362F"/>
    <w:rsid w:val="0071451E"/>
    <w:rsid w:val="00714CF3"/>
    <w:rsid w:val="007160F8"/>
    <w:rsid w:val="007171FA"/>
    <w:rsid w:val="007172C5"/>
    <w:rsid w:val="007201D7"/>
    <w:rsid w:val="00721023"/>
    <w:rsid w:val="00721628"/>
    <w:rsid w:val="00721B45"/>
    <w:rsid w:val="00723595"/>
    <w:rsid w:val="007249D6"/>
    <w:rsid w:val="00725E19"/>
    <w:rsid w:val="00730392"/>
    <w:rsid w:val="00732858"/>
    <w:rsid w:val="00732EE1"/>
    <w:rsid w:val="007342B8"/>
    <w:rsid w:val="00736081"/>
    <w:rsid w:val="007369E2"/>
    <w:rsid w:val="00736B55"/>
    <w:rsid w:val="00736EFC"/>
    <w:rsid w:val="00737689"/>
    <w:rsid w:val="0074098F"/>
    <w:rsid w:val="00740C1F"/>
    <w:rsid w:val="00743E40"/>
    <w:rsid w:val="00743EC9"/>
    <w:rsid w:val="0074431E"/>
    <w:rsid w:val="00744A70"/>
    <w:rsid w:val="00745194"/>
    <w:rsid w:val="007455EC"/>
    <w:rsid w:val="00745754"/>
    <w:rsid w:val="00745FD0"/>
    <w:rsid w:val="0074605B"/>
    <w:rsid w:val="00746067"/>
    <w:rsid w:val="0074661F"/>
    <w:rsid w:val="007468B8"/>
    <w:rsid w:val="007468CF"/>
    <w:rsid w:val="00746DE1"/>
    <w:rsid w:val="00746F27"/>
    <w:rsid w:val="007476A7"/>
    <w:rsid w:val="00747AA2"/>
    <w:rsid w:val="007501EB"/>
    <w:rsid w:val="00751053"/>
    <w:rsid w:val="0075259B"/>
    <w:rsid w:val="0075284A"/>
    <w:rsid w:val="00752CED"/>
    <w:rsid w:val="0075354F"/>
    <w:rsid w:val="00753CC8"/>
    <w:rsid w:val="00753D2B"/>
    <w:rsid w:val="00754795"/>
    <w:rsid w:val="00754B30"/>
    <w:rsid w:val="00755645"/>
    <w:rsid w:val="00755A8E"/>
    <w:rsid w:val="00756C71"/>
    <w:rsid w:val="00760C1F"/>
    <w:rsid w:val="00760FA2"/>
    <w:rsid w:val="00761866"/>
    <w:rsid w:val="00761A68"/>
    <w:rsid w:val="00761F68"/>
    <w:rsid w:val="00762007"/>
    <w:rsid w:val="0076290D"/>
    <w:rsid w:val="00762941"/>
    <w:rsid w:val="00764DF7"/>
    <w:rsid w:val="00765C49"/>
    <w:rsid w:val="00766F53"/>
    <w:rsid w:val="00766FBB"/>
    <w:rsid w:val="00770FE7"/>
    <w:rsid w:val="00771788"/>
    <w:rsid w:val="00771EAB"/>
    <w:rsid w:val="007727EF"/>
    <w:rsid w:val="00772920"/>
    <w:rsid w:val="0077341E"/>
    <w:rsid w:val="00773728"/>
    <w:rsid w:val="007740A9"/>
    <w:rsid w:val="007743DA"/>
    <w:rsid w:val="007744D0"/>
    <w:rsid w:val="00774566"/>
    <w:rsid w:val="00774CA1"/>
    <w:rsid w:val="00774E7B"/>
    <w:rsid w:val="00775367"/>
    <w:rsid w:val="007760BB"/>
    <w:rsid w:val="007765FD"/>
    <w:rsid w:val="007767E3"/>
    <w:rsid w:val="00776D2E"/>
    <w:rsid w:val="007774A2"/>
    <w:rsid w:val="007774DE"/>
    <w:rsid w:val="007778DF"/>
    <w:rsid w:val="007807D4"/>
    <w:rsid w:val="00780BAF"/>
    <w:rsid w:val="00780F18"/>
    <w:rsid w:val="00781A16"/>
    <w:rsid w:val="00781F70"/>
    <w:rsid w:val="00783717"/>
    <w:rsid w:val="0078430B"/>
    <w:rsid w:val="007845A9"/>
    <w:rsid w:val="00784CCB"/>
    <w:rsid w:val="00784E75"/>
    <w:rsid w:val="00785612"/>
    <w:rsid w:val="00785752"/>
    <w:rsid w:val="007858AF"/>
    <w:rsid w:val="00787048"/>
    <w:rsid w:val="00787670"/>
    <w:rsid w:val="0078F6FA"/>
    <w:rsid w:val="0079044A"/>
    <w:rsid w:val="00791402"/>
    <w:rsid w:val="007919A4"/>
    <w:rsid w:val="007920DA"/>
    <w:rsid w:val="00792530"/>
    <w:rsid w:val="00792571"/>
    <w:rsid w:val="00792E07"/>
    <w:rsid w:val="00793432"/>
    <w:rsid w:val="007948AA"/>
    <w:rsid w:val="00794E0D"/>
    <w:rsid w:val="0079617F"/>
    <w:rsid w:val="007962C7"/>
    <w:rsid w:val="00797577"/>
    <w:rsid w:val="00797DA2"/>
    <w:rsid w:val="007A0F9B"/>
    <w:rsid w:val="007A144F"/>
    <w:rsid w:val="007A1D48"/>
    <w:rsid w:val="007A24F4"/>
    <w:rsid w:val="007A2C69"/>
    <w:rsid w:val="007A2ED2"/>
    <w:rsid w:val="007A2F88"/>
    <w:rsid w:val="007A32FD"/>
    <w:rsid w:val="007A33A3"/>
    <w:rsid w:val="007A34A5"/>
    <w:rsid w:val="007A3F6F"/>
    <w:rsid w:val="007A4847"/>
    <w:rsid w:val="007A4D16"/>
    <w:rsid w:val="007A72A2"/>
    <w:rsid w:val="007A7AF7"/>
    <w:rsid w:val="007A7BC2"/>
    <w:rsid w:val="007B03AE"/>
    <w:rsid w:val="007B0EC6"/>
    <w:rsid w:val="007B17DC"/>
    <w:rsid w:val="007B1933"/>
    <w:rsid w:val="007B3CF5"/>
    <w:rsid w:val="007B3DDC"/>
    <w:rsid w:val="007B4234"/>
    <w:rsid w:val="007B4367"/>
    <w:rsid w:val="007B48CE"/>
    <w:rsid w:val="007B63A5"/>
    <w:rsid w:val="007B75FE"/>
    <w:rsid w:val="007C0575"/>
    <w:rsid w:val="007C09F7"/>
    <w:rsid w:val="007C215D"/>
    <w:rsid w:val="007C2D77"/>
    <w:rsid w:val="007C2DC6"/>
    <w:rsid w:val="007C4515"/>
    <w:rsid w:val="007C53AB"/>
    <w:rsid w:val="007C5624"/>
    <w:rsid w:val="007C567B"/>
    <w:rsid w:val="007D1078"/>
    <w:rsid w:val="007D3FE0"/>
    <w:rsid w:val="007D5106"/>
    <w:rsid w:val="007D5B52"/>
    <w:rsid w:val="007D5B98"/>
    <w:rsid w:val="007D675D"/>
    <w:rsid w:val="007D7C5F"/>
    <w:rsid w:val="007D7E59"/>
    <w:rsid w:val="007E1D72"/>
    <w:rsid w:val="007E208E"/>
    <w:rsid w:val="007E3E80"/>
    <w:rsid w:val="007E522B"/>
    <w:rsid w:val="007E5983"/>
    <w:rsid w:val="007E5A26"/>
    <w:rsid w:val="007E6B3C"/>
    <w:rsid w:val="007E6FD7"/>
    <w:rsid w:val="007E7012"/>
    <w:rsid w:val="007E7507"/>
    <w:rsid w:val="007E7DAF"/>
    <w:rsid w:val="007F0248"/>
    <w:rsid w:val="007F19CC"/>
    <w:rsid w:val="007F2879"/>
    <w:rsid w:val="007F29B8"/>
    <w:rsid w:val="007F3A0D"/>
    <w:rsid w:val="007F3C78"/>
    <w:rsid w:val="007F40C9"/>
    <w:rsid w:val="007F4712"/>
    <w:rsid w:val="007F4AB2"/>
    <w:rsid w:val="007F5587"/>
    <w:rsid w:val="007F5EAE"/>
    <w:rsid w:val="007F5FC8"/>
    <w:rsid w:val="007F623E"/>
    <w:rsid w:val="007F6316"/>
    <w:rsid w:val="007F748B"/>
    <w:rsid w:val="007F7FEB"/>
    <w:rsid w:val="007FBC48"/>
    <w:rsid w:val="0080062F"/>
    <w:rsid w:val="008006E0"/>
    <w:rsid w:val="00800D31"/>
    <w:rsid w:val="008039DD"/>
    <w:rsid w:val="00803B91"/>
    <w:rsid w:val="00803BE3"/>
    <w:rsid w:val="00804336"/>
    <w:rsid w:val="0080459C"/>
    <w:rsid w:val="00804BDD"/>
    <w:rsid w:val="00805230"/>
    <w:rsid w:val="008066D1"/>
    <w:rsid w:val="0080715D"/>
    <w:rsid w:val="00807957"/>
    <w:rsid w:val="00807ACF"/>
    <w:rsid w:val="008124AB"/>
    <w:rsid w:val="008130FC"/>
    <w:rsid w:val="008133CF"/>
    <w:rsid w:val="0081413E"/>
    <w:rsid w:val="00814519"/>
    <w:rsid w:val="00814B2D"/>
    <w:rsid w:val="008152F2"/>
    <w:rsid w:val="00815A7F"/>
    <w:rsid w:val="008177FB"/>
    <w:rsid w:val="008216E7"/>
    <w:rsid w:val="00821C0C"/>
    <w:rsid w:val="00821C5F"/>
    <w:rsid w:val="00823A2C"/>
    <w:rsid w:val="008242AC"/>
    <w:rsid w:val="00825162"/>
    <w:rsid w:val="0082538F"/>
    <w:rsid w:val="0082729F"/>
    <w:rsid w:val="00830503"/>
    <w:rsid w:val="0083197E"/>
    <w:rsid w:val="00831C56"/>
    <w:rsid w:val="0083224C"/>
    <w:rsid w:val="0083438E"/>
    <w:rsid w:val="008353DC"/>
    <w:rsid w:val="0083577A"/>
    <w:rsid w:val="00835F58"/>
    <w:rsid w:val="008368A8"/>
    <w:rsid w:val="0083718A"/>
    <w:rsid w:val="00837A78"/>
    <w:rsid w:val="0084048C"/>
    <w:rsid w:val="008407EC"/>
    <w:rsid w:val="00840D0A"/>
    <w:rsid w:val="00840D92"/>
    <w:rsid w:val="00841ED0"/>
    <w:rsid w:val="00841F12"/>
    <w:rsid w:val="00842975"/>
    <w:rsid w:val="00843B8A"/>
    <w:rsid w:val="00844000"/>
    <w:rsid w:val="008445BA"/>
    <w:rsid w:val="00844DFB"/>
    <w:rsid w:val="008455A1"/>
    <w:rsid w:val="00846E84"/>
    <w:rsid w:val="008471BF"/>
    <w:rsid w:val="00847CD8"/>
    <w:rsid w:val="00847CE3"/>
    <w:rsid w:val="0085221D"/>
    <w:rsid w:val="00852AB6"/>
    <w:rsid w:val="00852BB7"/>
    <w:rsid w:val="0085413C"/>
    <w:rsid w:val="008558A0"/>
    <w:rsid w:val="00855F79"/>
    <w:rsid w:val="00856470"/>
    <w:rsid w:val="00856993"/>
    <w:rsid w:val="00856D25"/>
    <w:rsid w:val="00857400"/>
    <w:rsid w:val="00861072"/>
    <w:rsid w:val="00862401"/>
    <w:rsid w:val="0086279A"/>
    <w:rsid w:val="00862AA5"/>
    <w:rsid w:val="00862D5B"/>
    <w:rsid w:val="008634E8"/>
    <w:rsid w:val="008635F9"/>
    <w:rsid w:val="00865997"/>
    <w:rsid w:val="008664D8"/>
    <w:rsid w:val="0086682A"/>
    <w:rsid w:val="00867E2E"/>
    <w:rsid w:val="00871ACB"/>
    <w:rsid w:val="00871EA0"/>
    <w:rsid w:val="00872A8E"/>
    <w:rsid w:val="0087345F"/>
    <w:rsid w:val="008736DB"/>
    <w:rsid w:val="00873FFD"/>
    <w:rsid w:val="00875CB6"/>
    <w:rsid w:val="00875EC5"/>
    <w:rsid w:val="0087633C"/>
    <w:rsid w:val="008768E5"/>
    <w:rsid w:val="00876B79"/>
    <w:rsid w:val="0088020A"/>
    <w:rsid w:val="0088103F"/>
    <w:rsid w:val="0088182A"/>
    <w:rsid w:val="00882D9D"/>
    <w:rsid w:val="00882FC3"/>
    <w:rsid w:val="00883056"/>
    <w:rsid w:val="00884FA4"/>
    <w:rsid w:val="0088544A"/>
    <w:rsid w:val="008856B0"/>
    <w:rsid w:val="008900D5"/>
    <w:rsid w:val="00890A96"/>
    <w:rsid w:val="00891CB3"/>
    <w:rsid w:val="00892079"/>
    <w:rsid w:val="008921AA"/>
    <w:rsid w:val="00892289"/>
    <w:rsid w:val="008922C0"/>
    <w:rsid w:val="00894277"/>
    <w:rsid w:val="008951DD"/>
    <w:rsid w:val="0089567B"/>
    <w:rsid w:val="008960F5"/>
    <w:rsid w:val="00896123"/>
    <w:rsid w:val="00896FF2"/>
    <w:rsid w:val="008A1AAD"/>
    <w:rsid w:val="008A20AB"/>
    <w:rsid w:val="008A20E1"/>
    <w:rsid w:val="008A2902"/>
    <w:rsid w:val="008A33E1"/>
    <w:rsid w:val="008A37BF"/>
    <w:rsid w:val="008A3FC8"/>
    <w:rsid w:val="008A45FD"/>
    <w:rsid w:val="008A4B7A"/>
    <w:rsid w:val="008A4DCC"/>
    <w:rsid w:val="008A5258"/>
    <w:rsid w:val="008A618D"/>
    <w:rsid w:val="008A69FB"/>
    <w:rsid w:val="008A6CDB"/>
    <w:rsid w:val="008A73E2"/>
    <w:rsid w:val="008A7C0E"/>
    <w:rsid w:val="008B065E"/>
    <w:rsid w:val="008B06DF"/>
    <w:rsid w:val="008B0919"/>
    <w:rsid w:val="008B0E08"/>
    <w:rsid w:val="008B1765"/>
    <w:rsid w:val="008B3130"/>
    <w:rsid w:val="008B3585"/>
    <w:rsid w:val="008B3F11"/>
    <w:rsid w:val="008B3F3F"/>
    <w:rsid w:val="008B58BA"/>
    <w:rsid w:val="008B5F12"/>
    <w:rsid w:val="008B61FD"/>
    <w:rsid w:val="008B6405"/>
    <w:rsid w:val="008B6B39"/>
    <w:rsid w:val="008B6BB4"/>
    <w:rsid w:val="008B7878"/>
    <w:rsid w:val="008C0B4F"/>
    <w:rsid w:val="008C210A"/>
    <w:rsid w:val="008C2AA5"/>
    <w:rsid w:val="008C3693"/>
    <w:rsid w:val="008C392D"/>
    <w:rsid w:val="008C3AAC"/>
    <w:rsid w:val="008C4964"/>
    <w:rsid w:val="008C5EA0"/>
    <w:rsid w:val="008C605D"/>
    <w:rsid w:val="008C7220"/>
    <w:rsid w:val="008C73FD"/>
    <w:rsid w:val="008C7D5B"/>
    <w:rsid w:val="008D03DD"/>
    <w:rsid w:val="008D0470"/>
    <w:rsid w:val="008D0BB9"/>
    <w:rsid w:val="008D1DD4"/>
    <w:rsid w:val="008D1F49"/>
    <w:rsid w:val="008D332F"/>
    <w:rsid w:val="008D5CE9"/>
    <w:rsid w:val="008D634A"/>
    <w:rsid w:val="008D67E9"/>
    <w:rsid w:val="008D7034"/>
    <w:rsid w:val="008D7771"/>
    <w:rsid w:val="008D7E8B"/>
    <w:rsid w:val="008E0539"/>
    <w:rsid w:val="008E148B"/>
    <w:rsid w:val="008E1CAF"/>
    <w:rsid w:val="008E2845"/>
    <w:rsid w:val="008E5858"/>
    <w:rsid w:val="008E5998"/>
    <w:rsid w:val="008E6959"/>
    <w:rsid w:val="008E6D8D"/>
    <w:rsid w:val="008F01B2"/>
    <w:rsid w:val="008F03C6"/>
    <w:rsid w:val="008F044E"/>
    <w:rsid w:val="008F0740"/>
    <w:rsid w:val="008F1002"/>
    <w:rsid w:val="008F1B56"/>
    <w:rsid w:val="008F1FBA"/>
    <w:rsid w:val="008F2A96"/>
    <w:rsid w:val="008F397B"/>
    <w:rsid w:val="008F3C18"/>
    <w:rsid w:val="008F3D5F"/>
    <w:rsid w:val="008F4225"/>
    <w:rsid w:val="008F4D6A"/>
    <w:rsid w:val="008F529F"/>
    <w:rsid w:val="008F7D6D"/>
    <w:rsid w:val="0090022B"/>
    <w:rsid w:val="0090143D"/>
    <w:rsid w:val="00902F9A"/>
    <w:rsid w:val="0090315E"/>
    <w:rsid w:val="009031A3"/>
    <w:rsid w:val="00904053"/>
    <w:rsid w:val="0090419F"/>
    <w:rsid w:val="0090529E"/>
    <w:rsid w:val="0090549A"/>
    <w:rsid w:val="009060B1"/>
    <w:rsid w:val="00906435"/>
    <w:rsid w:val="009075E5"/>
    <w:rsid w:val="00910062"/>
    <w:rsid w:val="00910163"/>
    <w:rsid w:val="0091083A"/>
    <w:rsid w:val="00910D97"/>
    <w:rsid w:val="00911489"/>
    <w:rsid w:val="00911588"/>
    <w:rsid w:val="00911BED"/>
    <w:rsid w:val="00911C6F"/>
    <w:rsid w:val="00911E21"/>
    <w:rsid w:val="00913B8F"/>
    <w:rsid w:val="00913E24"/>
    <w:rsid w:val="00914CDF"/>
    <w:rsid w:val="0091540F"/>
    <w:rsid w:val="00915976"/>
    <w:rsid w:val="00916E1E"/>
    <w:rsid w:val="00917C5D"/>
    <w:rsid w:val="00920385"/>
    <w:rsid w:val="009203F2"/>
    <w:rsid w:val="00920B4D"/>
    <w:rsid w:val="00920FA1"/>
    <w:rsid w:val="009218DF"/>
    <w:rsid w:val="009227F3"/>
    <w:rsid w:val="0092345A"/>
    <w:rsid w:val="009246B3"/>
    <w:rsid w:val="00924A3D"/>
    <w:rsid w:val="00924CE1"/>
    <w:rsid w:val="00924D60"/>
    <w:rsid w:val="0092568C"/>
    <w:rsid w:val="009261C5"/>
    <w:rsid w:val="009266B6"/>
    <w:rsid w:val="009268D0"/>
    <w:rsid w:val="009274F2"/>
    <w:rsid w:val="009275FC"/>
    <w:rsid w:val="00927804"/>
    <w:rsid w:val="00930099"/>
    <w:rsid w:val="009304EB"/>
    <w:rsid w:val="00930F91"/>
    <w:rsid w:val="00931AC2"/>
    <w:rsid w:val="0093229F"/>
    <w:rsid w:val="009322F9"/>
    <w:rsid w:val="009326A8"/>
    <w:rsid w:val="00932800"/>
    <w:rsid w:val="009341E6"/>
    <w:rsid w:val="00934325"/>
    <w:rsid w:val="0093447D"/>
    <w:rsid w:val="0093495C"/>
    <w:rsid w:val="00935689"/>
    <w:rsid w:val="0093722F"/>
    <w:rsid w:val="00937DCC"/>
    <w:rsid w:val="00940405"/>
    <w:rsid w:val="00940B33"/>
    <w:rsid w:val="00940B73"/>
    <w:rsid w:val="009416D7"/>
    <w:rsid w:val="00941FC2"/>
    <w:rsid w:val="00942C02"/>
    <w:rsid w:val="00943E3F"/>
    <w:rsid w:val="00944738"/>
    <w:rsid w:val="0094496E"/>
    <w:rsid w:val="0094503C"/>
    <w:rsid w:val="00945B2F"/>
    <w:rsid w:val="00947389"/>
    <w:rsid w:val="00947C4C"/>
    <w:rsid w:val="00947DE0"/>
    <w:rsid w:val="009517B8"/>
    <w:rsid w:val="009519EA"/>
    <w:rsid w:val="00952108"/>
    <w:rsid w:val="00952868"/>
    <w:rsid w:val="00952AFD"/>
    <w:rsid w:val="00954A75"/>
    <w:rsid w:val="00954CD1"/>
    <w:rsid w:val="00954D16"/>
    <w:rsid w:val="009556DF"/>
    <w:rsid w:val="00955708"/>
    <w:rsid w:val="00955EAA"/>
    <w:rsid w:val="009563BE"/>
    <w:rsid w:val="009565AB"/>
    <w:rsid w:val="00961CCD"/>
    <w:rsid w:val="009628C2"/>
    <w:rsid w:val="009628E2"/>
    <w:rsid w:val="009629D5"/>
    <w:rsid w:val="00962F4F"/>
    <w:rsid w:val="009644B0"/>
    <w:rsid w:val="0096463E"/>
    <w:rsid w:val="00964C4D"/>
    <w:rsid w:val="00964DAA"/>
    <w:rsid w:val="0096568F"/>
    <w:rsid w:val="00965943"/>
    <w:rsid w:val="00965CAC"/>
    <w:rsid w:val="00971671"/>
    <w:rsid w:val="00971F50"/>
    <w:rsid w:val="00972AEB"/>
    <w:rsid w:val="00973082"/>
    <w:rsid w:val="009730A5"/>
    <w:rsid w:val="00973190"/>
    <w:rsid w:val="009733E6"/>
    <w:rsid w:val="00973647"/>
    <w:rsid w:val="009738A5"/>
    <w:rsid w:val="00974C1C"/>
    <w:rsid w:val="00974EFE"/>
    <w:rsid w:val="00975010"/>
    <w:rsid w:val="00975514"/>
    <w:rsid w:val="009757CB"/>
    <w:rsid w:val="00976737"/>
    <w:rsid w:val="009769D6"/>
    <w:rsid w:val="00976AD1"/>
    <w:rsid w:val="009777A2"/>
    <w:rsid w:val="00980239"/>
    <w:rsid w:val="00981277"/>
    <w:rsid w:val="0098407D"/>
    <w:rsid w:val="00984319"/>
    <w:rsid w:val="0098790B"/>
    <w:rsid w:val="00987D1A"/>
    <w:rsid w:val="0098FDA5"/>
    <w:rsid w:val="00990C6B"/>
    <w:rsid w:val="009910CD"/>
    <w:rsid w:val="009915EF"/>
    <w:rsid w:val="00993A2A"/>
    <w:rsid w:val="009943C4"/>
    <w:rsid w:val="00995D79"/>
    <w:rsid w:val="00996763"/>
    <w:rsid w:val="00996965"/>
    <w:rsid w:val="0099790A"/>
    <w:rsid w:val="00997F29"/>
    <w:rsid w:val="009A0A00"/>
    <w:rsid w:val="009A0B52"/>
    <w:rsid w:val="009A17C4"/>
    <w:rsid w:val="009A1DF1"/>
    <w:rsid w:val="009A3C2D"/>
    <w:rsid w:val="009A3F5E"/>
    <w:rsid w:val="009A585F"/>
    <w:rsid w:val="009A7070"/>
    <w:rsid w:val="009A7955"/>
    <w:rsid w:val="009B06C9"/>
    <w:rsid w:val="009B2DEE"/>
    <w:rsid w:val="009B31E1"/>
    <w:rsid w:val="009B3A35"/>
    <w:rsid w:val="009B5616"/>
    <w:rsid w:val="009B6BDF"/>
    <w:rsid w:val="009B6DE5"/>
    <w:rsid w:val="009C039B"/>
    <w:rsid w:val="009C1C47"/>
    <w:rsid w:val="009C26D9"/>
    <w:rsid w:val="009C2A57"/>
    <w:rsid w:val="009C3572"/>
    <w:rsid w:val="009C37BF"/>
    <w:rsid w:val="009C3A03"/>
    <w:rsid w:val="009C5132"/>
    <w:rsid w:val="009C52AE"/>
    <w:rsid w:val="009C63E7"/>
    <w:rsid w:val="009C7644"/>
    <w:rsid w:val="009C7756"/>
    <w:rsid w:val="009C77DC"/>
    <w:rsid w:val="009C7F76"/>
    <w:rsid w:val="009D037C"/>
    <w:rsid w:val="009D0D7D"/>
    <w:rsid w:val="009D1006"/>
    <w:rsid w:val="009D262A"/>
    <w:rsid w:val="009D43F8"/>
    <w:rsid w:val="009D4A4F"/>
    <w:rsid w:val="009D4B9F"/>
    <w:rsid w:val="009D4EE3"/>
    <w:rsid w:val="009D578A"/>
    <w:rsid w:val="009D57BE"/>
    <w:rsid w:val="009D7103"/>
    <w:rsid w:val="009D74CF"/>
    <w:rsid w:val="009E05B9"/>
    <w:rsid w:val="009E1322"/>
    <w:rsid w:val="009E331D"/>
    <w:rsid w:val="009E3361"/>
    <w:rsid w:val="009E3C53"/>
    <w:rsid w:val="009E53C3"/>
    <w:rsid w:val="009E566A"/>
    <w:rsid w:val="009E56B5"/>
    <w:rsid w:val="009E6A85"/>
    <w:rsid w:val="009E6F81"/>
    <w:rsid w:val="009E7573"/>
    <w:rsid w:val="009E7DBE"/>
    <w:rsid w:val="009F04C2"/>
    <w:rsid w:val="009F061C"/>
    <w:rsid w:val="009F06DD"/>
    <w:rsid w:val="009F0A07"/>
    <w:rsid w:val="009F0C29"/>
    <w:rsid w:val="009F16B1"/>
    <w:rsid w:val="009F1C2B"/>
    <w:rsid w:val="009F3649"/>
    <w:rsid w:val="009F4E48"/>
    <w:rsid w:val="009F53C4"/>
    <w:rsid w:val="009F5D73"/>
    <w:rsid w:val="009F6225"/>
    <w:rsid w:val="009F79D7"/>
    <w:rsid w:val="009F7A7B"/>
    <w:rsid w:val="009F7B33"/>
    <w:rsid w:val="00A002BB"/>
    <w:rsid w:val="00A010B4"/>
    <w:rsid w:val="00A01761"/>
    <w:rsid w:val="00A01A00"/>
    <w:rsid w:val="00A01CE5"/>
    <w:rsid w:val="00A023F5"/>
    <w:rsid w:val="00A026EF"/>
    <w:rsid w:val="00A02A03"/>
    <w:rsid w:val="00A03034"/>
    <w:rsid w:val="00A0332D"/>
    <w:rsid w:val="00A063F0"/>
    <w:rsid w:val="00A07FB8"/>
    <w:rsid w:val="00A0F210"/>
    <w:rsid w:val="00A10D8C"/>
    <w:rsid w:val="00A129C6"/>
    <w:rsid w:val="00A13A29"/>
    <w:rsid w:val="00A141E5"/>
    <w:rsid w:val="00A158E1"/>
    <w:rsid w:val="00A160FC"/>
    <w:rsid w:val="00A16C09"/>
    <w:rsid w:val="00A17260"/>
    <w:rsid w:val="00A17BA8"/>
    <w:rsid w:val="00A17DEB"/>
    <w:rsid w:val="00A17EE1"/>
    <w:rsid w:val="00A20550"/>
    <w:rsid w:val="00A20D90"/>
    <w:rsid w:val="00A211D4"/>
    <w:rsid w:val="00A22421"/>
    <w:rsid w:val="00A22AAD"/>
    <w:rsid w:val="00A230F1"/>
    <w:rsid w:val="00A236CD"/>
    <w:rsid w:val="00A2398B"/>
    <w:rsid w:val="00A23FDC"/>
    <w:rsid w:val="00A24451"/>
    <w:rsid w:val="00A244AD"/>
    <w:rsid w:val="00A24643"/>
    <w:rsid w:val="00A24BE4"/>
    <w:rsid w:val="00A251D0"/>
    <w:rsid w:val="00A25C53"/>
    <w:rsid w:val="00A26043"/>
    <w:rsid w:val="00A26690"/>
    <w:rsid w:val="00A27636"/>
    <w:rsid w:val="00A27A8B"/>
    <w:rsid w:val="00A30FE6"/>
    <w:rsid w:val="00A316DA"/>
    <w:rsid w:val="00A31A1F"/>
    <w:rsid w:val="00A33B12"/>
    <w:rsid w:val="00A33F55"/>
    <w:rsid w:val="00A340FE"/>
    <w:rsid w:val="00A341B1"/>
    <w:rsid w:val="00A34801"/>
    <w:rsid w:val="00A34EB4"/>
    <w:rsid w:val="00A35CEC"/>
    <w:rsid w:val="00A37150"/>
    <w:rsid w:val="00A371DE"/>
    <w:rsid w:val="00A37459"/>
    <w:rsid w:val="00A40E1A"/>
    <w:rsid w:val="00A413D4"/>
    <w:rsid w:val="00A41518"/>
    <w:rsid w:val="00A41B1C"/>
    <w:rsid w:val="00A43291"/>
    <w:rsid w:val="00A439D4"/>
    <w:rsid w:val="00A454CE"/>
    <w:rsid w:val="00A45508"/>
    <w:rsid w:val="00A45C1D"/>
    <w:rsid w:val="00A46937"/>
    <w:rsid w:val="00A47C21"/>
    <w:rsid w:val="00A50385"/>
    <w:rsid w:val="00A5082A"/>
    <w:rsid w:val="00A50960"/>
    <w:rsid w:val="00A50A32"/>
    <w:rsid w:val="00A511A4"/>
    <w:rsid w:val="00A51F68"/>
    <w:rsid w:val="00A5224C"/>
    <w:rsid w:val="00A5289B"/>
    <w:rsid w:val="00A529F0"/>
    <w:rsid w:val="00A53D47"/>
    <w:rsid w:val="00A54006"/>
    <w:rsid w:val="00A54D08"/>
    <w:rsid w:val="00A54E83"/>
    <w:rsid w:val="00A553A2"/>
    <w:rsid w:val="00A55631"/>
    <w:rsid w:val="00A5653B"/>
    <w:rsid w:val="00A56941"/>
    <w:rsid w:val="00A57236"/>
    <w:rsid w:val="00A57425"/>
    <w:rsid w:val="00A579E0"/>
    <w:rsid w:val="00A6105C"/>
    <w:rsid w:val="00A6126F"/>
    <w:rsid w:val="00A61661"/>
    <w:rsid w:val="00A61801"/>
    <w:rsid w:val="00A61C37"/>
    <w:rsid w:val="00A62937"/>
    <w:rsid w:val="00A63BC6"/>
    <w:rsid w:val="00A64264"/>
    <w:rsid w:val="00A642D8"/>
    <w:rsid w:val="00A64EBC"/>
    <w:rsid w:val="00A654A2"/>
    <w:rsid w:val="00A664B0"/>
    <w:rsid w:val="00A66789"/>
    <w:rsid w:val="00A67BD5"/>
    <w:rsid w:val="00A702F4"/>
    <w:rsid w:val="00A70BB7"/>
    <w:rsid w:val="00A717F6"/>
    <w:rsid w:val="00A71B07"/>
    <w:rsid w:val="00A72C31"/>
    <w:rsid w:val="00A72F11"/>
    <w:rsid w:val="00A74696"/>
    <w:rsid w:val="00A74EDE"/>
    <w:rsid w:val="00A76938"/>
    <w:rsid w:val="00A77422"/>
    <w:rsid w:val="00A77660"/>
    <w:rsid w:val="00A7780F"/>
    <w:rsid w:val="00A779EB"/>
    <w:rsid w:val="00A8013F"/>
    <w:rsid w:val="00A80239"/>
    <w:rsid w:val="00A818AD"/>
    <w:rsid w:val="00A81A14"/>
    <w:rsid w:val="00A81D45"/>
    <w:rsid w:val="00A8216B"/>
    <w:rsid w:val="00A83FD6"/>
    <w:rsid w:val="00A84972"/>
    <w:rsid w:val="00A84BBA"/>
    <w:rsid w:val="00A8646B"/>
    <w:rsid w:val="00A865E7"/>
    <w:rsid w:val="00A874F7"/>
    <w:rsid w:val="00A87E46"/>
    <w:rsid w:val="00A927A6"/>
    <w:rsid w:val="00A93386"/>
    <w:rsid w:val="00A93C1E"/>
    <w:rsid w:val="00A94CE8"/>
    <w:rsid w:val="00A957DB"/>
    <w:rsid w:val="00A95ACC"/>
    <w:rsid w:val="00A95B1F"/>
    <w:rsid w:val="00A95B79"/>
    <w:rsid w:val="00A95E26"/>
    <w:rsid w:val="00A96AFC"/>
    <w:rsid w:val="00A97919"/>
    <w:rsid w:val="00A97CF1"/>
    <w:rsid w:val="00A97E7A"/>
    <w:rsid w:val="00A97F18"/>
    <w:rsid w:val="00AA1322"/>
    <w:rsid w:val="00AA37E1"/>
    <w:rsid w:val="00AA3D07"/>
    <w:rsid w:val="00AA3E13"/>
    <w:rsid w:val="00AA49D7"/>
    <w:rsid w:val="00AA6C69"/>
    <w:rsid w:val="00AA7B0B"/>
    <w:rsid w:val="00AAD12C"/>
    <w:rsid w:val="00AB0A57"/>
    <w:rsid w:val="00AB0CCD"/>
    <w:rsid w:val="00AB0E53"/>
    <w:rsid w:val="00AB22CD"/>
    <w:rsid w:val="00AB2E8E"/>
    <w:rsid w:val="00AB5485"/>
    <w:rsid w:val="00AB5CA7"/>
    <w:rsid w:val="00AB60CB"/>
    <w:rsid w:val="00AB65BA"/>
    <w:rsid w:val="00AB65DA"/>
    <w:rsid w:val="00AB72F5"/>
    <w:rsid w:val="00AC015C"/>
    <w:rsid w:val="00AC2B60"/>
    <w:rsid w:val="00AC3017"/>
    <w:rsid w:val="00AC40AD"/>
    <w:rsid w:val="00AC48B9"/>
    <w:rsid w:val="00AC4938"/>
    <w:rsid w:val="00AC548E"/>
    <w:rsid w:val="00AC5E71"/>
    <w:rsid w:val="00AC6532"/>
    <w:rsid w:val="00AC659E"/>
    <w:rsid w:val="00AC730A"/>
    <w:rsid w:val="00AC79F8"/>
    <w:rsid w:val="00AC79FC"/>
    <w:rsid w:val="00AD1390"/>
    <w:rsid w:val="00AD26B3"/>
    <w:rsid w:val="00AD2A06"/>
    <w:rsid w:val="00AD2F2E"/>
    <w:rsid w:val="00AD39B0"/>
    <w:rsid w:val="00AD42F6"/>
    <w:rsid w:val="00AD4326"/>
    <w:rsid w:val="00AD7012"/>
    <w:rsid w:val="00AD70BF"/>
    <w:rsid w:val="00AD7DB9"/>
    <w:rsid w:val="00AE0A76"/>
    <w:rsid w:val="00AE1341"/>
    <w:rsid w:val="00AE1F3D"/>
    <w:rsid w:val="00AE29D9"/>
    <w:rsid w:val="00AE2D8D"/>
    <w:rsid w:val="00AE355C"/>
    <w:rsid w:val="00AE439D"/>
    <w:rsid w:val="00AE4B53"/>
    <w:rsid w:val="00AE5DCB"/>
    <w:rsid w:val="00AE65BD"/>
    <w:rsid w:val="00AE683B"/>
    <w:rsid w:val="00AE733C"/>
    <w:rsid w:val="00AE7E44"/>
    <w:rsid w:val="00AEC91E"/>
    <w:rsid w:val="00AF0989"/>
    <w:rsid w:val="00AF0C8D"/>
    <w:rsid w:val="00AF1132"/>
    <w:rsid w:val="00AF1498"/>
    <w:rsid w:val="00AF1D3D"/>
    <w:rsid w:val="00AF1F43"/>
    <w:rsid w:val="00AF2CA4"/>
    <w:rsid w:val="00AF325C"/>
    <w:rsid w:val="00AF3565"/>
    <w:rsid w:val="00AF3DDC"/>
    <w:rsid w:val="00AF4012"/>
    <w:rsid w:val="00AF4114"/>
    <w:rsid w:val="00AF41BC"/>
    <w:rsid w:val="00AF469E"/>
    <w:rsid w:val="00AF4A4C"/>
    <w:rsid w:val="00AF4B4F"/>
    <w:rsid w:val="00AF5028"/>
    <w:rsid w:val="00AF5C54"/>
    <w:rsid w:val="00AF5F13"/>
    <w:rsid w:val="00AF70E5"/>
    <w:rsid w:val="00AFC53D"/>
    <w:rsid w:val="00B005EA"/>
    <w:rsid w:val="00B00DBC"/>
    <w:rsid w:val="00B015C5"/>
    <w:rsid w:val="00B0167A"/>
    <w:rsid w:val="00B02054"/>
    <w:rsid w:val="00B03742"/>
    <w:rsid w:val="00B03D2C"/>
    <w:rsid w:val="00B058C7"/>
    <w:rsid w:val="00B05C59"/>
    <w:rsid w:val="00B06025"/>
    <w:rsid w:val="00B06106"/>
    <w:rsid w:val="00B0657A"/>
    <w:rsid w:val="00B120D9"/>
    <w:rsid w:val="00B12CC2"/>
    <w:rsid w:val="00B14747"/>
    <w:rsid w:val="00B15955"/>
    <w:rsid w:val="00B17B20"/>
    <w:rsid w:val="00B2086A"/>
    <w:rsid w:val="00B20A90"/>
    <w:rsid w:val="00B20F73"/>
    <w:rsid w:val="00B214C2"/>
    <w:rsid w:val="00B21CDD"/>
    <w:rsid w:val="00B23203"/>
    <w:rsid w:val="00B23294"/>
    <w:rsid w:val="00B23C20"/>
    <w:rsid w:val="00B23C8A"/>
    <w:rsid w:val="00B2454A"/>
    <w:rsid w:val="00B24935"/>
    <w:rsid w:val="00B264A9"/>
    <w:rsid w:val="00B26CCC"/>
    <w:rsid w:val="00B26FF9"/>
    <w:rsid w:val="00B271B2"/>
    <w:rsid w:val="00B27F41"/>
    <w:rsid w:val="00B31336"/>
    <w:rsid w:val="00B315D4"/>
    <w:rsid w:val="00B32F13"/>
    <w:rsid w:val="00B33B32"/>
    <w:rsid w:val="00B34E3F"/>
    <w:rsid w:val="00B35A31"/>
    <w:rsid w:val="00B35C17"/>
    <w:rsid w:val="00B369F8"/>
    <w:rsid w:val="00B36D00"/>
    <w:rsid w:val="00B37F9E"/>
    <w:rsid w:val="00B40457"/>
    <w:rsid w:val="00B40742"/>
    <w:rsid w:val="00B40A60"/>
    <w:rsid w:val="00B40BF4"/>
    <w:rsid w:val="00B411E4"/>
    <w:rsid w:val="00B42185"/>
    <w:rsid w:val="00B423D7"/>
    <w:rsid w:val="00B4250D"/>
    <w:rsid w:val="00B425C4"/>
    <w:rsid w:val="00B42E9A"/>
    <w:rsid w:val="00B431ED"/>
    <w:rsid w:val="00B43878"/>
    <w:rsid w:val="00B4457B"/>
    <w:rsid w:val="00B44D8C"/>
    <w:rsid w:val="00B452D5"/>
    <w:rsid w:val="00B4563F"/>
    <w:rsid w:val="00B46FC0"/>
    <w:rsid w:val="00B47550"/>
    <w:rsid w:val="00B4765A"/>
    <w:rsid w:val="00B47D36"/>
    <w:rsid w:val="00B50DE9"/>
    <w:rsid w:val="00B50F89"/>
    <w:rsid w:val="00B515C8"/>
    <w:rsid w:val="00B5212E"/>
    <w:rsid w:val="00B53525"/>
    <w:rsid w:val="00B53D90"/>
    <w:rsid w:val="00B544F5"/>
    <w:rsid w:val="00B54651"/>
    <w:rsid w:val="00B5531E"/>
    <w:rsid w:val="00B558BE"/>
    <w:rsid w:val="00B577FE"/>
    <w:rsid w:val="00B57A7B"/>
    <w:rsid w:val="00B57DA4"/>
    <w:rsid w:val="00B57E16"/>
    <w:rsid w:val="00B61A9A"/>
    <w:rsid w:val="00B61BC1"/>
    <w:rsid w:val="00B62BC7"/>
    <w:rsid w:val="00B63197"/>
    <w:rsid w:val="00B63B14"/>
    <w:rsid w:val="00B64E5B"/>
    <w:rsid w:val="00B65045"/>
    <w:rsid w:val="00B657A7"/>
    <w:rsid w:val="00B6599A"/>
    <w:rsid w:val="00B65C33"/>
    <w:rsid w:val="00B669D5"/>
    <w:rsid w:val="00B66BA4"/>
    <w:rsid w:val="00B67534"/>
    <w:rsid w:val="00B71140"/>
    <w:rsid w:val="00B71829"/>
    <w:rsid w:val="00B71FF5"/>
    <w:rsid w:val="00B72BD4"/>
    <w:rsid w:val="00B72C26"/>
    <w:rsid w:val="00B72C2E"/>
    <w:rsid w:val="00B739AC"/>
    <w:rsid w:val="00B73BDA"/>
    <w:rsid w:val="00B73FF6"/>
    <w:rsid w:val="00B753BD"/>
    <w:rsid w:val="00B756FA"/>
    <w:rsid w:val="00B75DE1"/>
    <w:rsid w:val="00B769A7"/>
    <w:rsid w:val="00B805A4"/>
    <w:rsid w:val="00B82DC9"/>
    <w:rsid w:val="00B832BD"/>
    <w:rsid w:val="00B846B0"/>
    <w:rsid w:val="00B84787"/>
    <w:rsid w:val="00B85085"/>
    <w:rsid w:val="00B860AD"/>
    <w:rsid w:val="00B867C3"/>
    <w:rsid w:val="00B86FB2"/>
    <w:rsid w:val="00B873F1"/>
    <w:rsid w:val="00B879FF"/>
    <w:rsid w:val="00B87E63"/>
    <w:rsid w:val="00B916FA"/>
    <w:rsid w:val="00B933A7"/>
    <w:rsid w:val="00B93526"/>
    <w:rsid w:val="00B94466"/>
    <w:rsid w:val="00B95183"/>
    <w:rsid w:val="00B955FE"/>
    <w:rsid w:val="00B95BAA"/>
    <w:rsid w:val="00B97A46"/>
    <w:rsid w:val="00BA0480"/>
    <w:rsid w:val="00BA0B58"/>
    <w:rsid w:val="00BA11A0"/>
    <w:rsid w:val="00BA26A8"/>
    <w:rsid w:val="00BA3373"/>
    <w:rsid w:val="00BA3518"/>
    <w:rsid w:val="00BA355C"/>
    <w:rsid w:val="00BA3F2B"/>
    <w:rsid w:val="00BA44A7"/>
    <w:rsid w:val="00BA4A4B"/>
    <w:rsid w:val="00BA62C0"/>
    <w:rsid w:val="00BA6309"/>
    <w:rsid w:val="00BA71AC"/>
    <w:rsid w:val="00BB0870"/>
    <w:rsid w:val="00BB0A9D"/>
    <w:rsid w:val="00BB18E2"/>
    <w:rsid w:val="00BB1CB9"/>
    <w:rsid w:val="00BB2A6A"/>
    <w:rsid w:val="00BB3020"/>
    <w:rsid w:val="00BB395B"/>
    <w:rsid w:val="00BB3AF9"/>
    <w:rsid w:val="00BB4A30"/>
    <w:rsid w:val="00BB5973"/>
    <w:rsid w:val="00BB6969"/>
    <w:rsid w:val="00BC2EC3"/>
    <w:rsid w:val="00BC41C5"/>
    <w:rsid w:val="00BC45AB"/>
    <w:rsid w:val="00BC46BD"/>
    <w:rsid w:val="00BC48E2"/>
    <w:rsid w:val="00BC566E"/>
    <w:rsid w:val="00BC5D54"/>
    <w:rsid w:val="00BC78E6"/>
    <w:rsid w:val="00BC7A97"/>
    <w:rsid w:val="00BD0AB9"/>
    <w:rsid w:val="00BD0FA8"/>
    <w:rsid w:val="00BD4F71"/>
    <w:rsid w:val="00BD59C4"/>
    <w:rsid w:val="00BD759F"/>
    <w:rsid w:val="00BD7C0A"/>
    <w:rsid w:val="00BD7E08"/>
    <w:rsid w:val="00BD7FD0"/>
    <w:rsid w:val="00BE00F3"/>
    <w:rsid w:val="00BE03FC"/>
    <w:rsid w:val="00BE0892"/>
    <w:rsid w:val="00BE10FE"/>
    <w:rsid w:val="00BE272F"/>
    <w:rsid w:val="00BE35F3"/>
    <w:rsid w:val="00BE428F"/>
    <w:rsid w:val="00BE64C3"/>
    <w:rsid w:val="00BE68EA"/>
    <w:rsid w:val="00BE70F2"/>
    <w:rsid w:val="00BF2168"/>
    <w:rsid w:val="00BF28A4"/>
    <w:rsid w:val="00BF28B7"/>
    <w:rsid w:val="00BF34EE"/>
    <w:rsid w:val="00BF3586"/>
    <w:rsid w:val="00BF3632"/>
    <w:rsid w:val="00BF3D84"/>
    <w:rsid w:val="00BF45A2"/>
    <w:rsid w:val="00BF4F0F"/>
    <w:rsid w:val="00BF564F"/>
    <w:rsid w:val="00BF6A2F"/>
    <w:rsid w:val="00BF6B5D"/>
    <w:rsid w:val="00BF7E6F"/>
    <w:rsid w:val="00C006AB"/>
    <w:rsid w:val="00C024FB"/>
    <w:rsid w:val="00C02814"/>
    <w:rsid w:val="00C031EE"/>
    <w:rsid w:val="00C0365D"/>
    <w:rsid w:val="00C03751"/>
    <w:rsid w:val="00C03767"/>
    <w:rsid w:val="00C03819"/>
    <w:rsid w:val="00C0381A"/>
    <w:rsid w:val="00C0381E"/>
    <w:rsid w:val="00C0472A"/>
    <w:rsid w:val="00C04D36"/>
    <w:rsid w:val="00C057CB"/>
    <w:rsid w:val="00C05F22"/>
    <w:rsid w:val="00C05F95"/>
    <w:rsid w:val="00C063D1"/>
    <w:rsid w:val="00C064C9"/>
    <w:rsid w:val="00C06F5D"/>
    <w:rsid w:val="00C1069F"/>
    <w:rsid w:val="00C11C06"/>
    <w:rsid w:val="00C12950"/>
    <w:rsid w:val="00C13401"/>
    <w:rsid w:val="00C144F1"/>
    <w:rsid w:val="00C14C71"/>
    <w:rsid w:val="00C14D99"/>
    <w:rsid w:val="00C14EAE"/>
    <w:rsid w:val="00C15359"/>
    <w:rsid w:val="00C1539E"/>
    <w:rsid w:val="00C153FF"/>
    <w:rsid w:val="00C161B5"/>
    <w:rsid w:val="00C175F5"/>
    <w:rsid w:val="00C17BC3"/>
    <w:rsid w:val="00C20912"/>
    <w:rsid w:val="00C20AD9"/>
    <w:rsid w:val="00C20D9E"/>
    <w:rsid w:val="00C22F21"/>
    <w:rsid w:val="00C239AE"/>
    <w:rsid w:val="00C23B7C"/>
    <w:rsid w:val="00C2479A"/>
    <w:rsid w:val="00C24A61"/>
    <w:rsid w:val="00C24D19"/>
    <w:rsid w:val="00C25ABB"/>
    <w:rsid w:val="00C25F39"/>
    <w:rsid w:val="00C25FD2"/>
    <w:rsid w:val="00C27B3F"/>
    <w:rsid w:val="00C27FAE"/>
    <w:rsid w:val="00C30A66"/>
    <w:rsid w:val="00C31038"/>
    <w:rsid w:val="00C31ECF"/>
    <w:rsid w:val="00C32EC9"/>
    <w:rsid w:val="00C33119"/>
    <w:rsid w:val="00C336F6"/>
    <w:rsid w:val="00C33871"/>
    <w:rsid w:val="00C3496D"/>
    <w:rsid w:val="00C34B6F"/>
    <w:rsid w:val="00C34D6A"/>
    <w:rsid w:val="00C35AA7"/>
    <w:rsid w:val="00C35D6D"/>
    <w:rsid w:val="00C3630B"/>
    <w:rsid w:val="00C375A1"/>
    <w:rsid w:val="00C409E5"/>
    <w:rsid w:val="00C41EEB"/>
    <w:rsid w:val="00C431E0"/>
    <w:rsid w:val="00C43A49"/>
    <w:rsid w:val="00C4454D"/>
    <w:rsid w:val="00C45E08"/>
    <w:rsid w:val="00C46AD8"/>
    <w:rsid w:val="00C46BD0"/>
    <w:rsid w:val="00C46BED"/>
    <w:rsid w:val="00C46F43"/>
    <w:rsid w:val="00C47BBD"/>
    <w:rsid w:val="00C5067F"/>
    <w:rsid w:val="00C52F37"/>
    <w:rsid w:val="00C52F4B"/>
    <w:rsid w:val="00C52FDE"/>
    <w:rsid w:val="00C535D8"/>
    <w:rsid w:val="00C53730"/>
    <w:rsid w:val="00C53CB5"/>
    <w:rsid w:val="00C541C1"/>
    <w:rsid w:val="00C546AC"/>
    <w:rsid w:val="00C54E01"/>
    <w:rsid w:val="00C5510D"/>
    <w:rsid w:val="00C55642"/>
    <w:rsid w:val="00C55CEF"/>
    <w:rsid w:val="00C56349"/>
    <w:rsid w:val="00C56360"/>
    <w:rsid w:val="00C56AAA"/>
    <w:rsid w:val="00C56C4A"/>
    <w:rsid w:val="00C57817"/>
    <w:rsid w:val="00C57C63"/>
    <w:rsid w:val="00C57FE1"/>
    <w:rsid w:val="00C60AE3"/>
    <w:rsid w:val="00C61149"/>
    <w:rsid w:val="00C61C70"/>
    <w:rsid w:val="00C61C82"/>
    <w:rsid w:val="00C62498"/>
    <w:rsid w:val="00C62529"/>
    <w:rsid w:val="00C627F6"/>
    <w:rsid w:val="00C62A51"/>
    <w:rsid w:val="00C62B59"/>
    <w:rsid w:val="00C656C0"/>
    <w:rsid w:val="00C65D9C"/>
    <w:rsid w:val="00C6709E"/>
    <w:rsid w:val="00C706B0"/>
    <w:rsid w:val="00C70A00"/>
    <w:rsid w:val="00C70E83"/>
    <w:rsid w:val="00C722BA"/>
    <w:rsid w:val="00C7315C"/>
    <w:rsid w:val="00C73466"/>
    <w:rsid w:val="00C73638"/>
    <w:rsid w:val="00C736C4"/>
    <w:rsid w:val="00C77C7F"/>
    <w:rsid w:val="00C77FB7"/>
    <w:rsid w:val="00C808D6"/>
    <w:rsid w:val="00C80E30"/>
    <w:rsid w:val="00C8180E"/>
    <w:rsid w:val="00C81D6F"/>
    <w:rsid w:val="00C82147"/>
    <w:rsid w:val="00C8286B"/>
    <w:rsid w:val="00C82BA7"/>
    <w:rsid w:val="00C84A27"/>
    <w:rsid w:val="00C84AE3"/>
    <w:rsid w:val="00C84AF1"/>
    <w:rsid w:val="00C853B0"/>
    <w:rsid w:val="00C862C2"/>
    <w:rsid w:val="00C8630C"/>
    <w:rsid w:val="00C863C2"/>
    <w:rsid w:val="00C865E1"/>
    <w:rsid w:val="00C87857"/>
    <w:rsid w:val="00C87A0E"/>
    <w:rsid w:val="00C91C0D"/>
    <w:rsid w:val="00C931DB"/>
    <w:rsid w:val="00C93597"/>
    <w:rsid w:val="00C93D00"/>
    <w:rsid w:val="00C9448C"/>
    <w:rsid w:val="00C9471C"/>
    <w:rsid w:val="00C94B60"/>
    <w:rsid w:val="00C968E1"/>
    <w:rsid w:val="00C977BE"/>
    <w:rsid w:val="00CA07B5"/>
    <w:rsid w:val="00CA0A22"/>
    <w:rsid w:val="00CA0F7F"/>
    <w:rsid w:val="00CA1319"/>
    <w:rsid w:val="00CA1F5A"/>
    <w:rsid w:val="00CA27CA"/>
    <w:rsid w:val="00CA2C81"/>
    <w:rsid w:val="00CA2F7E"/>
    <w:rsid w:val="00CA3072"/>
    <w:rsid w:val="00CA3407"/>
    <w:rsid w:val="00CA357E"/>
    <w:rsid w:val="00CA3610"/>
    <w:rsid w:val="00CA3C69"/>
    <w:rsid w:val="00CA6036"/>
    <w:rsid w:val="00CA6929"/>
    <w:rsid w:val="00CA6DD9"/>
    <w:rsid w:val="00CA6F45"/>
    <w:rsid w:val="00CA7842"/>
    <w:rsid w:val="00CA7983"/>
    <w:rsid w:val="00CA7FE1"/>
    <w:rsid w:val="00CB0519"/>
    <w:rsid w:val="00CB11B3"/>
    <w:rsid w:val="00CB17E6"/>
    <w:rsid w:val="00CB1D7A"/>
    <w:rsid w:val="00CB1FF8"/>
    <w:rsid w:val="00CB3FBE"/>
    <w:rsid w:val="00CB4147"/>
    <w:rsid w:val="00CB4356"/>
    <w:rsid w:val="00CB49C1"/>
    <w:rsid w:val="00CB4D27"/>
    <w:rsid w:val="00CB5A22"/>
    <w:rsid w:val="00CB6669"/>
    <w:rsid w:val="00CB7E4F"/>
    <w:rsid w:val="00CC0AD7"/>
    <w:rsid w:val="00CC0C65"/>
    <w:rsid w:val="00CC1529"/>
    <w:rsid w:val="00CC169E"/>
    <w:rsid w:val="00CC2385"/>
    <w:rsid w:val="00CC2BA5"/>
    <w:rsid w:val="00CC2FDF"/>
    <w:rsid w:val="00CC4327"/>
    <w:rsid w:val="00CC59A6"/>
    <w:rsid w:val="00CC5C38"/>
    <w:rsid w:val="00CC6B76"/>
    <w:rsid w:val="00CC7FDF"/>
    <w:rsid w:val="00CD0324"/>
    <w:rsid w:val="00CD044F"/>
    <w:rsid w:val="00CD0B3E"/>
    <w:rsid w:val="00CD337B"/>
    <w:rsid w:val="00CD3542"/>
    <w:rsid w:val="00CD3B4B"/>
    <w:rsid w:val="00CD4C19"/>
    <w:rsid w:val="00CD60DD"/>
    <w:rsid w:val="00CD624A"/>
    <w:rsid w:val="00CD73AF"/>
    <w:rsid w:val="00CE0768"/>
    <w:rsid w:val="00CE15C9"/>
    <w:rsid w:val="00CE31E5"/>
    <w:rsid w:val="00CE36AB"/>
    <w:rsid w:val="00CE398D"/>
    <w:rsid w:val="00CE3AB8"/>
    <w:rsid w:val="00CE42EE"/>
    <w:rsid w:val="00CE43A6"/>
    <w:rsid w:val="00CE56BB"/>
    <w:rsid w:val="00CE581F"/>
    <w:rsid w:val="00CE5AD1"/>
    <w:rsid w:val="00CE5FD5"/>
    <w:rsid w:val="00CE7192"/>
    <w:rsid w:val="00CE7847"/>
    <w:rsid w:val="00CF0425"/>
    <w:rsid w:val="00CF2698"/>
    <w:rsid w:val="00CF363E"/>
    <w:rsid w:val="00CF39A0"/>
    <w:rsid w:val="00CF3CAC"/>
    <w:rsid w:val="00CF3E6E"/>
    <w:rsid w:val="00CF523E"/>
    <w:rsid w:val="00CF639F"/>
    <w:rsid w:val="00CF7377"/>
    <w:rsid w:val="00CF7636"/>
    <w:rsid w:val="00D00263"/>
    <w:rsid w:val="00D01566"/>
    <w:rsid w:val="00D015B5"/>
    <w:rsid w:val="00D01847"/>
    <w:rsid w:val="00D01C9A"/>
    <w:rsid w:val="00D02646"/>
    <w:rsid w:val="00D02B03"/>
    <w:rsid w:val="00D02CAE"/>
    <w:rsid w:val="00D036A0"/>
    <w:rsid w:val="00D03DC0"/>
    <w:rsid w:val="00D0521E"/>
    <w:rsid w:val="00D0533A"/>
    <w:rsid w:val="00D0670F"/>
    <w:rsid w:val="00D06E1A"/>
    <w:rsid w:val="00D071CF"/>
    <w:rsid w:val="00D0BEAD"/>
    <w:rsid w:val="00D10441"/>
    <w:rsid w:val="00D1056D"/>
    <w:rsid w:val="00D10FBA"/>
    <w:rsid w:val="00D11802"/>
    <w:rsid w:val="00D11A34"/>
    <w:rsid w:val="00D11BAA"/>
    <w:rsid w:val="00D11ED8"/>
    <w:rsid w:val="00D12047"/>
    <w:rsid w:val="00D1255E"/>
    <w:rsid w:val="00D12932"/>
    <w:rsid w:val="00D131F7"/>
    <w:rsid w:val="00D13D14"/>
    <w:rsid w:val="00D1474B"/>
    <w:rsid w:val="00D14D0D"/>
    <w:rsid w:val="00D16550"/>
    <w:rsid w:val="00D168C0"/>
    <w:rsid w:val="00D16F88"/>
    <w:rsid w:val="00D17A4C"/>
    <w:rsid w:val="00D17E4B"/>
    <w:rsid w:val="00D17FED"/>
    <w:rsid w:val="00D2041B"/>
    <w:rsid w:val="00D2077E"/>
    <w:rsid w:val="00D2094A"/>
    <w:rsid w:val="00D20B8F"/>
    <w:rsid w:val="00D2107A"/>
    <w:rsid w:val="00D2140E"/>
    <w:rsid w:val="00D21CD4"/>
    <w:rsid w:val="00D227A4"/>
    <w:rsid w:val="00D22C8E"/>
    <w:rsid w:val="00D22E12"/>
    <w:rsid w:val="00D2449F"/>
    <w:rsid w:val="00D24639"/>
    <w:rsid w:val="00D24820"/>
    <w:rsid w:val="00D2538B"/>
    <w:rsid w:val="00D2576E"/>
    <w:rsid w:val="00D25B47"/>
    <w:rsid w:val="00D26CF8"/>
    <w:rsid w:val="00D2773F"/>
    <w:rsid w:val="00D279E5"/>
    <w:rsid w:val="00D2F326"/>
    <w:rsid w:val="00D30004"/>
    <w:rsid w:val="00D33C08"/>
    <w:rsid w:val="00D33C95"/>
    <w:rsid w:val="00D34024"/>
    <w:rsid w:val="00D34B34"/>
    <w:rsid w:val="00D36CAA"/>
    <w:rsid w:val="00D3727E"/>
    <w:rsid w:val="00D41625"/>
    <w:rsid w:val="00D4181D"/>
    <w:rsid w:val="00D4239E"/>
    <w:rsid w:val="00D43275"/>
    <w:rsid w:val="00D43378"/>
    <w:rsid w:val="00D43F70"/>
    <w:rsid w:val="00D44DC1"/>
    <w:rsid w:val="00D468CA"/>
    <w:rsid w:val="00D47112"/>
    <w:rsid w:val="00D471A1"/>
    <w:rsid w:val="00D511C3"/>
    <w:rsid w:val="00D516E9"/>
    <w:rsid w:val="00D5187B"/>
    <w:rsid w:val="00D52128"/>
    <w:rsid w:val="00D522C0"/>
    <w:rsid w:val="00D52330"/>
    <w:rsid w:val="00D527F6"/>
    <w:rsid w:val="00D52AE0"/>
    <w:rsid w:val="00D52CFA"/>
    <w:rsid w:val="00D53191"/>
    <w:rsid w:val="00D5454F"/>
    <w:rsid w:val="00D564B9"/>
    <w:rsid w:val="00D56B02"/>
    <w:rsid w:val="00D56B3B"/>
    <w:rsid w:val="00D56F0C"/>
    <w:rsid w:val="00D579A2"/>
    <w:rsid w:val="00D58F35"/>
    <w:rsid w:val="00D596A9"/>
    <w:rsid w:val="00D60D5C"/>
    <w:rsid w:val="00D60DFD"/>
    <w:rsid w:val="00D62677"/>
    <w:rsid w:val="00D62737"/>
    <w:rsid w:val="00D627C3"/>
    <w:rsid w:val="00D62936"/>
    <w:rsid w:val="00D634F3"/>
    <w:rsid w:val="00D64BBB"/>
    <w:rsid w:val="00D64F3F"/>
    <w:rsid w:val="00D6534E"/>
    <w:rsid w:val="00D65619"/>
    <w:rsid w:val="00D66494"/>
    <w:rsid w:val="00D668F0"/>
    <w:rsid w:val="00D6780B"/>
    <w:rsid w:val="00D67DCF"/>
    <w:rsid w:val="00D700FB"/>
    <w:rsid w:val="00D70195"/>
    <w:rsid w:val="00D70F94"/>
    <w:rsid w:val="00D726D1"/>
    <w:rsid w:val="00D72A24"/>
    <w:rsid w:val="00D73727"/>
    <w:rsid w:val="00D74EF5"/>
    <w:rsid w:val="00D76BE9"/>
    <w:rsid w:val="00D76DE3"/>
    <w:rsid w:val="00D8009A"/>
    <w:rsid w:val="00D80759"/>
    <w:rsid w:val="00D80D06"/>
    <w:rsid w:val="00D81402"/>
    <w:rsid w:val="00D817BD"/>
    <w:rsid w:val="00D8197D"/>
    <w:rsid w:val="00D81ECE"/>
    <w:rsid w:val="00D82736"/>
    <w:rsid w:val="00D82DA7"/>
    <w:rsid w:val="00D84667"/>
    <w:rsid w:val="00D848AE"/>
    <w:rsid w:val="00D857CF"/>
    <w:rsid w:val="00D86B57"/>
    <w:rsid w:val="00D90320"/>
    <w:rsid w:val="00D90660"/>
    <w:rsid w:val="00D91B4D"/>
    <w:rsid w:val="00D92045"/>
    <w:rsid w:val="00D95089"/>
    <w:rsid w:val="00D95946"/>
    <w:rsid w:val="00D9650F"/>
    <w:rsid w:val="00D97758"/>
    <w:rsid w:val="00D97780"/>
    <w:rsid w:val="00D978D2"/>
    <w:rsid w:val="00D97A4C"/>
    <w:rsid w:val="00DA026C"/>
    <w:rsid w:val="00DA042D"/>
    <w:rsid w:val="00DA1A19"/>
    <w:rsid w:val="00DA3142"/>
    <w:rsid w:val="00DA3470"/>
    <w:rsid w:val="00DA4028"/>
    <w:rsid w:val="00DA4572"/>
    <w:rsid w:val="00DA4939"/>
    <w:rsid w:val="00DA4E76"/>
    <w:rsid w:val="00DA553B"/>
    <w:rsid w:val="00DB02E8"/>
    <w:rsid w:val="00DB0A4F"/>
    <w:rsid w:val="00DB263E"/>
    <w:rsid w:val="00DB2EED"/>
    <w:rsid w:val="00DB3675"/>
    <w:rsid w:val="00DB4242"/>
    <w:rsid w:val="00DB4450"/>
    <w:rsid w:val="00DB5226"/>
    <w:rsid w:val="00DB5CF5"/>
    <w:rsid w:val="00DB6058"/>
    <w:rsid w:val="00DB6D9B"/>
    <w:rsid w:val="00DB7130"/>
    <w:rsid w:val="00DB7DC0"/>
    <w:rsid w:val="00DB7E75"/>
    <w:rsid w:val="00DC0478"/>
    <w:rsid w:val="00DC1A99"/>
    <w:rsid w:val="00DC221B"/>
    <w:rsid w:val="00DC2682"/>
    <w:rsid w:val="00DC3018"/>
    <w:rsid w:val="00DC3559"/>
    <w:rsid w:val="00DC3582"/>
    <w:rsid w:val="00DC3AE5"/>
    <w:rsid w:val="00DC3BCA"/>
    <w:rsid w:val="00DC3F3C"/>
    <w:rsid w:val="00DC401C"/>
    <w:rsid w:val="00DC4BDE"/>
    <w:rsid w:val="00DC4C7E"/>
    <w:rsid w:val="00DC52B7"/>
    <w:rsid w:val="00DC593A"/>
    <w:rsid w:val="00DC6965"/>
    <w:rsid w:val="00DC77F9"/>
    <w:rsid w:val="00DD163A"/>
    <w:rsid w:val="00DD1AC3"/>
    <w:rsid w:val="00DD1CD0"/>
    <w:rsid w:val="00DD20EC"/>
    <w:rsid w:val="00DD253D"/>
    <w:rsid w:val="00DD2558"/>
    <w:rsid w:val="00DD2B51"/>
    <w:rsid w:val="00DD2BC4"/>
    <w:rsid w:val="00DD34E0"/>
    <w:rsid w:val="00DD45ED"/>
    <w:rsid w:val="00DD4927"/>
    <w:rsid w:val="00DD5DBA"/>
    <w:rsid w:val="00DD6C96"/>
    <w:rsid w:val="00DD733F"/>
    <w:rsid w:val="00DD7AC0"/>
    <w:rsid w:val="00DE0619"/>
    <w:rsid w:val="00DE1946"/>
    <w:rsid w:val="00DE2BA8"/>
    <w:rsid w:val="00DE2CB5"/>
    <w:rsid w:val="00DE31E8"/>
    <w:rsid w:val="00DE3EAB"/>
    <w:rsid w:val="00DE3F89"/>
    <w:rsid w:val="00DE4A7D"/>
    <w:rsid w:val="00DE5AE5"/>
    <w:rsid w:val="00DE5D02"/>
    <w:rsid w:val="00DE678B"/>
    <w:rsid w:val="00DE68BB"/>
    <w:rsid w:val="00DE6BF0"/>
    <w:rsid w:val="00DE7AAD"/>
    <w:rsid w:val="00DF0B1C"/>
    <w:rsid w:val="00DF0D99"/>
    <w:rsid w:val="00DF0FCE"/>
    <w:rsid w:val="00DF133F"/>
    <w:rsid w:val="00DF1385"/>
    <w:rsid w:val="00DF13BA"/>
    <w:rsid w:val="00DF1BB6"/>
    <w:rsid w:val="00DF1EE1"/>
    <w:rsid w:val="00DF2EA1"/>
    <w:rsid w:val="00DF5458"/>
    <w:rsid w:val="00DF585A"/>
    <w:rsid w:val="00DF6905"/>
    <w:rsid w:val="00DF6C3A"/>
    <w:rsid w:val="00DF7057"/>
    <w:rsid w:val="00DF7432"/>
    <w:rsid w:val="00DFB23A"/>
    <w:rsid w:val="00E00719"/>
    <w:rsid w:val="00E00B91"/>
    <w:rsid w:val="00E01C83"/>
    <w:rsid w:val="00E02A44"/>
    <w:rsid w:val="00E02BF0"/>
    <w:rsid w:val="00E046B1"/>
    <w:rsid w:val="00E04C51"/>
    <w:rsid w:val="00E06095"/>
    <w:rsid w:val="00E065E9"/>
    <w:rsid w:val="00E0774E"/>
    <w:rsid w:val="00E11119"/>
    <w:rsid w:val="00E11731"/>
    <w:rsid w:val="00E11E61"/>
    <w:rsid w:val="00E131A8"/>
    <w:rsid w:val="00E14C56"/>
    <w:rsid w:val="00E169CF"/>
    <w:rsid w:val="00E2076A"/>
    <w:rsid w:val="00E208AD"/>
    <w:rsid w:val="00E226F3"/>
    <w:rsid w:val="00E22871"/>
    <w:rsid w:val="00E22D60"/>
    <w:rsid w:val="00E23796"/>
    <w:rsid w:val="00E23A3D"/>
    <w:rsid w:val="00E23D13"/>
    <w:rsid w:val="00E247F9"/>
    <w:rsid w:val="00E24ED9"/>
    <w:rsid w:val="00E25D45"/>
    <w:rsid w:val="00E2726A"/>
    <w:rsid w:val="00E27AAF"/>
    <w:rsid w:val="00E305FF"/>
    <w:rsid w:val="00E30873"/>
    <w:rsid w:val="00E31ABD"/>
    <w:rsid w:val="00E32125"/>
    <w:rsid w:val="00E321C7"/>
    <w:rsid w:val="00E333C5"/>
    <w:rsid w:val="00E33D48"/>
    <w:rsid w:val="00E33EDB"/>
    <w:rsid w:val="00E340B2"/>
    <w:rsid w:val="00E35509"/>
    <w:rsid w:val="00E35F00"/>
    <w:rsid w:val="00E367AF"/>
    <w:rsid w:val="00E40F68"/>
    <w:rsid w:val="00E41CAC"/>
    <w:rsid w:val="00E41DCF"/>
    <w:rsid w:val="00E4218B"/>
    <w:rsid w:val="00E4218F"/>
    <w:rsid w:val="00E42A59"/>
    <w:rsid w:val="00E432FD"/>
    <w:rsid w:val="00E43A2E"/>
    <w:rsid w:val="00E450F9"/>
    <w:rsid w:val="00E467A2"/>
    <w:rsid w:val="00E46A12"/>
    <w:rsid w:val="00E46C2A"/>
    <w:rsid w:val="00E46D37"/>
    <w:rsid w:val="00E506F7"/>
    <w:rsid w:val="00E50C76"/>
    <w:rsid w:val="00E50C8B"/>
    <w:rsid w:val="00E5177B"/>
    <w:rsid w:val="00E51FE6"/>
    <w:rsid w:val="00E53921"/>
    <w:rsid w:val="00E53C43"/>
    <w:rsid w:val="00E54145"/>
    <w:rsid w:val="00E557D4"/>
    <w:rsid w:val="00E5609D"/>
    <w:rsid w:val="00E568DA"/>
    <w:rsid w:val="00E57EAB"/>
    <w:rsid w:val="00E607DD"/>
    <w:rsid w:val="00E608B0"/>
    <w:rsid w:val="00E61182"/>
    <w:rsid w:val="00E621A1"/>
    <w:rsid w:val="00E6223E"/>
    <w:rsid w:val="00E62713"/>
    <w:rsid w:val="00E62E29"/>
    <w:rsid w:val="00E63175"/>
    <w:rsid w:val="00E63E61"/>
    <w:rsid w:val="00E642F4"/>
    <w:rsid w:val="00E6444A"/>
    <w:rsid w:val="00E650B8"/>
    <w:rsid w:val="00E66346"/>
    <w:rsid w:val="00E66549"/>
    <w:rsid w:val="00E66F4A"/>
    <w:rsid w:val="00E671A2"/>
    <w:rsid w:val="00E67D4A"/>
    <w:rsid w:val="00E67FFD"/>
    <w:rsid w:val="00E70238"/>
    <w:rsid w:val="00E70630"/>
    <w:rsid w:val="00E7065E"/>
    <w:rsid w:val="00E7126D"/>
    <w:rsid w:val="00E71DC3"/>
    <w:rsid w:val="00E732D6"/>
    <w:rsid w:val="00E73B92"/>
    <w:rsid w:val="00E74813"/>
    <w:rsid w:val="00E7603D"/>
    <w:rsid w:val="00E76584"/>
    <w:rsid w:val="00E765EC"/>
    <w:rsid w:val="00E775C1"/>
    <w:rsid w:val="00E7791A"/>
    <w:rsid w:val="00E77AE3"/>
    <w:rsid w:val="00E77BA5"/>
    <w:rsid w:val="00E77BD2"/>
    <w:rsid w:val="00E77E62"/>
    <w:rsid w:val="00E77FC3"/>
    <w:rsid w:val="00E806BB"/>
    <w:rsid w:val="00E81740"/>
    <w:rsid w:val="00E82291"/>
    <w:rsid w:val="00E83E8C"/>
    <w:rsid w:val="00E84ADB"/>
    <w:rsid w:val="00E84D53"/>
    <w:rsid w:val="00E85782"/>
    <w:rsid w:val="00E85A92"/>
    <w:rsid w:val="00E86E88"/>
    <w:rsid w:val="00E87E41"/>
    <w:rsid w:val="00E87F1F"/>
    <w:rsid w:val="00E91868"/>
    <w:rsid w:val="00E9186C"/>
    <w:rsid w:val="00E91CD7"/>
    <w:rsid w:val="00E93556"/>
    <w:rsid w:val="00E93D2E"/>
    <w:rsid w:val="00E944DB"/>
    <w:rsid w:val="00E95E33"/>
    <w:rsid w:val="00E976C6"/>
    <w:rsid w:val="00E97A4C"/>
    <w:rsid w:val="00E97C9C"/>
    <w:rsid w:val="00E980BB"/>
    <w:rsid w:val="00EA0E40"/>
    <w:rsid w:val="00EA0E42"/>
    <w:rsid w:val="00EA0F58"/>
    <w:rsid w:val="00EA1096"/>
    <w:rsid w:val="00EA1867"/>
    <w:rsid w:val="00EA1C7F"/>
    <w:rsid w:val="00EA1EB4"/>
    <w:rsid w:val="00EA2118"/>
    <w:rsid w:val="00EA3185"/>
    <w:rsid w:val="00EA36FD"/>
    <w:rsid w:val="00EA3FDF"/>
    <w:rsid w:val="00EA4ACF"/>
    <w:rsid w:val="00EA4C20"/>
    <w:rsid w:val="00EA4FD7"/>
    <w:rsid w:val="00EA534B"/>
    <w:rsid w:val="00EA54FB"/>
    <w:rsid w:val="00EA5C4D"/>
    <w:rsid w:val="00EB0327"/>
    <w:rsid w:val="00EB1251"/>
    <w:rsid w:val="00EB1D9F"/>
    <w:rsid w:val="00EB1F8A"/>
    <w:rsid w:val="00EB2150"/>
    <w:rsid w:val="00EB2654"/>
    <w:rsid w:val="00EB2BB3"/>
    <w:rsid w:val="00EB2C50"/>
    <w:rsid w:val="00EB2DAF"/>
    <w:rsid w:val="00EB3CB5"/>
    <w:rsid w:val="00EB467C"/>
    <w:rsid w:val="00EB4B64"/>
    <w:rsid w:val="00EB4BC4"/>
    <w:rsid w:val="00EB6C9A"/>
    <w:rsid w:val="00EB6D10"/>
    <w:rsid w:val="00EB73CA"/>
    <w:rsid w:val="00EC1203"/>
    <w:rsid w:val="00EC2143"/>
    <w:rsid w:val="00EC2180"/>
    <w:rsid w:val="00EC2238"/>
    <w:rsid w:val="00EC27D8"/>
    <w:rsid w:val="00EC2858"/>
    <w:rsid w:val="00EC29F5"/>
    <w:rsid w:val="00EC2EB8"/>
    <w:rsid w:val="00EC3FE4"/>
    <w:rsid w:val="00EC45BD"/>
    <w:rsid w:val="00EC51E1"/>
    <w:rsid w:val="00EC5BC1"/>
    <w:rsid w:val="00EC6A23"/>
    <w:rsid w:val="00EC7FBC"/>
    <w:rsid w:val="00ED0AB8"/>
    <w:rsid w:val="00ED0CA7"/>
    <w:rsid w:val="00ED0F3D"/>
    <w:rsid w:val="00ED286C"/>
    <w:rsid w:val="00ED3632"/>
    <w:rsid w:val="00ED3C09"/>
    <w:rsid w:val="00ED3CCF"/>
    <w:rsid w:val="00ED564D"/>
    <w:rsid w:val="00ED5945"/>
    <w:rsid w:val="00ED7FDD"/>
    <w:rsid w:val="00EE00F6"/>
    <w:rsid w:val="00EE05DE"/>
    <w:rsid w:val="00EE137F"/>
    <w:rsid w:val="00EE2655"/>
    <w:rsid w:val="00EE2AB8"/>
    <w:rsid w:val="00EE38BE"/>
    <w:rsid w:val="00EE4427"/>
    <w:rsid w:val="00EE462D"/>
    <w:rsid w:val="00EE53D1"/>
    <w:rsid w:val="00EE551D"/>
    <w:rsid w:val="00EE55C8"/>
    <w:rsid w:val="00EE5BF1"/>
    <w:rsid w:val="00EE6040"/>
    <w:rsid w:val="00EE65B0"/>
    <w:rsid w:val="00EE6C38"/>
    <w:rsid w:val="00EE6DB6"/>
    <w:rsid w:val="00EE6E11"/>
    <w:rsid w:val="00EE722E"/>
    <w:rsid w:val="00EF014A"/>
    <w:rsid w:val="00EF1B49"/>
    <w:rsid w:val="00EF39E8"/>
    <w:rsid w:val="00EF5174"/>
    <w:rsid w:val="00EF532E"/>
    <w:rsid w:val="00EF57B5"/>
    <w:rsid w:val="00EF6E03"/>
    <w:rsid w:val="00EF70CF"/>
    <w:rsid w:val="00EF77BE"/>
    <w:rsid w:val="00F018D3"/>
    <w:rsid w:val="00F028B7"/>
    <w:rsid w:val="00F02C4D"/>
    <w:rsid w:val="00F02F4E"/>
    <w:rsid w:val="00F03308"/>
    <w:rsid w:val="00F03AC7"/>
    <w:rsid w:val="00F03DF6"/>
    <w:rsid w:val="00F04057"/>
    <w:rsid w:val="00F052D7"/>
    <w:rsid w:val="00F0537F"/>
    <w:rsid w:val="00F06072"/>
    <w:rsid w:val="00F06575"/>
    <w:rsid w:val="00F06F3F"/>
    <w:rsid w:val="00F07579"/>
    <w:rsid w:val="00F105E0"/>
    <w:rsid w:val="00F1110B"/>
    <w:rsid w:val="00F11578"/>
    <w:rsid w:val="00F129ED"/>
    <w:rsid w:val="00F12AD1"/>
    <w:rsid w:val="00F134B4"/>
    <w:rsid w:val="00F13566"/>
    <w:rsid w:val="00F135DB"/>
    <w:rsid w:val="00F13755"/>
    <w:rsid w:val="00F13A37"/>
    <w:rsid w:val="00F148AE"/>
    <w:rsid w:val="00F1507D"/>
    <w:rsid w:val="00F153C4"/>
    <w:rsid w:val="00F20983"/>
    <w:rsid w:val="00F20B3E"/>
    <w:rsid w:val="00F21124"/>
    <w:rsid w:val="00F2165D"/>
    <w:rsid w:val="00F218A1"/>
    <w:rsid w:val="00F22BAE"/>
    <w:rsid w:val="00F22C2D"/>
    <w:rsid w:val="00F24A7D"/>
    <w:rsid w:val="00F252E6"/>
    <w:rsid w:val="00F25633"/>
    <w:rsid w:val="00F2639C"/>
    <w:rsid w:val="00F2758F"/>
    <w:rsid w:val="00F279BC"/>
    <w:rsid w:val="00F279D3"/>
    <w:rsid w:val="00F27E7B"/>
    <w:rsid w:val="00F30B80"/>
    <w:rsid w:val="00F31FE6"/>
    <w:rsid w:val="00F32251"/>
    <w:rsid w:val="00F32401"/>
    <w:rsid w:val="00F32C42"/>
    <w:rsid w:val="00F3308C"/>
    <w:rsid w:val="00F346A6"/>
    <w:rsid w:val="00F346D1"/>
    <w:rsid w:val="00F34AA8"/>
    <w:rsid w:val="00F37080"/>
    <w:rsid w:val="00F3767F"/>
    <w:rsid w:val="00F4002E"/>
    <w:rsid w:val="00F4227E"/>
    <w:rsid w:val="00F42758"/>
    <w:rsid w:val="00F4343F"/>
    <w:rsid w:val="00F43AE7"/>
    <w:rsid w:val="00F43D1C"/>
    <w:rsid w:val="00F451A4"/>
    <w:rsid w:val="00F466A8"/>
    <w:rsid w:val="00F468AC"/>
    <w:rsid w:val="00F514C1"/>
    <w:rsid w:val="00F52680"/>
    <w:rsid w:val="00F55A05"/>
    <w:rsid w:val="00F5635F"/>
    <w:rsid w:val="00F56651"/>
    <w:rsid w:val="00F56782"/>
    <w:rsid w:val="00F57855"/>
    <w:rsid w:val="00F57A86"/>
    <w:rsid w:val="00F57F02"/>
    <w:rsid w:val="00F60DA9"/>
    <w:rsid w:val="00F61100"/>
    <w:rsid w:val="00F61E10"/>
    <w:rsid w:val="00F62823"/>
    <w:rsid w:val="00F63002"/>
    <w:rsid w:val="00F63F8C"/>
    <w:rsid w:val="00F63FE0"/>
    <w:rsid w:val="00F643A3"/>
    <w:rsid w:val="00F6475E"/>
    <w:rsid w:val="00F64A38"/>
    <w:rsid w:val="00F64BBE"/>
    <w:rsid w:val="00F64CBC"/>
    <w:rsid w:val="00F66990"/>
    <w:rsid w:val="00F66DF9"/>
    <w:rsid w:val="00F675AA"/>
    <w:rsid w:val="00F70DD6"/>
    <w:rsid w:val="00F71070"/>
    <w:rsid w:val="00F71082"/>
    <w:rsid w:val="00F71362"/>
    <w:rsid w:val="00F72071"/>
    <w:rsid w:val="00F720C2"/>
    <w:rsid w:val="00F72389"/>
    <w:rsid w:val="00F72419"/>
    <w:rsid w:val="00F72E1C"/>
    <w:rsid w:val="00F73E11"/>
    <w:rsid w:val="00F75239"/>
    <w:rsid w:val="00F7679A"/>
    <w:rsid w:val="00F776F1"/>
    <w:rsid w:val="00F80D88"/>
    <w:rsid w:val="00F8109A"/>
    <w:rsid w:val="00F81205"/>
    <w:rsid w:val="00F81626"/>
    <w:rsid w:val="00F820EE"/>
    <w:rsid w:val="00F8219D"/>
    <w:rsid w:val="00F83396"/>
    <w:rsid w:val="00F83447"/>
    <w:rsid w:val="00F83B58"/>
    <w:rsid w:val="00F83C91"/>
    <w:rsid w:val="00F83D0F"/>
    <w:rsid w:val="00F8585A"/>
    <w:rsid w:val="00F85AB0"/>
    <w:rsid w:val="00F866A0"/>
    <w:rsid w:val="00F86714"/>
    <w:rsid w:val="00F86DEF"/>
    <w:rsid w:val="00F8768D"/>
    <w:rsid w:val="00F90A05"/>
    <w:rsid w:val="00F90BD1"/>
    <w:rsid w:val="00F91C61"/>
    <w:rsid w:val="00F92599"/>
    <w:rsid w:val="00F934E8"/>
    <w:rsid w:val="00F9418B"/>
    <w:rsid w:val="00F946D0"/>
    <w:rsid w:val="00F94885"/>
    <w:rsid w:val="00F94C30"/>
    <w:rsid w:val="00F97D57"/>
    <w:rsid w:val="00F9FCC8"/>
    <w:rsid w:val="00FA01E6"/>
    <w:rsid w:val="00FA2141"/>
    <w:rsid w:val="00FA35F1"/>
    <w:rsid w:val="00FA3914"/>
    <w:rsid w:val="00FA3ABC"/>
    <w:rsid w:val="00FA3AE6"/>
    <w:rsid w:val="00FA61C3"/>
    <w:rsid w:val="00FB06B8"/>
    <w:rsid w:val="00FB14D5"/>
    <w:rsid w:val="00FB248D"/>
    <w:rsid w:val="00FB320D"/>
    <w:rsid w:val="00FB511B"/>
    <w:rsid w:val="00FB5B0F"/>
    <w:rsid w:val="00FB6051"/>
    <w:rsid w:val="00FB68FF"/>
    <w:rsid w:val="00FB6F7A"/>
    <w:rsid w:val="00FB74F9"/>
    <w:rsid w:val="00FB759C"/>
    <w:rsid w:val="00FB7A73"/>
    <w:rsid w:val="00FC2BD9"/>
    <w:rsid w:val="00FC3559"/>
    <w:rsid w:val="00FC4214"/>
    <w:rsid w:val="00FC4898"/>
    <w:rsid w:val="00FC52B6"/>
    <w:rsid w:val="00FC52EB"/>
    <w:rsid w:val="00FC538D"/>
    <w:rsid w:val="00FC5853"/>
    <w:rsid w:val="00FC69D9"/>
    <w:rsid w:val="00FC7D69"/>
    <w:rsid w:val="00FD006A"/>
    <w:rsid w:val="00FD033D"/>
    <w:rsid w:val="00FD097E"/>
    <w:rsid w:val="00FD0C5B"/>
    <w:rsid w:val="00FD25D1"/>
    <w:rsid w:val="00FD269E"/>
    <w:rsid w:val="00FD2D44"/>
    <w:rsid w:val="00FD2F85"/>
    <w:rsid w:val="00FD3775"/>
    <w:rsid w:val="00FD38CE"/>
    <w:rsid w:val="00FD3A63"/>
    <w:rsid w:val="00FD3A9E"/>
    <w:rsid w:val="00FD3C17"/>
    <w:rsid w:val="00FD5DA7"/>
    <w:rsid w:val="00FD5E12"/>
    <w:rsid w:val="00FD63A1"/>
    <w:rsid w:val="00FD7D1C"/>
    <w:rsid w:val="00FE02B1"/>
    <w:rsid w:val="00FE0B3C"/>
    <w:rsid w:val="00FE1E12"/>
    <w:rsid w:val="00FE2EA3"/>
    <w:rsid w:val="00FE3DCE"/>
    <w:rsid w:val="00FE6B75"/>
    <w:rsid w:val="00FE7DD6"/>
    <w:rsid w:val="00FE7F0B"/>
    <w:rsid w:val="00FF125E"/>
    <w:rsid w:val="00FF1D80"/>
    <w:rsid w:val="00FF32E8"/>
    <w:rsid w:val="00FF3460"/>
    <w:rsid w:val="00FF36D5"/>
    <w:rsid w:val="00FF49EA"/>
    <w:rsid w:val="00FF52A4"/>
    <w:rsid w:val="00FF5380"/>
    <w:rsid w:val="00FF5C77"/>
    <w:rsid w:val="00FF69E3"/>
    <w:rsid w:val="00FF7013"/>
    <w:rsid w:val="00FF71AB"/>
    <w:rsid w:val="00FF752C"/>
    <w:rsid w:val="00FF79D7"/>
    <w:rsid w:val="00FF7E69"/>
    <w:rsid w:val="010CE136"/>
    <w:rsid w:val="01122906"/>
    <w:rsid w:val="011D67AD"/>
    <w:rsid w:val="011F6761"/>
    <w:rsid w:val="0127D318"/>
    <w:rsid w:val="012D2B93"/>
    <w:rsid w:val="012F2457"/>
    <w:rsid w:val="013A8B84"/>
    <w:rsid w:val="01455857"/>
    <w:rsid w:val="014AA08A"/>
    <w:rsid w:val="0152FBBD"/>
    <w:rsid w:val="016C4ADB"/>
    <w:rsid w:val="016FF773"/>
    <w:rsid w:val="0171C620"/>
    <w:rsid w:val="0175B4C3"/>
    <w:rsid w:val="0176A8CC"/>
    <w:rsid w:val="017834DD"/>
    <w:rsid w:val="017877E2"/>
    <w:rsid w:val="017D9800"/>
    <w:rsid w:val="0183F619"/>
    <w:rsid w:val="018D0683"/>
    <w:rsid w:val="018D9B3B"/>
    <w:rsid w:val="019437A6"/>
    <w:rsid w:val="0195AA7A"/>
    <w:rsid w:val="0196BA49"/>
    <w:rsid w:val="0196FB95"/>
    <w:rsid w:val="019D62C6"/>
    <w:rsid w:val="01B53DD9"/>
    <w:rsid w:val="01B9D766"/>
    <w:rsid w:val="01C4A8BC"/>
    <w:rsid w:val="01C9569C"/>
    <w:rsid w:val="01D25CBB"/>
    <w:rsid w:val="01EB999C"/>
    <w:rsid w:val="01F09D80"/>
    <w:rsid w:val="01F362C3"/>
    <w:rsid w:val="01F8663C"/>
    <w:rsid w:val="02077C77"/>
    <w:rsid w:val="020C5264"/>
    <w:rsid w:val="020D797D"/>
    <w:rsid w:val="0213945D"/>
    <w:rsid w:val="022291D7"/>
    <w:rsid w:val="022D7C45"/>
    <w:rsid w:val="02329758"/>
    <w:rsid w:val="0235E870"/>
    <w:rsid w:val="023A6537"/>
    <w:rsid w:val="023C135E"/>
    <w:rsid w:val="023C84DB"/>
    <w:rsid w:val="02432F90"/>
    <w:rsid w:val="024392D8"/>
    <w:rsid w:val="02471335"/>
    <w:rsid w:val="0249CA83"/>
    <w:rsid w:val="0256280A"/>
    <w:rsid w:val="025693B7"/>
    <w:rsid w:val="025AE4F5"/>
    <w:rsid w:val="02624C5D"/>
    <w:rsid w:val="02696413"/>
    <w:rsid w:val="0269644B"/>
    <w:rsid w:val="026ACA4A"/>
    <w:rsid w:val="026CB428"/>
    <w:rsid w:val="026F1683"/>
    <w:rsid w:val="027ABE99"/>
    <w:rsid w:val="027E113E"/>
    <w:rsid w:val="028254ED"/>
    <w:rsid w:val="0285E2D8"/>
    <w:rsid w:val="0291EB46"/>
    <w:rsid w:val="0295CD29"/>
    <w:rsid w:val="029EC2E9"/>
    <w:rsid w:val="029FB022"/>
    <w:rsid w:val="02A261C8"/>
    <w:rsid w:val="02A2A5E7"/>
    <w:rsid w:val="02AA7E38"/>
    <w:rsid w:val="02AC26FF"/>
    <w:rsid w:val="02ADF967"/>
    <w:rsid w:val="02BCEC1C"/>
    <w:rsid w:val="02BF402F"/>
    <w:rsid w:val="02C8FBF4"/>
    <w:rsid w:val="02D5C686"/>
    <w:rsid w:val="02DC8405"/>
    <w:rsid w:val="02DD3804"/>
    <w:rsid w:val="02DF1520"/>
    <w:rsid w:val="02E36F2E"/>
    <w:rsid w:val="02E85C19"/>
    <w:rsid w:val="02EBCAF7"/>
    <w:rsid w:val="03017224"/>
    <w:rsid w:val="030622FE"/>
    <w:rsid w:val="0306DBBF"/>
    <w:rsid w:val="0308EE8C"/>
    <w:rsid w:val="030CE201"/>
    <w:rsid w:val="031ABD01"/>
    <w:rsid w:val="031ED930"/>
    <w:rsid w:val="03326D87"/>
    <w:rsid w:val="0339787E"/>
    <w:rsid w:val="034CD8C6"/>
    <w:rsid w:val="0351C4BF"/>
    <w:rsid w:val="035246F5"/>
    <w:rsid w:val="0367EE6D"/>
    <w:rsid w:val="036B3740"/>
    <w:rsid w:val="03725E9A"/>
    <w:rsid w:val="037EB351"/>
    <w:rsid w:val="03895055"/>
    <w:rsid w:val="038BD857"/>
    <w:rsid w:val="038D7E21"/>
    <w:rsid w:val="0394451A"/>
    <w:rsid w:val="03AC097A"/>
    <w:rsid w:val="03AC16CC"/>
    <w:rsid w:val="03AD8C7C"/>
    <w:rsid w:val="03B01539"/>
    <w:rsid w:val="03B6A7E6"/>
    <w:rsid w:val="03B9CA8A"/>
    <w:rsid w:val="03BC33AE"/>
    <w:rsid w:val="03BD45B9"/>
    <w:rsid w:val="03BD86CC"/>
    <w:rsid w:val="03C05E4B"/>
    <w:rsid w:val="03C3C4C3"/>
    <w:rsid w:val="03C4DE43"/>
    <w:rsid w:val="03CAB2E3"/>
    <w:rsid w:val="03CD4BEE"/>
    <w:rsid w:val="03D0BCB2"/>
    <w:rsid w:val="03D9D82D"/>
    <w:rsid w:val="03DAC6B6"/>
    <w:rsid w:val="03DF0345"/>
    <w:rsid w:val="03E1C5B3"/>
    <w:rsid w:val="03E779CC"/>
    <w:rsid w:val="03F0C849"/>
    <w:rsid w:val="03F4A8E4"/>
    <w:rsid w:val="03F4EF59"/>
    <w:rsid w:val="03F75C41"/>
    <w:rsid w:val="03F77B88"/>
    <w:rsid w:val="040C732C"/>
    <w:rsid w:val="04220075"/>
    <w:rsid w:val="04225826"/>
    <w:rsid w:val="04250912"/>
    <w:rsid w:val="0427BCDE"/>
    <w:rsid w:val="04326508"/>
    <w:rsid w:val="0435DECF"/>
    <w:rsid w:val="043BE788"/>
    <w:rsid w:val="044C3F98"/>
    <w:rsid w:val="044D7A7D"/>
    <w:rsid w:val="04528635"/>
    <w:rsid w:val="046AF045"/>
    <w:rsid w:val="046F38EB"/>
    <w:rsid w:val="0471A6FC"/>
    <w:rsid w:val="04783EE0"/>
    <w:rsid w:val="04797D02"/>
    <w:rsid w:val="047A1003"/>
    <w:rsid w:val="047A50C1"/>
    <w:rsid w:val="047D4AB9"/>
    <w:rsid w:val="047F6507"/>
    <w:rsid w:val="048799B4"/>
    <w:rsid w:val="0497A916"/>
    <w:rsid w:val="049ADC22"/>
    <w:rsid w:val="049DFF7A"/>
    <w:rsid w:val="04A4E7BC"/>
    <w:rsid w:val="04AA9569"/>
    <w:rsid w:val="04BAB893"/>
    <w:rsid w:val="04D18687"/>
    <w:rsid w:val="04E115EA"/>
    <w:rsid w:val="04F25356"/>
    <w:rsid w:val="04F459F6"/>
    <w:rsid w:val="04F600A6"/>
    <w:rsid w:val="0504BA67"/>
    <w:rsid w:val="05070BBE"/>
    <w:rsid w:val="0507DDE6"/>
    <w:rsid w:val="05086211"/>
    <w:rsid w:val="05092CBC"/>
    <w:rsid w:val="050CAE3C"/>
    <w:rsid w:val="0510171C"/>
    <w:rsid w:val="0513632F"/>
    <w:rsid w:val="0516C00D"/>
    <w:rsid w:val="0517BFC3"/>
    <w:rsid w:val="05232424"/>
    <w:rsid w:val="05249EE5"/>
    <w:rsid w:val="0528B914"/>
    <w:rsid w:val="052EEC5D"/>
    <w:rsid w:val="0535D798"/>
    <w:rsid w:val="053E4913"/>
    <w:rsid w:val="053EDC74"/>
    <w:rsid w:val="05591A37"/>
    <w:rsid w:val="055C6BD3"/>
    <w:rsid w:val="056092EB"/>
    <w:rsid w:val="056109BB"/>
    <w:rsid w:val="0563D2EE"/>
    <w:rsid w:val="0567E79A"/>
    <w:rsid w:val="056A9F99"/>
    <w:rsid w:val="056BD5C8"/>
    <w:rsid w:val="056C8D13"/>
    <w:rsid w:val="057082A7"/>
    <w:rsid w:val="0573A510"/>
    <w:rsid w:val="057436B5"/>
    <w:rsid w:val="057A6353"/>
    <w:rsid w:val="057AF936"/>
    <w:rsid w:val="0582BC69"/>
    <w:rsid w:val="05850E36"/>
    <w:rsid w:val="058B11D8"/>
    <w:rsid w:val="058C4CD3"/>
    <w:rsid w:val="058F7D26"/>
    <w:rsid w:val="0591B948"/>
    <w:rsid w:val="0596EB35"/>
    <w:rsid w:val="059EDA74"/>
    <w:rsid w:val="05A05CC7"/>
    <w:rsid w:val="05A2B0C1"/>
    <w:rsid w:val="05A5FDB1"/>
    <w:rsid w:val="05C2E577"/>
    <w:rsid w:val="05C6180F"/>
    <w:rsid w:val="05C7BAB7"/>
    <w:rsid w:val="05CEB309"/>
    <w:rsid w:val="05D0B388"/>
    <w:rsid w:val="05D190CB"/>
    <w:rsid w:val="05D1AF30"/>
    <w:rsid w:val="05D7B7E9"/>
    <w:rsid w:val="05D8EB28"/>
    <w:rsid w:val="05D9053E"/>
    <w:rsid w:val="05D9B027"/>
    <w:rsid w:val="05DACA89"/>
    <w:rsid w:val="05DF2068"/>
    <w:rsid w:val="05E21EFA"/>
    <w:rsid w:val="05E39856"/>
    <w:rsid w:val="05E421DC"/>
    <w:rsid w:val="05E5A8F9"/>
    <w:rsid w:val="05E92E79"/>
    <w:rsid w:val="05F9F574"/>
    <w:rsid w:val="05FBC67D"/>
    <w:rsid w:val="06009CB6"/>
    <w:rsid w:val="060CFB0B"/>
    <w:rsid w:val="060E787B"/>
    <w:rsid w:val="0610E31E"/>
    <w:rsid w:val="0615F73F"/>
    <w:rsid w:val="06171E6F"/>
    <w:rsid w:val="0621A706"/>
    <w:rsid w:val="062C73CA"/>
    <w:rsid w:val="062F2397"/>
    <w:rsid w:val="063727E2"/>
    <w:rsid w:val="063A3DF1"/>
    <w:rsid w:val="06417058"/>
    <w:rsid w:val="064499B6"/>
    <w:rsid w:val="064E8BAD"/>
    <w:rsid w:val="0655F488"/>
    <w:rsid w:val="065637B1"/>
    <w:rsid w:val="065A1101"/>
    <w:rsid w:val="065DBEE8"/>
    <w:rsid w:val="065E1699"/>
    <w:rsid w:val="065F896D"/>
    <w:rsid w:val="066A2177"/>
    <w:rsid w:val="06722EBD"/>
    <w:rsid w:val="06748452"/>
    <w:rsid w:val="0677C33B"/>
    <w:rsid w:val="0686A877"/>
    <w:rsid w:val="0689040E"/>
    <w:rsid w:val="0689AB1B"/>
    <w:rsid w:val="068E53D2"/>
    <w:rsid w:val="0694DD39"/>
    <w:rsid w:val="069A3C9C"/>
    <w:rsid w:val="069E08E9"/>
    <w:rsid w:val="069F7C56"/>
    <w:rsid w:val="06AAFA08"/>
    <w:rsid w:val="06AC61C4"/>
    <w:rsid w:val="06B0B132"/>
    <w:rsid w:val="06B37D0A"/>
    <w:rsid w:val="06B95E2B"/>
    <w:rsid w:val="06BA8456"/>
    <w:rsid w:val="06BBEF47"/>
    <w:rsid w:val="06BF170B"/>
    <w:rsid w:val="06BF61CB"/>
    <w:rsid w:val="06C54236"/>
    <w:rsid w:val="06CA62C4"/>
    <w:rsid w:val="06D426E2"/>
    <w:rsid w:val="06D71645"/>
    <w:rsid w:val="06D9B782"/>
    <w:rsid w:val="06DCBA3D"/>
    <w:rsid w:val="06DEE6B4"/>
    <w:rsid w:val="06E0A62F"/>
    <w:rsid w:val="06E47557"/>
    <w:rsid w:val="06EE274F"/>
    <w:rsid w:val="06F0364E"/>
    <w:rsid w:val="07065A0D"/>
    <w:rsid w:val="070D7C73"/>
    <w:rsid w:val="07159815"/>
    <w:rsid w:val="072027AF"/>
    <w:rsid w:val="0728EE87"/>
    <w:rsid w:val="072E7F3D"/>
    <w:rsid w:val="0738AE7A"/>
    <w:rsid w:val="073A3003"/>
    <w:rsid w:val="073C9A6C"/>
    <w:rsid w:val="0740D1F3"/>
    <w:rsid w:val="074610B7"/>
    <w:rsid w:val="074AD970"/>
    <w:rsid w:val="0751DDAF"/>
    <w:rsid w:val="07554606"/>
    <w:rsid w:val="0755A6AB"/>
    <w:rsid w:val="07563FE5"/>
    <w:rsid w:val="07570F23"/>
    <w:rsid w:val="07744B1D"/>
    <w:rsid w:val="07869B0A"/>
    <w:rsid w:val="07904F65"/>
    <w:rsid w:val="07917803"/>
    <w:rsid w:val="079441F7"/>
    <w:rsid w:val="079CDCEF"/>
    <w:rsid w:val="07AE303B"/>
    <w:rsid w:val="07B2B5F8"/>
    <w:rsid w:val="07BCF01D"/>
    <w:rsid w:val="07BDFA06"/>
    <w:rsid w:val="07C06BC4"/>
    <w:rsid w:val="07C6D04B"/>
    <w:rsid w:val="07CCBC47"/>
    <w:rsid w:val="07D7199B"/>
    <w:rsid w:val="07DA61BA"/>
    <w:rsid w:val="07DB1E8E"/>
    <w:rsid w:val="07DFFC14"/>
    <w:rsid w:val="07E38C40"/>
    <w:rsid w:val="07E7109E"/>
    <w:rsid w:val="07EAA5C9"/>
    <w:rsid w:val="07F1FA47"/>
    <w:rsid w:val="07F5476D"/>
    <w:rsid w:val="07F951E0"/>
    <w:rsid w:val="08044D8D"/>
    <w:rsid w:val="08183D21"/>
    <w:rsid w:val="081AF1B7"/>
    <w:rsid w:val="0820E6FF"/>
    <w:rsid w:val="0820F1C1"/>
    <w:rsid w:val="0824707D"/>
    <w:rsid w:val="083056E9"/>
    <w:rsid w:val="0833F39F"/>
    <w:rsid w:val="0835D640"/>
    <w:rsid w:val="08380994"/>
    <w:rsid w:val="083902E3"/>
    <w:rsid w:val="083AC837"/>
    <w:rsid w:val="083C2953"/>
    <w:rsid w:val="08411B73"/>
    <w:rsid w:val="08421045"/>
    <w:rsid w:val="0846C6A9"/>
    <w:rsid w:val="08475487"/>
    <w:rsid w:val="084F93E0"/>
    <w:rsid w:val="0855CB19"/>
    <w:rsid w:val="085C514A"/>
    <w:rsid w:val="086B47B9"/>
    <w:rsid w:val="08776E4D"/>
    <w:rsid w:val="087ABB93"/>
    <w:rsid w:val="087C7690"/>
    <w:rsid w:val="0885ADFF"/>
    <w:rsid w:val="08887D12"/>
    <w:rsid w:val="0889554D"/>
    <w:rsid w:val="088CA1D7"/>
    <w:rsid w:val="088D7F91"/>
    <w:rsid w:val="0892842A"/>
    <w:rsid w:val="0892C25D"/>
    <w:rsid w:val="0894210C"/>
    <w:rsid w:val="0895BD52"/>
    <w:rsid w:val="089B2D01"/>
    <w:rsid w:val="08A62B2B"/>
    <w:rsid w:val="08A9D7B2"/>
    <w:rsid w:val="08B2FD69"/>
    <w:rsid w:val="08BC17E8"/>
    <w:rsid w:val="08BCE1B4"/>
    <w:rsid w:val="08C19FD6"/>
    <w:rsid w:val="08CE8D9F"/>
    <w:rsid w:val="08DB266C"/>
    <w:rsid w:val="08F65B8C"/>
    <w:rsid w:val="08F736A4"/>
    <w:rsid w:val="08F8BF0E"/>
    <w:rsid w:val="08FF5B79"/>
    <w:rsid w:val="09001534"/>
    <w:rsid w:val="0904AE81"/>
    <w:rsid w:val="0907BA9C"/>
    <w:rsid w:val="090B92BD"/>
    <w:rsid w:val="090BF69D"/>
    <w:rsid w:val="0915C967"/>
    <w:rsid w:val="0931A4A0"/>
    <w:rsid w:val="0934F07B"/>
    <w:rsid w:val="0935EA8C"/>
    <w:rsid w:val="093741DF"/>
    <w:rsid w:val="0937DB73"/>
    <w:rsid w:val="09417401"/>
    <w:rsid w:val="094320EA"/>
    <w:rsid w:val="094BE667"/>
    <w:rsid w:val="094C7EBA"/>
    <w:rsid w:val="094F2F73"/>
    <w:rsid w:val="0958020E"/>
    <w:rsid w:val="095ECAE5"/>
    <w:rsid w:val="0960279C"/>
    <w:rsid w:val="09603DB9"/>
    <w:rsid w:val="09656DBE"/>
    <w:rsid w:val="09662DE9"/>
    <w:rsid w:val="0966B14F"/>
    <w:rsid w:val="0966D592"/>
    <w:rsid w:val="09674FDE"/>
    <w:rsid w:val="096B94E6"/>
    <w:rsid w:val="0972E615"/>
    <w:rsid w:val="097492A2"/>
    <w:rsid w:val="097D5692"/>
    <w:rsid w:val="09926DCE"/>
    <w:rsid w:val="09936B76"/>
    <w:rsid w:val="0993797A"/>
    <w:rsid w:val="099E617C"/>
    <w:rsid w:val="09A52F23"/>
    <w:rsid w:val="09AAB240"/>
    <w:rsid w:val="09AEAD0D"/>
    <w:rsid w:val="09B525AB"/>
    <w:rsid w:val="09B9EE82"/>
    <w:rsid w:val="09C05D79"/>
    <w:rsid w:val="09D0332D"/>
    <w:rsid w:val="09D15D49"/>
    <w:rsid w:val="09D5F24C"/>
    <w:rsid w:val="09D82B8A"/>
    <w:rsid w:val="09E8F62F"/>
    <w:rsid w:val="09E91037"/>
    <w:rsid w:val="09EF6667"/>
    <w:rsid w:val="09F39009"/>
    <w:rsid w:val="09FD74F2"/>
    <w:rsid w:val="0A048B0F"/>
    <w:rsid w:val="0A08BDCB"/>
    <w:rsid w:val="0A0B3AFA"/>
    <w:rsid w:val="0A11E6FF"/>
    <w:rsid w:val="0A2AF5A3"/>
    <w:rsid w:val="0A2FF16D"/>
    <w:rsid w:val="0A3637F4"/>
    <w:rsid w:val="0A3D46E8"/>
    <w:rsid w:val="0A437D15"/>
    <w:rsid w:val="0A4C9146"/>
    <w:rsid w:val="0A5E9DB0"/>
    <w:rsid w:val="0A6536F6"/>
    <w:rsid w:val="0A663BBF"/>
    <w:rsid w:val="0A705359"/>
    <w:rsid w:val="0A725454"/>
    <w:rsid w:val="0A733F0F"/>
    <w:rsid w:val="0A73BE6B"/>
    <w:rsid w:val="0A73DBD8"/>
    <w:rsid w:val="0A7E50F2"/>
    <w:rsid w:val="0A841C2A"/>
    <w:rsid w:val="0A8DE2E7"/>
    <w:rsid w:val="0A8DF259"/>
    <w:rsid w:val="0A8F6470"/>
    <w:rsid w:val="0A921E49"/>
    <w:rsid w:val="0AA7B109"/>
    <w:rsid w:val="0AA82CAC"/>
    <w:rsid w:val="0AC0B941"/>
    <w:rsid w:val="0AC745C6"/>
    <w:rsid w:val="0ACD656E"/>
    <w:rsid w:val="0ADA9740"/>
    <w:rsid w:val="0ADD2954"/>
    <w:rsid w:val="0AE2E5BD"/>
    <w:rsid w:val="0AE96772"/>
    <w:rsid w:val="0AE9BDAD"/>
    <w:rsid w:val="0AEECC36"/>
    <w:rsid w:val="0AF31C65"/>
    <w:rsid w:val="0AFA05D0"/>
    <w:rsid w:val="0AFBB91E"/>
    <w:rsid w:val="0B04428C"/>
    <w:rsid w:val="0B0A1DA6"/>
    <w:rsid w:val="0B0DBD13"/>
    <w:rsid w:val="0B0DC913"/>
    <w:rsid w:val="0B122AF8"/>
    <w:rsid w:val="0B14822A"/>
    <w:rsid w:val="0B1885AC"/>
    <w:rsid w:val="0B20F1D9"/>
    <w:rsid w:val="0B285874"/>
    <w:rsid w:val="0B2951DF"/>
    <w:rsid w:val="0B2969C8"/>
    <w:rsid w:val="0B2A7D63"/>
    <w:rsid w:val="0B2F953D"/>
    <w:rsid w:val="0B38253A"/>
    <w:rsid w:val="0B396DBF"/>
    <w:rsid w:val="0B40FF84"/>
    <w:rsid w:val="0B52BC00"/>
    <w:rsid w:val="0B548210"/>
    <w:rsid w:val="0B5F4359"/>
    <w:rsid w:val="0B629F5B"/>
    <w:rsid w:val="0B634C03"/>
    <w:rsid w:val="0B672067"/>
    <w:rsid w:val="0B7284CD"/>
    <w:rsid w:val="0B79575D"/>
    <w:rsid w:val="0B829CFA"/>
    <w:rsid w:val="0B8F606A"/>
    <w:rsid w:val="0B9B7EF0"/>
    <w:rsid w:val="0BA644FA"/>
    <w:rsid w:val="0BA70B5B"/>
    <w:rsid w:val="0BC06A0E"/>
    <w:rsid w:val="0BC39727"/>
    <w:rsid w:val="0BD08DAC"/>
    <w:rsid w:val="0BF69F4E"/>
    <w:rsid w:val="0BFA662E"/>
    <w:rsid w:val="0C01EE8C"/>
    <w:rsid w:val="0C0B9BC8"/>
    <w:rsid w:val="0C0DB6C5"/>
    <w:rsid w:val="0C122E7B"/>
    <w:rsid w:val="0C1CB1E9"/>
    <w:rsid w:val="0C1E0086"/>
    <w:rsid w:val="0C21BDA1"/>
    <w:rsid w:val="0C29B348"/>
    <w:rsid w:val="0C2CD4F1"/>
    <w:rsid w:val="0C2D125A"/>
    <w:rsid w:val="0C3338FE"/>
    <w:rsid w:val="0C371450"/>
    <w:rsid w:val="0C3E7E84"/>
    <w:rsid w:val="0C40577D"/>
    <w:rsid w:val="0C40C8C3"/>
    <w:rsid w:val="0C42B8E1"/>
    <w:rsid w:val="0C43610F"/>
    <w:rsid w:val="0C45D095"/>
    <w:rsid w:val="0C478AC2"/>
    <w:rsid w:val="0C58B56B"/>
    <w:rsid w:val="0C5CA5D0"/>
    <w:rsid w:val="0C5D3DCE"/>
    <w:rsid w:val="0C602654"/>
    <w:rsid w:val="0C61A8D4"/>
    <w:rsid w:val="0C659465"/>
    <w:rsid w:val="0C689944"/>
    <w:rsid w:val="0C6935CF"/>
    <w:rsid w:val="0C713372"/>
    <w:rsid w:val="0C890697"/>
    <w:rsid w:val="0C891104"/>
    <w:rsid w:val="0C8F486A"/>
    <w:rsid w:val="0C9279C3"/>
    <w:rsid w:val="0C93EC97"/>
    <w:rsid w:val="0C958EB4"/>
    <w:rsid w:val="0C9A86AE"/>
    <w:rsid w:val="0CA258C7"/>
    <w:rsid w:val="0CA607CE"/>
    <w:rsid w:val="0CB5C96B"/>
    <w:rsid w:val="0CB9DFC0"/>
    <w:rsid w:val="0CD435B7"/>
    <w:rsid w:val="0CD75439"/>
    <w:rsid w:val="0CDAEA9D"/>
    <w:rsid w:val="0CDFC442"/>
    <w:rsid w:val="0CEC24F9"/>
    <w:rsid w:val="0CFE9175"/>
    <w:rsid w:val="0D090228"/>
    <w:rsid w:val="0D0E9E57"/>
    <w:rsid w:val="0D0F9A76"/>
    <w:rsid w:val="0D102565"/>
    <w:rsid w:val="0D1571B6"/>
    <w:rsid w:val="0D2A68F5"/>
    <w:rsid w:val="0D2B8CEF"/>
    <w:rsid w:val="0D2F9A1F"/>
    <w:rsid w:val="0D39749E"/>
    <w:rsid w:val="0D3E7BCF"/>
    <w:rsid w:val="0D48C476"/>
    <w:rsid w:val="0D49C039"/>
    <w:rsid w:val="0D500B23"/>
    <w:rsid w:val="0D54BEBF"/>
    <w:rsid w:val="0D555946"/>
    <w:rsid w:val="0D5960B8"/>
    <w:rsid w:val="0D59CE0D"/>
    <w:rsid w:val="0D66143D"/>
    <w:rsid w:val="0D6632DA"/>
    <w:rsid w:val="0D734686"/>
    <w:rsid w:val="0D7390B7"/>
    <w:rsid w:val="0D7AFF48"/>
    <w:rsid w:val="0D852CCA"/>
    <w:rsid w:val="0D856216"/>
    <w:rsid w:val="0D866E8C"/>
    <w:rsid w:val="0D89CEBD"/>
    <w:rsid w:val="0D8CFFF3"/>
    <w:rsid w:val="0D924DF6"/>
    <w:rsid w:val="0D948379"/>
    <w:rsid w:val="0DA67EC2"/>
    <w:rsid w:val="0DA8EC1D"/>
    <w:rsid w:val="0DAA1468"/>
    <w:rsid w:val="0DAA3B9B"/>
    <w:rsid w:val="0DB1C5B6"/>
    <w:rsid w:val="0DB8FC01"/>
    <w:rsid w:val="0DBA068F"/>
    <w:rsid w:val="0DBC682E"/>
    <w:rsid w:val="0DC02059"/>
    <w:rsid w:val="0DC624D2"/>
    <w:rsid w:val="0DC73445"/>
    <w:rsid w:val="0DCCCCA0"/>
    <w:rsid w:val="0DCE3E2D"/>
    <w:rsid w:val="0DD1EEE2"/>
    <w:rsid w:val="0DD4741E"/>
    <w:rsid w:val="0DDAB88C"/>
    <w:rsid w:val="0DEB6F7E"/>
    <w:rsid w:val="0DF46EB1"/>
    <w:rsid w:val="0DFDBEB1"/>
    <w:rsid w:val="0E00734A"/>
    <w:rsid w:val="0E09755D"/>
    <w:rsid w:val="0E0D8520"/>
    <w:rsid w:val="0E0E36E6"/>
    <w:rsid w:val="0E0F195E"/>
    <w:rsid w:val="0E149F28"/>
    <w:rsid w:val="0E164387"/>
    <w:rsid w:val="0E18178C"/>
    <w:rsid w:val="0E1DE9BC"/>
    <w:rsid w:val="0E288A0B"/>
    <w:rsid w:val="0E394F28"/>
    <w:rsid w:val="0E3AEAF5"/>
    <w:rsid w:val="0E48DA2F"/>
    <w:rsid w:val="0E4ACDE3"/>
    <w:rsid w:val="0E4E9889"/>
    <w:rsid w:val="0E55FA44"/>
    <w:rsid w:val="0E5D0080"/>
    <w:rsid w:val="0E623E52"/>
    <w:rsid w:val="0E6B1207"/>
    <w:rsid w:val="0E6B802D"/>
    <w:rsid w:val="0E6D4ABF"/>
    <w:rsid w:val="0E709E9C"/>
    <w:rsid w:val="0E74CF2D"/>
    <w:rsid w:val="0E7E825D"/>
    <w:rsid w:val="0E8A0CC6"/>
    <w:rsid w:val="0E8CBD8C"/>
    <w:rsid w:val="0E947429"/>
    <w:rsid w:val="0E9A7FE4"/>
    <w:rsid w:val="0E9D09B5"/>
    <w:rsid w:val="0E9E478D"/>
    <w:rsid w:val="0EA1C8F7"/>
    <w:rsid w:val="0EA631DE"/>
    <w:rsid w:val="0EAF94C9"/>
    <w:rsid w:val="0EB92C6E"/>
    <w:rsid w:val="0EBFD1EA"/>
    <w:rsid w:val="0EC064C1"/>
    <w:rsid w:val="0EC9CA24"/>
    <w:rsid w:val="0ED36600"/>
    <w:rsid w:val="0ED65A5D"/>
    <w:rsid w:val="0ED8B7D6"/>
    <w:rsid w:val="0EDF10FE"/>
    <w:rsid w:val="0EE340CF"/>
    <w:rsid w:val="0EE5AA57"/>
    <w:rsid w:val="0EEAA1AC"/>
    <w:rsid w:val="0EEF42F3"/>
    <w:rsid w:val="0EF49031"/>
    <w:rsid w:val="0EF8D523"/>
    <w:rsid w:val="0EFBC4F6"/>
    <w:rsid w:val="0F08E06C"/>
    <w:rsid w:val="0F08E622"/>
    <w:rsid w:val="0F11FF1E"/>
    <w:rsid w:val="0F1764ED"/>
    <w:rsid w:val="0F23B0F0"/>
    <w:rsid w:val="0F24BCD1"/>
    <w:rsid w:val="0F3DE8AA"/>
    <w:rsid w:val="0F400C51"/>
    <w:rsid w:val="0F411C96"/>
    <w:rsid w:val="0F4492A5"/>
    <w:rsid w:val="0F46EA61"/>
    <w:rsid w:val="0F5474EA"/>
    <w:rsid w:val="0F5CD7A4"/>
    <w:rsid w:val="0F60DD55"/>
    <w:rsid w:val="0F633A80"/>
    <w:rsid w:val="0F705A21"/>
    <w:rsid w:val="0F7645A4"/>
    <w:rsid w:val="0F76FC20"/>
    <w:rsid w:val="0F78E97F"/>
    <w:rsid w:val="0F7A05B2"/>
    <w:rsid w:val="0F7D5952"/>
    <w:rsid w:val="0F828AAB"/>
    <w:rsid w:val="0F929001"/>
    <w:rsid w:val="0F956F65"/>
    <w:rsid w:val="0FA545BE"/>
    <w:rsid w:val="0FAC3A47"/>
    <w:rsid w:val="0FB1E833"/>
    <w:rsid w:val="0FBA8458"/>
    <w:rsid w:val="0FBD7337"/>
    <w:rsid w:val="0FC3F4CF"/>
    <w:rsid w:val="0FC5ED0D"/>
    <w:rsid w:val="0FCBF0B8"/>
    <w:rsid w:val="0FCE7ECC"/>
    <w:rsid w:val="0FD564D7"/>
    <w:rsid w:val="0FDC86AA"/>
    <w:rsid w:val="0FE02418"/>
    <w:rsid w:val="0FE209C7"/>
    <w:rsid w:val="0FE7B8C8"/>
    <w:rsid w:val="0FEDC592"/>
    <w:rsid w:val="0FF1BFBC"/>
    <w:rsid w:val="0FF5CDDC"/>
    <w:rsid w:val="0FF72A82"/>
    <w:rsid w:val="0FF821A2"/>
    <w:rsid w:val="0FFDBBFE"/>
    <w:rsid w:val="0FFF2EF9"/>
    <w:rsid w:val="100150F6"/>
    <w:rsid w:val="1002C718"/>
    <w:rsid w:val="100373BF"/>
    <w:rsid w:val="101550D8"/>
    <w:rsid w:val="1016BB9C"/>
    <w:rsid w:val="1017711D"/>
    <w:rsid w:val="101B0297"/>
    <w:rsid w:val="101E213C"/>
    <w:rsid w:val="102E666F"/>
    <w:rsid w:val="102FC97F"/>
    <w:rsid w:val="1032859F"/>
    <w:rsid w:val="103441B0"/>
    <w:rsid w:val="1034BA92"/>
    <w:rsid w:val="10353C75"/>
    <w:rsid w:val="10365698"/>
    <w:rsid w:val="1036CE96"/>
    <w:rsid w:val="103A06BE"/>
    <w:rsid w:val="103D6782"/>
    <w:rsid w:val="103E5219"/>
    <w:rsid w:val="10400A66"/>
    <w:rsid w:val="1041C64A"/>
    <w:rsid w:val="104542FA"/>
    <w:rsid w:val="10463F19"/>
    <w:rsid w:val="104DA63A"/>
    <w:rsid w:val="10516052"/>
    <w:rsid w:val="1058B9F3"/>
    <w:rsid w:val="105B4EEB"/>
    <w:rsid w:val="10692F56"/>
    <w:rsid w:val="1073DA8E"/>
    <w:rsid w:val="10776870"/>
    <w:rsid w:val="10813B81"/>
    <w:rsid w:val="108A8DEA"/>
    <w:rsid w:val="108A9220"/>
    <w:rsid w:val="1090C2D2"/>
    <w:rsid w:val="109E9CF1"/>
    <w:rsid w:val="10A3B8FC"/>
    <w:rsid w:val="10A9EC1B"/>
    <w:rsid w:val="10B2CB8C"/>
    <w:rsid w:val="10B5A99C"/>
    <w:rsid w:val="10B84EF3"/>
    <w:rsid w:val="10BABA31"/>
    <w:rsid w:val="10C726AC"/>
    <w:rsid w:val="10CB8069"/>
    <w:rsid w:val="10D03B9A"/>
    <w:rsid w:val="10D0FCC0"/>
    <w:rsid w:val="10D349FA"/>
    <w:rsid w:val="10DC3AAF"/>
    <w:rsid w:val="10DF90C0"/>
    <w:rsid w:val="10E7063A"/>
    <w:rsid w:val="10E7294A"/>
    <w:rsid w:val="10EE66C6"/>
    <w:rsid w:val="10F7C11B"/>
    <w:rsid w:val="10F826B8"/>
    <w:rsid w:val="10F9FF66"/>
    <w:rsid w:val="11004614"/>
    <w:rsid w:val="1101C898"/>
    <w:rsid w:val="11033FAE"/>
    <w:rsid w:val="1108B4E7"/>
    <w:rsid w:val="110F2316"/>
    <w:rsid w:val="111052F6"/>
    <w:rsid w:val="1115D613"/>
    <w:rsid w:val="112B781B"/>
    <w:rsid w:val="112BFD85"/>
    <w:rsid w:val="1131DF34"/>
    <w:rsid w:val="11468596"/>
    <w:rsid w:val="11496C67"/>
    <w:rsid w:val="114BF3D4"/>
    <w:rsid w:val="115EB3DC"/>
    <w:rsid w:val="11641728"/>
    <w:rsid w:val="1164BB55"/>
    <w:rsid w:val="116553FA"/>
    <w:rsid w:val="1165EDB1"/>
    <w:rsid w:val="116C5F92"/>
    <w:rsid w:val="116D10EE"/>
    <w:rsid w:val="116F58A0"/>
    <w:rsid w:val="11733856"/>
    <w:rsid w:val="117E5A2F"/>
    <w:rsid w:val="11838929"/>
    <w:rsid w:val="118A9FD1"/>
    <w:rsid w:val="118CFD7A"/>
    <w:rsid w:val="1193AE6F"/>
    <w:rsid w:val="11956FE4"/>
    <w:rsid w:val="1199A34E"/>
    <w:rsid w:val="119E314E"/>
    <w:rsid w:val="11A970AF"/>
    <w:rsid w:val="11AFB8ED"/>
    <w:rsid w:val="11C56957"/>
    <w:rsid w:val="11D14EEB"/>
    <w:rsid w:val="11D87E80"/>
    <w:rsid w:val="11E30713"/>
    <w:rsid w:val="11E41B85"/>
    <w:rsid w:val="11E4983D"/>
    <w:rsid w:val="11E6FC9B"/>
    <w:rsid w:val="11E8F9D8"/>
    <w:rsid w:val="11E9F3E3"/>
    <w:rsid w:val="11F7B59F"/>
    <w:rsid w:val="11FEAEB3"/>
    <w:rsid w:val="12035DA4"/>
    <w:rsid w:val="12081265"/>
    <w:rsid w:val="12103426"/>
    <w:rsid w:val="1214D37D"/>
    <w:rsid w:val="12154DAB"/>
    <w:rsid w:val="1219C38D"/>
    <w:rsid w:val="12263CF6"/>
    <w:rsid w:val="12350D56"/>
    <w:rsid w:val="12361D1C"/>
    <w:rsid w:val="1245BB13"/>
    <w:rsid w:val="1247AC93"/>
    <w:rsid w:val="1249DD1C"/>
    <w:rsid w:val="124DDB2A"/>
    <w:rsid w:val="1255F217"/>
    <w:rsid w:val="12583777"/>
    <w:rsid w:val="12642C78"/>
    <w:rsid w:val="12681CF4"/>
    <w:rsid w:val="1268FCD7"/>
    <w:rsid w:val="127C5D40"/>
    <w:rsid w:val="127D39CB"/>
    <w:rsid w:val="127F6A5E"/>
    <w:rsid w:val="12827415"/>
    <w:rsid w:val="12829660"/>
    <w:rsid w:val="128578BB"/>
    <w:rsid w:val="128DD23F"/>
    <w:rsid w:val="129A4784"/>
    <w:rsid w:val="129D1EAD"/>
    <w:rsid w:val="129E0670"/>
    <w:rsid w:val="129F7880"/>
    <w:rsid w:val="12A3D197"/>
    <w:rsid w:val="12A5FC39"/>
    <w:rsid w:val="12B295C3"/>
    <w:rsid w:val="12CB2418"/>
    <w:rsid w:val="12D6722C"/>
    <w:rsid w:val="12E1C989"/>
    <w:rsid w:val="12E74635"/>
    <w:rsid w:val="12ED04FE"/>
    <w:rsid w:val="12F4F4E9"/>
    <w:rsid w:val="12F4FB5F"/>
    <w:rsid w:val="12FAC01C"/>
    <w:rsid w:val="1307AF72"/>
    <w:rsid w:val="13149D6C"/>
    <w:rsid w:val="13150317"/>
    <w:rsid w:val="1319EA50"/>
    <w:rsid w:val="131B115D"/>
    <w:rsid w:val="131C4B52"/>
    <w:rsid w:val="1322434F"/>
    <w:rsid w:val="132BDC8C"/>
    <w:rsid w:val="133CF629"/>
    <w:rsid w:val="133EC718"/>
    <w:rsid w:val="135622B8"/>
    <w:rsid w:val="13574897"/>
    <w:rsid w:val="1358DE57"/>
    <w:rsid w:val="135B5E96"/>
    <w:rsid w:val="135B7A4A"/>
    <w:rsid w:val="135BF278"/>
    <w:rsid w:val="13645C1A"/>
    <w:rsid w:val="136A508F"/>
    <w:rsid w:val="136D2FEC"/>
    <w:rsid w:val="13771CA1"/>
    <w:rsid w:val="13835765"/>
    <w:rsid w:val="13878951"/>
    <w:rsid w:val="138C1858"/>
    <w:rsid w:val="138FCDF4"/>
    <w:rsid w:val="1390F137"/>
    <w:rsid w:val="1396EC1E"/>
    <w:rsid w:val="13A5DB04"/>
    <w:rsid w:val="13A9A88C"/>
    <w:rsid w:val="13C05E0A"/>
    <w:rsid w:val="13CEB457"/>
    <w:rsid w:val="13CF0579"/>
    <w:rsid w:val="13D13008"/>
    <w:rsid w:val="13D33645"/>
    <w:rsid w:val="13D8474B"/>
    <w:rsid w:val="13DC0807"/>
    <w:rsid w:val="13EDECF7"/>
    <w:rsid w:val="13EEF5F3"/>
    <w:rsid w:val="13F46FB9"/>
    <w:rsid w:val="13F7BBDD"/>
    <w:rsid w:val="13F7FF25"/>
    <w:rsid w:val="13FB19DD"/>
    <w:rsid w:val="13FD3A25"/>
    <w:rsid w:val="13FD45E5"/>
    <w:rsid w:val="14047120"/>
    <w:rsid w:val="1404C39E"/>
    <w:rsid w:val="1404F62A"/>
    <w:rsid w:val="140B5A32"/>
    <w:rsid w:val="14108EEF"/>
    <w:rsid w:val="14137D74"/>
    <w:rsid w:val="141929C0"/>
    <w:rsid w:val="1426C829"/>
    <w:rsid w:val="1429A398"/>
    <w:rsid w:val="142B0144"/>
    <w:rsid w:val="1432563A"/>
    <w:rsid w:val="14466B33"/>
    <w:rsid w:val="144A8111"/>
    <w:rsid w:val="144EE9A9"/>
    <w:rsid w:val="1451A44D"/>
    <w:rsid w:val="1462B3E4"/>
    <w:rsid w:val="1465C4CC"/>
    <w:rsid w:val="146D131A"/>
    <w:rsid w:val="14711D42"/>
    <w:rsid w:val="1479840A"/>
    <w:rsid w:val="148035D3"/>
    <w:rsid w:val="1482DE2B"/>
    <w:rsid w:val="14938034"/>
    <w:rsid w:val="1494702D"/>
    <w:rsid w:val="14958412"/>
    <w:rsid w:val="14978B58"/>
    <w:rsid w:val="14B5BAB1"/>
    <w:rsid w:val="14BDDFE5"/>
    <w:rsid w:val="14CDACA6"/>
    <w:rsid w:val="14CFB58C"/>
    <w:rsid w:val="14D549F6"/>
    <w:rsid w:val="14DC5232"/>
    <w:rsid w:val="14DE8204"/>
    <w:rsid w:val="14E84944"/>
    <w:rsid w:val="14ECCE65"/>
    <w:rsid w:val="14FC15AA"/>
    <w:rsid w:val="15015310"/>
    <w:rsid w:val="15086C8F"/>
    <w:rsid w:val="150C95E9"/>
    <w:rsid w:val="150F5E9F"/>
    <w:rsid w:val="1510C71D"/>
    <w:rsid w:val="1514140D"/>
    <w:rsid w:val="15186D28"/>
    <w:rsid w:val="151D2B6B"/>
    <w:rsid w:val="1522CBB7"/>
    <w:rsid w:val="15268ACA"/>
    <w:rsid w:val="152773BE"/>
    <w:rsid w:val="15325913"/>
    <w:rsid w:val="1534068E"/>
    <w:rsid w:val="15442E25"/>
    <w:rsid w:val="1547EB95"/>
    <w:rsid w:val="15530A80"/>
    <w:rsid w:val="15633E01"/>
    <w:rsid w:val="1580459A"/>
    <w:rsid w:val="1581BFA4"/>
    <w:rsid w:val="158240EF"/>
    <w:rsid w:val="1582A4DD"/>
    <w:rsid w:val="158EFB1B"/>
    <w:rsid w:val="158F1961"/>
    <w:rsid w:val="159065AF"/>
    <w:rsid w:val="1594E67A"/>
    <w:rsid w:val="1596F2F3"/>
    <w:rsid w:val="15981F96"/>
    <w:rsid w:val="1599A231"/>
    <w:rsid w:val="159B05DF"/>
    <w:rsid w:val="159E7DB3"/>
    <w:rsid w:val="15A075F1"/>
    <w:rsid w:val="15A9726C"/>
    <w:rsid w:val="15AA6A2E"/>
    <w:rsid w:val="15ABE677"/>
    <w:rsid w:val="15AE0B83"/>
    <w:rsid w:val="15B70C3A"/>
    <w:rsid w:val="15B9B20D"/>
    <w:rsid w:val="15BB34CD"/>
    <w:rsid w:val="15C125E0"/>
    <w:rsid w:val="15C64700"/>
    <w:rsid w:val="15C6733A"/>
    <w:rsid w:val="15C96207"/>
    <w:rsid w:val="15CD7515"/>
    <w:rsid w:val="15D3C350"/>
    <w:rsid w:val="15D41D87"/>
    <w:rsid w:val="15DB4C7D"/>
    <w:rsid w:val="15DFA90A"/>
    <w:rsid w:val="15EADDF8"/>
    <w:rsid w:val="15ED74AE"/>
    <w:rsid w:val="15EE33D1"/>
    <w:rsid w:val="15FB0F81"/>
    <w:rsid w:val="15FEAB68"/>
    <w:rsid w:val="15FEED5B"/>
    <w:rsid w:val="1604E401"/>
    <w:rsid w:val="1610F27B"/>
    <w:rsid w:val="161EAE8C"/>
    <w:rsid w:val="16209383"/>
    <w:rsid w:val="162437EA"/>
    <w:rsid w:val="1625F860"/>
    <w:rsid w:val="16268079"/>
    <w:rsid w:val="16280D65"/>
    <w:rsid w:val="162E84BE"/>
    <w:rsid w:val="162F68BF"/>
    <w:rsid w:val="16401074"/>
    <w:rsid w:val="16432E00"/>
    <w:rsid w:val="1647447F"/>
    <w:rsid w:val="16485189"/>
    <w:rsid w:val="164A7B44"/>
    <w:rsid w:val="165BD99A"/>
    <w:rsid w:val="16600B3A"/>
    <w:rsid w:val="166A8204"/>
    <w:rsid w:val="16743A63"/>
    <w:rsid w:val="167E4504"/>
    <w:rsid w:val="168288C0"/>
    <w:rsid w:val="1684CB38"/>
    <w:rsid w:val="1685D399"/>
    <w:rsid w:val="168EB980"/>
    <w:rsid w:val="168FD8EC"/>
    <w:rsid w:val="1697AF89"/>
    <w:rsid w:val="169F80BC"/>
    <w:rsid w:val="16A573BB"/>
    <w:rsid w:val="16A64E21"/>
    <w:rsid w:val="16AD6141"/>
    <w:rsid w:val="16B2EE89"/>
    <w:rsid w:val="16B9FC08"/>
    <w:rsid w:val="16BD3D87"/>
    <w:rsid w:val="16C506F3"/>
    <w:rsid w:val="16C9B340"/>
    <w:rsid w:val="16CB76A6"/>
    <w:rsid w:val="16D54545"/>
    <w:rsid w:val="16DAFCB6"/>
    <w:rsid w:val="16DDF5FD"/>
    <w:rsid w:val="16E8012D"/>
    <w:rsid w:val="16E92FB5"/>
    <w:rsid w:val="16EA531E"/>
    <w:rsid w:val="16F438CE"/>
    <w:rsid w:val="16FC0F99"/>
    <w:rsid w:val="1700AE7B"/>
    <w:rsid w:val="170113DB"/>
    <w:rsid w:val="1701BB8C"/>
    <w:rsid w:val="17071725"/>
    <w:rsid w:val="170C7FCE"/>
    <w:rsid w:val="1712E6B3"/>
    <w:rsid w:val="17175E01"/>
    <w:rsid w:val="171A8AB2"/>
    <w:rsid w:val="171B4318"/>
    <w:rsid w:val="1722DAAD"/>
    <w:rsid w:val="17271AFF"/>
    <w:rsid w:val="1740F665"/>
    <w:rsid w:val="174874D6"/>
    <w:rsid w:val="1749A2BB"/>
    <w:rsid w:val="174ED5DD"/>
    <w:rsid w:val="17540D45"/>
    <w:rsid w:val="17595FB1"/>
    <w:rsid w:val="176538DF"/>
    <w:rsid w:val="17744E76"/>
    <w:rsid w:val="17851797"/>
    <w:rsid w:val="178947DA"/>
    <w:rsid w:val="179101EA"/>
    <w:rsid w:val="17A5CAC3"/>
    <w:rsid w:val="17A68A2C"/>
    <w:rsid w:val="17ACC2DC"/>
    <w:rsid w:val="17AE1B51"/>
    <w:rsid w:val="17AE35B0"/>
    <w:rsid w:val="17B25F0B"/>
    <w:rsid w:val="17B372EF"/>
    <w:rsid w:val="17B38D00"/>
    <w:rsid w:val="17B6C206"/>
    <w:rsid w:val="17B80BCA"/>
    <w:rsid w:val="17C15A29"/>
    <w:rsid w:val="17C22DF6"/>
    <w:rsid w:val="17C939E0"/>
    <w:rsid w:val="17CB0293"/>
    <w:rsid w:val="17DA4044"/>
    <w:rsid w:val="17DE5FE6"/>
    <w:rsid w:val="17E53802"/>
    <w:rsid w:val="17E89938"/>
    <w:rsid w:val="17ED3D65"/>
    <w:rsid w:val="17EF13EA"/>
    <w:rsid w:val="17FCA506"/>
    <w:rsid w:val="17FCD631"/>
    <w:rsid w:val="17FED155"/>
    <w:rsid w:val="18015578"/>
    <w:rsid w:val="1805092B"/>
    <w:rsid w:val="18162892"/>
    <w:rsid w:val="18196B1E"/>
    <w:rsid w:val="181E5921"/>
    <w:rsid w:val="1822A469"/>
    <w:rsid w:val="1827448C"/>
    <w:rsid w:val="182874AE"/>
    <w:rsid w:val="183487F9"/>
    <w:rsid w:val="18367447"/>
    <w:rsid w:val="183731DA"/>
    <w:rsid w:val="18377ADB"/>
    <w:rsid w:val="1837B802"/>
    <w:rsid w:val="1838B98E"/>
    <w:rsid w:val="183A69DB"/>
    <w:rsid w:val="183E2E12"/>
    <w:rsid w:val="1840702D"/>
    <w:rsid w:val="18466660"/>
    <w:rsid w:val="18477D48"/>
    <w:rsid w:val="1859E00D"/>
    <w:rsid w:val="185ED7C7"/>
    <w:rsid w:val="185F066D"/>
    <w:rsid w:val="1865C416"/>
    <w:rsid w:val="187228EA"/>
    <w:rsid w:val="187EDA65"/>
    <w:rsid w:val="1884ED28"/>
    <w:rsid w:val="1894A620"/>
    <w:rsid w:val="1894CFD4"/>
    <w:rsid w:val="18956C91"/>
    <w:rsid w:val="18992F22"/>
    <w:rsid w:val="189A0B1D"/>
    <w:rsid w:val="189D7D8B"/>
    <w:rsid w:val="18A0C937"/>
    <w:rsid w:val="18BB1F75"/>
    <w:rsid w:val="18C2239D"/>
    <w:rsid w:val="18C45398"/>
    <w:rsid w:val="18C9FE11"/>
    <w:rsid w:val="18CB7BE4"/>
    <w:rsid w:val="18D6642D"/>
    <w:rsid w:val="18D75E78"/>
    <w:rsid w:val="18DCC410"/>
    <w:rsid w:val="18EA13B4"/>
    <w:rsid w:val="18EF6187"/>
    <w:rsid w:val="18EFB458"/>
    <w:rsid w:val="18F13F96"/>
    <w:rsid w:val="18F1B590"/>
    <w:rsid w:val="18F39067"/>
    <w:rsid w:val="18FE65B0"/>
    <w:rsid w:val="19006A08"/>
    <w:rsid w:val="190530DB"/>
    <w:rsid w:val="190CA38F"/>
    <w:rsid w:val="190F5810"/>
    <w:rsid w:val="19117EF3"/>
    <w:rsid w:val="1914603D"/>
    <w:rsid w:val="1917D44F"/>
    <w:rsid w:val="192109B1"/>
    <w:rsid w:val="1923C3AE"/>
    <w:rsid w:val="19318545"/>
    <w:rsid w:val="193B7211"/>
    <w:rsid w:val="193BF7A5"/>
    <w:rsid w:val="193DBDD4"/>
    <w:rsid w:val="1949D108"/>
    <w:rsid w:val="1957D46E"/>
    <w:rsid w:val="1970BFCF"/>
    <w:rsid w:val="19712A75"/>
    <w:rsid w:val="1979BBF3"/>
    <w:rsid w:val="1983F304"/>
    <w:rsid w:val="1984263E"/>
    <w:rsid w:val="198983CF"/>
    <w:rsid w:val="198A817C"/>
    <w:rsid w:val="198D33D6"/>
    <w:rsid w:val="1998B195"/>
    <w:rsid w:val="19A24567"/>
    <w:rsid w:val="19A4A86C"/>
    <w:rsid w:val="19A8D768"/>
    <w:rsid w:val="19ADE77D"/>
    <w:rsid w:val="19B27A31"/>
    <w:rsid w:val="19B28F90"/>
    <w:rsid w:val="19B3031C"/>
    <w:rsid w:val="19B63407"/>
    <w:rsid w:val="19BAC358"/>
    <w:rsid w:val="19C50382"/>
    <w:rsid w:val="19C6B61D"/>
    <w:rsid w:val="19D5C1CF"/>
    <w:rsid w:val="19DC5C42"/>
    <w:rsid w:val="19E34DA9"/>
    <w:rsid w:val="19E68911"/>
    <w:rsid w:val="19ED5BCB"/>
    <w:rsid w:val="19F0908E"/>
    <w:rsid w:val="19F9E7B3"/>
    <w:rsid w:val="19FA1F46"/>
    <w:rsid w:val="19FE9E98"/>
    <w:rsid w:val="1A067348"/>
    <w:rsid w:val="1A0B2AC4"/>
    <w:rsid w:val="1A0CF3EC"/>
    <w:rsid w:val="1A10A53A"/>
    <w:rsid w:val="1A10F8C2"/>
    <w:rsid w:val="1A154A97"/>
    <w:rsid w:val="1A1C1D0E"/>
    <w:rsid w:val="1A233DB9"/>
    <w:rsid w:val="1A23D84F"/>
    <w:rsid w:val="1A2F4420"/>
    <w:rsid w:val="1A32F569"/>
    <w:rsid w:val="1A34648D"/>
    <w:rsid w:val="1A3676A6"/>
    <w:rsid w:val="1A5429DB"/>
    <w:rsid w:val="1A61CA3D"/>
    <w:rsid w:val="1A6622E2"/>
    <w:rsid w:val="1A75B968"/>
    <w:rsid w:val="1A8AE3B6"/>
    <w:rsid w:val="1A8D0E94"/>
    <w:rsid w:val="1A9A2143"/>
    <w:rsid w:val="1A9CC0D5"/>
    <w:rsid w:val="1AA08A11"/>
    <w:rsid w:val="1AA08B82"/>
    <w:rsid w:val="1AA8375F"/>
    <w:rsid w:val="1AA95E66"/>
    <w:rsid w:val="1AA9F6E1"/>
    <w:rsid w:val="1AACC6CB"/>
    <w:rsid w:val="1AAF5349"/>
    <w:rsid w:val="1AB88979"/>
    <w:rsid w:val="1AD21C8B"/>
    <w:rsid w:val="1AE15A0C"/>
    <w:rsid w:val="1AE54D91"/>
    <w:rsid w:val="1AECFDAE"/>
    <w:rsid w:val="1B00F70D"/>
    <w:rsid w:val="1B036849"/>
    <w:rsid w:val="1B084EE1"/>
    <w:rsid w:val="1B0BD0BA"/>
    <w:rsid w:val="1B163E3B"/>
    <w:rsid w:val="1B1AB763"/>
    <w:rsid w:val="1B1B1B8D"/>
    <w:rsid w:val="1B1BC2AC"/>
    <w:rsid w:val="1B2425EC"/>
    <w:rsid w:val="1B28C17C"/>
    <w:rsid w:val="1B2ED408"/>
    <w:rsid w:val="1B36148F"/>
    <w:rsid w:val="1B386A55"/>
    <w:rsid w:val="1B4669C4"/>
    <w:rsid w:val="1B476286"/>
    <w:rsid w:val="1B4B556D"/>
    <w:rsid w:val="1B4C9E00"/>
    <w:rsid w:val="1B4F946C"/>
    <w:rsid w:val="1B5375C9"/>
    <w:rsid w:val="1B580940"/>
    <w:rsid w:val="1B5C6E11"/>
    <w:rsid w:val="1B5E6CD3"/>
    <w:rsid w:val="1B5FDA8F"/>
    <w:rsid w:val="1B64A810"/>
    <w:rsid w:val="1B669EBE"/>
    <w:rsid w:val="1B6D374F"/>
    <w:rsid w:val="1B6F3DA6"/>
    <w:rsid w:val="1B767334"/>
    <w:rsid w:val="1B788A0B"/>
    <w:rsid w:val="1B78E4DE"/>
    <w:rsid w:val="1B818287"/>
    <w:rsid w:val="1B85BF85"/>
    <w:rsid w:val="1B8BC464"/>
    <w:rsid w:val="1B92C528"/>
    <w:rsid w:val="1B957C6A"/>
    <w:rsid w:val="1B9D73D8"/>
    <w:rsid w:val="1BA70C52"/>
    <w:rsid w:val="1BB5391A"/>
    <w:rsid w:val="1BB6B478"/>
    <w:rsid w:val="1BBEC092"/>
    <w:rsid w:val="1BC8090E"/>
    <w:rsid w:val="1BCD84AF"/>
    <w:rsid w:val="1BCF38CF"/>
    <w:rsid w:val="1BD2352C"/>
    <w:rsid w:val="1BDB4CB3"/>
    <w:rsid w:val="1BDCF8FD"/>
    <w:rsid w:val="1BDDDABF"/>
    <w:rsid w:val="1BEBD05B"/>
    <w:rsid w:val="1BEF871E"/>
    <w:rsid w:val="1BF1E661"/>
    <w:rsid w:val="1BF2F8D3"/>
    <w:rsid w:val="1BF6AD26"/>
    <w:rsid w:val="1BF85CF6"/>
    <w:rsid w:val="1BFADC06"/>
    <w:rsid w:val="1BFF508C"/>
    <w:rsid w:val="1C00CFC5"/>
    <w:rsid w:val="1C00F724"/>
    <w:rsid w:val="1C08E0D0"/>
    <w:rsid w:val="1C0CDC9B"/>
    <w:rsid w:val="1C1E41C5"/>
    <w:rsid w:val="1C1F0C1C"/>
    <w:rsid w:val="1C23F13C"/>
    <w:rsid w:val="1C29E1DF"/>
    <w:rsid w:val="1C2C292B"/>
    <w:rsid w:val="1C344CA4"/>
    <w:rsid w:val="1C347031"/>
    <w:rsid w:val="1C3870BA"/>
    <w:rsid w:val="1C39393F"/>
    <w:rsid w:val="1C4D1B98"/>
    <w:rsid w:val="1C4DA4A1"/>
    <w:rsid w:val="1C57302C"/>
    <w:rsid w:val="1C582EA2"/>
    <w:rsid w:val="1C5890FB"/>
    <w:rsid w:val="1C5CB632"/>
    <w:rsid w:val="1C625889"/>
    <w:rsid w:val="1C6D32C0"/>
    <w:rsid w:val="1C702300"/>
    <w:rsid w:val="1C779834"/>
    <w:rsid w:val="1C7814A3"/>
    <w:rsid w:val="1C7E268C"/>
    <w:rsid w:val="1C7EE891"/>
    <w:rsid w:val="1C7F37E0"/>
    <w:rsid w:val="1C84B2E2"/>
    <w:rsid w:val="1C88433E"/>
    <w:rsid w:val="1C886EAF"/>
    <w:rsid w:val="1C92D997"/>
    <w:rsid w:val="1C93AEAE"/>
    <w:rsid w:val="1C93E993"/>
    <w:rsid w:val="1C960AA3"/>
    <w:rsid w:val="1C992F1D"/>
    <w:rsid w:val="1CA0F4E6"/>
    <w:rsid w:val="1CA491CE"/>
    <w:rsid w:val="1CAA5028"/>
    <w:rsid w:val="1CAB3C12"/>
    <w:rsid w:val="1CB59344"/>
    <w:rsid w:val="1CBC74F3"/>
    <w:rsid w:val="1CC1BB3E"/>
    <w:rsid w:val="1CC7D24B"/>
    <w:rsid w:val="1CD01F3F"/>
    <w:rsid w:val="1CD0F115"/>
    <w:rsid w:val="1CD1606B"/>
    <w:rsid w:val="1CD536D5"/>
    <w:rsid w:val="1CD9D6E5"/>
    <w:rsid w:val="1CDC56B4"/>
    <w:rsid w:val="1CE71B63"/>
    <w:rsid w:val="1CEB7E3A"/>
    <w:rsid w:val="1CF26EB2"/>
    <w:rsid w:val="1CF6F7F2"/>
    <w:rsid w:val="1CF7DEA9"/>
    <w:rsid w:val="1D05ED97"/>
    <w:rsid w:val="1D13F5F6"/>
    <w:rsid w:val="1D1AE924"/>
    <w:rsid w:val="1D22C98D"/>
    <w:rsid w:val="1D2794C5"/>
    <w:rsid w:val="1D2A1C7E"/>
    <w:rsid w:val="1D2C2E07"/>
    <w:rsid w:val="1D394A6E"/>
    <w:rsid w:val="1D39BC24"/>
    <w:rsid w:val="1D3ED086"/>
    <w:rsid w:val="1D431176"/>
    <w:rsid w:val="1D52D868"/>
    <w:rsid w:val="1D589B4C"/>
    <w:rsid w:val="1D5DC358"/>
    <w:rsid w:val="1D722CDB"/>
    <w:rsid w:val="1D72A240"/>
    <w:rsid w:val="1D73CE89"/>
    <w:rsid w:val="1D749A7E"/>
    <w:rsid w:val="1D75DF3A"/>
    <w:rsid w:val="1D82D65F"/>
    <w:rsid w:val="1D92F723"/>
    <w:rsid w:val="1D939714"/>
    <w:rsid w:val="1D9610CB"/>
    <w:rsid w:val="1D96135B"/>
    <w:rsid w:val="1D9DC3A4"/>
    <w:rsid w:val="1DA78062"/>
    <w:rsid w:val="1DAF5D80"/>
    <w:rsid w:val="1DB4FCD2"/>
    <w:rsid w:val="1DB9434A"/>
    <w:rsid w:val="1DBADC7D"/>
    <w:rsid w:val="1DBDC60B"/>
    <w:rsid w:val="1DC01023"/>
    <w:rsid w:val="1DC023BE"/>
    <w:rsid w:val="1DCA6C9C"/>
    <w:rsid w:val="1DCD671A"/>
    <w:rsid w:val="1DCDCBAE"/>
    <w:rsid w:val="1DD0E752"/>
    <w:rsid w:val="1DD74290"/>
    <w:rsid w:val="1DDE1C74"/>
    <w:rsid w:val="1DDFBCDB"/>
    <w:rsid w:val="1DEB3DA0"/>
    <w:rsid w:val="1DECCAE0"/>
    <w:rsid w:val="1DED5444"/>
    <w:rsid w:val="1DF521EC"/>
    <w:rsid w:val="1DF6F79C"/>
    <w:rsid w:val="1E0487B6"/>
    <w:rsid w:val="1E07F751"/>
    <w:rsid w:val="1E13FD59"/>
    <w:rsid w:val="1E1653F7"/>
    <w:rsid w:val="1E184112"/>
    <w:rsid w:val="1E1C0460"/>
    <w:rsid w:val="1E22911B"/>
    <w:rsid w:val="1E2EB2C8"/>
    <w:rsid w:val="1E31C9F9"/>
    <w:rsid w:val="1E36A074"/>
    <w:rsid w:val="1E3724FB"/>
    <w:rsid w:val="1E41BC21"/>
    <w:rsid w:val="1E495FAD"/>
    <w:rsid w:val="1E53BB38"/>
    <w:rsid w:val="1E5D594F"/>
    <w:rsid w:val="1E5EF1F9"/>
    <w:rsid w:val="1E63D19F"/>
    <w:rsid w:val="1E6E1171"/>
    <w:rsid w:val="1E6E6B18"/>
    <w:rsid w:val="1E71DBCF"/>
    <w:rsid w:val="1E74ABAD"/>
    <w:rsid w:val="1E792A55"/>
    <w:rsid w:val="1E7AD6D7"/>
    <w:rsid w:val="1E7F4C48"/>
    <w:rsid w:val="1E7FA4D8"/>
    <w:rsid w:val="1E863C22"/>
    <w:rsid w:val="1E88ACA2"/>
    <w:rsid w:val="1E9AAE12"/>
    <w:rsid w:val="1E9B288D"/>
    <w:rsid w:val="1EA21059"/>
    <w:rsid w:val="1EA3337C"/>
    <w:rsid w:val="1EA720FC"/>
    <w:rsid w:val="1EB77707"/>
    <w:rsid w:val="1EB933B8"/>
    <w:rsid w:val="1EBD0B0A"/>
    <w:rsid w:val="1EBDCDF6"/>
    <w:rsid w:val="1EC1E235"/>
    <w:rsid w:val="1EC3EABE"/>
    <w:rsid w:val="1ECA2AB1"/>
    <w:rsid w:val="1ED0C076"/>
    <w:rsid w:val="1ED616EE"/>
    <w:rsid w:val="1ED7F7C7"/>
    <w:rsid w:val="1ED83CF1"/>
    <w:rsid w:val="1ED843CC"/>
    <w:rsid w:val="1EF1C4D8"/>
    <w:rsid w:val="1EFE549E"/>
    <w:rsid w:val="1F035E62"/>
    <w:rsid w:val="1F03E526"/>
    <w:rsid w:val="1F0D183D"/>
    <w:rsid w:val="1F130344"/>
    <w:rsid w:val="1F13911B"/>
    <w:rsid w:val="1F14DD1D"/>
    <w:rsid w:val="1F14E788"/>
    <w:rsid w:val="1F19E24B"/>
    <w:rsid w:val="1F1EA699"/>
    <w:rsid w:val="1F291169"/>
    <w:rsid w:val="1F320CB4"/>
    <w:rsid w:val="1F360E6C"/>
    <w:rsid w:val="1F38C6AE"/>
    <w:rsid w:val="1F3DD15B"/>
    <w:rsid w:val="1F571C1B"/>
    <w:rsid w:val="1F5FA15B"/>
    <w:rsid w:val="1F6370B0"/>
    <w:rsid w:val="1F63EFC3"/>
    <w:rsid w:val="1F7073DF"/>
    <w:rsid w:val="1F7AE5FB"/>
    <w:rsid w:val="1F81E302"/>
    <w:rsid w:val="1F8B73CA"/>
    <w:rsid w:val="1F8BFA9C"/>
    <w:rsid w:val="1F96A4BA"/>
    <w:rsid w:val="1F9DB045"/>
    <w:rsid w:val="1FA15436"/>
    <w:rsid w:val="1FB563D0"/>
    <w:rsid w:val="1FBC0BF7"/>
    <w:rsid w:val="1FBC3A7B"/>
    <w:rsid w:val="1FC88A93"/>
    <w:rsid w:val="1FC975DA"/>
    <w:rsid w:val="1FD7CCE8"/>
    <w:rsid w:val="1FE00153"/>
    <w:rsid w:val="1FE492F6"/>
    <w:rsid w:val="1FEE005E"/>
    <w:rsid w:val="1FF5A36B"/>
    <w:rsid w:val="1FFE3568"/>
    <w:rsid w:val="1FFF0AF1"/>
    <w:rsid w:val="1FFF33D6"/>
    <w:rsid w:val="2001AEA9"/>
    <w:rsid w:val="200425A1"/>
    <w:rsid w:val="200DB67A"/>
    <w:rsid w:val="20102DA3"/>
    <w:rsid w:val="20182B17"/>
    <w:rsid w:val="20227374"/>
    <w:rsid w:val="202C2A1D"/>
    <w:rsid w:val="2030CC27"/>
    <w:rsid w:val="203C215D"/>
    <w:rsid w:val="20478205"/>
    <w:rsid w:val="20528F2D"/>
    <w:rsid w:val="20672414"/>
    <w:rsid w:val="2067BA80"/>
    <w:rsid w:val="206E5C70"/>
    <w:rsid w:val="2075B315"/>
    <w:rsid w:val="2077C762"/>
    <w:rsid w:val="2078DC84"/>
    <w:rsid w:val="20790060"/>
    <w:rsid w:val="2089AFED"/>
    <w:rsid w:val="208A8AE5"/>
    <w:rsid w:val="208D6D87"/>
    <w:rsid w:val="209E48D5"/>
    <w:rsid w:val="20A20628"/>
    <w:rsid w:val="20A524E3"/>
    <w:rsid w:val="20A69281"/>
    <w:rsid w:val="20A7E64D"/>
    <w:rsid w:val="20A90B6E"/>
    <w:rsid w:val="20AD9155"/>
    <w:rsid w:val="20B947AC"/>
    <w:rsid w:val="20BCEF69"/>
    <w:rsid w:val="20C1EAD7"/>
    <w:rsid w:val="20CB1A68"/>
    <w:rsid w:val="20D43F4C"/>
    <w:rsid w:val="20D7B447"/>
    <w:rsid w:val="20DAD861"/>
    <w:rsid w:val="20DB274A"/>
    <w:rsid w:val="20DB9C41"/>
    <w:rsid w:val="20DC6ADE"/>
    <w:rsid w:val="20EC31FA"/>
    <w:rsid w:val="20EEE63E"/>
    <w:rsid w:val="2102085F"/>
    <w:rsid w:val="21020D5E"/>
    <w:rsid w:val="21039AED"/>
    <w:rsid w:val="2107BDC7"/>
    <w:rsid w:val="210E569B"/>
    <w:rsid w:val="2126CEDE"/>
    <w:rsid w:val="2128BCB6"/>
    <w:rsid w:val="2136D864"/>
    <w:rsid w:val="213B703D"/>
    <w:rsid w:val="213F41F2"/>
    <w:rsid w:val="2140C076"/>
    <w:rsid w:val="21453FCA"/>
    <w:rsid w:val="215293CE"/>
    <w:rsid w:val="2154A141"/>
    <w:rsid w:val="215C3366"/>
    <w:rsid w:val="2163FBB9"/>
    <w:rsid w:val="21691768"/>
    <w:rsid w:val="216A7C28"/>
    <w:rsid w:val="217048C5"/>
    <w:rsid w:val="2172B639"/>
    <w:rsid w:val="21764E97"/>
    <w:rsid w:val="2176DE3E"/>
    <w:rsid w:val="217D71F1"/>
    <w:rsid w:val="217DC14B"/>
    <w:rsid w:val="217EBEAF"/>
    <w:rsid w:val="218B49C5"/>
    <w:rsid w:val="218D8340"/>
    <w:rsid w:val="2198B0DF"/>
    <w:rsid w:val="21A5B117"/>
    <w:rsid w:val="21B66383"/>
    <w:rsid w:val="21B6D476"/>
    <w:rsid w:val="21B7F594"/>
    <w:rsid w:val="21C92759"/>
    <w:rsid w:val="21C95ACD"/>
    <w:rsid w:val="21C9A8A6"/>
    <w:rsid w:val="21CDCE9C"/>
    <w:rsid w:val="21D792D7"/>
    <w:rsid w:val="21DB8F16"/>
    <w:rsid w:val="21DE52AC"/>
    <w:rsid w:val="21DF6298"/>
    <w:rsid w:val="21E00706"/>
    <w:rsid w:val="21E0E16C"/>
    <w:rsid w:val="21ECE1AD"/>
    <w:rsid w:val="21F65956"/>
    <w:rsid w:val="21F77B09"/>
    <w:rsid w:val="21F7E47E"/>
    <w:rsid w:val="21FB32F6"/>
    <w:rsid w:val="2203FBF1"/>
    <w:rsid w:val="220988D0"/>
    <w:rsid w:val="2209F001"/>
    <w:rsid w:val="220AC1EB"/>
    <w:rsid w:val="2211E7F3"/>
    <w:rsid w:val="2214335A"/>
    <w:rsid w:val="221CB33E"/>
    <w:rsid w:val="221E362F"/>
    <w:rsid w:val="222B1050"/>
    <w:rsid w:val="222F097B"/>
    <w:rsid w:val="224D361A"/>
    <w:rsid w:val="22533BC3"/>
    <w:rsid w:val="225E8323"/>
    <w:rsid w:val="22682734"/>
    <w:rsid w:val="22752543"/>
    <w:rsid w:val="22818EAE"/>
    <w:rsid w:val="228A79CB"/>
    <w:rsid w:val="229001FA"/>
    <w:rsid w:val="2299F7DB"/>
    <w:rsid w:val="22B3C75B"/>
    <w:rsid w:val="22C121D3"/>
    <w:rsid w:val="22C37D39"/>
    <w:rsid w:val="22CDE766"/>
    <w:rsid w:val="22D1DDF3"/>
    <w:rsid w:val="22D41F24"/>
    <w:rsid w:val="22D450CB"/>
    <w:rsid w:val="22D8E370"/>
    <w:rsid w:val="22D954D6"/>
    <w:rsid w:val="22E777E0"/>
    <w:rsid w:val="22F365FF"/>
    <w:rsid w:val="22F6C5C2"/>
    <w:rsid w:val="22F9573B"/>
    <w:rsid w:val="22FCC141"/>
    <w:rsid w:val="2309D687"/>
    <w:rsid w:val="230CC1E0"/>
    <w:rsid w:val="23114805"/>
    <w:rsid w:val="2319CE79"/>
    <w:rsid w:val="231B149D"/>
    <w:rsid w:val="23232B6A"/>
    <w:rsid w:val="2323E034"/>
    <w:rsid w:val="23254D05"/>
    <w:rsid w:val="232841CC"/>
    <w:rsid w:val="232EB2ED"/>
    <w:rsid w:val="233CCAB3"/>
    <w:rsid w:val="2341E999"/>
    <w:rsid w:val="23426406"/>
    <w:rsid w:val="2343781D"/>
    <w:rsid w:val="235318FA"/>
    <w:rsid w:val="235373E7"/>
    <w:rsid w:val="23548712"/>
    <w:rsid w:val="236025D1"/>
    <w:rsid w:val="23670E5D"/>
    <w:rsid w:val="236FC78F"/>
    <w:rsid w:val="2370B7EF"/>
    <w:rsid w:val="237541F7"/>
    <w:rsid w:val="23793297"/>
    <w:rsid w:val="23796F75"/>
    <w:rsid w:val="237CB1CD"/>
    <w:rsid w:val="237E963E"/>
    <w:rsid w:val="23844E74"/>
    <w:rsid w:val="238AD7DC"/>
    <w:rsid w:val="23925FA8"/>
    <w:rsid w:val="239420B8"/>
    <w:rsid w:val="2399023C"/>
    <w:rsid w:val="239F5B42"/>
    <w:rsid w:val="23A7BC24"/>
    <w:rsid w:val="23AE936B"/>
    <w:rsid w:val="23B0EB15"/>
    <w:rsid w:val="23B7B968"/>
    <w:rsid w:val="23BCF63F"/>
    <w:rsid w:val="23C3062E"/>
    <w:rsid w:val="23C88446"/>
    <w:rsid w:val="23CAB9B2"/>
    <w:rsid w:val="23CBC376"/>
    <w:rsid w:val="23D22B58"/>
    <w:rsid w:val="23D5D60E"/>
    <w:rsid w:val="23D93E5A"/>
    <w:rsid w:val="23D94CED"/>
    <w:rsid w:val="23E02F91"/>
    <w:rsid w:val="23E37F4C"/>
    <w:rsid w:val="23E66630"/>
    <w:rsid w:val="23E870A3"/>
    <w:rsid w:val="23EC819D"/>
    <w:rsid w:val="23F221F6"/>
    <w:rsid w:val="23F3F38E"/>
    <w:rsid w:val="23F5DFA0"/>
    <w:rsid w:val="24070497"/>
    <w:rsid w:val="2412FD92"/>
    <w:rsid w:val="24138464"/>
    <w:rsid w:val="24144443"/>
    <w:rsid w:val="2419ACC7"/>
    <w:rsid w:val="242C4CA0"/>
    <w:rsid w:val="242CC8FA"/>
    <w:rsid w:val="242E456B"/>
    <w:rsid w:val="2431F97B"/>
    <w:rsid w:val="2432F61E"/>
    <w:rsid w:val="2434F44C"/>
    <w:rsid w:val="243C64A7"/>
    <w:rsid w:val="244BD4B9"/>
    <w:rsid w:val="245F51A6"/>
    <w:rsid w:val="2464DE52"/>
    <w:rsid w:val="2465BF31"/>
    <w:rsid w:val="246767FD"/>
    <w:rsid w:val="2467F5D0"/>
    <w:rsid w:val="2467FBA3"/>
    <w:rsid w:val="2469FE2B"/>
    <w:rsid w:val="247070DE"/>
    <w:rsid w:val="24711D4B"/>
    <w:rsid w:val="247213AC"/>
    <w:rsid w:val="2475093D"/>
    <w:rsid w:val="247C7D4E"/>
    <w:rsid w:val="24871704"/>
    <w:rsid w:val="248C953C"/>
    <w:rsid w:val="249111AA"/>
    <w:rsid w:val="249F3FC4"/>
    <w:rsid w:val="24A06E6A"/>
    <w:rsid w:val="24AACC48"/>
    <w:rsid w:val="24AB0ACD"/>
    <w:rsid w:val="24AC59A1"/>
    <w:rsid w:val="24AD17FC"/>
    <w:rsid w:val="24B23CC8"/>
    <w:rsid w:val="24BDAFBB"/>
    <w:rsid w:val="24BDC6DC"/>
    <w:rsid w:val="24BE8D4C"/>
    <w:rsid w:val="24C0F098"/>
    <w:rsid w:val="24C238D1"/>
    <w:rsid w:val="24C520DB"/>
    <w:rsid w:val="24D11BDF"/>
    <w:rsid w:val="24DD1D29"/>
    <w:rsid w:val="24E4E8CA"/>
    <w:rsid w:val="24EA14FB"/>
    <w:rsid w:val="24ECF880"/>
    <w:rsid w:val="24FD6232"/>
    <w:rsid w:val="2509E396"/>
    <w:rsid w:val="2511934C"/>
    <w:rsid w:val="251436A3"/>
    <w:rsid w:val="2522145E"/>
    <w:rsid w:val="25250BCC"/>
    <w:rsid w:val="25252296"/>
    <w:rsid w:val="25296E10"/>
    <w:rsid w:val="252D2C34"/>
    <w:rsid w:val="253B2BA3"/>
    <w:rsid w:val="25444C36"/>
    <w:rsid w:val="25449C1A"/>
    <w:rsid w:val="2554CED2"/>
    <w:rsid w:val="2560507E"/>
    <w:rsid w:val="256052BA"/>
    <w:rsid w:val="2560B56C"/>
    <w:rsid w:val="2562C73F"/>
    <w:rsid w:val="257308C9"/>
    <w:rsid w:val="2578928A"/>
    <w:rsid w:val="257A5FD4"/>
    <w:rsid w:val="257B0326"/>
    <w:rsid w:val="257BB0AE"/>
    <w:rsid w:val="258968BD"/>
    <w:rsid w:val="258B1460"/>
    <w:rsid w:val="25937E4F"/>
    <w:rsid w:val="259B3299"/>
    <w:rsid w:val="259B3489"/>
    <w:rsid w:val="25A43277"/>
    <w:rsid w:val="25A70461"/>
    <w:rsid w:val="25A8F957"/>
    <w:rsid w:val="25BA50C8"/>
    <w:rsid w:val="25C32F86"/>
    <w:rsid w:val="25C7A2BC"/>
    <w:rsid w:val="25C7C6D5"/>
    <w:rsid w:val="25CEC75F"/>
    <w:rsid w:val="25D5F9AE"/>
    <w:rsid w:val="25D6F59E"/>
    <w:rsid w:val="25D81966"/>
    <w:rsid w:val="25D976D3"/>
    <w:rsid w:val="25DD2728"/>
    <w:rsid w:val="25DF280A"/>
    <w:rsid w:val="25E6BA7C"/>
    <w:rsid w:val="25E75651"/>
    <w:rsid w:val="25FD6D97"/>
    <w:rsid w:val="2609118D"/>
    <w:rsid w:val="26138A17"/>
    <w:rsid w:val="2615DBE7"/>
    <w:rsid w:val="2615FD27"/>
    <w:rsid w:val="26176FCE"/>
    <w:rsid w:val="2617ECA5"/>
    <w:rsid w:val="2618FB28"/>
    <w:rsid w:val="262421E8"/>
    <w:rsid w:val="2624A201"/>
    <w:rsid w:val="26281264"/>
    <w:rsid w:val="262CA9A7"/>
    <w:rsid w:val="262CB274"/>
    <w:rsid w:val="262D13CB"/>
    <w:rsid w:val="262DB165"/>
    <w:rsid w:val="26393D08"/>
    <w:rsid w:val="2658D507"/>
    <w:rsid w:val="26633398"/>
    <w:rsid w:val="266412C3"/>
    <w:rsid w:val="2665E909"/>
    <w:rsid w:val="2667E87F"/>
    <w:rsid w:val="2669AEA9"/>
    <w:rsid w:val="266ADE44"/>
    <w:rsid w:val="266E1A35"/>
    <w:rsid w:val="2672AD05"/>
    <w:rsid w:val="267A851B"/>
    <w:rsid w:val="2683F16C"/>
    <w:rsid w:val="26879E7D"/>
    <w:rsid w:val="2692CD7B"/>
    <w:rsid w:val="26948F1C"/>
    <w:rsid w:val="269754E5"/>
    <w:rsid w:val="26983CB0"/>
    <w:rsid w:val="269CE539"/>
    <w:rsid w:val="26A3C043"/>
    <w:rsid w:val="26A520DD"/>
    <w:rsid w:val="26A76851"/>
    <w:rsid w:val="26A8E8ED"/>
    <w:rsid w:val="26B32FFB"/>
    <w:rsid w:val="26B425FB"/>
    <w:rsid w:val="26B8B36C"/>
    <w:rsid w:val="26BBD221"/>
    <w:rsid w:val="26BE3853"/>
    <w:rsid w:val="26C5C12D"/>
    <w:rsid w:val="26D48279"/>
    <w:rsid w:val="26D6CC33"/>
    <w:rsid w:val="26DF7A39"/>
    <w:rsid w:val="26E1B2B5"/>
    <w:rsid w:val="26E2AB9B"/>
    <w:rsid w:val="26E80505"/>
    <w:rsid w:val="26E912F8"/>
    <w:rsid w:val="26EC0AB6"/>
    <w:rsid w:val="26F09F33"/>
    <w:rsid w:val="26F565F8"/>
    <w:rsid w:val="26F62250"/>
    <w:rsid w:val="26FBD151"/>
    <w:rsid w:val="26FDDB82"/>
    <w:rsid w:val="270C0A91"/>
    <w:rsid w:val="27120964"/>
    <w:rsid w:val="271E53E4"/>
    <w:rsid w:val="2729617C"/>
    <w:rsid w:val="27412F45"/>
    <w:rsid w:val="2745A209"/>
    <w:rsid w:val="27479A47"/>
    <w:rsid w:val="275004D3"/>
    <w:rsid w:val="27526AA2"/>
    <w:rsid w:val="27609960"/>
    <w:rsid w:val="2763731D"/>
    <w:rsid w:val="27656686"/>
    <w:rsid w:val="276ACF2A"/>
    <w:rsid w:val="27744CB6"/>
    <w:rsid w:val="27759E53"/>
    <w:rsid w:val="27781DA9"/>
    <w:rsid w:val="2782672A"/>
    <w:rsid w:val="2782BC42"/>
    <w:rsid w:val="27834EEA"/>
    <w:rsid w:val="278A008A"/>
    <w:rsid w:val="278DD47F"/>
    <w:rsid w:val="27994D2F"/>
    <w:rsid w:val="279BB479"/>
    <w:rsid w:val="279FA9BF"/>
    <w:rsid w:val="27A93532"/>
    <w:rsid w:val="27B1548C"/>
    <w:rsid w:val="27BD8E4A"/>
    <w:rsid w:val="27C74DD7"/>
    <w:rsid w:val="27D81F84"/>
    <w:rsid w:val="27D8205B"/>
    <w:rsid w:val="27D8DC42"/>
    <w:rsid w:val="27EA06FC"/>
    <w:rsid w:val="27ECB464"/>
    <w:rsid w:val="27F98D79"/>
    <w:rsid w:val="27F9BF9E"/>
    <w:rsid w:val="27FE864B"/>
    <w:rsid w:val="280B4AA9"/>
    <w:rsid w:val="28327395"/>
    <w:rsid w:val="28347807"/>
    <w:rsid w:val="2835989E"/>
    <w:rsid w:val="2837E8FB"/>
    <w:rsid w:val="28384519"/>
    <w:rsid w:val="283EFE0B"/>
    <w:rsid w:val="2841CDFD"/>
    <w:rsid w:val="2846B7FE"/>
    <w:rsid w:val="284A65A3"/>
    <w:rsid w:val="284D7F87"/>
    <w:rsid w:val="2858B995"/>
    <w:rsid w:val="28611904"/>
    <w:rsid w:val="28614447"/>
    <w:rsid w:val="28692668"/>
    <w:rsid w:val="286A6D42"/>
    <w:rsid w:val="286BBE5D"/>
    <w:rsid w:val="286FAED9"/>
    <w:rsid w:val="2871D0DF"/>
    <w:rsid w:val="28790A1B"/>
    <w:rsid w:val="2879A5A8"/>
    <w:rsid w:val="2879C673"/>
    <w:rsid w:val="287D5ED1"/>
    <w:rsid w:val="2882974A"/>
    <w:rsid w:val="2883ECE9"/>
    <w:rsid w:val="28902D0D"/>
    <w:rsid w:val="289ABE1E"/>
    <w:rsid w:val="28A6E1DF"/>
    <w:rsid w:val="28B5FDF8"/>
    <w:rsid w:val="28B8FF8F"/>
    <w:rsid w:val="28BA58A5"/>
    <w:rsid w:val="28BE6BFA"/>
    <w:rsid w:val="28D471C7"/>
    <w:rsid w:val="28D4BE91"/>
    <w:rsid w:val="28DF40E0"/>
    <w:rsid w:val="28EA1D6F"/>
    <w:rsid w:val="290415F1"/>
    <w:rsid w:val="29304E22"/>
    <w:rsid w:val="29330162"/>
    <w:rsid w:val="293D5639"/>
    <w:rsid w:val="293EE222"/>
    <w:rsid w:val="294940CA"/>
    <w:rsid w:val="294B2B5F"/>
    <w:rsid w:val="294E3B41"/>
    <w:rsid w:val="29536DF0"/>
    <w:rsid w:val="2959BB53"/>
    <w:rsid w:val="295C7875"/>
    <w:rsid w:val="295D3E58"/>
    <w:rsid w:val="29664F91"/>
    <w:rsid w:val="2975E5BE"/>
    <w:rsid w:val="297E07E5"/>
    <w:rsid w:val="298BBB43"/>
    <w:rsid w:val="298BFE7B"/>
    <w:rsid w:val="298CFA6E"/>
    <w:rsid w:val="2993659C"/>
    <w:rsid w:val="2995860F"/>
    <w:rsid w:val="29A10815"/>
    <w:rsid w:val="29A4EAB7"/>
    <w:rsid w:val="29AC96A0"/>
    <w:rsid w:val="29B4B198"/>
    <w:rsid w:val="29B89DD1"/>
    <w:rsid w:val="29BC5893"/>
    <w:rsid w:val="29BEBBD0"/>
    <w:rsid w:val="29C2B1DC"/>
    <w:rsid w:val="29C388CB"/>
    <w:rsid w:val="29C56528"/>
    <w:rsid w:val="29E08ECC"/>
    <w:rsid w:val="29E14A72"/>
    <w:rsid w:val="29E47C80"/>
    <w:rsid w:val="29E6DCE8"/>
    <w:rsid w:val="29E85D0E"/>
    <w:rsid w:val="29EA60B0"/>
    <w:rsid w:val="29EE2B8A"/>
    <w:rsid w:val="29F0D554"/>
    <w:rsid w:val="29F43466"/>
    <w:rsid w:val="29F72DF7"/>
    <w:rsid w:val="29FE94FC"/>
    <w:rsid w:val="2A128733"/>
    <w:rsid w:val="2A12F8A1"/>
    <w:rsid w:val="2A13EE3A"/>
    <w:rsid w:val="2A17116A"/>
    <w:rsid w:val="2A1F7B8D"/>
    <w:rsid w:val="2A2371AF"/>
    <w:rsid w:val="2A2AD869"/>
    <w:rsid w:val="2A2D06BA"/>
    <w:rsid w:val="2A3F749E"/>
    <w:rsid w:val="2A41DEF5"/>
    <w:rsid w:val="2A470D28"/>
    <w:rsid w:val="2A5168A6"/>
    <w:rsid w:val="2A54E8ED"/>
    <w:rsid w:val="2A556E57"/>
    <w:rsid w:val="2A5F83ED"/>
    <w:rsid w:val="2A5FAAD2"/>
    <w:rsid w:val="2A63735C"/>
    <w:rsid w:val="2A68B753"/>
    <w:rsid w:val="2A69F114"/>
    <w:rsid w:val="2A6F0500"/>
    <w:rsid w:val="2A7535CF"/>
    <w:rsid w:val="2A7A38FD"/>
    <w:rsid w:val="2A81F0FC"/>
    <w:rsid w:val="2A82C2D9"/>
    <w:rsid w:val="2A86F06B"/>
    <w:rsid w:val="2A8C4208"/>
    <w:rsid w:val="2A9B1465"/>
    <w:rsid w:val="2AA12284"/>
    <w:rsid w:val="2AA2AD68"/>
    <w:rsid w:val="2AA3FE46"/>
    <w:rsid w:val="2AAA1D6A"/>
    <w:rsid w:val="2AB218BE"/>
    <w:rsid w:val="2AB68BFC"/>
    <w:rsid w:val="2AB9F38D"/>
    <w:rsid w:val="2ABD57B7"/>
    <w:rsid w:val="2AC8623F"/>
    <w:rsid w:val="2ACBA666"/>
    <w:rsid w:val="2AD1C5B4"/>
    <w:rsid w:val="2ADD8331"/>
    <w:rsid w:val="2AE5ED65"/>
    <w:rsid w:val="2AE7F7DF"/>
    <w:rsid w:val="2AF05A99"/>
    <w:rsid w:val="2AFD0825"/>
    <w:rsid w:val="2B0D88A7"/>
    <w:rsid w:val="2B1709BF"/>
    <w:rsid w:val="2B1BAB2B"/>
    <w:rsid w:val="2B222D28"/>
    <w:rsid w:val="2B23AD65"/>
    <w:rsid w:val="2B2925A8"/>
    <w:rsid w:val="2B29A561"/>
    <w:rsid w:val="2B2BD366"/>
    <w:rsid w:val="2B3651F5"/>
    <w:rsid w:val="2B46C97A"/>
    <w:rsid w:val="2B486E83"/>
    <w:rsid w:val="2B49D492"/>
    <w:rsid w:val="2B4A61B3"/>
    <w:rsid w:val="2B4B14C2"/>
    <w:rsid w:val="2B5129DB"/>
    <w:rsid w:val="2B573EFE"/>
    <w:rsid w:val="2B66A181"/>
    <w:rsid w:val="2B6F8C5D"/>
    <w:rsid w:val="2B771D14"/>
    <w:rsid w:val="2B7F82A7"/>
    <w:rsid w:val="2B85EDB3"/>
    <w:rsid w:val="2B887A96"/>
    <w:rsid w:val="2B99693E"/>
    <w:rsid w:val="2B99CB31"/>
    <w:rsid w:val="2BA24DCB"/>
    <w:rsid w:val="2BB1A431"/>
    <w:rsid w:val="2BB4C7BB"/>
    <w:rsid w:val="2BBD484C"/>
    <w:rsid w:val="2BC95489"/>
    <w:rsid w:val="2BCF4274"/>
    <w:rsid w:val="2BD3F202"/>
    <w:rsid w:val="2BDB1D3F"/>
    <w:rsid w:val="2BDC83BB"/>
    <w:rsid w:val="2BDD0BEC"/>
    <w:rsid w:val="2BE5B2A1"/>
    <w:rsid w:val="2BE5F9B8"/>
    <w:rsid w:val="2BE7C561"/>
    <w:rsid w:val="2BE87982"/>
    <w:rsid w:val="2BF36FD5"/>
    <w:rsid w:val="2BF47011"/>
    <w:rsid w:val="2BF4B5D9"/>
    <w:rsid w:val="2BFC9238"/>
    <w:rsid w:val="2C00A30A"/>
    <w:rsid w:val="2C02A663"/>
    <w:rsid w:val="2C045559"/>
    <w:rsid w:val="2C0EC0BC"/>
    <w:rsid w:val="2C211BB5"/>
    <w:rsid w:val="2C249D31"/>
    <w:rsid w:val="2C2979D0"/>
    <w:rsid w:val="2C2A934C"/>
    <w:rsid w:val="2C38BAC5"/>
    <w:rsid w:val="2C3F5730"/>
    <w:rsid w:val="2C426AFF"/>
    <w:rsid w:val="2C4859C4"/>
    <w:rsid w:val="2C493A6C"/>
    <w:rsid w:val="2C505081"/>
    <w:rsid w:val="2C565C49"/>
    <w:rsid w:val="2C566295"/>
    <w:rsid w:val="2C5C6059"/>
    <w:rsid w:val="2C5FC5E9"/>
    <w:rsid w:val="2C60151B"/>
    <w:rsid w:val="2C686844"/>
    <w:rsid w:val="2C70857B"/>
    <w:rsid w:val="2C70EFC2"/>
    <w:rsid w:val="2C76BBC3"/>
    <w:rsid w:val="2C850C4F"/>
    <w:rsid w:val="2C86B152"/>
    <w:rsid w:val="2C87B271"/>
    <w:rsid w:val="2C8B2EDB"/>
    <w:rsid w:val="2C8EB079"/>
    <w:rsid w:val="2C8FA642"/>
    <w:rsid w:val="2C90A760"/>
    <w:rsid w:val="2C9109EF"/>
    <w:rsid w:val="2C9228E9"/>
    <w:rsid w:val="2C95CD60"/>
    <w:rsid w:val="2C9B3BBD"/>
    <w:rsid w:val="2CA7790B"/>
    <w:rsid w:val="2CB5F9BF"/>
    <w:rsid w:val="2CBE845B"/>
    <w:rsid w:val="2CC69F9A"/>
    <w:rsid w:val="2CC71A6C"/>
    <w:rsid w:val="2CC77057"/>
    <w:rsid w:val="2CD15F03"/>
    <w:rsid w:val="2CE6DFBA"/>
    <w:rsid w:val="2CE8063A"/>
    <w:rsid w:val="2CE9B62A"/>
    <w:rsid w:val="2CF738A1"/>
    <w:rsid w:val="2CFBCD1E"/>
    <w:rsid w:val="2CFF2262"/>
    <w:rsid w:val="2D038A20"/>
    <w:rsid w:val="2D0A8B5C"/>
    <w:rsid w:val="2D15F19A"/>
    <w:rsid w:val="2D19F5E3"/>
    <w:rsid w:val="2D237863"/>
    <w:rsid w:val="2D267DD8"/>
    <w:rsid w:val="2D282375"/>
    <w:rsid w:val="2D287117"/>
    <w:rsid w:val="2D2D2A60"/>
    <w:rsid w:val="2D32A305"/>
    <w:rsid w:val="2D361405"/>
    <w:rsid w:val="2D4F1614"/>
    <w:rsid w:val="2D531911"/>
    <w:rsid w:val="2D58B991"/>
    <w:rsid w:val="2D5EAB4C"/>
    <w:rsid w:val="2D6AF185"/>
    <w:rsid w:val="2D6D46A7"/>
    <w:rsid w:val="2D726533"/>
    <w:rsid w:val="2D72BD8E"/>
    <w:rsid w:val="2D783A90"/>
    <w:rsid w:val="2D7AF06F"/>
    <w:rsid w:val="2D7DB6B6"/>
    <w:rsid w:val="2D7F8340"/>
    <w:rsid w:val="2D8646C7"/>
    <w:rsid w:val="2D8FE8C1"/>
    <w:rsid w:val="2D901B1F"/>
    <w:rsid w:val="2D9224E3"/>
    <w:rsid w:val="2D9F12AF"/>
    <w:rsid w:val="2DA0B711"/>
    <w:rsid w:val="2DA17E14"/>
    <w:rsid w:val="2DA29778"/>
    <w:rsid w:val="2DA83D48"/>
    <w:rsid w:val="2DAA3736"/>
    <w:rsid w:val="2DAEBB60"/>
    <w:rsid w:val="2DB36512"/>
    <w:rsid w:val="2DB66AF5"/>
    <w:rsid w:val="2DBAD7AD"/>
    <w:rsid w:val="2DBC1824"/>
    <w:rsid w:val="2DC3504F"/>
    <w:rsid w:val="2DD64DA8"/>
    <w:rsid w:val="2DDFB020"/>
    <w:rsid w:val="2DE8CE40"/>
    <w:rsid w:val="2DECD91D"/>
    <w:rsid w:val="2DF68B90"/>
    <w:rsid w:val="2DF8B487"/>
    <w:rsid w:val="2E00A455"/>
    <w:rsid w:val="2E00DFD9"/>
    <w:rsid w:val="2E03BF45"/>
    <w:rsid w:val="2E153758"/>
    <w:rsid w:val="2E293423"/>
    <w:rsid w:val="2E2F996A"/>
    <w:rsid w:val="2E38083D"/>
    <w:rsid w:val="2E3B77BE"/>
    <w:rsid w:val="2E3E7F96"/>
    <w:rsid w:val="2E3F0CC2"/>
    <w:rsid w:val="2E4F8963"/>
    <w:rsid w:val="2E5A4D61"/>
    <w:rsid w:val="2E5ACF8E"/>
    <w:rsid w:val="2E61F2CB"/>
    <w:rsid w:val="2E64CA4F"/>
    <w:rsid w:val="2E6C8236"/>
    <w:rsid w:val="2E6DEC09"/>
    <w:rsid w:val="2E754FB2"/>
    <w:rsid w:val="2E775DFE"/>
    <w:rsid w:val="2E7AE6D8"/>
    <w:rsid w:val="2E7D971D"/>
    <w:rsid w:val="2E7F7279"/>
    <w:rsid w:val="2E87C9A7"/>
    <w:rsid w:val="2E8A5F24"/>
    <w:rsid w:val="2EAB9ADD"/>
    <w:rsid w:val="2EAE2546"/>
    <w:rsid w:val="2EB719CE"/>
    <w:rsid w:val="2EBB3A7B"/>
    <w:rsid w:val="2ECA4FFF"/>
    <w:rsid w:val="2ECA5320"/>
    <w:rsid w:val="2ECB3198"/>
    <w:rsid w:val="2ED1CF31"/>
    <w:rsid w:val="2ED6D101"/>
    <w:rsid w:val="2EE288BB"/>
    <w:rsid w:val="2EF0C40C"/>
    <w:rsid w:val="2EF6D57B"/>
    <w:rsid w:val="2EF6D5E6"/>
    <w:rsid w:val="2EFEC3DA"/>
    <w:rsid w:val="2F0FAE76"/>
    <w:rsid w:val="2F10BE62"/>
    <w:rsid w:val="2F2B0AF3"/>
    <w:rsid w:val="2F2B7E28"/>
    <w:rsid w:val="2F30D68F"/>
    <w:rsid w:val="2F34B7E1"/>
    <w:rsid w:val="2F3C5AF1"/>
    <w:rsid w:val="2F4299EE"/>
    <w:rsid w:val="2F48B334"/>
    <w:rsid w:val="2F4A48EC"/>
    <w:rsid w:val="2F4D1B90"/>
    <w:rsid w:val="2F530C41"/>
    <w:rsid w:val="2F688197"/>
    <w:rsid w:val="2F6E8502"/>
    <w:rsid w:val="2F73FCEB"/>
    <w:rsid w:val="2F75628E"/>
    <w:rsid w:val="2F8052C6"/>
    <w:rsid w:val="2F8186C7"/>
    <w:rsid w:val="2F841EA3"/>
    <w:rsid w:val="2F861CE5"/>
    <w:rsid w:val="2F87F143"/>
    <w:rsid w:val="2F89E981"/>
    <w:rsid w:val="2F92AB29"/>
    <w:rsid w:val="2F93C58E"/>
    <w:rsid w:val="2F959671"/>
    <w:rsid w:val="2F9E3899"/>
    <w:rsid w:val="2F9E67D6"/>
    <w:rsid w:val="2F9E6DB1"/>
    <w:rsid w:val="2FAA10B1"/>
    <w:rsid w:val="2FAB04B4"/>
    <w:rsid w:val="2FB1DBD1"/>
    <w:rsid w:val="2FB3AB85"/>
    <w:rsid w:val="2FB98D51"/>
    <w:rsid w:val="2FCC0035"/>
    <w:rsid w:val="2FD4D4BD"/>
    <w:rsid w:val="2FDF4335"/>
    <w:rsid w:val="2FE26C9E"/>
    <w:rsid w:val="2FEB512B"/>
    <w:rsid w:val="2FF14626"/>
    <w:rsid w:val="2FF2200C"/>
    <w:rsid w:val="300CAE9E"/>
    <w:rsid w:val="3010D10D"/>
    <w:rsid w:val="3013E9D5"/>
    <w:rsid w:val="301986EF"/>
    <w:rsid w:val="30243760"/>
    <w:rsid w:val="3024EFA2"/>
    <w:rsid w:val="3026565C"/>
    <w:rsid w:val="302C4C3D"/>
    <w:rsid w:val="302D0EF3"/>
    <w:rsid w:val="302D57DA"/>
    <w:rsid w:val="302EF3DE"/>
    <w:rsid w:val="30347045"/>
    <w:rsid w:val="303D3668"/>
    <w:rsid w:val="30442D12"/>
    <w:rsid w:val="304983FF"/>
    <w:rsid w:val="304AA6A6"/>
    <w:rsid w:val="304F4ED2"/>
    <w:rsid w:val="306016D8"/>
    <w:rsid w:val="30638544"/>
    <w:rsid w:val="3069AF16"/>
    <w:rsid w:val="30783DFE"/>
    <w:rsid w:val="3078B04B"/>
    <w:rsid w:val="307CE302"/>
    <w:rsid w:val="307E6535"/>
    <w:rsid w:val="307F2F65"/>
    <w:rsid w:val="307F553B"/>
    <w:rsid w:val="30851554"/>
    <w:rsid w:val="30905E3C"/>
    <w:rsid w:val="30930228"/>
    <w:rsid w:val="3098B0AA"/>
    <w:rsid w:val="30A2C9BA"/>
    <w:rsid w:val="30A3AFB6"/>
    <w:rsid w:val="30A635BF"/>
    <w:rsid w:val="30A9AF56"/>
    <w:rsid w:val="30AB6E66"/>
    <w:rsid w:val="30B437BA"/>
    <w:rsid w:val="30B64F32"/>
    <w:rsid w:val="30B7BAF0"/>
    <w:rsid w:val="30B9190E"/>
    <w:rsid w:val="30C3293A"/>
    <w:rsid w:val="30CA4C90"/>
    <w:rsid w:val="30CAD6F9"/>
    <w:rsid w:val="30CE420B"/>
    <w:rsid w:val="30D1BEAE"/>
    <w:rsid w:val="30D490C2"/>
    <w:rsid w:val="30D9B111"/>
    <w:rsid w:val="30E2C75D"/>
    <w:rsid w:val="30E57F77"/>
    <w:rsid w:val="30EB9122"/>
    <w:rsid w:val="30F074CB"/>
    <w:rsid w:val="30F2076C"/>
    <w:rsid w:val="30F227E3"/>
    <w:rsid w:val="30F754AA"/>
    <w:rsid w:val="30F965A7"/>
    <w:rsid w:val="30FA5D3E"/>
    <w:rsid w:val="310959CA"/>
    <w:rsid w:val="312E5410"/>
    <w:rsid w:val="3133BD7D"/>
    <w:rsid w:val="31357DD5"/>
    <w:rsid w:val="31433C05"/>
    <w:rsid w:val="31438404"/>
    <w:rsid w:val="31558483"/>
    <w:rsid w:val="31581193"/>
    <w:rsid w:val="315D8BF6"/>
    <w:rsid w:val="315E2075"/>
    <w:rsid w:val="31677795"/>
    <w:rsid w:val="317847B7"/>
    <w:rsid w:val="3179BBBB"/>
    <w:rsid w:val="317F6634"/>
    <w:rsid w:val="3183914C"/>
    <w:rsid w:val="318C8316"/>
    <w:rsid w:val="31916EAC"/>
    <w:rsid w:val="319DDFF7"/>
    <w:rsid w:val="31A72F61"/>
    <w:rsid w:val="31A8D594"/>
    <w:rsid w:val="31AA4375"/>
    <w:rsid w:val="31AA92F1"/>
    <w:rsid w:val="31AADCD8"/>
    <w:rsid w:val="31B4A40B"/>
    <w:rsid w:val="31BF4C19"/>
    <w:rsid w:val="31C007C1"/>
    <w:rsid w:val="31DC58F2"/>
    <w:rsid w:val="31E2CD06"/>
    <w:rsid w:val="31E3512D"/>
    <w:rsid w:val="31E3862B"/>
    <w:rsid w:val="31E9794C"/>
    <w:rsid w:val="31ECA82A"/>
    <w:rsid w:val="31F87C27"/>
    <w:rsid w:val="32009766"/>
    <w:rsid w:val="3201150F"/>
    <w:rsid w:val="320293C1"/>
    <w:rsid w:val="32038FE0"/>
    <w:rsid w:val="3205A770"/>
    <w:rsid w:val="3212A0A3"/>
    <w:rsid w:val="3214269B"/>
    <w:rsid w:val="321CF804"/>
    <w:rsid w:val="3220E880"/>
    <w:rsid w:val="32279A20"/>
    <w:rsid w:val="3227A42E"/>
    <w:rsid w:val="3229A19D"/>
    <w:rsid w:val="322A365F"/>
    <w:rsid w:val="3231CFE9"/>
    <w:rsid w:val="323287D4"/>
    <w:rsid w:val="32344DF9"/>
    <w:rsid w:val="323BB6F6"/>
    <w:rsid w:val="32426B44"/>
    <w:rsid w:val="324E7B1C"/>
    <w:rsid w:val="32506AB3"/>
    <w:rsid w:val="32521F0D"/>
    <w:rsid w:val="32542BD7"/>
    <w:rsid w:val="325DFD7C"/>
    <w:rsid w:val="32670CF7"/>
    <w:rsid w:val="3267B5C5"/>
    <w:rsid w:val="3267D8A2"/>
    <w:rsid w:val="32687311"/>
    <w:rsid w:val="328535BC"/>
    <w:rsid w:val="328BD7BD"/>
    <w:rsid w:val="32A625C4"/>
    <w:rsid w:val="32AB4673"/>
    <w:rsid w:val="32B3C76E"/>
    <w:rsid w:val="32B835D2"/>
    <w:rsid w:val="32BEF301"/>
    <w:rsid w:val="32CD32CD"/>
    <w:rsid w:val="32D54AE3"/>
    <w:rsid w:val="32E58FA4"/>
    <w:rsid w:val="32E602BF"/>
    <w:rsid w:val="32E65F90"/>
    <w:rsid w:val="32E8831A"/>
    <w:rsid w:val="32EE3529"/>
    <w:rsid w:val="32EF21B3"/>
    <w:rsid w:val="32FB1BA3"/>
    <w:rsid w:val="32FB89B9"/>
    <w:rsid w:val="330A9671"/>
    <w:rsid w:val="330B7960"/>
    <w:rsid w:val="330FD5C2"/>
    <w:rsid w:val="3315C79E"/>
    <w:rsid w:val="33189A8C"/>
    <w:rsid w:val="33310E40"/>
    <w:rsid w:val="3331AEAB"/>
    <w:rsid w:val="33340E94"/>
    <w:rsid w:val="3334CD61"/>
    <w:rsid w:val="3334D8FF"/>
    <w:rsid w:val="333D1D50"/>
    <w:rsid w:val="333E255A"/>
    <w:rsid w:val="3342CB8A"/>
    <w:rsid w:val="33431FFF"/>
    <w:rsid w:val="334513BA"/>
    <w:rsid w:val="334657BA"/>
    <w:rsid w:val="334A7988"/>
    <w:rsid w:val="334C5EE7"/>
    <w:rsid w:val="334E015C"/>
    <w:rsid w:val="3353C933"/>
    <w:rsid w:val="3355037D"/>
    <w:rsid w:val="3356649C"/>
    <w:rsid w:val="33587A99"/>
    <w:rsid w:val="335E3AA4"/>
    <w:rsid w:val="3361E635"/>
    <w:rsid w:val="33625057"/>
    <w:rsid w:val="3370D186"/>
    <w:rsid w:val="3371FA9E"/>
    <w:rsid w:val="337D45E1"/>
    <w:rsid w:val="3385B177"/>
    <w:rsid w:val="33916F89"/>
    <w:rsid w:val="3392544A"/>
    <w:rsid w:val="33957B1B"/>
    <w:rsid w:val="33977F84"/>
    <w:rsid w:val="33983CF3"/>
    <w:rsid w:val="3398B536"/>
    <w:rsid w:val="339B10BD"/>
    <w:rsid w:val="33A0EEAD"/>
    <w:rsid w:val="33A2797D"/>
    <w:rsid w:val="33A44435"/>
    <w:rsid w:val="33AEFF0D"/>
    <w:rsid w:val="33B0DFF7"/>
    <w:rsid w:val="33B55BFA"/>
    <w:rsid w:val="33B5AC78"/>
    <w:rsid w:val="33C9993A"/>
    <w:rsid w:val="33CAF35B"/>
    <w:rsid w:val="33CBD513"/>
    <w:rsid w:val="33D1331A"/>
    <w:rsid w:val="33D79D0B"/>
    <w:rsid w:val="33D90D0D"/>
    <w:rsid w:val="33DDD5AD"/>
    <w:rsid w:val="33DF61FF"/>
    <w:rsid w:val="33EBB3CA"/>
    <w:rsid w:val="33EEEC13"/>
    <w:rsid w:val="33F250BC"/>
    <w:rsid w:val="33FC61A1"/>
    <w:rsid w:val="33FD7E81"/>
    <w:rsid w:val="33FD8489"/>
    <w:rsid w:val="3401ED52"/>
    <w:rsid w:val="340A6CD4"/>
    <w:rsid w:val="340A81E2"/>
    <w:rsid w:val="340AD6DE"/>
    <w:rsid w:val="340C4484"/>
    <w:rsid w:val="340DD308"/>
    <w:rsid w:val="3410859D"/>
    <w:rsid w:val="3417F1F7"/>
    <w:rsid w:val="34182943"/>
    <w:rsid w:val="341AFC8E"/>
    <w:rsid w:val="341ED83D"/>
    <w:rsid w:val="342A7277"/>
    <w:rsid w:val="3430587A"/>
    <w:rsid w:val="34310EE2"/>
    <w:rsid w:val="34361744"/>
    <w:rsid w:val="34463FBA"/>
    <w:rsid w:val="3450EE57"/>
    <w:rsid w:val="3459B296"/>
    <w:rsid w:val="345D5AA4"/>
    <w:rsid w:val="34645C65"/>
    <w:rsid w:val="34683DB7"/>
    <w:rsid w:val="3469A16A"/>
    <w:rsid w:val="34758F89"/>
    <w:rsid w:val="347AA697"/>
    <w:rsid w:val="347E259A"/>
    <w:rsid w:val="34872B04"/>
    <w:rsid w:val="34883134"/>
    <w:rsid w:val="348EF8E2"/>
    <w:rsid w:val="3495A27E"/>
    <w:rsid w:val="349B6B06"/>
    <w:rsid w:val="34A005FE"/>
    <w:rsid w:val="34A501EA"/>
    <w:rsid w:val="34A6900B"/>
    <w:rsid w:val="34A991DF"/>
    <w:rsid w:val="34AF94AA"/>
    <w:rsid w:val="34B1DC2D"/>
    <w:rsid w:val="34B5CCA9"/>
    <w:rsid w:val="34B85B69"/>
    <w:rsid w:val="34C46A09"/>
    <w:rsid w:val="34C90F6E"/>
    <w:rsid w:val="34CD2882"/>
    <w:rsid w:val="34D15822"/>
    <w:rsid w:val="34D4E8F6"/>
    <w:rsid w:val="34D84632"/>
    <w:rsid w:val="34D93A28"/>
    <w:rsid w:val="34DC37EB"/>
    <w:rsid w:val="34E34839"/>
    <w:rsid w:val="34EF67F7"/>
    <w:rsid w:val="350FB673"/>
    <w:rsid w:val="351AD8F6"/>
    <w:rsid w:val="352A9635"/>
    <w:rsid w:val="353387FB"/>
    <w:rsid w:val="3535356F"/>
    <w:rsid w:val="353990EE"/>
    <w:rsid w:val="353A95A9"/>
    <w:rsid w:val="353E3025"/>
    <w:rsid w:val="35448BE4"/>
    <w:rsid w:val="3546B686"/>
    <w:rsid w:val="35487578"/>
    <w:rsid w:val="354AB302"/>
    <w:rsid w:val="355D0F42"/>
    <w:rsid w:val="356E031B"/>
    <w:rsid w:val="356F4B0F"/>
    <w:rsid w:val="357605FA"/>
    <w:rsid w:val="3577F023"/>
    <w:rsid w:val="3578FAB2"/>
    <w:rsid w:val="357D0063"/>
    <w:rsid w:val="357F0034"/>
    <w:rsid w:val="35841F83"/>
    <w:rsid w:val="359820B8"/>
    <w:rsid w:val="35994EE2"/>
    <w:rsid w:val="35BA1C6A"/>
    <w:rsid w:val="35C3E5EE"/>
    <w:rsid w:val="35C674AE"/>
    <w:rsid w:val="35CFD9EE"/>
    <w:rsid w:val="35D7B0F0"/>
    <w:rsid w:val="35DDC686"/>
    <w:rsid w:val="35DF9D0B"/>
    <w:rsid w:val="35DFA554"/>
    <w:rsid w:val="35E591CF"/>
    <w:rsid w:val="35FF7634"/>
    <w:rsid w:val="3606DF32"/>
    <w:rsid w:val="3608041F"/>
    <w:rsid w:val="36088271"/>
    <w:rsid w:val="361B6C23"/>
    <w:rsid w:val="361B765E"/>
    <w:rsid w:val="361BAC57"/>
    <w:rsid w:val="362D84AD"/>
    <w:rsid w:val="36514AFA"/>
    <w:rsid w:val="365C4545"/>
    <w:rsid w:val="36659F80"/>
    <w:rsid w:val="366DF19A"/>
    <w:rsid w:val="3686EC31"/>
    <w:rsid w:val="368EAD78"/>
    <w:rsid w:val="36979BAB"/>
    <w:rsid w:val="369C8FA5"/>
    <w:rsid w:val="369C9B89"/>
    <w:rsid w:val="36A1D6F1"/>
    <w:rsid w:val="36AE0C82"/>
    <w:rsid w:val="36AE8D66"/>
    <w:rsid w:val="36C6A81C"/>
    <w:rsid w:val="36C9F50C"/>
    <w:rsid w:val="36D1B7F3"/>
    <w:rsid w:val="36D2B76E"/>
    <w:rsid w:val="36D66682"/>
    <w:rsid w:val="36D8AD3C"/>
    <w:rsid w:val="36DA0086"/>
    <w:rsid w:val="36DE6657"/>
    <w:rsid w:val="36E12324"/>
    <w:rsid w:val="36F370E0"/>
    <w:rsid w:val="37004652"/>
    <w:rsid w:val="371EE7C5"/>
    <w:rsid w:val="372631C6"/>
    <w:rsid w:val="372A8F9E"/>
    <w:rsid w:val="373CACB5"/>
    <w:rsid w:val="373D8958"/>
    <w:rsid w:val="374C2EE2"/>
    <w:rsid w:val="374E7B78"/>
    <w:rsid w:val="37519E1D"/>
    <w:rsid w:val="3751B2C3"/>
    <w:rsid w:val="37532BA5"/>
    <w:rsid w:val="3754AA7C"/>
    <w:rsid w:val="3755EC8A"/>
    <w:rsid w:val="37585A1A"/>
    <w:rsid w:val="375C6964"/>
    <w:rsid w:val="375D1A43"/>
    <w:rsid w:val="375EC2C6"/>
    <w:rsid w:val="375EF6DD"/>
    <w:rsid w:val="37689FCC"/>
    <w:rsid w:val="3768BBD4"/>
    <w:rsid w:val="376A2443"/>
    <w:rsid w:val="377373E6"/>
    <w:rsid w:val="37774BD5"/>
    <w:rsid w:val="37799952"/>
    <w:rsid w:val="37842703"/>
    <w:rsid w:val="3784F3C0"/>
    <w:rsid w:val="37915358"/>
    <w:rsid w:val="37BD5A6B"/>
    <w:rsid w:val="37BFB03D"/>
    <w:rsid w:val="37C267B2"/>
    <w:rsid w:val="37CFC30F"/>
    <w:rsid w:val="37D05492"/>
    <w:rsid w:val="37D7C746"/>
    <w:rsid w:val="37D94A37"/>
    <w:rsid w:val="37F362B3"/>
    <w:rsid w:val="37F60402"/>
    <w:rsid w:val="37F917A6"/>
    <w:rsid w:val="37FA8A7A"/>
    <w:rsid w:val="37FD3669"/>
    <w:rsid w:val="38020373"/>
    <w:rsid w:val="3803A16B"/>
    <w:rsid w:val="38049D8A"/>
    <w:rsid w:val="380BB951"/>
    <w:rsid w:val="3817570F"/>
    <w:rsid w:val="38198C51"/>
    <w:rsid w:val="382A0120"/>
    <w:rsid w:val="382DDB70"/>
    <w:rsid w:val="382DE3D3"/>
    <w:rsid w:val="383AE767"/>
    <w:rsid w:val="384A7CE3"/>
    <w:rsid w:val="384D573C"/>
    <w:rsid w:val="3852EC35"/>
    <w:rsid w:val="3853EB23"/>
    <w:rsid w:val="385C515F"/>
    <w:rsid w:val="3864AC61"/>
    <w:rsid w:val="386D46C0"/>
    <w:rsid w:val="387E4E59"/>
    <w:rsid w:val="387E94B1"/>
    <w:rsid w:val="387F1059"/>
    <w:rsid w:val="388311C4"/>
    <w:rsid w:val="3884C58F"/>
    <w:rsid w:val="3884E2B8"/>
    <w:rsid w:val="3888C808"/>
    <w:rsid w:val="388F2DE5"/>
    <w:rsid w:val="3892C46E"/>
    <w:rsid w:val="38964522"/>
    <w:rsid w:val="389991EA"/>
    <w:rsid w:val="389FF71F"/>
    <w:rsid w:val="38A3FE8F"/>
    <w:rsid w:val="38AB4B58"/>
    <w:rsid w:val="38B613F9"/>
    <w:rsid w:val="38B8410A"/>
    <w:rsid w:val="38B9850F"/>
    <w:rsid w:val="38BEA540"/>
    <w:rsid w:val="38C064F8"/>
    <w:rsid w:val="38C16091"/>
    <w:rsid w:val="38C5A38D"/>
    <w:rsid w:val="38CDC982"/>
    <w:rsid w:val="38D50BA6"/>
    <w:rsid w:val="38DA6585"/>
    <w:rsid w:val="38DEEEEA"/>
    <w:rsid w:val="38E38B6A"/>
    <w:rsid w:val="38E42DF0"/>
    <w:rsid w:val="38F22A96"/>
    <w:rsid w:val="38F9D6CC"/>
    <w:rsid w:val="38FC0994"/>
    <w:rsid w:val="38FC3EEB"/>
    <w:rsid w:val="38FE8C25"/>
    <w:rsid w:val="390CE2F9"/>
    <w:rsid w:val="390F4447"/>
    <w:rsid w:val="391170FD"/>
    <w:rsid w:val="39120454"/>
    <w:rsid w:val="39127AE2"/>
    <w:rsid w:val="3915B098"/>
    <w:rsid w:val="39171625"/>
    <w:rsid w:val="3919265B"/>
    <w:rsid w:val="391E455A"/>
    <w:rsid w:val="391EA4CB"/>
    <w:rsid w:val="39248A64"/>
    <w:rsid w:val="39286045"/>
    <w:rsid w:val="3929682C"/>
    <w:rsid w:val="392B6E49"/>
    <w:rsid w:val="392BA771"/>
    <w:rsid w:val="39320677"/>
    <w:rsid w:val="39323ADC"/>
    <w:rsid w:val="39325B7A"/>
    <w:rsid w:val="393E5290"/>
    <w:rsid w:val="393F030E"/>
    <w:rsid w:val="394A779D"/>
    <w:rsid w:val="3950A0BD"/>
    <w:rsid w:val="3958AD0F"/>
    <w:rsid w:val="39636F9D"/>
    <w:rsid w:val="396BBB39"/>
    <w:rsid w:val="396C24F3"/>
    <w:rsid w:val="3975C6D3"/>
    <w:rsid w:val="39799596"/>
    <w:rsid w:val="39816B2E"/>
    <w:rsid w:val="3987FDC9"/>
    <w:rsid w:val="3993D08E"/>
    <w:rsid w:val="399626A8"/>
    <w:rsid w:val="39975174"/>
    <w:rsid w:val="39985A50"/>
    <w:rsid w:val="3998EA1F"/>
    <w:rsid w:val="399906CA"/>
    <w:rsid w:val="39A6B408"/>
    <w:rsid w:val="39AB33E9"/>
    <w:rsid w:val="39B06A1B"/>
    <w:rsid w:val="39B08374"/>
    <w:rsid w:val="39B3BEC4"/>
    <w:rsid w:val="39B61AFD"/>
    <w:rsid w:val="39B7A294"/>
    <w:rsid w:val="39BC8AA5"/>
    <w:rsid w:val="39BE3F85"/>
    <w:rsid w:val="39CE404E"/>
    <w:rsid w:val="39D230CA"/>
    <w:rsid w:val="39D5613C"/>
    <w:rsid w:val="39EC5546"/>
    <w:rsid w:val="39F67082"/>
    <w:rsid w:val="39F80553"/>
    <w:rsid w:val="3A001DDF"/>
    <w:rsid w:val="3A005CAA"/>
    <w:rsid w:val="3A00FF4C"/>
    <w:rsid w:val="3A013CB5"/>
    <w:rsid w:val="3A054C1B"/>
    <w:rsid w:val="3A070C0A"/>
    <w:rsid w:val="3A088C47"/>
    <w:rsid w:val="3A0A1AC7"/>
    <w:rsid w:val="3A1C1FE7"/>
    <w:rsid w:val="3A1D895C"/>
    <w:rsid w:val="3A2620AA"/>
    <w:rsid w:val="3A2809E9"/>
    <w:rsid w:val="3A31C275"/>
    <w:rsid w:val="3A38F4DC"/>
    <w:rsid w:val="3A3CB296"/>
    <w:rsid w:val="3A43505A"/>
    <w:rsid w:val="3A4AF9FC"/>
    <w:rsid w:val="3A4D2410"/>
    <w:rsid w:val="3A5890E2"/>
    <w:rsid w:val="3A64E599"/>
    <w:rsid w:val="3A6A008C"/>
    <w:rsid w:val="3A6D8A5F"/>
    <w:rsid w:val="3A72D717"/>
    <w:rsid w:val="3A734BF9"/>
    <w:rsid w:val="3A76E5A1"/>
    <w:rsid w:val="3A78283F"/>
    <w:rsid w:val="3A822BBE"/>
    <w:rsid w:val="3A8ACC67"/>
    <w:rsid w:val="3A93FB8A"/>
    <w:rsid w:val="3A94D877"/>
    <w:rsid w:val="3A9BFE4C"/>
    <w:rsid w:val="3A9D4C59"/>
    <w:rsid w:val="3A9DF8C8"/>
    <w:rsid w:val="3AA7D8C5"/>
    <w:rsid w:val="3AB51B22"/>
    <w:rsid w:val="3AB63C6C"/>
    <w:rsid w:val="3ABB1DF3"/>
    <w:rsid w:val="3ABBA7E5"/>
    <w:rsid w:val="3ABFD4E2"/>
    <w:rsid w:val="3AC62C88"/>
    <w:rsid w:val="3AC76327"/>
    <w:rsid w:val="3ACCB656"/>
    <w:rsid w:val="3AE1EEFB"/>
    <w:rsid w:val="3AE37801"/>
    <w:rsid w:val="3AE54BDF"/>
    <w:rsid w:val="3AE5B78D"/>
    <w:rsid w:val="3AE8EFD0"/>
    <w:rsid w:val="3AF23AB4"/>
    <w:rsid w:val="3AFA7903"/>
    <w:rsid w:val="3B0094EF"/>
    <w:rsid w:val="3B04B243"/>
    <w:rsid w:val="3B0BB017"/>
    <w:rsid w:val="3B0E6BE9"/>
    <w:rsid w:val="3B1609F8"/>
    <w:rsid w:val="3B164761"/>
    <w:rsid w:val="3B25287E"/>
    <w:rsid w:val="3B263B8D"/>
    <w:rsid w:val="3B27D9E9"/>
    <w:rsid w:val="3B2C4F11"/>
    <w:rsid w:val="3B2FD6ED"/>
    <w:rsid w:val="3B495F78"/>
    <w:rsid w:val="3B4A4662"/>
    <w:rsid w:val="3B4D7165"/>
    <w:rsid w:val="3B50F3E5"/>
    <w:rsid w:val="3B556F50"/>
    <w:rsid w:val="3B5A7166"/>
    <w:rsid w:val="3B764CD7"/>
    <w:rsid w:val="3B7A81F4"/>
    <w:rsid w:val="3B84DFAC"/>
    <w:rsid w:val="3B93F042"/>
    <w:rsid w:val="3B97B211"/>
    <w:rsid w:val="3B9D7C24"/>
    <w:rsid w:val="3BA4FFBF"/>
    <w:rsid w:val="3BAA8FA7"/>
    <w:rsid w:val="3BADE44B"/>
    <w:rsid w:val="3BB2B8C2"/>
    <w:rsid w:val="3BB78C02"/>
    <w:rsid w:val="3BB9F70A"/>
    <w:rsid w:val="3BBDBDDC"/>
    <w:rsid w:val="3BBFCC69"/>
    <w:rsid w:val="3BC0C492"/>
    <w:rsid w:val="3BC0D398"/>
    <w:rsid w:val="3BC7C299"/>
    <w:rsid w:val="3BCBE757"/>
    <w:rsid w:val="3BCDE65F"/>
    <w:rsid w:val="3BCEA617"/>
    <w:rsid w:val="3BCFE76D"/>
    <w:rsid w:val="3BD89400"/>
    <w:rsid w:val="3BD9F41E"/>
    <w:rsid w:val="3BDAB43F"/>
    <w:rsid w:val="3BDF20BB"/>
    <w:rsid w:val="3BE27310"/>
    <w:rsid w:val="3BE2EF60"/>
    <w:rsid w:val="3BE5955F"/>
    <w:rsid w:val="3BE9DCC6"/>
    <w:rsid w:val="3BEC0A27"/>
    <w:rsid w:val="3BEEB0DA"/>
    <w:rsid w:val="3BF35507"/>
    <w:rsid w:val="3BF78C1F"/>
    <w:rsid w:val="3BF91B04"/>
    <w:rsid w:val="3C04D3C2"/>
    <w:rsid w:val="3C05A609"/>
    <w:rsid w:val="3C069098"/>
    <w:rsid w:val="3C1DFC1F"/>
    <w:rsid w:val="3C24923E"/>
    <w:rsid w:val="3C255BE1"/>
    <w:rsid w:val="3C28C364"/>
    <w:rsid w:val="3C308336"/>
    <w:rsid w:val="3C32BDB2"/>
    <w:rsid w:val="3C350E8B"/>
    <w:rsid w:val="3C393B1F"/>
    <w:rsid w:val="3C3E835D"/>
    <w:rsid w:val="3C3EA987"/>
    <w:rsid w:val="3C3F24F4"/>
    <w:rsid w:val="3C4894F1"/>
    <w:rsid w:val="3C498B21"/>
    <w:rsid w:val="3C4A2124"/>
    <w:rsid w:val="3C4A525A"/>
    <w:rsid w:val="3C4ED87F"/>
    <w:rsid w:val="3C59BD07"/>
    <w:rsid w:val="3C5DA13E"/>
    <w:rsid w:val="3C5F2948"/>
    <w:rsid w:val="3C5F3AFD"/>
    <w:rsid w:val="3C61D01E"/>
    <w:rsid w:val="3C6356BF"/>
    <w:rsid w:val="3C76C99B"/>
    <w:rsid w:val="3C76CD82"/>
    <w:rsid w:val="3C7A0EC1"/>
    <w:rsid w:val="3C82FEE4"/>
    <w:rsid w:val="3C8E96CB"/>
    <w:rsid w:val="3C9542B2"/>
    <w:rsid w:val="3C98A9D2"/>
    <w:rsid w:val="3C9BA659"/>
    <w:rsid w:val="3C9F11DA"/>
    <w:rsid w:val="3CA0DD29"/>
    <w:rsid w:val="3CAA3C4A"/>
    <w:rsid w:val="3CAC3488"/>
    <w:rsid w:val="3CB66157"/>
    <w:rsid w:val="3CB69AA3"/>
    <w:rsid w:val="3CB93014"/>
    <w:rsid w:val="3CB9FDD6"/>
    <w:rsid w:val="3CC4A645"/>
    <w:rsid w:val="3CC774BE"/>
    <w:rsid w:val="3CC8E9E4"/>
    <w:rsid w:val="3CCC88C9"/>
    <w:rsid w:val="3CCCAD86"/>
    <w:rsid w:val="3CD314E5"/>
    <w:rsid w:val="3CDC69A5"/>
    <w:rsid w:val="3CE41E85"/>
    <w:rsid w:val="3CE52FD9"/>
    <w:rsid w:val="3CEC91FA"/>
    <w:rsid w:val="3CECB8B3"/>
    <w:rsid w:val="3CF66948"/>
    <w:rsid w:val="3D046900"/>
    <w:rsid w:val="3D053DBF"/>
    <w:rsid w:val="3D0A7F2A"/>
    <w:rsid w:val="3D12D996"/>
    <w:rsid w:val="3D19DE6E"/>
    <w:rsid w:val="3D209978"/>
    <w:rsid w:val="3D2210EB"/>
    <w:rsid w:val="3D2337BF"/>
    <w:rsid w:val="3D2C26BA"/>
    <w:rsid w:val="3D319881"/>
    <w:rsid w:val="3D39D996"/>
    <w:rsid w:val="3D3F0EC8"/>
    <w:rsid w:val="3D3F152F"/>
    <w:rsid w:val="3D3F4572"/>
    <w:rsid w:val="3D3FFC5A"/>
    <w:rsid w:val="3D454E2A"/>
    <w:rsid w:val="3D478358"/>
    <w:rsid w:val="3D4E91FA"/>
    <w:rsid w:val="3D55D7C7"/>
    <w:rsid w:val="3D5A36D8"/>
    <w:rsid w:val="3D64CF6E"/>
    <w:rsid w:val="3D66A7A2"/>
    <w:rsid w:val="3D6B2A9E"/>
    <w:rsid w:val="3D6E34EF"/>
    <w:rsid w:val="3D6E9812"/>
    <w:rsid w:val="3D71D5A1"/>
    <w:rsid w:val="3D7CA5FC"/>
    <w:rsid w:val="3D890E67"/>
    <w:rsid w:val="3D8B8194"/>
    <w:rsid w:val="3D8F2568"/>
    <w:rsid w:val="3D917366"/>
    <w:rsid w:val="3D94D1B4"/>
    <w:rsid w:val="3D9C0FA6"/>
    <w:rsid w:val="3D9E9F8B"/>
    <w:rsid w:val="3DA84DC5"/>
    <w:rsid w:val="3DAA0BAE"/>
    <w:rsid w:val="3DAB6E4D"/>
    <w:rsid w:val="3DB10107"/>
    <w:rsid w:val="3DB70164"/>
    <w:rsid w:val="3DC051B0"/>
    <w:rsid w:val="3DC7E863"/>
    <w:rsid w:val="3DCD3649"/>
    <w:rsid w:val="3DD10546"/>
    <w:rsid w:val="3DDF5076"/>
    <w:rsid w:val="3DE522D6"/>
    <w:rsid w:val="3DE5FCFB"/>
    <w:rsid w:val="3DE7F701"/>
    <w:rsid w:val="3DE9FCC6"/>
    <w:rsid w:val="3DEB8394"/>
    <w:rsid w:val="3DFCD0B6"/>
    <w:rsid w:val="3E096073"/>
    <w:rsid w:val="3E10A1BE"/>
    <w:rsid w:val="3E183048"/>
    <w:rsid w:val="3E183857"/>
    <w:rsid w:val="3E1BC645"/>
    <w:rsid w:val="3E2603FF"/>
    <w:rsid w:val="3E315C64"/>
    <w:rsid w:val="3E37CFB9"/>
    <w:rsid w:val="3E3A087D"/>
    <w:rsid w:val="3E45108C"/>
    <w:rsid w:val="3E502445"/>
    <w:rsid w:val="3E549D10"/>
    <w:rsid w:val="3E59BA92"/>
    <w:rsid w:val="3E59D56A"/>
    <w:rsid w:val="3E5C7D2E"/>
    <w:rsid w:val="3E68A874"/>
    <w:rsid w:val="3E70DEFD"/>
    <w:rsid w:val="3E7E3712"/>
    <w:rsid w:val="3E819640"/>
    <w:rsid w:val="3E81B287"/>
    <w:rsid w:val="3E81F83C"/>
    <w:rsid w:val="3E82BD7C"/>
    <w:rsid w:val="3E87E067"/>
    <w:rsid w:val="3E8F7F7C"/>
    <w:rsid w:val="3E8FFBC8"/>
    <w:rsid w:val="3E90886F"/>
    <w:rsid w:val="3E956F4E"/>
    <w:rsid w:val="3E97EA32"/>
    <w:rsid w:val="3E99CED5"/>
    <w:rsid w:val="3EA010AC"/>
    <w:rsid w:val="3EA87074"/>
    <w:rsid w:val="3EAA68B2"/>
    <w:rsid w:val="3EB09DF5"/>
    <w:rsid w:val="3EBC98C0"/>
    <w:rsid w:val="3EC08E09"/>
    <w:rsid w:val="3EC1E989"/>
    <w:rsid w:val="3EC37F01"/>
    <w:rsid w:val="3ECB70BB"/>
    <w:rsid w:val="3ECF351D"/>
    <w:rsid w:val="3ED14EC6"/>
    <w:rsid w:val="3ED1DC4D"/>
    <w:rsid w:val="3ED4054D"/>
    <w:rsid w:val="3ED57369"/>
    <w:rsid w:val="3ED96F1B"/>
    <w:rsid w:val="3EDEFD7A"/>
    <w:rsid w:val="3EE4D56F"/>
    <w:rsid w:val="3EE63280"/>
    <w:rsid w:val="3EE951FB"/>
    <w:rsid w:val="3EEB7342"/>
    <w:rsid w:val="3EEEC9CC"/>
    <w:rsid w:val="3EF0FF7E"/>
    <w:rsid w:val="3EF6793C"/>
    <w:rsid w:val="3EF848FB"/>
    <w:rsid w:val="3F102651"/>
    <w:rsid w:val="3F1A879B"/>
    <w:rsid w:val="3F1E031F"/>
    <w:rsid w:val="3F2A7F14"/>
    <w:rsid w:val="3F30A215"/>
    <w:rsid w:val="3F355D60"/>
    <w:rsid w:val="3F3701FC"/>
    <w:rsid w:val="3F387028"/>
    <w:rsid w:val="3F38DC26"/>
    <w:rsid w:val="3F3E0725"/>
    <w:rsid w:val="3F405384"/>
    <w:rsid w:val="3F41F7A1"/>
    <w:rsid w:val="3F43FA14"/>
    <w:rsid w:val="3F517875"/>
    <w:rsid w:val="3F557D0A"/>
    <w:rsid w:val="3F57B9A2"/>
    <w:rsid w:val="3F5F7A6A"/>
    <w:rsid w:val="3F6A527A"/>
    <w:rsid w:val="3F6EFA66"/>
    <w:rsid w:val="3F748DD9"/>
    <w:rsid w:val="3F79F75C"/>
    <w:rsid w:val="3F7C5823"/>
    <w:rsid w:val="3F804883"/>
    <w:rsid w:val="3F80F49B"/>
    <w:rsid w:val="3F83B272"/>
    <w:rsid w:val="3F856BDC"/>
    <w:rsid w:val="3F85F6D8"/>
    <w:rsid w:val="3F889B6B"/>
    <w:rsid w:val="3F8EE58B"/>
    <w:rsid w:val="3F91CFD9"/>
    <w:rsid w:val="3F93A775"/>
    <w:rsid w:val="3F95F5B1"/>
    <w:rsid w:val="3FADBF6D"/>
    <w:rsid w:val="3FB7BCC6"/>
    <w:rsid w:val="3FB8B8E5"/>
    <w:rsid w:val="3FBF5550"/>
    <w:rsid w:val="3FD0D40B"/>
    <w:rsid w:val="3FD44C5A"/>
    <w:rsid w:val="3FDF5140"/>
    <w:rsid w:val="3FDF6E5C"/>
    <w:rsid w:val="3FE98EAE"/>
    <w:rsid w:val="3FF68712"/>
    <w:rsid w:val="3FFD13E9"/>
    <w:rsid w:val="400558D7"/>
    <w:rsid w:val="400B1AF2"/>
    <w:rsid w:val="400BB07F"/>
    <w:rsid w:val="4016CB36"/>
    <w:rsid w:val="401983AB"/>
    <w:rsid w:val="4023ACCD"/>
    <w:rsid w:val="402C324C"/>
    <w:rsid w:val="4030EE4C"/>
    <w:rsid w:val="40313F96"/>
    <w:rsid w:val="4031CAC7"/>
    <w:rsid w:val="4033E7D3"/>
    <w:rsid w:val="40378D0C"/>
    <w:rsid w:val="403C2829"/>
    <w:rsid w:val="404326A8"/>
    <w:rsid w:val="404452F8"/>
    <w:rsid w:val="404898DF"/>
    <w:rsid w:val="404CF04E"/>
    <w:rsid w:val="404F51C3"/>
    <w:rsid w:val="40520F9C"/>
    <w:rsid w:val="4060BD78"/>
    <w:rsid w:val="40666725"/>
    <w:rsid w:val="4068B7F6"/>
    <w:rsid w:val="406DDAAF"/>
    <w:rsid w:val="4071E5F1"/>
    <w:rsid w:val="407706D8"/>
    <w:rsid w:val="40784179"/>
    <w:rsid w:val="40811558"/>
    <w:rsid w:val="4083C35C"/>
    <w:rsid w:val="4089FF98"/>
    <w:rsid w:val="40944089"/>
    <w:rsid w:val="409B5873"/>
    <w:rsid w:val="409DFCEC"/>
    <w:rsid w:val="409FD3F2"/>
    <w:rsid w:val="40A4EB33"/>
    <w:rsid w:val="40B088A2"/>
    <w:rsid w:val="40B34A19"/>
    <w:rsid w:val="40B64089"/>
    <w:rsid w:val="40B98BDB"/>
    <w:rsid w:val="40C03F62"/>
    <w:rsid w:val="40CA0A84"/>
    <w:rsid w:val="40CBC4A6"/>
    <w:rsid w:val="40D3140A"/>
    <w:rsid w:val="40D44364"/>
    <w:rsid w:val="40D68B38"/>
    <w:rsid w:val="40D958C4"/>
    <w:rsid w:val="40E7D6F5"/>
    <w:rsid w:val="40EE7501"/>
    <w:rsid w:val="40F0CFD9"/>
    <w:rsid w:val="40F6F05F"/>
    <w:rsid w:val="40FF8925"/>
    <w:rsid w:val="41067A8C"/>
    <w:rsid w:val="410CAC42"/>
    <w:rsid w:val="410D025C"/>
    <w:rsid w:val="411236D0"/>
    <w:rsid w:val="41138DD7"/>
    <w:rsid w:val="411FD3C4"/>
    <w:rsid w:val="41284A2C"/>
    <w:rsid w:val="413087A7"/>
    <w:rsid w:val="41320E80"/>
    <w:rsid w:val="41381BC9"/>
    <w:rsid w:val="413E0CD8"/>
    <w:rsid w:val="4146CA56"/>
    <w:rsid w:val="41477E8F"/>
    <w:rsid w:val="41568D01"/>
    <w:rsid w:val="4156FE47"/>
    <w:rsid w:val="415825FA"/>
    <w:rsid w:val="415E3C4D"/>
    <w:rsid w:val="416388F1"/>
    <w:rsid w:val="416441B2"/>
    <w:rsid w:val="417003C0"/>
    <w:rsid w:val="4172A25B"/>
    <w:rsid w:val="417BFD9D"/>
    <w:rsid w:val="41854B7C"/>
    <w:rsid w:val="41883FD9"/>
    <w:rsid w:val="4190E082"/>
    <w:rsid w:val="41950872"/>
    <w:rsid w:val="41A0B8D0"/>
    <w:rsid w:val="41A76FA7"/>
    <w:rsid w:val="41A7E772"/>
    <w:rsid w:val="41ABD3BC"/>
    <w:rsid w:val="41B41255"/>
    <w:rsid w:val="41BE044C"/>
    <w:rsid w:val="41BF250B"/>
    <w:rsid w:val="41C0794D"/>
    <w:rsid w:val="41C32A4C"/>
    <w:rsid w:val="41C7E67C"/>
    <w:rsid w:val="41CF0835"/>
    <w:rsid w:val="41D5B9D5"/>
    <w:rsid w:val="41D9530F"/>
    <w:rsid w:val="41DF3AED"/>
    <w:rsid w:val="41E3AD5E"/>
    <w:rsid w:val="41F31275"/>
    <w:rsid w:val="41FA6D71"/>
    <w:rsid w:val="41FDC0BD"/>
    <w:rsid w:val="42007E03"/>
    <w:rsid w:val="420115BF"/>
    <w:rsid w:val="4203A6AC"/>
    <w:rsid w:val="4204EDF4"/>
    <w:rsid w:val="4206545C"/>
    <w:rsid w:val="4216A897"/>
    <w:rsid w:val="421B010C"/>
    <w:rsid w:val="421CC806"/>
    <w:rsid w:val="4230A4CC"/>
    <w:rsid w:val="42323214"/>
    <w:rsid w:val="42383ACD"/>
    <w:rsid w:val="423C2B49"/>
    <w:rsid w:val="423DE258"/>
    <w:rsid w:val="423F66B1"/>
    <w:rsid w:val="424741DE"/>
    <w:rsid w:val="424A229F"/>
    <w:rsid w:val="424ACE1F"/>
    <w:rsid w:val="424F1A7A"/>
    <w:rsid w:val="4253DAC4"/>
    <w:rsid w:val="425492E3"/>
    <w:rsid w:val="425FF4A5"/>
    <w:rsid w:val="4260B161"/>
    <w:rsid w:val="4261E018"/>
    <w:rsid w:val="4265DAE5"/>
    <w:rsid w:val="4267A97F"/>
    <w:rsid w:val="426DFF40"/>
    <w:rsid w:val="426EF06B"/>
    <w:rsid w:val="42711DE0"/>
    <w:rsid w:val="42716689"/>
    <w:rsid w:val="42852A47"/>
    <w:rsid w:val="42918527"/>
    <w:rsid w:val="42A37A4A"/>
    <w:rsid w:val="42B5C6BA"/>
    <w:rsid w:val="42BEDAE5"/>
    <w:rsid w:val="42D0B992"/>
    <w:rsid w:val="42D111A2"/>
    <w:rsid w:val="42E0AF66"/>
    <w:rsid w:val="42E600E7"/>
    <w:rsid w:val="42E723E9"/>
    <w:rsid w:val="42E82C97"/>
    <w:rsid w:val="42F148A2"/>
    <w:rsid w:val="42FF1A4E"/>
    <w:rsid w:val="430299E3"/>
    <w:rsid w:val="430D5AD9"/>
    <w:rsid w:val="4317914D"/>
    <w:rsid w:val="431A5128"/>
    <w:rsid w:val="431DF3FF"/>
    <w:rsid w:val="431F8561"/>
    <w:rsid w:val="432D07DC"/>
    <w:rsid w:val="433C0BD8"/>
    <w:rsid w:val="433C0FBE"/>
    <w:rsid w:val="433EA838"/>
    <w:rsid w:val="4345507D"/>
    <w:rsid w:val="434C3B8F"/>
    <w:rsid w:val="434EBBDC"/>
    <w:rsid w:val="4350A204"/>
    <w:rsid w:val="43590167"/>
    <w:rsid w:val="4359D4AD"/>
    <w:rsid w:val="43616FC4"/>
    <w:rsid w:val="43683491"/>
    <w:rsid w:val="4373FD46"/>
    <w:rsid w:val="43752A33"/>
    <w:rsid w:val="437AA9A4"/>
    <w:rsid w:val="437F5166"/>
    <w:rsid w:val="4385B3ED"/>
    <w:rsid w:val="4396E424"/>
    <w:rsid w:val="4397A6C3"/>
    <w:rsid w:val="439FFF9F"/>
    <w:rsid w:val="43A8DDB1"/>
    <w:rsid w:val="43AB6C71"/>
    <w:rsid w:val="43AC5182"/>
    <w:rsid w:val="43AE201A"/>
    <w:rsid w:val="43BBEB09"/>
    <w:rsid w:val="43C5F68A"/>
    <w:rsid w:val="43C64BB7"/>
    <w:rsid w:val="43C86A72"/>
    <w:rsid w:val="43C8F31D"/>
    <w:rsid w:val="43CC69B3"/>
    <w:rsid w:val="43D5074D"/>
    <w:rsid w:val="43D74E29"/>
    <w:rsid w:val="43D7A89C"/>
    <w:rsid w:val="43D90B96"/>
    <w:rsid w:val="43D91EA4"/>
    <w:rsid w:val="43D9D64B"/>
    <w:rsid w:val="43DF78D2"/>
    <w:rsid w:val="43E9DAEC"/>
    <w:rsid w:val="43EC3BF6"/>
    <w:rsid w:val="43EDD455"/>
    <w:rsid w:val="43F0759A"/>
    <w:rsid w:val="43F12407"/>
    <w:rsid w:val="43F3C8ED"/>
    <w:rsid w:val="43F7D4FD"/>
    <w:rsid w:val="43FAF843"/>
    <w:rsid w:val="44018708"/>
    <w:rsid w:val="44064F5A"/>
    <w:rsid w:val="440B3A99"/>
    <w:rsid w:val="440EBD50"/>
    <w:rsid w:val="441FF289"/>
    <w:rsid w:val="44210D69"/>
    <w:rsid w:val="4422773D"/>
    <w:rsid w:val="442867F5"/>
    <w:rsid w:val="44375401"/>
    <w:rsid w:val="44440821"/>
    <w:rsid w:val="4445669B"/>
    <w:rsid w:val="4447D1DA"/>
    <w:rsid w:val="445332D4"/>
    <w:rsid w:val="445DFD14"/>
    <w:rsid w:val="445ED277"/>
    <w:rsid w:val="44617200"/>
    <w:rsid w:val="4467319A"/>
    <w:rsid w:val="446B4B6D"/>
    <w:rsid w:val="44799E16"/>
    <w:rsid w:val="447CE76F"/>
    <w:rsid w:val="4489AAF8"/>
    <w:rsid w:val="4492E876"/>
    <w:rsid w:val="4494BB65"/>
    <w:rsid w:val="4498940B"/>
    <w:rsid w:val="44990A79"/>
    <w:rsid w:val="449B29B3"/>
    <w:rsid w:val="449E3345"/>
    <w:rsid w:val="44A127A2"/>
    <w:rsid w:val="44ABE210"/>
    <w:rsid w:val="44B49A7E"/>
    <w:rsid w:val="44BCEC3E"/>
    <w:rsid w:val="44C563B8"/>
    <w:rsid w:val="44C65FD7"/>
    <w:rsid w:val="44C7E185"/>
    <w:rsid w:val="44CB53A9"/>
    <w:rsid w:val="44CBD0D5"/>
    <w:rsid w:val="44CE296C"/>
    <w:rsid w:val="44D0205F"/>
    <w:rsid w:val="44D16395"/>
    <w:rsid w:val="44DA733C"/>
    <w:rsid w:val="44DCF974"/>
    <w:rsid w:val="44DFFE41"/>
    <w:rsid w:val="44E0CF15"/>
    <w:rsid w:val="44E498F5"/>
    <w:rsid w:val="44E52037"/>
    <w:rsid w:val="44E5900B"/>
    <w:rsid w:val="44ED3239"/>
    <w:rsid w:val="44F69F1A"/>
    <w:rsid w:val="44F9FFCC"/>
    <w:rsid w:val="44FA5931"/>
    <w:rsid w:val="44FCF0E1"/>
    <w:rsid w:val="44FD2486"/>
    <w:rsid w:val="45032957"/>
    <w:rsid w:val="45091102"/>
    <w:rsid w:val="45098544"/>
    <w:rsid w:val="45098EDE"/>
    <w:rsid w:val="450BC7F6"/>
    <w:rsid w:val="45114B13"/>
    <w:rsid w:val="45150868"/>
    <w:rsid w:val="451A4E83"/>
    <w:rsid w:val="451DD916"/>
    <w:rsid w:val="4520CC46"/>
    <w:rsid w:val="4520E9E7"/>
    <w:rsid w:val="4523431B"/>
    <w:rsid w:val="45249E9F"/>
    <w:rsid w:val="4524F4DD"/>
    <w:rsid w:val="4527E81F"/>
    <w:rsid w:val="452A3EE0"/>
    <w:rsid w:val="452BAD45"/>
    <w:rsid w:val="452D5D6D"/>
    <w:rsid w:val="45330819"/>
    <w:rsid w:val="4542C9AE"/>
    <w:rsid w:val="4544AE12"/>
    <w:rsid w:val="4544CB70"/>
    <w:rsid w:val="4545B544"/>
    <w:rsid w:val="454788BB"/>
    <w:rsid w:val="4548FACF"/>
    <w:rsid w:val="454E0C55"/>
    <w:rsid w:val="454F1523"/>
    <w:rsid w:val="455513F5"/>
    <w:rsid w:val="4557A36F"/>
    <w:rsid w:val="455E848A"/>
    <w:rsid w:val="456BC07C"/>
    <w:rsid w:val="45759E73"/>
    <w:rsid w:val="4576E16F"/>
    <w:rsid w:val="4577CC0B"/>
    <w:rsid w:val="457BD778"/>
    <w:rsid w:val="457E2EB3"/>
    <w:rsid w:val="4586BB3C"/>
    <w:rsid w:val="4588F2AE"/>
    <w:rsid w:val="458C93DA"/>
    <w:rsid w:val="458E5D7F"/>
    <w:rsid w:val="4590FB0F"/>
    <w:rsid w:val="459299C4"/>
    <w:rsid w:val="4597D79E"/>
    <w:rsid w:val="459C64F4"/>
    <w:rsid w:val="459CEE93"/>
    <w:rsid w:val="45A3E623"/>
    <w:rsid w:val="45A8FF14"/>
    <w:rsid w:val="45AAC602"/>
    <w:rsid w:val="45AB8336"/>
    <w:rsid w:val="45B07CE6"/>
    <w:rsid w:val="45B38C76"/>
    <w:rsid w:val="45B45BC9"/>
    <w:rsid w:val="45C6F508"/>
    <w:rsid w:val="45C7B297"/>
    <w:rsid w:val="45CD63D8"/>
    <w:rsid w:val="45CF39AE"/>
    <w:rsid w:val="45D4791C"/>
    <w:rsid w:val="45D62271"/>
    <w:rsid w:val="45DD726B"/>
    <w:rsid w:val="45DF002C"/>
    <w:rsid w:val="45E7AB86"/>
    <w:rsid w:val="45E99D9C"/>
    <w:rsid w:val="45EC0ED8"/>
    <w:rsid w:val="45ED57F1"/>
    <w:rsid w:val="46004324"/>
    <w:rsid w:val="46009308"/>
    <w:rsid w:val="460C96E0"/>
    <w:rsid w:val="4611C058"/>
    <w:rsid w:val="4611D127"/>
    <w:rsid w:val="461B0E15"/>
    <w:rsid w:val="4623831B"/>
    <w:rsid w:val="4623B577"/>
    <w:rsid w:val="462D7457"/>
    <w:rsid w:val="463CFDB3"/>
    <w:rsid w:val="463D6EB8"/>
    <w:rsid w:val="464357F3"/>
    <w:rsid w:val="46474F64"/>
    <w:rsid w:val="46506AC0"/>
    <w:rsid w:val="46536859"/>
    <w:rsid w:val="4657CBE2"/>
    <w:rsid w:val="465E0CC6"/>
    <w:rsid w:val="4663BFD7"/>
    <w:rsid w:val="4668F0D3"/>
    <w:rsid w:val="466A8C90"/>
    <w:rsid w:val="466E4746"/>
    <w:rsid w:val="466FA160"/>
    <w:rsid w:val="4677AAE0"/>
    <w:rsid w:val="46829D8B"/>
    <w:rsid w:val="46847410"/>
    <w:rsid w:val="4690029B"/>
    <w:rsid w:val="46901A68"/>
    <w:rsid w:val="46949BD0"/>
    <w:rsid w:val="4695D87E"/>
    <w:rsid w:val="469893A5"/>
    <w:rsid w:val="46A6ABE8"/>
    <w:rsid w:val="46AC4E74"/>
    <w:rsid w:val="46AEA546"/>
    <w:rsid w:val="46BAF4B1"/>
    <w:rsid w:val="46CD7CC2"/>
    <w:rsid w:val="46D17F33"/>
    <w:rsid w:val="46D89159"/>
    <w:rsid w:val="46DDE814"/>
    <w:rsid w:val="46F0F188"/>
    <w:rsid w:val="46F18774"/>
    <w:rsid w:val="46F73A1B"/>
    <w:rsid w:val="46F8E81A"/>
    <w:rsid w:val="46FC205B"/>
    <w:rsid w:val="46FD974C"/>
    <w:rsid w:val="470161F2"/>
    <w:rsid w:val="4708740A"/>
    <w:rsid w:val="470B22C3"/>
    <w:rsid w:val="470F6B8F"/>
    <w:rsid w:val="47164DE6"/>
    <w:rsid w:val="472A7923"/>
    <w:rsid w:val="472BFEC9"/>
    <w:rsid w:val="472E6A25"/>
    <w:rsid w:val="4735C2C0"/>
    <w:rsid w:val="473753B1"/>
    <w:rsid w:val="4743BDF2"/>
    <w:rsid w:val="474B510F"/>
    <w:rsid w:val="474EFE03"/>
    <w:rsid w:val="475C7FE6"/>
    <w:rsid w:val="475E524E"/>
    <w:rsid w:val="4769918D"/>
    <w:rsid w:val="476C39BA"/>
    <w:rsid w:val="476FC830"/>
    <w:rsid w:val="477679A1"/>
    <w:rsid w:val="478AE30E"/>
    <w:rsid w:val="478D833A"/>
    <w:rsid w:val="4796024D"/>
    <w:rsid w:val="479F51E6"/>
    <w:rsid w:val="47A572E4"/>
    <w:rsid w:val="47A59149"/>
    <w:rsid w:val="47AB02E0"/>
    <w:rsid w:val="47AF64A8"/>
    <w:rsid w:val="47AFB6D3"/>
    <w:rsid w:val="47B0CBEA"/>
    <w:rsid w:val="47BC84A2"/>
    <w:rsid w:val="47BF9760"/>
    <w:rsid w:val="47C1A5D3"/>
    <w:rsid w:val="47C2A275"/>
    <w:rsid w:val="47CBDE98"/>
    <w:rsid w:val="47D4C2B3"/>
    <w:rsid w:val="47D7CC45"/>
    <w:rsid w:val="47E19BB0"/>
    <w:rsid w:val="47E4F225"/>
    <w:rsid w:val="47FD4441"/>
    <w:rsid w:val="480E0D7B"/>
    <w:rsid w:val="480FB642"/>
    <w:rsid w:val="481523A9"/>
    <w:rsid w:val="48188AB2"/>
    <w:rsid w:val="481A71C8"/>
    <w:rsid w:val="481BA726"/>
    <w:rsid w:val="4824F753"/>
    <w:rsid w:val="482F6B1F"/>
    <w:rsid w:val="48316826"/>
    <w:rsid w:val="48474D4B"/>
    <w:rsid w:val="48527205"/>
    <w:rsid w:val="4854608E"/>
    <w:rsid w:val="485C0435"/>
    <w:rsid w:val="485F8572"/>
    <w:rsid w:val="485F9A49"/>
    <w:rsid w:val="48641F93"/>
    <w:rsid w:val="4864859E"/>
    <w:rsid w:val="4867C333"/>
    <w:rsid w:val="486AA8DB"/>
    <w:rsid w:val="486CDEF2"/>
    <w:rsid w:val="4872A3E4"/>
    <w:rsid w:val="4872CDBC"/>
    <w:rsid w:val="4877D015"/>
    <w:rsid w:val="488BC35C"/>
    <w:rsid w:val="48A7401F"/>
    <w:rsid w:val="48A83E4C"/>
    <w:rsid w:val="48A930AB"/>
    <w:rsid w:val="48ADFB8D"/>
    <w:rsid w:val="48B1148B"/>
    <w:rsid w:val="48B218F8"/>
    <w:rsid w:val="48B6AA6E"/>
    <w:rsid w:val="48B71708"/>
    <w:rsid w:val="48BD2E09"/>
    <w:rsid w:val="48C4904F"/>
    <w:rsid w:val="48CB9D80"/>
    <w:rsid w:val="48CD6D47"/>
    <w:rsid w:val="48D18392"/>
    <w:rsid w:val="48D4204A"/>
    <w:rsid w:val="48D42549"/>
    <w:rsid w:val="48D4DAFB"/>
    <w:rsid w:val="48D4EDA6"/>
    <w:rsid w:val="48D5284C"/>
    <w:rsid w:val="48D89B2F"/>
    <w:rsid w:val="48DC558E"/>
    <w:rsid w:val="48E3FD39"/>
    <w:rsid w:val="48EA4831"/>
    <w:rsid w:val="48F6E844"/>
    <w:rsid w:val="48F80C63"/>
    <w:rsid w:val="48F93BAD"/>
    <w:rsid w:val="48F9E2E8"/>
    <w:rsid w:val="48FC15AE"/>
    <w:rsid w:val="48FF00EB"/>
    <w:rsid w:val="4904348E"/>
    <w:rsid w:val="4906714F"/>
    <w:rsid w:val="490C671C"/>
    <w:rsid w:val="491791DC"/>
    <w:rsid w:val="4920A81D"/>
    <w:rsid w:val="4926BA81"/>
    <w:rsid w:val="49392FE9"/>
    <w:rsid w:val="4946EDB9"/>
    <w:rsid w:val="4959594C"/>
    <w:rsid w:val="4959C71C"/>
    <w:rsid w:val="496462B5"/>
    <w:rsid w:val="496AA2E4"/>
    <w:rsid w:val="49783123"/>
    <w:rsid w:val="497ADC4A"/>
    <w:rsid w:val="497EC976"/>
    <w:rsid w:val="4986D75B"/>
    <w:rsid w:val="49883E05"/>
    <w:rsid w:val="49909233"/>
    <w:rsid w:val="49940CD4"/>
    <w:rsid w:val="499C67C2"/>
    <w:rsid w:val="49A22D52"/>
    <w:rsid w:val="49B549CE"/>
    <w:rsid w:val="49BBAE99"/>
    <w:rsid w:val="49CA997E"/>
    <w:rsid w:val="49D725BD"/>
    <w:rsid w:val="49DA6800"/>
    <w:rsid w:val="49E1D1B4"/>
    <w:rsid w:val="49F3B14C"/>
    <w:rsid w:val="4A06698C"/>
    <w:rsid w:val="4A067D59"/>
    <w:rsid w:val="4A098A73"/>
    <w:rsid w:val="4A12AC91"/>
    <w:rsid w:val="4A157A4F"/>
    <w:rsid w:val="4A190E98"/>
    <w:rsid w:val="4A1DD1D1"/>
    <w:rsid w:val="4A1E993D"/>
    <w:rsid w:val="4A298D52"/>
    <w:rsid w:val="4A2BB6F6"/>
    <w:rsid w:val="4A2D0A3D"/>
    <w:rsid w:val="4A33A56E"/>
    <w:rsid w:val="4A353E0F"/>
    <w:rsid w:val="4A378212"/>
    <w:rsid w:val="4A390532"/>
    <w:rsid w:val="4A39FC08"/>
    <w:rsid w:val="4A452217"/>
    <w:rsid w:val="4A459BFF"/>
    <w:rsid w:val="4A499C1A"/>
    <w:rsid w:val="4A5344CF"/>
    <w:rsid w:val="4A55B7DC"/>
    <w:rsid w:val="4A60E4E7"/>
    <w:rsid w:val="4A630A71"/>
    <w:rsid w:val="4A66D517"/>
    <w:rsid w:val="4A685F32"/>
    <w:rsid w:val="4A6F65E6"/>
    <w:rsid w:val="4A7383A0"/>
    <w:rsid w:val="4A760BB0"/>
    <w:rsid w:val="4A7762F3"/>
    <w:rsid w:val="4A81F5B2"/>
    <w:rsid w:val="4A84EA0F"/>
    <w:rsid w:val="4A8AA6EE"/>
    <w:rsid w:val="4A8E3C78"/>
    <w:rsid w:val="4AA11B43"/>
    <w:rsid w:val="4AA4E5C5"/>
    <w:rsid w:val="4AA768F2"/>
    <w:rsid w:val="4AA9131B"/>
    <w:rsid w:val="4AAE1E53"/>
    <w:rsid w:val="4AB5E5F1"/>
    <w:rsid w:val="4ABBDD05"/>
    <w:rsid w:val="4ACD5C93"/>
    <w:rsid w:val="4ACD782A"/>
    <w:rsid w:val="4ACED92C"/>
    <w:rsid w:val="4ACFD54B"/>
    <w:rsid w:val="4AD8B1E5"/>
    <w:rsid w:val="4ADAF9A6"/>
    <w:rsid w:val="4ADBFEB5"/>
    <w:rsid w:val="4ADC07D1"/>
    <w:rsid w:val="4AEFC1D7"/>
    <w:rsid w:val="4AF120C3"/>
    <w:rsid w:val="4B014FBC"/>
    <w:rsid w:val="4B0CFDB7"/>
    <w:rsid w:val="4B0EE29E"/>
    <w:rsid w:val="4B26145F"/>
    <w:rsid w:val="4B2687F1"/>
    <w:rsid w:val="4B2DECB4"/>
    <w:rsid w:val="4B2F655D"/>
    <w:rsid w:val="4B32B3AB"/>
    <w:rsid w:val="4B335464"/>
    <w:rsid w:val="4B360BA6"/>
    <w:rsid w:val="4B3F37A8"/>
    <w:rsid w:val="4B43B801"/>
    <w:rsid w:val="4B5F840B"/>
    <w:rsid w:val="4B600848"/>
    <w:rsid w:val="4B60F4AE"/>
    <w:rsid w:val="4B620D3E"/>
    <w:rsid w:val="4B64AB91"/>
    <w:rsid w:val="4B6F370B"/>
    <w:rsid w:val="4B747CBF"/>
    <w:rsid w:val="4B7840AC"/>
    <w:rsid w:val="4B7DB9F3"/>
    <w:rsid w:val="4B7FF347"/>
    <w:rsid w:val="4B86D308"/>
    <w:rsid w:val="4B8AA582"/>
    <w:rsid w:val="4B8D6884"/>
    <w:rsid w:val="4B8EF550"/>
    <w:rsid w:val="4B98EF91"/>
    <w:rsid w:val="4BA44343"/>
    <w:rsid w:val="4BA4FAB8"/>
    <w:rsid w:val="4BAD52BE"/>
    <w:rsid w:val="4BAE5EFA"/>
    <w:rsid w:val="4BB4FB65"/>
    <w:rsid w:val="4BB61E77"/>
    <w:rsid w:val="4BBB396A"/>
    <w:rsid w:val="4BBDC8CF"/>
    <w:rsid w:val="4BBE4450"/>
    <w:rsid w:val="4BBFD998"/>
    <w:rsid w:val="4BC1FD34"/>
    <w:rsid w:val="4BC71D95"/>
    <w:rsid w:val="4BCC73F2"/>
    <w:rsid w:val="4BD0944E"/>
    <w:rsid w:val="4BD9AE30"/>
    <w:rsid w:val="4BD9D154"/>
    <w:rsid w:val="4BDC80D4"/>
    <w:rsid w:val="4BDF88FF"/>
    <w:rsid w:val="4BE2D380"/>
    <w:rsid w:val="4BEDDE1A"/>
    <w:rsid w:val="4BEEEF34"/>
    <w:rsid w:val="4BFE2E2A"/>
    <w:rsid w:val="4C04917D"/>
    <w:rsid w:val="4C0705C1"/>
    <w:rsid w:val="4C0B8AA1"/>
    <w:rsid w:val="4C0C4B75"/>
    <w:rsid w:val="4C2F7AE8"/>
    <w:rsid w:val="4C35319B"/>
    <w:rsid w:val="4C389C1D"/>
    <w:rsid w:val="4C3B15DA"/>
    <w:rsid w:val="4C3E1C91"/>
    <w:rsid w:val="4C4BE7EA"/>
    <w:rsid w:val="4C4D1389"/>
    <w:rsid w:val="4C51F183"/>
    <w:rsid w:val="4C5B0C78"/>
    <w:rsid w:val="4C5D489A"/>
    <w:rsid w:val="4C5FD6B6"/>
    <w:rsid w:val="4C643A01"/>
    <w:rsid w:val="4C69ECAC"/>
    <w:rsid w:val="4C6EB764"/>
    <w:rsid w:val="4C6F0AD0"/>
    <w:rsid w:val="4C78E2AE"/>
    <w:rsid w:val="4C82CC75"/>
    <w:rsid w:val="4C840135"/>
    <w:rsid w:val="4C8449D8"/>
    <w:rsid w:val="4C8A111C"/>
    <w:rsid w:val="4C8F1C91"/>
    <w:rsid w:val="4C9404A2"/>
    <w:rsid w:val="4C9C48D9"/>
    <w:rsid w:val="4C9DD8DE"/>
    <w:rsid w:val="4C9F745D"/>
    <w:rsid w:val="4CA184A8"/>
    <w:rsid w:val="4CA8FF2B"/>
    <w:rsid w:val="4CAAB2E6"/>
    <w:rsid w:val="4CAFD1E5"/>
    <w:rsid w:val="4CB3B62A"/>
    <w:rsid w:val="4CBCE9B6"/>
    <w:rsid w:val="4CC3A067"/>
    <w:rsid w:val="4CC85641"/>
    <w:rsid w:val="4CCC6FEC"/>
    <w:rsid w:val="4CD44C8B"/>
    <w:rsid w:val="4CD4DA60"/>
    <w:rsid w:val="4CDDAD5E"/>
    <w:rsid w:val="4CE20855"/>
    <w:rsid w:val="4CEE7FFD"/>
    <w:rsid w:val="4CF69A5A"/>
    <w:rsid w:val="4CFABD21"/>
    <w:rsid w:val="4CFDCFF8"/>
    <w:rsid w:val="4D10545C"/>
    <w:rsid w:val="4D147391"/>
    <w:rsid w:val="4D1921A9"/>
    <w:rsid w:val="4D1D5037"/>
    <w:rsid w:val="4D1F4AEE"/>
    <w:rsid w:val="4D24B73A"/>
    <w:rsid w:val="4D2A160E"/>
    <w:rsid w:val="4D2B64C8"/>
    <w:rsid w:val="4D2C41AF"/>
    <w:rsid w:val="4D2F0B82"/>
    <w:rsid w:val="4D37E1D8"/>
    <w:rsid w:val="4D381E13"/>
    <w:rsid w:val="4D3C8313"/>
    <w:rsid w:val="4D3E7AFA"/>
    <w:rsid w:val="4D3EBF88"/>
    <w:rsid w:val="4D447EF2"/>
    <w:rsid w:val="4D558AA8"/>
    <w:rsid w:val="4D5E8BF0"/>
    <w:rsid w:val="4D5F1366"/>
    <w:rsid w:val="4D609C6A"/>
    <w:rsid w:val="4D61AA35"/>
    <w:rsid w:val="4D62C136"/>
    <w:rsid w:val="4D647590"/>
    <w:rsid w:val="4D68841A"/>
    <w:rsid w:val="4D69CA94"/>
    <w:rsid w:val="4D6FEC8B"/>
    <w:rsid w:val="4D7A1373"/>
    <w:rsid w:val="4D80F2F9"/>
    <w:rsid w:val="4D83CC2A"/>
    <w:rsid w:val="4D83E9D4"/>
    <w:rsid w:val="4D85EDE6"/>
    <w:rsid w:val="4D871245"/>
    <w:rsid w:val="4D87DC10"/>
    <w:rsid w:val="4D8E6E0F"/>
    <w:rsid w:val="4D91E3D4"/>
    <w:rsid w:val="4D92594D"/>
    <w:rsid w:val="4D951A97"/>
    <w:rsid w:val="4D9AB5C6"/>
    <w:rsid w:val="4D9D25B1"/>
    <w:rsid w:val="4DA88D73"/>
    <w:rsid w:val="4DACB053"/>
    <w:rsid w:val="4DADFFCD"/>
    <w:rsid w:val="4DAFA4B0"/>
    <w:rsid w:val="4DB27337"/>
    <w:rsid w:val="4DB592CA"/>
    <w:rsid w:val="4DB6C3F3"/>
    <w:rsid w:val="4DB853FA"/>
    <w:rsid w:val="4DC250AA"/>
    <w:rsid w:val="4DC98548"/>
    <w:rsid w:val="4DCBD0BC"/>
    <w:rsid w:val="4DCD4C84"/>
    <w:rsid w:val="4DCDB580"/>
    <w:rsid w:val="4DDC721E"/>
    <w:rsid w:val="4DE005D3"/>
    <w:rsid w:val="4DE081D1"/>
    <w:rsid w:val="4DE5E702"/>
    <w:rsid w:val="4DEDDAA9"/>
    <w:rsid w:val="4DEE4AAC"/>
    <w:rsid w:val="4DF008C9"/>
    <w:rsid w:val="4DFE4658"/>
    <w:rsid w:val="4E00152E"/>
    <w:rsid w:val="4E1E5749"/>
    <w:rsid w:val="4E2AE179"/>
    <w:rsid w:val="4E2E1084"/>
    <w:rsid w:val="4E2EA1C3"/>
    <w:rsid w:val="4E30C2EA"/>
    <w:rsid w:val="4E3469F1"/>
    <w:rsid w:val="4E37FE75"/>
    <w:rsid w:val="4E437A28"/>
    <w:rsid w:val="4E450056"/>
    <w:rsid w:val="4E45ED29"/>
    <w:rsid w:val="4E4B1571"/>
    <w:rsid w:val="4E54CD71"/>
    <w:rsid w:val="4E5A0F08"/>
    <w:rsid w:val="4E602058"/>
    <w:rsid w:val="4E629401"/>
    <w:rsid w:val="4E652392"/>
    <w:rsid w:val="4E67442E"/>
    <w:rsid w:val="4E69D100"/>
    <w:rsid w:val="4E6D421D"/>
    <w:rsid w:val="4E77D489"/>
    <w:rsid w:val="4E7CC445"/>
    <w:rsid w:val="4E83F7BF"/>
    <w:rsid w:val="4E85909A"/>
    <w:rsid w:val="4E88C7EF"/>
    <w:rsid w:val="4E906022"/>
    <w:rsid w:val="4E90CAEB"/>
    <w:rsid w:val="4E9AEB12"/>
    <w:rsid w:val="4E9B998E"/>
    <w:rsid w:val="4E9E48A4"/>
    <w:rsid w:val="4EA79683"/>
    <w:rsid w:val="4EAB214A"/>
    <w:rsid w:val="4EAE3772"/>
    <w:rsid w:val="4EB00FB7"/>
    <w:rsid w:val="4EB22BC4"/>
    <w:rsid w:val="4EB578C3"/>
    <w:rsid w:val="4EC75FD5"/>
    <w:rsid w:val="4EC9E302"/>
    <w:rsid w:val="4ECBD723"/>
    <w:rsid w:val="4ED23C69"/>
    <w:rsid w:val="4ED34DF4"/>
    <w:rsid w:val="4EDC97C6"/>
    <w:rsid w:val="4EDD4731"/>
    <w:rsid w:val="4EDD63DA"/>
    <w:rsid w:val="4EE2E077"/>
    <w:rsid w:val="4EE992D0"/>
    <w:rsid w:val="4EED12DC"/>
    <w:rsid w:val="4EF37DDE"/>
    <w:rsid w:val="4EFCC819"/>
    <w:rsid w:val="4F0045F1"/>
    <w:rsid w:val="4F014210"/>
    <w:rsid w:val="4F104F21"/>
    <w:rsid w:val="4F18D45F"/>
    <w:rsid w:val="4F221F14"/>
    <w:rsid w:val="4F226E55"/>
    <w:rsid w:val="4F24CEFF"/>
    <w:rsid w:val="4F27CB60"/>
    <w:rsid w:val="4F29DD79"/>
    <w:rsid w:val="4F2AA8F7"/>
    <w:rsid w:val="4F355FC1"/>
    <w:rsid w:val="4F3E14C5"/>
    <w:rsid w:val="4F3F7A48"/>
    <w:rsid w:val="4F4361B5"/>
    <w:rsid w:val="4F47117A"/>
    <w:rsid w:val="4F53CAF9"/>
    <w:rsid w:val="4F5C8D16"/>
    <w:rsid w:val="4F5CA253"/>
    <w:rsid w:val="4F6062B1"/>
    <w:rsid w:val="4F684A06"/>
    <w:rsid w:val="4F6AB334"/>
    <w:rsid w:val="4F737635"/>
    <w:rsid w:val="4F76CE32"/>
    <w:rsid w:val="4F7AD496"/>
    <w:rsid w:val="4F85DDB1"/>
    <w:rsid w:val="4F8FB453"/>
    <w:rsid w:val="4F91D53C"/>
    <w:rsid w:val="4F9A611C"/>
    <w:rsid w:val="4FA2855A"/>
    <w:rsid w:val="4FB9144C"/>
    <w:rsid w:val="4FBEDCA4"/>
    <w:rsid w:val="4FBFBC59"/>
    <w:rsid w:val="4FC289E9"/>
    <w:rsid w:val="4FC5D7C5"/>
    <w:rsid w:val="4FC66219"/>
    <w:rsid w:val="4FC8F0E7"/>
    <w:rsid w:val="4FCB6D2D"/>
    <w:rsid w:val="4FCC1476"/>
    <w:rsid w:val="4FD118D1"/>
    <w:rsid w:val="4FDA3964"/>
    <w:rsid w:val="4FDC0281"/>
    <w:rsid w:val="4FDCB70C"/>
    <w:rsid w:val="4FE30865"/>
    <w:rsid w:val="4FE99FFB"/>
    <w:rsid w:val="4FF36072"/>
    <w:rsid w:val="4FF5DF69"/>
    <w:rsid w:val="4FF6FB3B"/>
    <w:rsid w:val="50013A61"/>
    <w:rsid w:val="5006E399"/>
    <w:rsid w:val="501844FA"/>
    <w:rsid w:val="5018CFE9"/>
    <w:rsid w:val="50225D1A"/>
    <w:rsid w:val="50229C2A"/>
    <w:rsid w:val="5023ADAF"/>
    <w:rsid w:val="502400AB"/>
    <w:rsid w:val="502F3C3A"/>
    <w:rsid w:val="5039DB02"/>
    <w:rsid w:val="503EF21E"/>
    <w:rsid w:val="50400FFC"/>
    <w:rsid w:val="50415CDD"/>
    <w:rsid w:val="5043E713"/>
    <w:rsid w:val="504B9DF9"/>
    <w:rsid w:val="504D8257"/>
    <w:rsid w:val="50504D05"/>
    <w:rsid w:val="505067C9"/>
    <w:rsid w:val="50569B05"/>
    <w:rsid w:val="506F9927"/>
    <w:rsid w:val="5070C664"/>
    <w:rsid w:val="507CAC87"/>
    <w:rsid w:val="508BB9E6"/>
    <w:rsid w:val="508BF1E4"/>
    <w:rsid w:val="508E8F89"/>
    <w:rsid w:val="508FA65D"/>
    <w:rsid w:val="5091DCFF"/>
    <w:rsid w:val="5092D91E"/>
    <w:rsid w:val="5098B218"/>
    <w:rsid w:val="509FB541"/>
    <w:rsid w:val="509FBEA0"/>
    <w:rsid w:val="50A70313"/>
    <w:rsid w:val="50AA7364"/>
    <w:rsid w:val="50B06744"/>
    <w:rsid w:val="50B30F83"/>
    <w:rsid w:val="50BA3C05"/>
    <w:rsid w:val="50C0CC12"/>
    <w:rsid w:val="50C4FF17"/>
    <w:rsid w:val="50CB508E"/>
    <w:rsid w:val="50CFA389"/>
    <w:rsid w:val="50D280E7"/>
    <w:rsid w:val="50D307E1"/>
    <w:rsid w:val="50DB359A"/>
    <w:rsid w:val="50DEFDD8"/>
    <w:rsid w:val="50EB1018"/>
    <w:rsid w:val="50EBCC70"/>
    <w:rsid w:val="50EC096C"/>
    <w:rsid w:val="50F66439"/>
    <w:rsid w:val="51018853"/>
    <w:rsid w:val="5102660D"/>
    <w:rsid w:val="510B9025"/>
    <w:rsid w:val="510F8739"/>
    <w:rsid w:val="5110FA0D"/>
    <w:rsid w:val="511272EF"/>
    <w:rsid w:val="511C0DC6"/>
    <w:rsid w:val="5121E86A"/>
    <w:rsid w:val="512B1971"/>
    <w:rsid w:val="513230AE"/>
    <w:rsid w:val="513DB782"/>
    <w:rsid w:val="513EA532"/>
    <w:rsid w:val="514C738F"/>
    <w:rsid w:val="514FE009"/>
    <w:rsid w:val="5159AEFE"/>
    <w:rsid w:val="51630C3A"/>
    <w:rsid w:val="51632D94"/>
    <w:rsid w:val="51638440"/>
    <w:rsid w:val="51671785"/>
    <w:rsid w:val="516E3581"/>
    <w:rsid w:val="5171A261"/>
    <w:rsid w:val="517317A5"/>
    <w:rsid w:val="5177F591"/>
    <w:rsid w:val="517A278D"/>
    <w:rsid w:val="517D0504"/>
    <w:rsid w:val="51844ED7"/>
    <w:rsid w:val="518B20ED"/>
    <w:rsid w:val="518DAA19"/>
    <w:rsid w:val="5193E504"/>
    <w:rsid w:val="51950A52"/>
    <w:rsid w:val="5196558D"/>
    <w:rsid w:val="519A4890"/>
    <w:rsid w:val="51A19EC7"/>
    <w:rsid w:val="51A5A055"/>
    <w:rsid w:val="51AB3E68"/>
    <w:rsid w:val="51AE750F"/>
    <w:rsid w:val="51B164E2"/>
    <w:rsid w:val="51B4EFC1"/>
    <w:rsid w:val="51BA9EC2"/>
    <w:rsid w:val="51BC789B"/>
    <w:rsid w:val="51C2768A"/>
    <w:rsid w:val="51CE2E44"/>
    <w:rsid w:val="51CE6BAD"/>
    <w:rsid w:val="51DB26CA"/>
    <w:rsid w:val="51DBDEEE"/>
    <w:rsid w:val="51E1F5A9"/>
    <w:rsid w:val="51ED0401"/>
    <w:rsid w:val="51ED12B7"/>
    <w:rsid w:val="51F7CCE8"/>
    <w:rsid w:val="51FB6DCD"/>
    <w:rsid w:val="520B8B41"/>
    <w:rsid w:val="520E73A3"/>
    <w:rsid w:val="5211378D"/>
    <w:rsid w:val="5226FBC0"/>
    <w:rsid w:val="52290B2C"/>
    <w:rsid w:val="52297E80"/>
    <w:rsid w:val="522C8D4F"/>
    <w:rsid w:val="523449CB"/>
    <w:rsid w:val="523A68E5"/>
    <w:rsid w:val="5240241D"/>
    <w:rsid w:val="524AB785"/>
    <w:rsid w:val="524D0282"/>
    <w:rsid w:val="52513A20"/>
    <w:rsid w:val="52558598"/>
    <w:rsid w:val="5255FC31"/>
    <w:rsid w:val="52590316"/>
    <w:rsid w:val="525FC198"/>
    <w:rsid w:val="526500DB"/>
    <w:rsid w:val="526AF1B6"/>
    <w:rsid w:val="526E59BF"/>
    <w:rsid w:val="52701299"/>
    <w:rsid w:val="527A980D"/>
    <w:rsid w:val="527B243A"/>
    <w:rsid w:val="527EC6E4"/>
    <w:rsid w:val="5285F4AC"/>
    <w:rsid w:val="5287D9CD"/>
    <w:rsid w:val="5288B032"/>
    <w:rsid w:val="52890718"/>
    <w:rsid w:val="529537A7"/>
    <w:rsid w:val="52991087"/>
    <w:rsid w:val="52994E5D"/>
    <w:rsid w:val="529F1B5D"/>
    <w:rsid w:val="52A56D7C"/>
    <w:rsid w:val="52A91B40"/>
    <w:rsid w:val="52ABA44A"/>
    <w:rsid w:val="52ACE8FC"/>
    <w:rsid w:val="52B3C092"/>
    <w:rsid w:val="52B6E208"/>
    <w:rsid w:val="52B91325"/>
    <w:rsid w:val="52BA628A"/>
    <w:rsid w:val="52BECF8E"/>
    <w:rsid w:val="52C570FE"/>
    <w:rsid w:val="52C5EDB3"/>
    <w:rsid w:val="52C5EDCC"/>
    <w:rsid w:val="52CAFBB1"/>
    <w:rsid w:val="52CB0CB2"/>
    <w:rsid w:val="52D1CBB5"/>
    <w:rsid w:val="52D7F2D3"/>
    <w:rsid w:val="52F21F1C"/>
    <w:rsid w:val="52F2C9A0"/>
    <w:rsid w:val="52F42BCE"/>
    <w:rsid w:val="52F494A5"/>
    <w:rsid w:val="52F8B1C9"/>
    <w:rsid w:val="52FEA6AD"/>
    <w:rsid w:val="5302C963"/>
    <w:rsid w:val="530D718D"/>
    <w:rsid w:val="530EF061"/>
    <w:rsid w:val="531AAEB8"/>
    <w:rsid w:val="5321D87D"/>
    <w:rsid w:val="532BB31B"/>
    <w:rsid w:val="5337D78C"/>
    <w:rsid w:val="533B9F35"/>
    <w:rsid w:val="533E6004"/>
    <w:rsid w:val="53415426"/>
    <w:rsid w:val="535360EB"/>
    <w:rsid w:val="535901BD"/>
    <w:rsid w:val="536275CB"/>
    <w:rsid w:val="53665AFA"/>
    <w:rsid w:val="536C5391"/>
    <w:rsid w:val="5371482A"/>
    <w:rsid w:val="53726D78"/>
    <w:rsid w:val="53736997"/>
    <w:rsid w:val="537465B6"/>
    <w:rsid w:val="537BCB73"/>
    <w:rsid w:val="5383E25C"/>
    <w:rsid w:val="5387CD41"/>
    <w:rsid w:val="53883273"/>
    <w:rsid w:val="53938C02"/>
    <w:rsid w:val="539CA77D"/>
    <w:rsid w:val="53A1D61F"/>
    <w:rsid w:val="53A359A9"/>
    <w:rsid w:val="53A57A7D"/>
    <w:rsid w:val="53A858C7"/>
    <w:rsid w:val="53A8ACBD"/>
    <w:rsid w:val="53AFF237"/>
    <w:rsid w:val="53B0EBC9"/>
    <w:rsid w:val="53B45413"/>
    <w:rsid w:val="53BBB87E"/>
    <w:rsid w:val="53CFA377"/>
    <w:rsid w:val="53D2FED9"/>
    <w:rsid w:val="53D8A490"/>
    <w:rsid w:val="53E290E9"/>
    <w:rsid w:val="53E87F13"/>
    <w:rsid w:val="53EB8C9A"/>
    <w:rsid w:val="53FDD50D"/>
    <w:rsid w:val="5408F001"/>
    <w:rsid w:val="541C414E"/>
    <w:rsid w:val="541EEF00"/>
    <w:rsid w:val="542AC7E8"/>
    <w:rsid w:val="5430A770"/>
    <w:rsid w:val="54398271"/>
    <w:rsid w:val="5439A64C"/>
    <w:rsid w:val="543BBB29"/>
    <w:rsid w:val="5443A00D"/>
    <w:rsid w:val="544E753A"/>
    <w:rsid w:val="5455AE43"/>
    <w:rsid w:val="5455D0DF"/>
    <w:rsid w:val="5455E02B"/>
    <w:rsid w:val="5465E0F4"/>
    <w:rsid w:val="5466E278"/>
    <w:rsid w:val="5468E16A"/>
    <w:rsid w:val="54701DE5"/>
    <w:rsid w:val="547593C0"/>
    <w:rsid w:val="547CBA5B"/>
    <w:rsid w:val="547D8F04"/>
    <w:rsid w:val="54825D06"/>
    <w:rsid w:val="5482B177"/>
    <w:rsid w:val="5482F9CD"/>
    <w:rsid w:val="5486114E"/>
    <w:rsid w:val="5492B34C"/>
    <w:rsid w:val="54952C2C"/>
    <w:rsid w:val="5495B728"/>
    <w:rsid w:val="54ADB451"/>
    <w:rsid w:val="54B4BCAC"/>
    <w:rsid w:val="54CB9EA0"/>
    <w:rsid w:val="54D05ECD"/>
    <w:rsid w:val="54D2572A"/>
    <w:rsid w:val="54DCAD18"/>
    <w:rsid w:val="54E98500"/>
    <w:rsid w:val="54F89F4E"/>
    <w:rsid w:val="54F991E2"/>
    <w:rsid w:val="54FBD5FD"/>
    <w:rsid w:val="550236A8"/>
    <w:rsid w:val="550EDBF5"/>
    <w:rsid w:val="5512C78C"/>
    <w:rsid w:val="55201A77"/>
    <w:rsid w:val="5522BD63"/>
    <w:rsid w:val="552CAE90"/>
    <w:rsid w:val="552E00C4"/>
    <w:rsid w:val="5531052A"/>
    <w:rsid w:val="5538832C"/>
    <w:rsid w:val="5547C50F"/>
    <w:rsid w:val="555260A5"/>
    <w:rsid w:val="555FBBE1"/>
    <w:rsid w:val="5564933A"/>
    <w:rsid w:val="556E5980"/>
    <w:rsid w:val="556FCB59"/>
    <w:rsid w:val="55718366"/>
    <w:rsid w:val="557D9DB7"/>
    <w:rsid w:val="558A0BD5"/>
    <w:rsid w:val="55989DD2"/>
    <w:rsid w:val="55996D71"/>
    <w:rsid w:val="559D9DBC"/>
    <w:rsid w:val="559DA579"/>
    <w:rsid w:val="55A1289B"/>
    <w:rsid w:val="55A224BA"/>
    <w:rsid w:val="55A6226D"/>
    <w:rsid w:val="55C1A7FC"/>
    <w:rsid w:val="55CDB5D4"/>
    <w:rsid w:val="55CF7842"/>
    <w:rsid w:val="55E0C591"/>
    <w:rsid w:val="55E0F025"/>
    <w:rsid w:val="55E68B8F"/>
    <w:rsid w:val="55F00617"/>
    <w:rsid w:val="55F0B46D"/>
    <w:rsid w:val="55FB8A37"/>
    <w:rsid w:val="55FE18F7"/>
    <w:rsid w:val="560BD89F"/>
    <w:rsid w:val="560E5DC8"/>
    <w:rsid w:val="5613AEFF"/>
    <w:rsid w:val="5613B675"/>
    <w:rsid w:val="5613C7DC"/>
    <w:rsid w:val="56190E25"/>
    <w:rsid w:val="56228F36"/>
    <w:rsid w:val="5626405B"/>
    <w:rsid w:val="56318659"/>
    <w:rsid w:val="564C44F5"/>
    <w:rsid w:val="5651A2E6"/>
    <w:rsid w:val="565B7F68"/>
    <w:rsid w:val="5660AD79"/>
    <w:rsid w:val="56621FCE"/>
    <w:rsid w:val="568DD696"/>
    <w:rsid w:val="568F5F51"/>
    <w:rsid w:val="56976A6E"/>
    <w:rsid w:val="569C0ECB"/>
    <w:rsid w:val="56A058F3"/>
    <w:rsid w:val="56A7F6AE"/>
    <w:rsid w:val="56B36F58"/>
    <w:rsid w:val="56BE9EC4"/>
    <w:rsid w:val="56BEDEB1"/>
    <w:rsid w:val="56D2EA03"/>
    <w:rsid w:val="56DFFEF4"/>
    <w:rsid w:val="56E9A54C"/>
    <w:rsid w:val="56F00565"/>
    <w:rsid w:val="56F56F78"/>
    <w:rsid w:val="57008801"/>
    <w:rsid w:val="570336D5"/>
    <w:rsid w:val="570F0024"/>
    <w:rsid w:val="5714AB0E"/>
    <w:rsid w:val="571609B6"/>
    <w:rsid w:val="57203FF0"/>
    <w:rsid w:val="572AE3F4"/>
    <w:rsid w:val="572B6741"/>
    <w:rsid w:val="572D9C34"/>
    <w:rsid w:val="572DE7B4"/>
    <w:rsid w:val="5740776E"/>
    <w:rsid w:val="5740F49E"/>
    <w:rsid w:val="574581D2"/>
    <w:rsid w:val="574F03BC"/>
    <w:rsid w:val="574F6B32"/>
    <w:rsid w:val="578368CD"/>
    <w:rsid w:val="5790EA9A"/>
    <w:rsid w:val="579A3B02"/>
    <w:rsid w:val="57A6A45B"/>
    <w:rsid w:val="57A74242"/>
    <w:rsid w:val="57AC4A89"/>
    <w:rsid w:val="57AEF352"/>
    <w:rsid w:val="57B86FF8"/>
    <w:rsid w:val="57BDDA4C"/>
    <w:rsid w:val="57C4C060"/>
    <w:rsid w:val="57C59CD2"/>
    <w:rsid w:val="57C6BCAE"/>
    <w:rsid w:val="57C93927"/>
    <w:rsid w:val="57CAA27E"/>
    <w:rsid w:val="57CD9BCE"/>
    <w:rsid w:val="57CFDB17"/>
    <w:rsid w:val="57E1ABD1"/>
    <w:rsid w:val="57EEB2D7"/>
    <w:rsid w:val="57F48DC7"/>
    <w:rsid w:val="57F55150"/>
    <w:rsid w:val="57F5F509"/>
    <w:rsid w:val="58016AB8"/>
    <w:rsid w:val="58097647"/>
    <w:rsid w:val="58098ABD"/>
    <w:rsid w:val="58167AF0"/>
    <w:rsid w:val="5816D86E"/>
    <w:rsid w:val="58203E3C"/>
    <w:rsid w:val="5825C830"/>
    <w:rsid w:val="5826590F"/>
    <w:rsid w:val="58322EC3"/>
    <w:rsid w:val="583620F9"/>
    <w:rsid w:val="583A9413"/>
    <w:rsid w:val="583D7BE1"/>
    <w:rsid w:val="585537CC"/>
    <w:rsid w:val="585D2EC0"/>
    <w:rsid w:val="58627C28"/>
    <w:rsid w:val="58670842"/>
    <w:rsid w:val="5867A9CD"/>
    <w:rsid w:val="587F5FEF"/>
    <w:rsid w:val="58871404"/>
    <w:rsid w:val="5893BE34"/>
    <w:rsid w:val="58968D56"/>
    <w:rsid w:val="58971577"/>
    <w:rsid w:val="58986143"/>
    <w:rsid w:val="589A6363"/>
    <w:rsid w:val="58A02308"/>
    <w:rsid w:val="58A1AC95"/>
    <w:rsid w:val="58A20835"/>
    <w:rsid w:val="58A99CD4"/>
    <w:rsid w:val="58B72A01"/>
    <w:rsid w:val="58B8751C"/>
    <w:rsid w:val="58BF5FDB"/>
    <w:rsid w:val="58CA18A9"/>
    <w:rsid w:val="58CB3277"/>
    <w:rsid w:val="58CBC2AB"/>
    <w:rsid w:val="58CC7CE5"/>
    <w:rsid w:val="58CECD7F"/>
    <w:rsid w:val="58D44DF2"/>
    <w:rsid w:val="58D491D6"/>
    <w:rsid w:val="58D742D5"/>
    <w:rsid w:val="58DC4B6A"/>
    <w:rsid w:val="58EE8F25"/>
    <w:rsid w:val="58FF7466"/>
    <w:rsid w:val="59007085"/>
    <w:rsid w:val="590358A8"/>
    <w:rsid w:val="5904F64D"/>
    <w:rsid w:val="590844F1"/>
    <w:rsid w:val="5914CC48"/>
    <w:rsid w:val="5914CFC3"/>
    <w:rsid w:val="591799F7"/>
    <w:rsid w:val="591BFBA8"/>
    <w:rsid w:val="5922B45D"/>
    <w:rsid w:val="59279E3A"/>
    <w:rsid w:val="592854A9"/>
    <w:rsid w:val="5929135F"/>
    <w:rsid w:val="592964D7"/>
    <w:rsid w:val="592A52A1"/>
    <w:rsid w:val="592ADC6A"/>
    <w:rsid w:val="59308EBA"/>
    <w:rsid w:val="593EE922"/>
    <w:rsid w:val="594051D5"/>
    <w:rsid w:val="59410D39"/>
    <w:rsid w:val="5941C991"/>
    <w:rsid w:val="59464A9D"/>
    <w:rsid w:val="5946CFF2"/>
    <w:rsid w:val="594F6618"/>
    <w:rsid w:val="595043D2"/>
    <w:rsid w:val="5952D292"/>
    <w:rsid w:val="5954CAD0"/>
    <w:rsid w:val="5976385F"/>
    <w:rsid w:val="5976AF14"/>
    <w:rsid w:val="597EACB7"/>
    <w:rsid w:val="597F1254"/>
    <w:rsid w:val="59857E43"/>
    <w:rsid w:val="5985A022"/>
    <w:rsid w:val="598AE7DE"/>
    <w:rsid w:val="59928096"/>
    <w:rsid w:val="5992B214"/>
    <w:rsid w:val="59931BDE"/>
    <w:rsid w:val="59938C2E"/>
    <w:rsid w:val="599AC971"/>
    <w:rsid w:val="59ADE435"/>
    <w:rsid w:val="59AFBDF1"/>
    <w:rsid w:val="59B66376"/>
    <w:rsid w:val="59B792D3"/>
    <w:rsid w:val="59C1BBD2"/>
    <w:rsid w:val="59D08EAF"/>
    <w:rsid w:val="59D6CC06"/>
    <w:rsid w:val="59DBAE3C"/>
    <w:rsid w:val="59F113EC"/>
    <w:rsid w:val="59F58A8F"/>
    <w:rsid w:val="59F8E7AE"/>
    <w:rsid w:val="5A01A938"/>
    <w:rsid w:val="5A06E731"/>
    <w:rsid w:val="5A08D343"/>
    <w:rsid w:val="5A128EA3"/>
    <w:rsid w:val="5A1517BA"/>
    <w:rsid w:val="5A25BC9E"/>
    <w:rsid w:val="5A2FAEDF"/>
    <w:rsid w:val="5A304675"/>
    <w:rsid w:val="5A30C1A2"/>
    <w:rsid w:val="5A319C08"/>
    <w:rsid w:val="5A320DA5"/>
    <w:rsid w:val="5A421A87"/>
    <w:rsid w:val="5A42E13D"/>
    <w:rsid w:val="5A4B0454"/>
    <w:rsid w:val="5A52BAB5"/>
    <w:rsid w:val="5A560685"/>
    <w:rsid w:val="5A5AEFE8"/>
    <w:rsid w:val="5A60EBD7"/>
    <w:rsid w:val="5A7806E9"/>
    <w:rsid w:val="5A787114"/>
    <w:rsid w:val="5A7EC4A5"/>
    <w:rsid w:val="5A7EF11F"/>
    <w:rsid w:val="5A856CBE"/>
    <w:rsid w:val="5A85A2BF"/>
    <w:rsid w:val="5A8AAC7A"/>
    <w:rsid w:val="5A97CC77"/>
    <w:rsid w:val="5A9EECD5"/>
    <w:rsid w:val="5AA391EB"/>
    <w:rsid w:val="5AAAFCAD"/>
    <w:rsid w:val="5ABC8F35"/>
    <w:rsid w:val="5AD3F90D"/>
    <w:rsid w:val="5ADDD9B9"/>
    <w:rsid w:val="5AE21AFE"/>
    <w:rsid w:val="5AE2B635"/>
    <w:rsid w:val="5AE59C4A"/>
    <w:rsid w:val="5AECEA7C"/>
    <w:rsid w:val="5AF2DAA7"/>
    <w:rsid w:val="5AF5F9F7"/>
    <w:rsid w:val="5AF62BCD"/>
    <w:rsid w:val="5B005974"/>
    <w:rsid w:val="5B024273"/>
    <w:rsid w:val="5B045ED6"/>
    <w:rsid w:val="5B04BFCD"/>
    <w:rsid w:val="5B084903"/>
    <w:rsid w:val="5B08573D"/>
    <w:rsid w:val="5B093343"/>
    <w:rsid w:val="5B14325E"/>
    <w:rsid w:val="5B166B4D"/>
    <w:rsid w:val="5B182BC1"/>
    <w:rsid w:val="5B1FE068"/>
    <w:rsid w:val="5B22120B"/>
    <w:rsid w:val="5B25BF93"/>
    <w:rsid w:val="5B290000"/>
    <w:rsid w:val="5B2A0A18"/>
    <w:rsid w:val="5B344E38"/>
    <w:rsid w:val="5B34C0C4"/>
    <w:rsid w:val="5B35AD15"/>
    <w:rsid w:val="5B3ACBEE"/>
    <w:rsid w:val="5B49FAA3"/>
    <w:rsid w:val="5B4BC525"/>
    <w:rsid w:val="5B4C2677"/>
    <w:rsid w:val="5B4C952A"/>
    <w:rsid w:val="5B4E3418"/>
    <w:rsid w:val="5B4F34FA"/>
    <w:rsid w:val="5B52D845"/>
    <w:rsid w:val="5B58658D"/>
    <w:rsid w:val="5B5A4689"/>
    <w:rsid w:val="5B5C37A4"/>
    <w:rsid w:val="5B60A6CC"/>
    <w:rsid w:val="5B65A4E2"/>
    <w:rsid w:val="5B67D248"/>
    <w:rsid w:val="5B6D76BD"/>
    <w:rsid w:val="5B791508"/>
    <w:rsid w:val="5B7BD4A7"/>
    <w:rsid w:val="5B7EBD02"/>
    <w:rsid w:val="5B853974"/>
    <w:rsid w:val="5B9035B1"/>
    <w:rsid w:val="5B9E6F35"/>
    <w:rsid w:val="5BA004BB"/>
    <w:rsid w:val="5BAF423C"/>
    <w:rsid w:val="5BC05F0A"/>
    <w:rsid w:val="5BC818B4"/>
    <w:rsid w:val="5BD197F3"/>
    <w:rsid w:val="5BDAB55C"/>
    <w:rsid w:val="5BDC38F2"/>
    <w:rsid w:val="5BDFAD0D"/>
    <w:rsid w:val="5BF6AC0E"/>
    <w:rsid w:val="5BFACD6A"/>
    <w:rsid w:val="5C0F5891"/>
    <w:rsid w:val="5C172C08"/>
    <w:rsid w:val="5C1953C4"/>
    <w:rsid w:val="5C1DF4D0"/>
    <w:rsid w:val="5C21D8BD"/>
    <w:rsid w:val="5C248C47"/>
    <w:rsid w:val="5C2EBC13"/>
    <w:rsid w:val="5C3486EE"/>
    <w:rsid w:val="5C3DBE8B"/>
    <w:rsid w:val="5C4C4493"/>
    <w:rsid w:val="5C4E3292"/>
    <w:rsid w:val="5C5452CD"/>
    <w:rsid w:val="5C5731A1"/>
    <w:rsid w:val="5C58A23F"/>
    <w:rsid w:val="5C5FF56B"/>
    <w:rsid w:val="5C61BFE2"/>
    <w:rsid w:val="5C6246C2"/>
    <w:rsid w:val="5C667F1E"/>
    <w:rsid w:val="5C67828C"/>
    <w:rsid w:val="5C6AD7D4"/>
    <w:rsid w:val="5C7AA36E"/>
    <w:rsid w:val="5C7B59EA"/>
    <w:rsid w:val="5C7F5F9B"/>
    <w:rsid w:val="5C817C33"/>
    <w:rsid w:val="5C8A60DB"/>
    <w:rsid w:val="5C95B32B"/>
    <w:rsid w:val="5C98A4CB"/>
    <w:rsid w:val="5C9E202F"/>
    <w:rsid w:val="5CA1F89D"/>
    <w:rsid w:val="5CB11928"/>
    <w:rsid w:val="5CC79C7B"/>
    <w:rsid w:val="5CC7F3D1"/>
    <w:rsid w:val="5CCC872E"/>
    <w:rsid w:val="5CCEAA25"/>
    <w:rsid w:val="5CD0DB9E"/>
    <w:rsid w:val="5CD60DC9"/>
    <w:rsid w:val="5CDCE76A"/>
    <w:rsid w:val="5CDE96CF"/>
    <w:rsid w:val="5CE72200"/>
    <w:rsid w:val="5CEA25B0"/>
    <w:rsid w:val="5CEC7789"/>
    <w:rsid w:val="5CEDAFFC"/>
    <w:rsid w:val="5CF299A8"/>
    <w:rsid w:val="5CF60FC7"/>
    <w:rsid w:val="5CF8C0C6"/>
    <w:rsid w:val="5CFAB670"/>
    <w:rsid w:val="5D07216F"/>
    <w:rsid w:val="5D08566D"/>
    <w:rsid w:val="5D13A372"/>
    <w:rsid w:val="5D15F95B"/>
    <w:rsid w:val="5D1764D3"/>
    <w:rsid w:val="5D18CE71"/>
    <w:rsid w:val="5D1A9180"/>
    <w:rsid w:val="5D246377"/>
    <w:rsid w:val="5D24DE49"/>
    <w:rsid w:val="5D36E369"/>
    <w:rsid w:val="5D3B1AF0"/>
    <w:rsid w:val="5D3D699C"/>
    <w:rsid w:val="5D51F016"/>
    <w:rsid w:val="5D592FE8"/>
    <w:rsid w:val="5D5C2F6B"/>
    <w:rsid w:val="5D602176"/>
    <w:rsid w:val="5D6CD528"/>
    <w:rsid w:val="5D71CCC6"/>
    <w:rsid w:val="5D82A68D"/>
    <w:rsid w:val="5D873D7A"/>
    <w:rsid w:val="5D8B4D42"/>
    <w:rsid w:val="5D925ABF"/>
    <w:rsid w:val="5D94DDA6"/>
    <w:rsid w:val="5D977ECA"/>
    <w:rsid w:val="5DB09D27"/>
    <w:rsid w:val="5DB32BE7"/>
    <w:rsid w:val="5DB595C2"/>
    <w:rsid w:val="5DBCA506"/>
    <w:rsid w:val="5DBCD1D9"/>
    <w:rsid w:val="5DBDE4C1"/>
    <w:rsid w:val="5DD3E1A8"/>
    <w:rsid w:val="5DE57132"/>
    <w:rsid w:val="5DEC26CE"/>
    <w:rsid w:val="5DEF0660"/>
    <w:rsid w:val="5DEF60B2"/>
    <w:rsid w:val="5DF46D1C"/>
    <w:rsid w:val="5DFA453A"/>
    <w:rsid w:val="5E035B06"/>
    <w:rsid w:val="5E0C923D"/>
    <w:rsid w:val="5E10A918"/>
    <w:rsid w:val="5E1B3AEC"/>
    <w:rsid w:val="5E1C0C2D"/>
    <w:rsid w:val="5E2B614B"/>
    <w:rsid w:val="5E3066ED"/>
    <w:rsid w:val="5E3636C6"/>
    <w:rsid w:val="5E37A6E2"/>
    <w:rsid w:val="5E3B8BEC"/>
    <w:rsid w:val="5E3CBCA3"/>
    <w:rsid w:val="5E3E91AC"/>
    <w:rsid w:val="5E52347D"/>
    <w:rsid w:val="5E528377"/>
    <w:rsid w:val="5E6A404C"/>
    <w:rsid w:val="5E6B6F77"/>
    <w:rsid w:val="5E712EF1"/>
    <w:rsid w:val="5E75895C"/>
    <w:rsid w:val="5E7CF3F6"/>
    <w:rsid w:val="5E9B909E"/>
    <w:rsid w:val="5EA00F32"/>
    <w:rsid w:val="5EA5E3D6"/>
    <w:rsid w:val="5EAB7028"/>
    <w:rsid w:val="5EB31A5E"/>
    <w:rsid w:val="5EB557AE"/>
    <w:rsid w:val="5EB6BC60"/>
    <w:rsid w:val="5EBBBE94"/>
    <w:rsid w:val="5EBCD5C1"/>
    <w:rsid w:val="5EBD896F"/>
    <w:rsid w:val="5ECA5A78"/>
    <w:rsid w:val="5ED36C05"/>
    <w:rsid w:val="5ED39E61"/>
    <w:rsid w:val="5EF0FFB0"/>
    <w:rsid w:val="5EF43FC4"/>
    <w:rsid w:val="5EF51607"/>
    <w:rsid w:val="5EF85EFC"/>
    <w:rsid w:val="5EF8E81E"/>
    <w:rsid w:val="5F0107A3"/>
    <w:rsid w:val="5F02D724"/>
    <w:rsid w:val="5F02FFB8"/>
    <w:rsid w:val="5F0D4E40"/>
    <w:rsid w:val="5F0D6324"/>
    <w:rsid w:val="5F1FDB7C"/>
    <w:rsid w:val="5F21600F"/>
    <w:rsid w:val="5F225998"/>
    <w:rsid w:val="5F23CAAE"/>
    <w:rsid w:val="5F3AF965"/>
    <w:rsid w:val="5F42B06A"/>
    <w:rsid w:val="5F462A03"/>
    <w:rsid w:val="5F4C9078"/>
    <w:rsid w:val="5F50D5A7"/>
    <w:rsid w:val="5F61856A"/>
    <w:rsid w:val="5F6B69E6"/>
    <w:rsid w:val="5F7957A0"/>
    <w:rsid w:val="5F7C87A0"/>
    <w:rsid w:val="5F84A6FC"/>
    <w:rsid w:val="5F89A3A1"/>
    <w:rsid w:val="5F89DAA2"/>
    <w:rsid w:val="5F8CBA8F"/>
    <w:rsid w:val="5F91E9E1"/>
    <w:rsid w:val="5F92A30A"/>
    <w:rsid w:val="5F9D5296"/>
    <w:rsid w:val="5FB40E27"/>
    <w:rsid w:val="5FB9CE45"/>
    <w:rsid w:val="5FBCAB6C"/>
    <w:rsid w:val="5FC027C0"/>
    <w:rsid w:val="5FC253DD"/>
    <w:rsid w:val="5FC97EE7"/>
    <w:rsid w:val="5FCBAA63"/>
    <w:rsid w:val="5FCCA682"/>
    <w:rsid w:val="5FD01194"/>
    <w:rsid w:val="5FD3E56E"/>
    <w:rsid w:val="5FD44B0C"/>
    <w:rsid w:val="5FD45376"/>
    <w:rsid w:val="5FD539E1"/>
    <w:rsid w:val="5FE2C54D"/>
    <w:rsid w:val="5FE741B3"/>
    <w:rsid w:val="5FE9A0D8"/>
    <w:rsid w:val="5FEABB7A"/>
    <w:rsid w:val="5FEF4FF7"/>
    <w:rsid w:val="5FF1DEB7"/>
    <w:rsid w:val="5FF4CA6D"/>
    <w:rsid w:val="5FF5A317"/>
    <w:rsid w:val="5FF821A8"/>
    <w:rsid w:val="6002F490"/>
    <w:rsid w:val="6015084B"/>
    <w:rsid w:val="601E370D"/>
    <w:rsid w:val="6023EE03"/>
    <w:rsid w:val="60386EBB"/>
    <w:rsid w:val="603C8698"/>
    <w:rsid w:val="603D329E"/>
    <w:rsid w:val="60462535"/>
    <w:rsid w:val="60506AC1"/>
    <w:rsid w:val="60506F33"/>
    <w:rsid w:val="60582A55"/>
    <w:rsid w:val="605ACDA9"/>
    <w:rsid w:val="605D50BE"/>
    <w:rsid w:val="6068B408"/>
    <w:rsid w:val="6068FE18"/>
    <w:rsid w:val="6069C1FE"/>
    <w:rsid w:val="607B2A85"/>
    <w:rsid w:val="607DF97B"/>
    <w:rsid w:val="6083AF7E"/>
    <w:rsid w:val="6084AB9D"/>
    <w:rsid w:val="6085E3C1"/>
    <w:rsid w:val="60881F19"/>
    <w:rsid w:val="60882BE4"/>
    <w:rsid w:val="608CD011"/>
    <w:rsid w:val="608DC067"/>
    <w:rsid w:val="6098BE30"/>
    <w:rsid w:val="609D4D04"/>
    <w:rsid w:val="609E9912"/>
    <w:rsid w:val="609F4AEB"/>
    <w:rsid w:val="60A5F188"/>
    <w:rsid w:val="60A6BF5E"/>
    <w:rsid w:val="60A86666"/>
    <w:rsid w:val="60A89876"/>
    <w:rsid w:val="60AE4BAF"/>
    <w:rsid w:val="60B87348"/>
    <w:rsid w:val="60B8A8C9"/>
    <w:rsid w:val="60BB561D"/>
    <w:rsid w:val="60C2E47D"/>
    <w:rsid w:val="60C74B84"/>
    <w:rsid w:val="60CA6B72"/>
    <w:rsid w:val="60CD6CC5"/>
    <w:rsid w:val="60D0F3D5"/>
    <w:rsid w:val="60D5FB33"/>
    <w:rsid w:val="60D6445C"/>
    <w:rsid w:val="60D7CA02"/>
    <w:rsid w:val="60E77F33"/>
    <w:rsid w:val="60E99BA0"/>
    <w:rsid w:val="60F44522"/>
    <w:rsid w:val="60F50661"/>
    <w:rsid w:val="60F8D4BF"/>
    <w:rsid w:val="60FB820A"/>
    <w:rsid w:val="60FB92EF"/>
    <w:rsid w:val="6103CDC3"/>
    <w:rsid w:val="610FAEBC"/>
    <w:rsid w:val="61180AF9"/>
    <w:rsid w:val="611A91C5"/>
    <w:rsid w:val="611A9BBE"/>
    <w:rsid w:val="611E885C"/>
    <w:rsid w:val="611FA3F9"/>
    <w:rsid w:val="611FFA9A"/>
    <w:rsid w:val="61231C19"/>
    <w:rsid w:val="613430CC"/>
    <w:rsid w:val="6139FD76"/>
    <w:rsid w:val="61400F46"/>
    <w:rsid w:val="6145BCDD"/>
    <w:rsid w:val="6148E5DA"/>
    <w:rsid w:val="614BCE75"/>
    <w:rsid w:val="614E1074"/>
    <w:rsid w:val="61595D79"/>
    <w:rsid w:val="615B350D"/>
    <w:rsid w:val="61662612"/>
    <w:rsid w:val="616EC4A4"/>
    <w:rsid w:val="61709001"/>
    <w:rsid w:val="617BC4E0"/>
    <w:rsid w:val="617CD994"/>
    <w:rsid w:val="6184B3FF"/>
    <w:rsid w:val="61867CD2"/>
    <w:rsid w:val="61872388"/>
    <w:rsid w:val="61872FDC"/>
    <w:rsid w:val="618787FA"/>
    <w:rsid w:val="618A16E1"/>
    <w:rsid w:val="618CF121"/>
    <w:rsid w:val="6190C8AA"/>
    <w:rsid w:val="6198181E"/>
    <w:rsid w:val="619D3314"/>
    <w:rsid w:val="61A93AA5"/>
    <w:rsid w:val="61B216DC"/>
    <w:rsid w:val="61B2A9A9"/>
    <w:rsid w:val="61BA209F"/>
    <w:rsid w:val="61BA5B22"/>
    <w:rsid w:val="61BA855C"/>
    <w:rsid w:val="61C8FC06"/>
    <w:rsid w:val="61CB35CA"/>
    <w:rsid w:val="61CE9035"/>
    <w:rsid w:val="61CEF96F"/>
    <w:rsid w:val="61D03C60"/>
    <w:rsid w:val="61D0543C"/>
    <w:rsid w:val="61D5A1DA"/>
    <w:rsid w:val="61DBFD45"/>
    <w:rsid w:val="61E2DEB1"/>
    <w:rsid w:val="61E3A566"/>
    <w:rsid w:val="61E918D3"/>
    <w:rsid w:val="61ECEC79"/>
    <w:rsid w:val="61F14A94"/>
    <w:rsid w:val="61F20BB5"/>
    <w:rsid w:val="61F54906"/>
    <w:rsid w:val="61F94B8B"/>
    <w:rsid w:val="61FC35A4"/>
    <w:rsid w:val="62023530"/>
    <w:rsid w:val="6204026F"/>
    <w:rsid w:val="620718A5"/>
    <w:rsid w:val="62090049"/>
    <w:rsid w:val="62144E34"/>
    <w:rsid w:val="62151727"/>
    <w:rsid w:val="62169F97"/>
    <w:rsid w:val="6220052D"/>
    <w:rsid w:val="62266F25"/>
    <w:rsid w:val="62281A0D"/>
    <w:rsid w:val="62299C91"/>
    <w:rsid w:val="6235AA38"/>
    <w:rsid w:val="62428FBF"/>
    <w:rsid w:val="624436C7"/>
    <w:rsid w:val="62462F05"/>
    <w:rsid w:val="62583425"/>
    <w:rsid w:val="625E7207"/>
    <w:rsid w:val="6269C510"/>
    <w:rsid w:val="626BD686"/>
    <w:rsid w:val="627522FE"/>
    <w:rsid w:val="62769028"/>
    <w:rsid w:val="627E7CA2"/>
    <w:rsid w:val="627EDB11"/>
    <w:rsid w:val="6280FECD"/>
    <w:rsid w:val="62820B00"/>
    <w:rsid w:val="628B89A5"/>
    <w:rsid w:val="629029EA"/>
    <w:rsid w:val="6299262C"/>
    <w:rsid w:val="629C7EFF"/>
    <w:rsid w:val="629E76EA"/>
    <w:rsid w:val="62A3D79C"/>
    <w:rsid w:val="62A50081"/>
    <w:rsid w:val="62A65AC9"/>
    <w:rsid w:val="62AF6627"/>
    <w:rsid w:val="62BEECA4"/>
    <w:rsid w:val="62BF38A3"/>
    <w:rsid w:val="62C07B28"/>
    <w:rsid w:val="62C0F492"/>
    <w:rsid w:val="62CB16D2"/>
    <w:rsid w:val="62CE87D5"/>
    <w:rsid w:val="62CE917C"/>
    <w:rsid w:val="62D26F30"/>
    <w:rsid w:val="62D28465"/>
    <w:rsid w:val="62D6DF46"/>
    <w:rsid w:val="62E8E75C"/>
    <w:rsid w:val="62ED5AB0"/>
    <w:rsid w:val="62EDD515"/>
    <w:rsid w:val="62F71D49"/>
    <w:rsid w:val="62F776E5"/>
    <w:rsid w:val="6302BFBC"/>
    <w:rsid w:val="630C6283"/>
    <w:rsid w:val="6314FB49"/>
    <w:rsid w:val="63220238"/>
    <w:rsid w:val="6326129B"/>
    <w:rsid w:val="63269965"/>
    <w:rsid w:val="6326F0B9"/>
    <w:rsid w:val="6328A312"/>
    <w:rsid w:val="632CB0D2"/>
    <w:rsid w:val="63320468"/>
    <w:rsid w:val="633A9FDC"/>
    <w:rsid w:val="6341CEF7"/>
    <w:rsid w:val="634A8E8A"/>
    <w:rsid w:val="6357DECC"/>
    <w:rsid w:val="6357FFB1"/>
    <w:rsid w:val="6362DA0D"/>
    <w:rsid w:val="6363C05D"/>
    <w:rsid w:val="6366F6A9"/>
    <w:rsid w:val="6369E874"/>
    <w:rsid w:val="638685C3"/>
    <w:rsid w:val="638C77DD"/>
    <w:rsid w:val="63952CBD"/>
    <w:rsid w:val="6396E97D"/>
    <w:rsid w:val="639DA6E8"/>
    <w:rsid w:val="63A19867"/>
    <w:rsid w:val="63A82952"/>
    <w:rsid w:val="63ABB7AA"/>
    <w:rsid w:val="63AE9DB0"/>
    <w:rsid w:val="63B0B3C2"/>
    <w:rsid w:val="63B2ED00"/>
    <w:rsid w:val="63BA6956"/>
    <w:rsid w:val="63BA6EA0"/>
    <w:rsid w:val="63BB640D"/>
    <w:rsid w:val="63BD7091"/>
    <w:rsid w:val="63C0C8C5"/>
    <w:rsid w:val="63C51ACE"/>
    <w:rsid w:val="63CFD489"/>
    <w:rsid w:val="63D4F36F"/>
    <w:rsid w:val="63E00728"/>
    <w:rsid w:val="63E68664"/>
    <w:rsid w:val="63FDD8C2"/>
    <w:rsid w:val="63FED13A"/>
    <w:rsid w:val="640EB4DB"/>
    <w:rsid w:val="640F4CDD"/>
    <w:rsid w:val="6415C3B8"/>
    <w:rsid w:val="641A9EB2"/>
    <w:rsid w:val="641DF953"/>
    <w:rsid w:val="642C6FD0"/>
    <w:rsid w:val="6430B548"/>
    <w:rsid w:val="64344C42"/>
    <w:rsid w:val="6439DEB0"/>
    <w:rsid w:val="6440F7B0"/>
    <w:rsid w:val="644EDED5"/>
    <w:rsid w:val="6452DB12"/>
    <w:rsid w:val="645B67D7"/>
    <w:rsid w:val="64604011"/>
    <w:rsid w:val="6464AE6D"/>
    <w:rsid w:val="64681A05"/>
    <w:rsid w:val="646A32B1"/>
    <w:rsid w:val="646D4372"/>
    <w:rsid w:val="646EBE46"/>
    <w:rsid w:val="6471A534"/>
    <w:rsid w:val="6472D179"/>
    <w:rsid w:val="6474170B"/>
    <w:rsid w:val="64820D0F"/>
    <w:rsid w:val="648B8F58"/>
    <w:rsid w:val="648C69BE"/>
    <w:rsid w:val="6491642D"/>
    <w:rsid w:val="64B046E6"/>
    <w:rsid w:val="64C0FA42"/>
    <w:rsid w:val="64C6F5E7"/>
    <w:rsid w:val="64DCA1B2"/>
    <w:rsid w:val="64E22257"/>
    <w:rsid w:val="64E8B210"/>
    <w:rsid w:val="64ED82D0"/>
    <w:rsid w:val="6502333F"/>
    <w:rsid w:val="650436D1"/>
    <w:rsid w:val="6512CED0"/>
    <w:rsid w:val="65158BE6"/>
    <w:rsid w:val="65176BD9"/>
    <w:rsid w:val="65197407"/>
    <w:rsid w:val="6527CE2F"/>
    <w:rsid w:val="6529852C"/>
    <w:rsid w:val="652AC52F"/>
    <w:rsid w:val="6535EA00"/>
    <w:rsid w:val="65424C90"/>
    <w:rsid w:val="6544F558"/>
    <w:rsid w:val="654DBDAD"/>
    <w:rsid w:val="654E9C20"/>
    <w:rsid w:val="65592D08"/>
    <w:rsid w:val="656BA4EA"/>
    <w:rsid w:val="656DE608"/>
    <w:rsid w:val="657454FE"/>
    <w:rsid w:val="65751B3A"/>
    <w:rsid w:val="6579B34E"/>
    <w:rsid w:val="657A2E18"/>
    <w:rsid w:val="65801E4F"/>
    <w:rsid w:val="65821F53"/>
    <w:rsid w:val="658EE77E"/>
    <w:rsid w:val="65982623"/>
    <w:rsid w:val="65A43809"/>
    <w:rsid w:val="65A92043"/>
    <w:rsid w:val="65B78C45"/>
    <w:rsid w:val="65CA8460"/>
    <w:rsid w:val="65D0B489"/>
    <w:rsid w:val="65D98020"/>
    <w:rsid w:val="65DD8EAA"/>
    <w:rsid w:val="65E81314"/>
    <w:rsid w:val="65EB67F0"/>
    <w:rsid w:val="65EE0450"/>
    <w:rsid w:val="65EF006F"/>
    <w:rsid w:val="65EFFC8E"/>
    <w:rsid w:val="65F0126F"/>
    <w:rsid w:val="65F677DA"/>
    <w:rsid w:val="65F81BEA"/>
    <w:rsid w:val="65FB41B1"/>
    <w:rsid w:val="66036F29"/>
    <w:rsid w:val="6606D7B1"/>
    <w:rsid w:val="660C18A7"/>
    <w:rsid w:val="66104ADD"/>
    <w:rsid w:val="661920B5"/>
    <w:rsid w:val="6619A7AB"/>
    <w:rsid w:val="661DF3B8"/>
    <w:rsid w:val="662583C5"/>
    <w:rsid w:val="662A7733"/>
    <w:rsid w:val="66309942"/>
    <w:rsid w:val="663346CB"/>
    <w:rsid w:val="6643009B"/>
    <w:rsid w:val="66431FC1"/>
    <w:rsid w:val="6648EB56"/>
    <w:rsid w:val="6651D9E2"/>
    <w:rsid w:val="6653FF0F"/>
    <w:rsid w:val="665AC9A5"/>
    <w:rsid w:val="665BE43C"/>
    <w:rsid w:val="665CE8B4"/>
    <w:rsid w:val="6663F115"/>
    <w:rsid w:val="666EF2BF"/>
    <w:rsid w:val="66728ED9"/>
    <w:rsid w:val="6677DF3A"/>
    <w:rsid w:val="667AF31D"/>
    <w:rsid w:val="668280C9"/>
    <w:rsid w:val="66949D87"/>
    <w:rsid w:val="66957BAC"/>
    <w:rsid w:val="669CAEAF"/>
    <w:rsid w:val="669F2FEB"/>
    <w:rsid w:val="66A52686"/>
    <w:rsid w:val="66AAA680"/>
    <w:rsid w:val="66C15B62"/>
    <w:rsid w:val="66C76BD9"/>
    <w:rsid w:val="66D5C4B8"/>
    <w:rsid w:val="66D99858"/>
    <w:rsid w:val="66DC8CCE"/>
    <w:rsid w:val="66E0BA0C"/>
    <w:rsid w:val="66F2AD1E"/>
    <w:rsid w:val="66F341A0"/>
    <w:rsid w:val="66F36BD4"/>
    <w:rsid w:val="66F3FD91"/>
    <w:rsid w:val="66F3FE39"/>
    <w:rsid w:val="66F6F6B3"/>
    <w:rsid w:val="66F86974"/>
    <w:rsid w:val="66F8D15F"/>
    <w:rsid w:val="66FFE8C2"/>
    <w:rsid w:val="6701AAA2"/>
    <w:rsid w:val="67083789"/>
    <w:rsid w:val="670DECF7"/>
    <w:rsid w:val="67264814"/>
    <w:rsid w:val="67285112"/>
    <w:rsid w:val="672DC5A3"/>
    <w:rsid w:val="673604B6"/>
    <w:rsid w:val="674DAC24"/>
    <w:rsid w:val="67515FDB"/>
    <w:rsid w:val="6752B0FD"/>
    <w:rsid w:val="67576062"/>
    <w:rsid w:val="675A7E77"/>
    <w:rsid w:val="67638F45"/>
    <w:rsid w:val="6772A492"/>
    <w:rsid w:val="67813FC8"/>
    <w:rsid w:val="67830E04"/>
    <w:rsid w:val="6783E375"/>
    <w:rsid w:val="678620A3"/>
    <w:rsid w:val="67879674"/>
    <w:rsid w:val="6788B0A6"/>
    <w:rsid w:val="679A893C"/>
    <w:rsid w:val="679C8511"/>
    <w:rsid w:val="67A0837E"/>
    <w:rsid w:val="67AE54AB"/>
    <w:rsid w:val="67AE8170"/>
    <w:rsid w:val="67B24527"/>
    <w:rsid w:val="67B2805B"/>
    <w:rsid w:val="67BB1401"/>
    <w:rsid w:val="67C128B2"/>
    <w:rsid w:val="67C3D9A3"/>
    <w:rsid w:val="67C432E5"/>
    <w:rsid w:val="67C4CEE4"/>
    <w:rsid w:val="67C54666"/>
    <w:rsid w:val="67DA102C"/>
    <w:rsid w:val="67DED5D1"/>
    <w:rsid w:val="67E0C6B4"/>
    <w:rsid w:val="67E669F5"/>
    <w:rsid w:val="67F14661"/>
    <w:rsid w:val="680F3583"/>
    <w:rsid w:val="68113A28"/>
    <w:rsid w:val="68249E3E"/>
    <w:rsid w:val="68251296"/>
    <w:rsid w:val="6826C5E4"/>
    <w:rsid w:val="68299FE9"/>
    <w:rsid w:val="682A74D7"/>
    <w:rsid w:val="682D2EC1"/>
    <w:rsid w:val="68332FC4"/>
    <w:rsid w:val="68361B97"/>
    <w:rsid w:val="6839F5C4"/>
    <w:rsid w:val="6840D649"/>
    <w:rsid w:val="68476E2E"/>
    <w:rsid w:val="684C0950"/>
    <w:rsid w:val="684C2232"/>
    <w:rsid w:val="684D8F01"/>
    <w:rsid w:val="6857FDF4"/>
    <w:rsid w:val="685D116A"/>
    <w:rsid w:val="686BFABF"/>
    <w:rsid w:val="686CEEF4"/>
    <w:rsid w:val="68722EEF"/>
    <w:rsid w:val="687B8E4E"/>
    <w:rsid w:val="687FB5B8"/>
    <w:rsid w:val="688BEB6B"/>
    <w:rsid w:val="688E4016"/>
    <w:rsid w:val="6892DB86"/>
    <w:rsid w:val="689C226F"/>
    <w:rsid w:val="689E8A61"/>
    <w:rsid w:val="689EF008"/>
    <w:rsid w:val="68A1C2A2"/>
    <w:rsid w:val="68A1E4CA"/>
    <w:rsid w:val="68A2546D"/>
    <w:rsid w:val="68AB1939"/>
    <w:rsid w:val="68AC112A"/>
    <w:rsid w:val="68B7590D"/>
    <w:rsid w:val="68BD7C74"/>
    <w:rsid w:val="68CEB74B"/>
    <w:rsid w:val="68CF5491"/>
    <w:rsid w:val="68D09124"/>
    <w:rsid w:val="68D1495F"/>
    <w:rsid w:val="68D17D16"/>
    <w:rsid w:val="68D8CE51"/>
    <w:rsid w:val="68F46C02"/>
    <w:rsid w:val="68FC0444"/>
    <w:rsid w:val="6901320E"/>
    <w:rsid w:val="690BA7E0"/>
    <w:rsid w:val="69122D06"/>
    <w:rsid w:val="6917C8C7"/>
    <w:rsid w:val="691DC7C1"/>
    <w:rsid w:val="692DB779"/>
    <w:rsid w:val="692E2E28"/>
    <w:rsid w:val="6930ACCB"/>
    <w:rsid w:val="6932A14D"/>
    <w:rsid w:val="6934615F"/>
    <w:rsid w:val="693811F0"/>
    <w:rsid w:val="69385572"/>
    <w:rsid w:val="69462E33"/>
    <w:rsid w:val="69488879"/>
    <w:rsid w:val="694E1588"/>
    <w:rsid w:val="695579EC"/>
    <w:rsid w:val="69613302"/>
    <w:rsid w:val="6966C902"/>
    <w:rsid w:val="696A94BA"/>
    <w:rsid w:val="697051BD"/>
    <w:rsid w:val="6970A470"/>
    <w:rsid w:val="697388C8"/>
    <w:rsid w:val="6976EC2C"/>
    <w:rsid w:val="697DA062"/>
    <w:rsid w:val="698152C1"/>
    <w:rsid w:val="69850CAA"/>
    <w:rsid w:val="69975BE6"/>
    <w:rsid w:val="699B703A"/>
    <w:rsid w:val="699B9103"/>
    <w:rsid w:val="69A02401"/>
    <w:rsid w:val="69A2BC95"/>
    <w:rsid w:val="69A49E82"/>
    <w:rsid w:val="69ABC23C"/>
    <w:rsid w:val="69AFB888"/>
    <w:rsid w:val="69B01606"/>
    <w:rsid w:val="69B40351"/>
    <w:rsid w:val="69B5D9D6"/>
    <w:rsid w:val="69BEF52D"/>
    <w:rsid w:val="69C89524"/>
    <w:rsid w:val="69CF7DCE"/>
    <w:rsid w:val="69D2BD56"/>
    <w:rsid w:val="69D90AAB"/>
    <w:rsid w:val="69D9E624"/>
    <w:rsid w:val="69DC752F"/>
    <w:rsid w:val="69EE8E1C"/>
    <w:rsid w:val="69F0AF89"/>
    <w:rsid w:val="69F138AE"/>
    <w:rsid w:val="69FD3A33"/>
    <w:rsid w:val="69FFDF9B"/>
    <w:rsid w:val="6A09216A"/>
    <w:rsid w:val="6A0DFF50"/>
    <w:rsid w:val="6A0E28E5"/>
    <w:rsid w:val="6A19138F"/>
    <w:rsid w:val="6A1ECA73"/>
    <w:rsid w:val="6A2C08B5"/>
    <w:rsid w:val="6A2E9775"/>
    <w:rsid w:val="6A3A5AC2"/>
    <w:rsid w:val="6A3BDA04"/>
    <w:rsid w:val="6A3E19D5"/>
    <w:rsid w:val="6A4A0CC2"/>
    <w:rsid w:val="6A53EC66"/>
    <w:rsid w:val="6A57DB19"/>
    <w:rsid w:val="6A5B2012"/>
    <w:rsid w:val="6A5D65F7"/>
    <w:rsid w:val="6A63B51C"/>
    <w:rsid w:val="6A6D6D54"/>
    <w:rsid w:val="6A6F6539"/>
    <w:rsid w:val="6A6FBB5F"/>
    <w:rsid w:val="6A71F17B"/>
    <w:rsid w:val="6A78FB4E"/>
    <w:rsid w:val="6A7AB54F"/>
    <w:rsid w:val="6A800C29"/>
    <w:rsid w:val="6A85832F"/>
    <w:rsid w:val="6A8DBEED"/>
    <w:rsid w:val="6A90DFBD"/>
    <w:rsid w:val="6A9138FF"/>
    <w:rsid w:val="6A965591"/>
    <w:rsid w:val="6A9E297A"/>
    <w:rsid w:val="6AA3298D"/>
    <w:rsid w:val="6AA639E6"/>
    <w:rsid w:val="6AB360CF"/>
    <w:rsid w:val="6AB81583"/>
    <w:rsid w:val="6ACC4D76"/>
    <w:rsid w:val="6AD1C393"/>
    <w:rsid w:val="6AD53CCD"/>
    <w:rsid w:val="6AD9DFFE"/>
    <w:rsid w:val="6ADBB22B"/>
    <w:rsid w:val="6AEBD2F4"/>
    <w:rsid w:val="6AED8DF7"/>
    <w:rsid w:val="6AEE3BAB"/>
    <w:rsid w:val="6AF317E9"/>
    <w:rsid w:val="6AF3AD9F"/>
    <w:rsid w:val="6AF93AE7"/>
    <w:rsid w:val="6B015A43"/>
    <w:rsid w:val="6B11CF38"/>
    <w:rsid w:val="6B181AE7"/>
    <w:rsid w:val="6B190CA7"/>
    <w:rsid w:val="6B1EBEE8"/>
    <w:rsid w:val="6B2870EA"/>
    <w:rsid w:val="6B3AF843"/>
    <w:rsid w:val="6B44BFF9"/>
    <w:rsid w:val="6B50C8F4"/>
    <w:rsid w:val="6B6A3C12"/>
    <w:rsid w:val="6B6C75FB"/>
    <w:rsid w:val="6B7464C4"/>
    <w:rsid w:val="6B75C812"/>
    <w:rsid w:val="6B839D51"/>
    <w:rsid w:val="6B9D38A6"/>
    <w:rsid w:val="6BA20806"/>
    <w:rsid w:val="6BA40793"/>
    <w:rsid w:val="6BADD787"/>
    <w:rsid w:val="6BAF2AD7"/>
    <w:rsid w:val="6BB44936"/>
    <w:rsid w:val="6BB9A3B4"/>
    <w:rsid w:val="6BBF1D79"/>
    <w:rsid w:val="6BCCAC35"/>
    <w:rsid w:val="6BD38A82"/>
    <w:rsid w:val="6BDF26E7"/>
    <w:rsid w:val="6BE0E6E2"/>
    <w:rsid w:val="6BE12DEE"/>
    <w:rsid w:val="6BE4AE0B"/>
    <w:rsid w:val="6BEEDC86"/>
    <w:rsid w:val="6BF0D926"/>
    <w:rsid w:val="6BF5E968"/>
    <w:rsid w:val="6C06580D"/>
    <w:rsid w:val="6C087CF2"/>
    <w:rsid w:val="6C1912F9"/>
    <w:rsid w:val="6C193A93"/>
    <w:rsid w:val="6C1FD9DA"/>
    <w:rsid w:val="6C208717"/>
    <w:rsid w:val="6C20F308"/>
    <w:rsid w:val="6C239824"/>
    <w:rsid w:val="6C2F5118"/>
    <w:rsid w:val="6C3557A1"/>
    <w:rsid w:val="6C47CDFC"/>
    <w:rsid w:val="6C5A88E6"/>
    <w:rsid w:val="6C6C0A90"/>
    <w:rsid w:val="6C6CBC1E"/>
    <w:rsid w:val="6C6D806A"/>
    <w:rsid w:val="6C6E3F59"/>
    <w:rsid w:val="6C6EC92E"/>
    <w:rsid w:val="6C6F30B0"/>
    <w:rsid w:val="6C72BA23"/>
    <w:rsid w:val="6C84232D"/>
    <w:rsid w:val="6C8462E7"/>
    <w:rsid w:val="6C8FF744"/>
    <w:rsid w:val="6C90E657"/>
    <w:rsid w:val="6C92F4A5"/>
    <w:rsid w:val="6C93969E"/>
    <w:rsid w:val="6C94A8FF"/>
    <w:rsid w:val="6C96E001"/>
    <w:rsid w:val="6C9DA4C3"/>
    <w:rsid w:val="6CAF985A"/>
    <w:rsid w:val="6CB11550"/>
    <w:rsid w:val="6CB68222"/>
    <w:rsid w:val="6CB79C7E"/>
    <w:rsid w:val="6CBC7EBF"/>
    <w:rsid w:val="6CBFBBF8"/>
    <w:rsid w:val="6CC65A3E"/>
    <w:rsid w:val="6CCEC456"/>
    <w:rsid w:val="6CD02084"/>
    <w:rsid w:val="6CD39318"/>
    <w:rsid w:val="6CD43ED7"/>
    <w:rsid w:val="6CDCE84C"/>
    <w:rsid w:val="6CE08FEF"/>
    <w:rsid w:val="6CF2D2E3"/>
    <w:rsid w:val="6CF2D95E"/>
    <w:rsid w:val="6CF5AD71"/>
    <w:rsid w:val="6CFC976A"/>
    <w:rsid w:val="6D103942"/>
    <w:rsid w:val="6D16C295"/>
    <w:rsid w:val="6D1B5E27"/>
    <w:rsid w:val="6D1BFE81"/>
    <w:rsid w:val="6D1DC922"/>
    <w:rsid w:val="6D1E38B1"/>
    <w:rsid w:val="6D23B382"/>
    <w:rsid w:val="6D2550B6"/>
    <w:rsid w:val="6D3BA522"/>
    <w:rsid w:val="6D3C37BD"/>
    <w:rsid w:val="6D40FBE5"/>
    <w:rsid w:val="6D474A7D"/>
    <w:rsid w:val="6D58D327"/>
    <w:rsid w:val="6D5A8DFC"/>
    <w:rsid w:val="6D5AA9AC"/>
    <w:rsid w:val="6D5C1002"/>
    <w:rsid w:val="6D685408"/>
    <w:rsid w:val="6D7C9E6A"/>
    <w:rsid w:val="6D840C5C"/>
    <w:rsid w:val="6D84A8AF"/>
    <w:rsid w:val="6D872BC4"/>
    <w:rsid w:val="6D8ED6F4"/>
    <w:rsid w:val="6D91065B"/>
    <w:rsid w:val="6D9506B9"/>
    <w:rsid w:val="6D96D2B4"/>
    <w:rsid w:val="6D9D758C"/>
    <w:rsid w:val="6DA87F47"/>
    <w:rsid w:val="6DAA974A"/>
    <w:rsid w:val="6DAE1FC2"/>
    <w:rsid w:val="6DB08BD9"/>
    <w:rsid w:val="6DB3D254"/>
    <w:rsid w:val="6DBF6885"/>
    <w:rsid w:val="6DC11B20"/>
    <w:rsid w:val="6DC6065D"/>
    <w:rsid w:val="6DC9B54E"/>
    <w:rsid w:val="6DD3A6E2"/>
    <w:rsid w:val="6DD853E6"/>
    <w:rsid w:val="6DE0416C"/>
    <w:rsid w:val="6DE508CD"/>
    <w:rsid w:val="6DFB1156"/>
    <w:rsid w:val="6E07EE05"/>
    <w:rsid w:val="6E0B9910"/>
    <w:rsid w:val="6E0C25E7"/>
    <w:rsid w:val="6E21C526"/>
    <w:rsid w:val="6E237EE9"/>
    <w:rsid w:val="6E2E0943"/>
    <w:rsid w:val="6E314032"/>
    <w:rsid w:val="6E3867D8"/>
    <w:rsid w:val="6E397524"/>
    <w:rsid w:val="6E414982"/>
    <w:rsid w:val="6E4245A1"/>
    <w:rsid w:val="6E4A5F99"/>
    <w:rsid w:val="6E4DD61D"/>
    <w:rsid w:val="6E56CA5E"/>
    <w:rsid w:val="6E582BF2"/>
    <w:rsid w:val="6E58CCED"/>
    <w:rsid w:val="6E5B7DB5"/>
    <w:rsid w:val="6E5D502B"/>
    <w:rsid w:val="6E5DD0F1"/>
    <w:rsid w:val="6E5E28A2"/>
    <w:rsid w:val="6E6087E5"/>
    <w:rsid w:val="6E662E30"/>
    <w:rsid w:val="6E6EF543"/>
    <w:rsid w:val="6E75D522"/>
    <w:rsid w:val="6E7C60BB"/>
    <w:rsid w:val="6E7EE808"/>
    <w:rsid w:val="6E802F7E"/>
    <w:rsid w:val="6E8DD095"/>
    <w:rsid w:val="6E91387F"/>
    <w:rsid w:val="6E94D0DD"/>
    <w:rsid w:val="6E966580"/>
    <w:rsid w:val="6E9A9412"/>
    <w:rsid w:val="6E9AAB6C"/>
    <w:rsid w:val="6E9B3A24"/>
    <w:rsid w:val="6EA97AE3"/>
    <w:rsid w:val="6EAB00FC"/>
    <w:rsid w:val="6EAD45A1"/>
    <w:rsid w:val="6EB642E3"/>
    <w:rsid w:val="6EBE7B63"/>
    <w:rsid w:val="6EC5979D"/>
    <w:rsid w:val="6ED069AF"/>
    <w:rsid w:val="6ED0B10C"/>
    <w:rsid w:val="6ED7308D"/>
    <w:rsid w:val="6EDB7A0C"/>
    <w:rsid w:val="6EDC7A38"/>
    <w:rsid w:val="6EE7EDFB"/>
    <w:rsid w:val="6EEAAE4E"/>
    <w:rsid w:val="6EF3FEBF"/>
    <w:rsid w:val="6EF65604"/>
    <w:rsid w:val="6EFD6D15"/>
    <w:rsid w:val="6F07636D"/>
    <w:rsid w:val="6F08CFAC"/>
    <w:rsid w:val="6F08DA7C"/>
    <w:rsid w:val="6F0C3FE6"/>
    <w:rsid w:val="6F17369D"/>
    <w:rsid w:val="6F27B61A"/>
    <w:rsid w:val="6F2E53ED"/>
    <w:rsid w:val="6F2F1239"/>
    <w:rsid w:val="6F373E92"/>
    <w:rsid w:val="6F3880FD"/>
    <w:rsid w:val="6F388CE1"/>
    <w:rsid w:val="6F408AE3"/>
    <w:rsid w:val="6F43D859"/>
    <w:rsid w:val="6F4435BC"/>
    <w:rsid w:val="6F4AB2E2"/>
    <w:rsid w:val="6F5DAA66"/>
    <w:rsid w:val="6F673A09"/>
    <w:rsid w:val="6F6ADB05"/>
    <w:rsid w:val="6F6CF863"/>
    <w:rsid w:val="6F745D26"/>
    <w:rsid w:val="6F74748D"/>
    <w:rsid w:val="6F7F13A9"/>
    <w:rsid w:val="6F83A206"/>
    <w:rsid w:val="6F8B6823"/>
    <w:rsid w:val="6F8D55F2"/>
    <w:rsid w:val="6F8E41D5"/>
    <w:rsid w:val="6F903669"/>
    <w:rsid w:val="6F96C5E3"/>
    <w:rsid w:val="6F9BC6E5"/>
    <w:rsid w:val="6FA1FC0C"/>
    <w:rsid w:val="6FBD3649"/>
    <w:rsid w:val="6FC0005C"/>
    <w:rsid w:val="6FC1F9EB"/>
    <w:rsid w:val="6FCB4D31"/>
    <w:rsid w:val="6FCD2013"/>
    <w:rsid w:val="6FD14976"/>
    <w:rsid w:val="6FD1BD2E"/>
    <w:rsid w:val="6FD3DE67"/>
    <w:rsid w:val="6FD4E871"/>
    <w:rsid w:val="6FD75E00"/>
    <w:rsid w:val="6FDB47C9"/>
    <w:rsid w:val="6FDE14B8"/>
    <w:rsid w:val="6FE27524"/>
    <w:rsid w:val="6FE7BB6E"/>
    <w:rsid w:val="6FEF50D9"/>
    <w:rsid w:val="6FEF6EFB"/>
    <w:rsid w:val="6FF181F6"/>
    <w:rsid w:val="6FF1C5DA"/>
    <w:rsid w:val="6FFA91B1"/>
    <w:rsid w:val="6FFBDD74"/>
    <w:rsid w:val="7001D1FD"/>
    <w:rsid w:val="7004FE07"/>
    <w:rsid w:val="701D0AA9"/>
    <w:rsid w:val="702083AB"/>
    <w:rsid w:val="7020B2C1"/>
    <w:rsid w:val="70228C9A"/>
    <w:rsid w:val="70249C46"/>
    <w:rsid w:val="70269AB6"/>
    <w:rsid w:val="70269F0E"/>
    <w:rsid w:val="70314F89"/>
    <w:rsid w:val="7038338D"/>
    <w:rsid w:val="70384BE8"/>
    <w:rsid w:val="70390E20"/>
    <w:rsid w:val="703D5CA0"/>
    <w:rsid w:val="70423B51"/>
    <w:rsid w:val="7044A743"/>
    <w:rsid w:val="70454B44"/>
    <w:rsid w:val="706167FE"/>
    <w:rsid w:val="70654E52"/>
    <w:rsid w:val="7069DCEC"/>
    <w:rsid w:val="707FC401"/>
    <w:rsid w:val="7088AFC1"/>
    <w:rsid w:val="708A9908"/>
    <w:rsid w:val="709951FB"/>
    <w:rsid w:val="70A2BCED"/>
    <w:rsid w:val="70A97633"/>
    <w:rsid w:val="70AF50AB"/>
    <w:rsid w:val="70B08A66"/>
    <w:rsid w:val="70B27998"/>
    <w:rsid w:val="70BB671F"/>
    <w:rsid w:val="70D762D3"/>
    <w:rsid w:val="70DC9F28"/>
    <w:rsid w:val="70E54190"/>
    <w:rsid w:val="70F10A7B"/>
    <w:rsid w:val="70F429C3"/>
    <w:rsid w:val="70F60072"/>
    <w:rsid w:val="70F8651E"/>
    <w:rsid w:val="70FC3EDE"/>
    <w:rsid w:val="710861D3"/>
    <w:rsid w:val="71157765"/>
    <w:rsid w:val="71178044"/>
    <w:rsid w:val="7117E22E"/>
    <w:rsid w:val="71188ED6"/>
    <w:rsid w:val="711F9574"/>
    <w:rsid w:val="7121A2B6"/>
    <w:rsid w:val="7122749A"/>
    <w:rsid w:val="7129BB36"/>
    <w:rsid w:val="713DC2DC"/>
    <w:rsid w:val="7149E3F0"/>
    <w:rsid w:val="714B11BC"/>
    <w:rsid w:val="7152C088"/>
    <w:rsid w:val="7154E697"/>
    <w:rsid w:val="716375F5"/>
    <w:rsid w:val="716AC79A"/>
    <w:rsid w:val="716E12A4"/>
    <w:rsid w:val="7175B34D"/>
    <w:rsid w:val="7178EA44"/>
    <w:rsid w:val="71841062"/>
    <w:rsid w:val="718DD1B0"/>
    <w:rsid w:val="718F8576"/>
    <w:rsid w:val="719297AC"/>
    <w:rsid w:val="7196020A"/>
    <w:rsid w:val="71AA1264"/>
    <w:rsid w:val="71B22EF6"/>
    <w:rsid w:val="71B617C9"/>
    <w:rsid w:val="71C985E9"/>
    <w:rsid w:val="71D0F119"/>
    <w:rsid w:val="71D3048F"/>
    <w:rsid w:val="71D7A047"/>
    <w:rsid w:val="71DA8EEA"/>
    <w:rsid w:val="71DB86EC"/>
    <w:rsid w:val="71E3BE7C"/>
    <w:rsid w:val="71E5A2A3"/>
    <w:rsid w:val="71E80C22"/>
    <w:rsid w:val="71EA2362"/>
    <w:rsid w:val="71ED13A7"/>
    <w:rsid w:val="71ED2B37"/>
    <w:rsid w:val="71F2C05C"/>
    <w:rsid w:val="71F88563"/>
    <w:rsid w:val="71F9C1BA"/>
    <w:rsid w:val="71FA57EC"/>
    <w:rsid w:val="71FC4FE8"/>
    <w:rsid w:val="72146D08"/>
    <w:rsid w:val="72175CDB"/>
    <w:rsid w:val="7219CCC8"/>
    <w:rsid w:val="721BFB8E"/>
    <w:rsid w:val="722B448C"/>
    <w:rsid w:val="72344EE3"/>
    <w:rsid w:val="72355FC5"/>
    <w:rsid w:val="72362A94"/>
    <w:rsid w:val="72372A4A"/>
    <w:rsid w:val="723FC600"/>
    <w:rsid w:val="72462FE7"/>
    <w:rsid w:val="724D32B4"/>
    <w:rsid w:val="724EE29E"/>
    <w:rsid w:val="72518EB5"/>
    <w:rsid w:val="72540D9D"/>
    <w:rsid w:val="72580920"/>
    <w:rsid w:val="7259E0EA"/>
    <w:rsid w:val="7268BD2E"/>
    <w:rsid w:val="72696FDE"/>
    <w:rsid w:val="726E2D5F"/>
    <w:rsid w:val="726EDD19"/>
    <w:rsid w:val="72730D77"/>
    <w:rsid w:val="7274CC93"/>
    <w:rsid w:val="727BB26F"/>
    <w:rsid w:val="728EC1EE"/>
    <w:rsid w:val="7291ABB3"/>
    <w:rsid w:val="7296FC39"/>
    <w:rsid w:val="729DB82D"/>
    <w:rsid w:val="72A9B44B"/>
    <w:rsid w:val="72AD3353"/>
    <w:rsid w:val="72B05D20"/>
    <w:rsid w:val="72B7B29F"/>
    <w:rsid w:val="72C068E8"/>
    <w:rsid w:val="72C2A2BE"/>
    <w:rsid w:val="72C52E1D"/>
    <w:rsid w:val="72C54E0D"/>
    <w:rsid w:val="72C56838"/>
    <w:rsid w:val="72C73187"/>
    <w:rsid w:val="72D235F7"/>
    <w:rsid w:val="72D5A588"/>
    <w:rsid w:val="72EAC6BD"/>
    <w:rsid w:val="72FDC365"/>
    <w:rsid w:val="72FE1430"/>
    <w:rsid w:val="72FF4A73"/>
    <w:rsid w:val="7303B625"/>
    <w:rsid w:val="7304A1F3"/>
    <w:rsid w:val="7307E662"/>
    <w:rsid w:val="730A435D"/>
    <w:rsid w:val="730F2858"/>
    <w:rsid w:val="730F71AD"/>
    <w:rsid w:val="731347D1"/>
    <w:rsid w:val="731613DB"/>
    <w:rsid w:val="7316F861"/>
    <w:rsid w:val="731A66F1"/>
    <w:rsid w:val="731B278A"/>
    <w:rsid w:val="731ED23F"/>
    <w:rsid w:val="73294177"/>
    <w:rsid w:val="732CE1CB"/>
    <w:rsid w:val="732CE1E4"/>
    <w:rsid w:val="732DE66D"/>
    <w:rsid w:val="7336088C"/>
    <w:rsid w:val="733E3002"/>
    <w:rsid w:val="73454560"/>
    <w:rsid w:val="734C29D0"/>
    <w:rsid w:val="734ED5BF"/>
    <w:rsid w:val="734F19A3"/>
    <w:rsid w:val="73545438"/>
    <w:rsid w:val="7363F832"/>
    <w:rsid w:val="73670CF1"/>
    <w:rsid w:val="736E61A8"/>
    <w:rsid w:val="73717BE0"/>
    <w:rsid w:val="73719FB0"/>
    <w:rsid w:val="737F6AA9"/>
    <w:rsid w:val="737F928C"/>
    <w:rsid w:val="73832500"/>
    <w:rsid w:val="738B157B"/>
    <w:rsid w:val="738B30B7"/>
    <w:rsid w:val="73A763D3"/>
    <w:rsid w:val="73B3C17F"/>
    <w:rsid w:val="73B42452"/>
    <w:rsid w:val="73BADE42"/>
    <w:rsid w:val="73BFF54F"/>
    <w:rsid w:val="73C02A85"/>
    <w:rsid w:val="73D647DD"/>
    <w:rsid w:val="73DEECFF"/>
    <w:rsid w:val="73E48E45"/>
    <w:rsid w:val="73E540E9"/>
    <w:rsid w:val="73E6A5CC"/>
    <w:rsid w:val="73E80292"/>
    <w:rsid w:val="73F19150"/>
    <w:rsid w:val="73F26C1F"/>
    <w:rsid w:val="73F2D25B"/>
    <w:rsid w:val="73F5C74F"/>
    <w:rsid w:val="73F79CBF"/>
    <w:rsid w:val="73FDBAEB"/>
    <w:rsid w:val="7405343F"/>
    <w:rsid w:val="7409D141"/>
    <w:rsid w:val="740CB710"/>
    <w:rsid w:val="740DB309"/>
    <w:rsid w:val="74103DDC"/>
    <w:rsid w:val="74115ADC"/>
    <w:rsid w:val="7418459B"/>
    <w:rsid w:val="741CDA18"/>
    <w:rsid w:val="742064F7"/>
    <w:rsid w:val="74248929"/>
    <w:rsid w:val="742BA43D"/>
    <w:rsid w:val="7430C343"/>
    <w:rsid w:val="7432778D"/>
    <w:rsid w:val="74359E3B"/>
    <w:rsid w:val="74368F8F"/>
    <w:rsid w:val="743756B2"/>
    <w:rsid w:val="743EB9B6"/>
    <w:rsid w:val="744460B5"/>
    <w:rsid w:val="744D5A83"/>
    <w:rsid w:val="7451279A"/>
    <w:rsid w:val="745223B9"/>
    <w:rsid w:val="7454BD15"/>
    <w:rsid w:val="7455583D"/>
    <w:rsid w:val="7456BCD0"/>
    <w:rsid w:val="745D3B7E"/>
    <w:rsid w:val="746B4016"/>
    <w:rsid w:val="746F4273"/>
    <w:rsid w:val="746FF0C9"/>
    <w:rsid w:val="747610FA"/>
    <w:rsid w:val="747A9A1F"/>
    <w:rsid w:val="747CDD92"/>
    <w:rsid w:val="7485AD79"/>
    <w:rsid w:val="7489A4F2"/>
    <w:rsid w:val="7490BC2F"/>
    <w:rsid w:val="749152B1"/>
    <w:rsid w:val="74939474"/>
    <w:rsid w:val="74980BD4"/>
    <w:rsid w:val="749CEF09"/>
    <w:rsid w:val="749FF53C"/>
    <w:rsid w:val="74A9D304"/>
    <w:rsid w:val="74AAE7FE"/>
    <w:rsid w:val="74ACBAA9"/>
    <w:rsid w:val="74B3B842"/>
    <w:rsid w:val="74B4A0F2"/>
    <w:rsid w:val="74CCEC06"/>
    <w:rsid w:val="74CD1275"/>
    <w:rsid w:val="74CDDA87"/>
    <w:rsid w:val="74D26C9C"/>
    <w:rsid w:val="74D4902E"/>
    <w:rsid w:val="74DFE2CF"/>
    <w:rsid w:val="74E66C82"/>
    <w:rsid w:val="74F85AA7"/>
    <w:rsid w:val="74FFC5C1"/>
    <w:rsid w:val="7505F371"/>
    <w:rsid w:val="7509A8AA"/>
    <w:rsid w:val="750BA4B0"/>
    <w:rsid w:val="75129FC4"/>
    <w:rsid w:val="75144BA4"/>
    <w:rsid w:val="75231EA3"/>
    <w:rsid w:val="75243730"/>
    <w:rsid w:val="75250980"/>
    <w:rsid w:val="75279AC6"/>
    <w:rsid w:val="752B42D4"/>
    <w:rsid w:val="75401B03"/>
    <w:rsid w:val="754B6BBE"/>
    <w:rsid w:val="75531762"/>
    <w:rsid w:val="755ACC86"/>
    <w:rsid w:val="755B8FEC"/>
    <w:rsid w:val="7564A3C2"/>
    <w:rsid w:val="7564E12B"/>
    <w:rsid w:val="75655CDD"/>
    <w:rsid w:val="756CBD88"/>
    <w:rsid w:val="756DDC14"/>
    <w:rsid w:val="757F3EEA"/>
    <w:rsid w:val="75827089"/>
    <w:rsid w:val="758603C1"/>
    <w:rsid w:val="7596EA4B"/>
    <w:rsid w:val="75987A8F"/>
    <w:rsid w:val="759A6EA9"/>
    <w:rsid w:val="75A25FAE"/>
    <w:rsid w:val="75A4E7F3"/>
    <w:rsid w:val="75A579D3"/>
    <w:rsid w:val="75A74DBF"/>
    <w:rsid w:val="75AE918E"/>
    <w:rsid w:val="75AF977A"/>
    <w:rsid w:val="75B9570F"/>
    <w:rsid w:val="75C260DB"/>
    <w:rsid w:val="75E0B71E"/>
    <w:rsid w:val="75F30DE5"/>
    <w:rsid w:val="75FBF7A6"/>
    <w:rsid w:val="76011866"/>
    <w:rsid w:val="76095DB1"/>
    <w:rsid w:val="760A6779"/>
    <w:rsid w:val="761CA7CF"/>
    <w:rsid w:val="761D9F82"/>
    <w:rsid w:val="761ED03E"/>
    <w:rsid w:val="7621FF47"/>
    <w:rsid w:val="7624E28B"/>
    <w:rsid w:val="76250F9D"/>
    <w:rsid w:val="76334AFA"/>
    <w:rsid w:val="763E8028"/>
    <w:rsid w:val="7647F436"/>
    <w:rsid w:val="7657C7CD"/>
    <w:rsid w:val="7658A41E"/>
    <w:rsid w:val="765A41E6"/>
    <w:rsid w:val="765B172E"/>
    <w:rsid w:val="76637A41"/>
    <w:rsid w:val="7666FFDF"/>
    <w:rsid w:val="7668E950"/>
    <w:rsid w:val="76725909"/>
    <w:rsid w:val="767652A0"/>
    <w:rsid w:val="76796F66"/>
    <w:rsid w:val="7679919F"/>
    <w:rsid w:val="7679AD6C"/>
    <w:rsid w:val="767F3CF0"/>
    <w:rsid w:val="768BF595"/>
    <w:rsid w:val="768C5778"/>
    <w:rsid w:val="769842C2"/>
    <w:rsid w:val="7698BF85"/>
    <w:rsid w:val="769CDFB4"/>
    <w:rsid w:val="769D20D9"/>
    <w:rsid w:val="769D809D"/>
    <w:rsid w:val="76A15E3D"/>
    <w:rsid w:val="76A87D86"/>
    <w:rsid w:val="76A9BACA"/>
    <w:rsid w:val="76AF6DC9"/>
    <w:rsid w:val="76C439AC"/>
    <w:rsid w:val="76C8F086"/>
    <w:rsid w:val="76CB3A9F"/>
    <w:rsid w:val="76DD4160"/>
    <w:rsid w:val="76DEC148"/>
    <w:rsid w:val="76E9FCF3"/>
    <w:rsid w:val="76F9E768"/>
    <w:rsid w:val="76FF05C8"/>
    <w:rsid w:val="77064945"/>
    <w:rsid w:val="77089F98"/>
    <w:rsid w:val="770ADF62"/>
    <w:rsid w:val="770CB8FC"/>
    <w:rsid w:val="770FDD04"/>
    <w:rsid w:val="7712000A"/>
    <w:rsid w:val="77146810"/>
    <w:rsid w:val="771D76DA"/>
    <w:rsid w:val="772AD0BB"/>
    <w:rsid w:val="77353E68"/>
    <w:rsid w:val="7735F0F9"/>
    <w:rsid w:val="773ED98B"/>
    <w:rsid w:val="7744B275"/>
    <w:rsid w:val="7754B843"/>
    <w:rsid w:val="775617BB"/>
    <w:rsid w:val="775FC1EE"/>
    <w:rsid w:val="776DFB55"/>
    <w:rsid w:val="77708BC0"/>
    <w:rsid w:val="777257EA"/>
    <w:rsid w:val="777907EC"/>
    <w:rsid w:val="7781A095"/>
    <w:rsid w:val="77862995"/>
    <w:rsid w:val="77876546"/>
    <w:rsid w:val="778D056B"/>
    <w:rsid w:val="778E692E"/>
    <w:rsid w:val="7791BB9A"/>
    <w:rsid w:val="77A0685A"/>
    <w:rsid w:val="77A1E4B9"/>
    <w:rsid w:val="77A6B781"/>
    <w:rsid w:val="77AB5018"/>
    <w:rsid w:val="77AB61C3"/>
    <w:rsid w:val="77B26755"/>
    <w:rsid w:val="77B2EB7B"/>
    <w:rsid w:val="77C3EDF3"/>
    <w:rsid w:val="77D13488"/>
    <w:rsid w:val="77D6A58B"/>
    <w:rsid w:val="77DF0E10"/>
    <w:rsid w:val="77E022AE"/>
    <w:rsid w:val="77E03621"/>
    <w:rsid w:val="77E2FB17"/>
    <w:rsid w:val="77E69487"/>
    <w:rsid w:val="77F02003"/>
    <w:rsid w:val="77F4B17D"/>
    <w:rsid w:val="77FC8CD2"/>
    <w:rsid w:val="77FC8E85"/>
    <w:rsid w:val="78113E62"/>
    <w:rsid w:val="78116E54"/>
    <w:rsid w:val="78193AE2"/>
    <w:rsid w:val="781A9552"/>
    <w:rsid w:val="7822221F"/>
    <w:rsid w:val="7827CA75"/>
    <w:rsid w:val="782A23B5"/>
    <w:rsid w:val="782A846E"/>
    <w:rsid w:val="782E5740"/>
    <w:rsid w:val="78328955"/>
    <w:rsid w:val="783B9B75"/>
    <w:rsid w:val="78449ADE"/>
    <w:rsid w:val="784C6856"/>
    <w:rsid w:val="78535186"/>
    <w:rsid w:val="7862BCB7"/>
    <w:rsid w:val="7865B6F1"/>
    <w:rsid w:val="786A1AA0"/>
    <w:rsid w:val="786E9824"/>
    <w:rsid w:val="7872EBE9"/>
    <w:rsid w:val="788C2A49"/>
    <w:rsid w:val="788C3250"/>
    <w:rsid w:val="788F2441"/>
    <w:rsid w:val="78946023"/>
    <w:rsid w:val="78956FAD"/>
    <w:rsid w:val="789821BD"/>
    <w:rsid w:val="78A57A31"/>
    <w:rsid w:val="78A86389"/>
    <w:rsid w:val="78AC43B0"/>
    <w:rsid w:val="78B1D483"/>
    <w:rsid w:val="78B2A9A9"/>
    <w:rsid w:val="78CDF6F8"/>
    <w:rsid w:val="78CF3DA9"/>
    <w:rsid w:val="78D05201"/>
    <w:rsid w:val="78D129BE"/>
    <w:rsid w:val="78D60EC2"/>
    <w:rsid w:val="78DBB3E0"/>
    <w:rsid w:val="78DD6364"/>
    <w:rsid w:val="78E2CCDD"/>
    <w:rsid w:val="78ED8E72"/>
    <w:rsid w:val="78F005CC"/>
    <w:rsid w:val="7901498E"/>
    <w:rsid w:val="7901543C"/>
    <w:rsid w:val="7901B552"/>
    <w:rsid w:val="791E6D15"/>
    <w:rsid w:val="7921B79D"/>
    <w:rsid w:val="79290AB0"/>
    <w:rsid w:val="7935A5DB"/>
    <w:rsid w:val="794F079A"/>
    <w:rsid w:val="795DD26D"/>
    <w:rsid w:val="795E80D3"/>
    <w:rsid w:val="795FCABD"/>
    <w:rsid w:val="79664E66"/>
    <w:rsid w:val="79738E50"/>
    <w:rsid w:val="79756829"/>
    <w:rsid w:val="79766448"/>
    <w:rsid w:val="79818D36"/>
    <w:rsid w:val="7984091D"/>
    <w:rsid w:val="79924237"/>
    <w:rsid w:val="7995052A"/>
    <w:rsid w:val="79951372"/>
    <w:rsid w:val="799E3952"/>
    <w:rsid w:val="79A1A8D4"/>
    <w:rsid w:val="79AE35DE"/>
    <w:rsid w:val="79AEF180"/>
    <w:rsid w:val="79B847D6"/>
    <w:rsid w:val="79B8EC44"/>
    <w:rsid w:val="79BA0671"/>
    <w:rsid w:val="79C065E3"/>
    <w:rsid w:val="79C06C02"/>
    <w:rsid w:val="79CB5EB0"/>
    <w:rsid w:val="79D29646"/>
    <w:rsid w:val="79D407BC"/>
    <w:rsid w:val="79D58FD0"/>
    <w:rsid w:val="79E0A795"/>
    <w:rsid w:val="79E7081B"/>
    <w:rsid w:val="79EDB00E"/>
    <w:rsid w:val="79F4B4E6"/>
    <w:rsid w:val="79F75A0E"/>
    <w:rsid w:val="79FB7B6B"/>
    <w:rsid w:val="79FD73D8"/>
    <w:rsid w:val="7A0049A9"/>
    <w:rsid w:val="7A00C5F0"/>
    <w:rsid w:val="7A0360C9"/>
    <w:rsid w:val="7A0FA327"/>
    <w:rsid w:val="7A173C3E"/>
    <w:rsid w:val="7A1ACEC0"/>
    <w:rsid w:val="7A1E5275"/>
    <w:rsid w:val="7A26B4EB"/>
    <w:rsid w:val="7A29103B"/>
    <w:rsid w:val="7A29237F"/>
    <w:rsid w:val="7A2C9076"/>
    <w:rsid w:val="7A2E7E98"/>
    <w:rsid w:val="7A363EC3"/>
    <w:rsid w:val="7A36EC59"/>
    <w:rsid w:val="7A3D45DB"/>
    <w:rsid w:val="7A3FD007"/>
    <w:rsid w:val="7A3FD6DF"/>
    <w:rsid w:val="7A491DE6"/>
    <w:rsid w:val="7A4CBFF7"/>
    <w:rsid w:val="7A50D0E5"/>
    <w:rsid w:val="7A60E0D8"/>
    <w:rsid w:val="7A6B2872"/>
    <w:rsid w:val="7A6BD4FC"/>
    <w:rsid w:val="7A742737"/>
    <w:rsid w:val="7A7D6724"/>
    <w:rsid w:val="7A7FD979"/>
    <w:rsid w:val="7A89F612"/>
    <w:rsid w:val="7A8B2B10"/>
    <w:rsid w:val="7A8C27B5"/>
    <w:rsid w:val="7A94FEBC"/>
    <w:rsid w:val="7A977DF4"/>
    <w:rsid w:val="7A982555"/>
    <w:rsid w:val="7A99E863"/>
    <w:rsid w:val="7A9A9A1F"/>
    <w:rsid w:val="7A9BA8C0"/>
    <w:rsid w:val="7AA15A2B"/>
    <w:rsid w:val="7AA1C4AC"/>
    <w:rsid w:val="7AA2FE29"/>
    <w:rsid w:val="7AA48EF6"/>
    <w:rsid w:val="7AA811C4"/>
    <w:rsid w:val="7AAB0F5D"/>
    <w:rsid w:val="7AB532DC"/>
    <w:rsid w:val="7AB5B574"/>
    <w:rsid w:val="7ACB287A"/>
    <w:rsid w:val="7AD45B95"/>
    <w:rsid w:val="7AD4E2FB"/>
    <w:rsid w:val="7AE732A3"/>
    <w:rsid w:val="7AF033D8"/>
    <w:rsid w:val="7AF5F8CB"/>
    <w:rsid w:val="7AFA0CBD"/>
    <w:rsid w:val="7AFD3A87"/>
    <w:rsid w:val="7AFDA381"/>
    <w:rsid w:val="7B0505D9"/>
    <w:rsid w:val="7B0528B2"/>
    <w:rsid w:val="7B0624D1"/>
    <w:rsid w:val="7B06DD0C"/>
    <w:rsid w:val="7B08DD31"/>
    <w:rsid w:val="7B1E59B6"/>
    <w:rsid w:val="7B218C97"/>
    <w:rsid w:val="7B2465C9"/>
    <w:rsid w:val="7B32D3BB"/>
    <w:rsid w:val="7B3A4940"/>
    <w:rsid w:val="7B3D9FDF"/>
    <w:rsid w:val="7B4779C0"/>
    <w:rsid w:val="7B56081C"/>
    <w:rsid w:val="7B6B3489"/>
    <w:rsid w:val="7B6BCEC9"/>
    <w:rsid w:val="7B730E79"/>
    <w:rsid w:val="7B74B371"/>
    <w:rsid w:val="7B799199"/>
    <w:rsid w:val="7B79A6C4"/>
    <w:rsid w:val="7B7E30A4"/>
    <w:rsid w:val="7B7F63BD"/>
    <w:rsid w:val="7B86A490"/>
    <w:rsid w:val="7B878795"/>
    <w:rsid w:val="7B9168DD"/>
    <w:rsid w:val="7BB79588"/>
    <w:rsid w:val="7BBD1E32"/>
    <w:rsid w:val="7BC3E47D"/>
    <w:rsid w:val="7BC9F8EB"/>
    <w:rsid w:val="7BCB0734"/>
    <w:rsid w:val="7BD24526"/>
    <w:rsid w:val="7BD975E4"/>
    <w:rsid w:val="7BEB8F3C"/>
    <w:rsid w:val="7BF51C03"/>
    <w:rsid w:val="7BFFE22B"/>
    <w:rsid w:val="7C0A1600"/>
    <w:rsid w:val="7C163654"/>
    <w:rsid w:val="7C183171"/>
    <w:rsid w:val="7C1E9D62"/>
    <w:rsid w:val="7C20485A"/>
    <w:rsid w:val="7C221456"/>
    <w:rsid w:val="7C225B61"/>
    <w:rsid w:val="7C41AC3F"/>
    <w:rsid w:val="7C452EBB"/>
    <w:rsid w:val="7C4D5A8F"/>
    <w:rsid w:val="7C4D5B73"/>
    <w:rsid w:val="7C4DD3AB"/>
    <w:rsid w:val="7C655ECB"/>
    <w:rsid w:val="7C6AC370"/>
    <w:rsid w:val="7C71CE8C"/>
    <w:rsid w:val="7C733A7D"/>
    <w:rsid w:val="7C73DF71"/>
    <w:rsid w:val="7C78DDB1"/>
    <w:rsid w:val="7C7A36F5"/>
    <w:rsid w:val="7C88AE14"/>
    <w:rsid w:val="7C88F9BC"/>
    <w:rsid w:val="7C8DCD85"/>
    <w:rsid w:val="7C9B77E5"/>
    <w:rsid w:val="7C9CA45D"/>
    <w:rsid w:val="7CADBFAA"/>
    <w:rsid w:val="7CB3B215"/>
    <w:rsid w:val="7CB6757A"/>
    <w:rsid w:val="7CB91DDB"/>
    <w:rsid w:val="7CBA9E63"/>
    <w:rsid w:val="7CBE25B9"/>
    <w:rsid w:val="7CC11B15"/>
    <w:rsid w:val="7CC1BF0A"/>
    <w:rsid w:val="7CCF2394"/>
    <w:rsid w:val="7CDA7EBF"/>
    <w:rsid w:val="7CE18ACF"/>
    <w:rsid w:val="7CE3EFD8"/>
    <w:rsid w:val="7CF76F43"/>
    <w:rsid w:val="7D2B9808"/>
    <w:rsid w:val="7D2CC2B8"/>
    <w:rsid w:val="7D2ED018"/>
    <w:rsid w:val="7D32F9E5"/>
    <w:rsid w:val="7D34D74D"/>
    <w:rsid w:val="7D391C33"/>
    <w:rsid w:val="7D434162"/>
    <w:rsid w:val="7D4395B4"/>
    <w:rsid w:val="7D53E864"/>
    <w:rsid w:val="7D5BC003"/>
    <w:rsid w:val="7D5D03DF"/>
    <w:rsid w:val="7D5FFC5F"/>
    <w:rsid w:val="7D610990"/>
    <w:rsid w:val="7D637565"/>
    <w:rsid w:val="7D6804D7"/>
    <w:rsid w:val="7D70BDDF"/>
    <w:rsid w:val="7D78247A"/>
    <w:rsid w:val="7D7A75BC"/>
    <w:rsid w:val="7D817A5F"/>
    <w:rsid w:val="7D84CD89"/>
    <w:rsid w:val="7D8BD261"/>
    <w:rsid w:val="7D946FD9"/>
    <w:rsid w:val="7D9A47FA"/>
    <w:rsid w:val="7D9B0571"/>
    <w:rsid w:val="7D9E8FBC"/>
    <w:rsid w:val="7DA18419"/>
    <w:rsid w:val="7DA1E394"/>
    <w:rsid w:val="7DA571D9"/>
    <w:rsid w:val="7DAAF526"/>
    <w:rsid w:val="7DB0E9D8"/>
    <w:rsid w:val="7DB4100B"/>
    <w:rsid w:val="7DB415E1"/>
    <w:rsid w:val="7DB9C989"/>
    <w:rsid w:val="7DBB44E7"/>
    <w:rsid w:val="7DC30A53"/>
    <w:rsid w:val="7DC4E600"/>
    <w:rsid w:val="7DD26899"/>
    <w:rsid w:val="7DD406A9"/>
    <w:rsid w:val="7DDD0D05"/>
    <w:rsid w:val="7DF4396D"/>
    <w:rsid w:val="7DF58AD0"/>
    <w:rsid w:val="7DF66536"/>
    <w:rsid w:val="7E004816"/>
    <w:rsid w:val="7E0E5F6D"/>
    <w:rsid w:val="7E127240"/>
    <w:rsid w:val="7E131E7B"/>
    <w:rsid w:val="7E1638E7"/>
    <w:rsid w:val="7E181A2E"/>
    <w:rsid w:val="7E18582F"/>
    <w:rsid w:val="7E19992D"/>
    <w:rsid w:val="7E19DC31"/>
    <w:rsid w:val="7E1A919C"/>
    <w:rsid w:val="7E1E90D2"/>
    <w:rsid w:val="7E249A68"/>
    <w:rsid w:val="7E266F9E"/>
    <w:rsid w:val="7E273DAA"/>
    <w:rsid w:val="7E2A17AC"/>
    <w:rsid w:val="7E359B62"/>
    <w:rsid w:val="7E3D9572"/>
    <w:rsid w:val="7E46AB55"/>
    <w:rsid w:val="7E481B5A"/>
    <w:rsid w:val="7E4BE0BA"/>
    <w:rsid w:val="7E5082EE"/>
    <w:rsid w:val="7E5926C7"/>
    <w:rsid w:val="7E62B9E4"/>
    <w:rsid w:val="7E6C9415"/>
    <w:rsid w:val="7E77CAAA"/>
    <w:rsid w:val="7E79318B"/>
    <w:rsid w:val="7E80FD0E"/>
    <w:rsid w:val="7E86E825"/>
    <w:rsid w:val="7E8C6180"/>
    <w:rsid w:val="7E8D6C50"/>
    <w:rsid w:val="7E96CE7F"/>
    <w:rsid w:val="7E9B4274"/>
    <w:rsid w:val="7E9CF472"/>
    <w:rsid w:val="7E9F5B95"/>
    <w:rsid w:val="7EA0E197"/>
    <w:rsid w:val="7EA2F3B0"/>
    <w:rsid w:val="7EA4BBE0"/>
    <w:rsid w:val="7EA97902"/>
    <w:rsid w:val="7EAC5B13"/>
    <w:rsid w:val="7EB612CB"/>
    <w:rsid w:val="7EBDA5D0"/>
    <w:rsid w:val="7EBF7391"/>
    <w:rsid w:val="7EC7F10F"/>
    <w:rsid w:val="7ECF078E"/>
    <w:rsid w:val="7ED0A7AE"/>
    <w:rsid w:val="7ED627AE"/>
    <w:rsid w:val="7ED67191"/>
    <w:rsid w:val="7ED70ECE"/>
    <w:rsid w:val="7EDA1B47"/>
    <w:rsid w:val="7EE76EEF"/>
    <w:rsid w:val="7EFCFBAA"/>
    <w:rsid w:val="7F01C68C"/>
    <w:rsid w:val="7F04E418"/>
    <w:rsid w:val="7F0B8608"/>
    <w:rsid w:val="7F0EAD13"/>
    <w:rsid w:val="7F0F53A6"/>
    <w:rsid w:val="7F0F74A7"/>
    <w:rsid w:val="7F100D06"/>
    <w:rsid w:val="7F11AE3D"/>
    <w:rsid w:val="7F13738E"/>
    <w:rsid w:val="7F199D25"/>
    <w:rsid w:val="7F1C2F90"/>
    <w:rsid w:val="7F27D8E3"/>
    <w:rsid w:val="7F299B00"/>
    <w:rsid w:val="7F2A7149"/>
    <w:rsid w:val="7F2CF16D"/>
    <w:rsid w:val="7F3653B7"/>
    <w:rsid w:val="7F4335ED"/>
    <w:rsid w:val="7F48C739"/>
    <w:rsid w:val="7F517A28"/>
    <w:rsid w:val="7F534F9B"/>
    <w:rsid w:val="7F576D63"/>
    <w:rsid w:val="7F57F3C8"/>
    <w:rsid w:val="7F59BD35"/>
    <w:rsid w:val="7F5AC9A0"/>
    <w:rsid w:val="7F5B3256"/>
    <w:rsid w:val="7F63577E"/>
    <w:rsid w:val="7F691798"/>
    <w:rsid w:val="7F6C0143"/>
    <w:rsid w:val="7F6F5988"/>
    <w:rsid w:val="7F76736F"/>
    <w:rsid w:val="7F8396FF"/>
    <w:rsid w:val="7F890236"/>
    <w:rsid w:val="7F98907C"/>
    <w:rsid w:val="7F9ACFC5"/>
    <w:rsid w:val="7F9AE36D"/>
    <w:rsid w:val="7F9D07B1"/>
    <w:rsid w:val="7FA26D58"/>
    <w:rsid w:val="7FA2EBE1"/>
    <w:rsid w:val="7FA77434"/>
    <w:rsid w:val="7FBC0147"/>
    <w:rsid w:val="7FCB465F"/>
    <w:rsid w:val="7FD5AE1F"/>
    <w:rsid w:val="7FDD450C"/>
    <w:rsid w:val="7FDE2B29"/>
    <w:rsid w:val="7FDEFD7A"/>
    <w:rsid w:val="7FE13B87"/>
    <w:rsid w:val="7FE1BD16"/>
    <w:rsid w:val="7FE2203C"/>
    <w:rsid w:val="7FE4EF93"/>
    <w:rsid w:val="7FE5B57C"/>
    <w:rsid w:val="7FEDEBB5"/>
    <w:rsid w:val="7FEED514"/>
    <w:rsid w:val="7FF0CEB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c042b,#900"/>
    </o:shapedefaults>
    <o:shapelayout v:ext="edit">
      <o:idmap v:ext="edit" data="1"/>
    </o:shapelayout>
  </w:shapeDefaults>
  <w:decimalSymbol w:val=","/>
  <w:listSeparator w:val=";"/>
  <w14:docId w14:val="412C9035"/>
  <w15:docId w15:val="{278AB404-0819-4A76-BE48-B6825A878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74E29"/>
    <w:rPr>
      <w:rFonts w:ascii="Garamond" w:hAnsi="Garamond" w:cs="Garamond"/>
      <w:sz w:val="22"/>
      <w:szCs w:val="22"/>
      <w:lang w:val="en-IE" w:eastAsia="en-US"/>
    </w:rPr>
  </w:style>
  <w:style w:type="paragraph" w:styleId="Ttulo1">
    <w:name w:val="heading 1"/>
    <w:basedOn w:val="Ttulo"/>
    <w:next w:val="Corpodetexto"/>
    <w:link w:val="Ttulo1Carter"/>
    <w:qFormat/>
    <w:rsid w:val="00C17BC3"/>
    <w:pPr>
      <w:outlineLvl w:val="0"/>
    </w:pPr>
    <w:rPr>
      <w:rFonts w:ascii="Times New Roman" w:hAnsi="Times New Roman" w:cs="Times New Roman"/>
      <w:b/>
      <w:caps w:val="0"/>
      <w:spacing w:val="0"/>
      <w:sz w:val="32"/>
      <w:szCs w:val="32"/>
      <w:lang w:val="pt-PT"/>
    </w:rPr>
  </w:style>
  <w:style w:type="paragraph" w:styleId="Ttulo2">
    <w:name w:val="heading 2"/>
    <w:basedOn w:val="Normal"/>
    <w:next w:val="Corpodetexto"/>
    <w:link w:val="Ttulo2Carter"/>
    <w:qFormat/>
    <w:rsid w:val="00374E29"/>
    <w:pPr>
      <w:keepNext/>
      <w:keepLines/>
      <w:spacing w:after="180" w:line="240" w:lineRule="atLeast"/>
      <w:jc w:val="center"/>
      <w:outlineLvl w:val="1"/>
    </w:pPr>
    <w:rPr>
      <w:rFonts w:cs="Times New Roman"/>
      <w:b/>
      <w:caps/>
      <w:spacing w:val="10"/>
      <w:kern w:val="20"/>
      <w:sz w:val="18"/>
      <w:szCs w:val="18"/>
    </w:rPr>
  </w:style>
  <w:style w:type="paragraph" w:styleId="Ttulo3">
    <w:name w:val="heading 3"/>
    <w:basedOn w:val="Normal"/>
    <w:next w:val="Corpodetexto"/>
    <w:link w:val="Ttulo3Carter"/>
    <w:qFormat/>
    <w:rsid w:val="00374E29"/>
    <w:pPr>
      <w:keepNext/>
      <w:keepLines/>
      <w:spacing w:before="240" w:after="180" w:line="240" w:lineRule="atLeast"/>
      <w:outlineLvl w:val="2"/>
    </w:pPr>
    <w:rPr>
      <w:rFonts w:cs="Times New Roman"/>
      <w:caps/>
      <w:kern w:val="20"/>
      <w:sz w:val="20"/>
      <w:szCs w:val="20"/>
    </w:rPr>
  </w:style>
  <w:style w:type="paragraph" w:styleId="Ttulo4">
    <w:name w:val="heading 4"/>
    <w:basedOn w:val="Normal"/>
    <w:next w:val="Corpodetexto"/>
    <w:link w:val="Ttulo4Carter"/>
    <w:qFormat/>
    <w:rsid w:val="00374E29"/>
    <w:pPr>
      <w:keepNext/>
      <w:keepLines/>
      <w:spacing w:before="240" w:after="240" w:line="240" w:lineRule="atLeast"/>
      <w:ind w:left="360"/>
      <w:outlineLvl w:val="3"/>
    </w:pPr>
    <w:rPr>
      <w:rFonts w:cs="Times New Roman"/>
      <w:i/>
      <w:spacing w:val="5"/>
      <w:kern w:val="20"/>
      <w:sz w:val="24"/>
      <w:szCs w:val="24"/>
    </w:rPr>
  </w:style>
  <w:style w:type="paragraph" w:styleId="Ttulo5">
    <w:name w:val="heading 5"/>
    <w:basedOn w:val="Normal"/>
    <w:next w:val="Corpodetexto"/>
    <w:link w:val="Ttulo5Carter"/>
    <w:qFormat/>
    <w:rsid w:val="00374E29"/>
    <w:pPr>
      <w:keepNext/>
      <w:keepLines/>
      <w:spacing w:line="240" w:lineRule="atLeast"/>
      <w:outlineLvl w:val="4"/>
    </w:pPr>
    <w:rPr>
      <w:rFonts w:cs="Times New Roman"/>
      <w:b/>
      <w:kern w:val="20"/>
    </w:rPr>
  </w:style>
  <w:style w:type="paragraph" w:styleId="Ttulo6">
    <w:name w:val="heading 6"/>
    <w:basedOn w:val="Normal"/>
    <w:next w:val="Corpodetexto"/>
    <w:link w:val="Ttulo6Carter"/>
    <w:qFormat/>
    <w:rsid w:val="00374E29"/>
    <w:pPr>
      <w:keepNext/>
      <w:keepLines/>
      <w:spacing w:line="240" w:lineRule="atLeast"/>
      <w:outlineLvl w:val="5"/>
    </w:pPr>
    <w:rPr>
      <w:rFonts w:cs="Times New Roman"/>
      <w:i/>
      <w:spacing w:val="5"/>
      <w:kern w:val="20"/>
    </w:rPr>
  </w:style>
  <w:style w:type="paragraph" w:styleId="Ttulo7">
    <w:name w:val="heading 7"/>
    <w:basedOn w:val="Normal"/>
    <w:next w:val="Corpodetexto"/>
    <w:link w:val="Ttulo7Carter"/>
    <w:qFormat/>
    <w:rsid w:val="00374E29"/>
    <w:pPr>
      <w:keepNext/>
      <w:keepLines/>
      <w:spacing w:line="240" w:lineRule="atLeast"/>
      <w:outlineLvl w:val="6"/>
    </w:pPr>
    <w:rPr>
      <w:caps/>
      <w:kern w:val="20"/>
      <w:sz w:val="18"/>
      <w:szCs w:val="18"/>
    </w:rPr>
  </w:style>
  <w:style w:type="paragraph" w:styleId="Ttulo8">
    <w:name w:val="heading 8"/>
    <w:basedOn w:val="Normal"/>
    <w:next w:val="Corpodetexto"/>
    <w:link w:val="Ttulo8Carter"/>
    <w:qFormat/>
    <w:rsid w:val="00374E29"/>
    <w:pPr>
      <w:keepNext/>
      <w:keepLines/>
      <w:spacing w:line="240" w:lineRule="atLeast"/>
      <w:ind w:firstLine="360"/>
      <w:outlineLvl w:val="7"/>
    </w:pPr>
    <w:rPr>
      <w:i/>
      <w:spacing w:val="5"/>
      <w:kern w:val="20"/>
    </w:rPr>
  </w:style>
  <w:style w:type="paragraph" w:styleId="Ttulo9">
    <w:name w:val="heading 9"/>
    <w:basedOn w:val="Normal"/>
    <w:next w:val="Corpodetexto"/>
    <w:link w:val="Ttulo9Carter"/>
    <w:qFormat/>
    <w:rsid w:val="00374E29"/>
    <w:pPr>
      <w:keepNext/>
      <w:keepLines/>
      <w:spacing w:line="240" w:lineRule="atLeast"/>
      <w:outlineLvl w:val="8"/>
    </w:pPr>
    <w:rPr>
      <w:spacing w:val="-5"/>
      <w:kern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rsid w:val="00374E29"/>
    <w:pPr>
      <w:spacing w:after="240" w:line="240" w:lineRule="atLeast"/>
      <w:ind w:firstLine="360"/>
      <w:jc w:val="both"/>
    </w:pPr>
  </w:style>
  <w:style w:type="character" w:customStyle="1" w:styleId="CorpodetextoCarter">
    <w:name w:val="Corpo de texto Caráter"/>
    <w:basedOn w:val="Tipodeletrapredefinidodopargrafo"/>
    <w:link w:val="Corpodetexto"/>
    <w:locked/>
    <w:rsid w:val="00374E29"/>
    <w:rPr>
      <w:rFonts w:ascii="Garamond" w:hAnsi="Garamond" w:hint="default"/>
      <w:sz w:val="22"/>
      <w:lang w:val="en-US" w:eastAsia="en-US" w:bidi="en-US"/>
    </w:rPr>
  </w:style>
  <w:style w:type="character" w:customStyle="1" w:styleId="Ttulo1Carter">
    <w:name w:val="Título 1 Caráter"/>
    <w:basedOn w:val="Tipodeletrapredefinidodopargrafo"/>
    <w:link w:val="Ttulo1"/>
    <w:rsid w:val="00C17BC3"/>
    <w:rPr>
      <w:b/>
      <w:kern w:val="20"/>
      <w:sz w:val="32"/>
      <w:szCs w:val="32"/>
      <w:lang w:eastAsia="en-US"/>
    </w:rPr>
  </w:style>
  <w:style w:type="character" w:customStyle="1" w:styleId="Ttulo2Carter">
    <w:name w:val="Título 2 Caráter"/>
    <w:basedOn w:val="Tipodeletrapredefinidodopargrafo"/>
    <w:link w:val="Ttulo2"/>
    <w:rsid w:val="00374E29"/>
    <w:rPr>
      <w:rFonts w:ascii="Cambria" w:eastAsia="Times New Roman" w:hAnsi="Cambria" w:cs="Times New Roman"/>
      <w:b/>
      <w:bCs/>
      <w:color w:val="4F81BD"/>
      <w:sz w:val="26"/>
      <w:szCs w:val="26"/>
      <w:lang w:eastAsia="en-US"/>
    </w:rPr>
  </w:style>
  <w:style w:type="character" w:customStyle="1" w:styleId="Ttulo3Carter">
    <w:name w:val="Título 3 Caráter"/>
    <w:basedOn w:val="Tipodeletrapredefinidodopargrafo"/>
    <w:link w:val="Ttulo3"/>
    <w:rsid w:val="00374E29"/>
    <w:rPr>
      <w:rFonts w:ascii="Cambria" w:eastAsia="Times New Roman" w:hAnsi="Cambria" w:cs="Times New Roman"/>
      <w:b/>
      <w:bCs/>
      <w:color w:val="4F81BD"/>
      <w:sz w:val="22"/>
      <w:szCs w:val="22"/>
      <w:lang w:eastAsia="en-US"/>
    </w:rPr>
  </w:style>
  <w:style w:type="character" w:customStyle="1" w:styleId="Ttulo4Carter">
    <w:name w:val="Título 4 Caráter"/>
    <w:basedOn w:val="Tipodeletrapredefinidodopargrafo"/>
    <w:link w:val="Ttulo4"/>
    <w:rsid w:val="00374E29"/>
    <w:rPr>
      <w:rFonts w:ascii="Cambria" w:eastAsia="Times New Roman" w:hAnsi="Cambria" w:cs="Times New Roman"/>
      <w:b/>
      <w:bCs/>
      <w:i/>
      <w:iCs/>
      <w:color w:val="4F81BD"/>
      <w:sz w:val="22"/>
      <w:szCs w:val="22"/>
      <w:lang w:eastAsia="en-US"/>
    </w:rPr>
  </w:style>
  <w:style w:type="character" w:customStyle="1" w:styleId="Ttulo5Carter">
    <w:name w:val="Título 5 Caráter"/>
    <w:basedOn w:val="Tipodeletrapredefinidodopargrafo"/>
    <w:link w:val="Ttulo5"/>
    <w:rsid w:val="00374E29"/>
    <w:rPr>
      <w:rFonts w:ascii="Cambria" w:eastAsia="Times New Roman" w:hAnsi="Cambria" w:cs="Times New Roman"/>
      <w:color w:val="243F60"/>
      <w:sz w:val="22"/>
      <w:szCs w:val="22"/>
      <w:lang w:eastAsia="en-US"/>
    </w:rPr>
  </w:style>
  <w:style w:type="character" w:customStyle="1" w:styleId="Ttulo6Carter">
    <w:name w:val="Título 6 Caráter"/>
    <w:basedOn w:val="Tipodeletrapredefinidodopargrafo"/>
    <w:link w:val="Ttulo6"/>
    <w:rsid w:val="00374E29"/>
    <w:rPr>
      <w:rFonts w:ascii="Cambria" w:eastAsia="Times New Roman" w:hAnsi="Cambria" w:cs="Times New Roman"/>
      <w:i/>
      <w:iCs/>
      <w:color w:val="243F60"/>
      <w:sz w:val="22"/>
      <w:szCs w:val="22"/>
      <w:lang w:eastAsia="en-US"/>
    </w:rPr>
  </w:style>
  <w:style w:type="character" w:customStyle="1" w:styleId="Ttulo7Carter">
    <w:name w:val="Título 7 Caráter"/>
    <w:basedOn w:val="Tipodeletrapredefinidodopargrafo"/>
    <w:link w:val="Ttulo7"/>
    <w:rsid w:val="00374E29"/>
    <w:rPr>
      <w:rFonts w:ascii="Cambria" w:eastAsia="Times New Roman" w:hAnsi="Cambria" w:cs="Times New Roman"/>
      <w:i/>
      <w:iCs/>
      <w:color w:val="404040"/>
      <w:sz w:val="22"/>
      <w:szCs w:val="22"/>
      <w:lang w:eastAsia="en-US"/>
    </w:rPr>
  </w:style>
  <w:style w:type="character" w:customStyle="1" w:styleId="Ttulo8Carter">
    <w:name w:val="Título 8 Caráter"/>
    <w:basedOn w:val="Tipodeletrapredefinidodopargrafo"/>
    <w:link w:val="Ttulo8"/>
    <w:rsid w:val="00374E29"/>
    <w:rPr>
      <w:rFonts w:ascii="Cambria" w:eastAsia="Times New Roman" w:hAnsi="Cambria" w:cs="Times New Roman"/>
      <w:color w:val="404040"/>
      <w:lang w:eastAsia="en-US"/>
    </w:rPr>
  </w:style>
  <w:style w:type="character" w:customStyle="1" w:styleId="Ttulo9Carter">
    <w:name w:val="Título 9 Caráter"/>
    <w:basedOn w:val="Tipodeletrapredefinidodopargrafo"/>
    <w:link w:val="Ttulo9"/>
    <w:rsid w:val="00374E29"/>
    <w:rPr>
      <w:rFonts w:ascii="Cambria" w:eastAsia="Times New Roman" w:hAnsi="Cambria" w:cs="Times New Roman"/>
      <w:i/>
      <w:iCs/>
      <w:color w:val="404040"/>
      <w:lang w:eastAsia="en-US"/>
    </w:rPr>
  </w:style>
  <w:style w:type="paragraph" w:styleId="ndiceremissivo1">
    <w:name w:val="index 1"/>
    <w:basedOn w:val="Normal"/>
    <w:autoRedefine/>
    <w:semiHidden/>
    <w:rsid w:val="00374E29"/>
    <w:rPr>
      <w:sz w:val="21"/>
      <w:szCs w:val="21"/>
    </w:rPr>
  </w:style>
  <w:style w:type="paragraph" w:styleId="ndiceremissivo2">
    <w:name w:val="index 2"/>
    <w:basedOn w:val="Normal"/>
    <w:autoRedefine/>
    <w:semiHidden/>
    <w:rsid w:val="00374E29"/>
    <w:pPr>
      <w:ind w:hanging="240"/>
    </w:pPr>
    <w:rPr>
      <w:sz w:val="21"/>
      <w:szCs w:val="21"/>
    </w:rPr>
  </w:style>
  <w:style w:type="paragraph" w:styleId="ndiceremissivo3">
    <w:name w:val="index 3"/>
    <w:basedOn w:val="Normal"/>
    <w:autoRedefine/>
    <w:semiHidden/>
    <w:rsid w:val="00374E29"/>
    <w:pPr>
      <w:ind w:left="480" w:hanging="240"/>
    </w:pPr>
    <w:rPr>
      <w:sz w:val="21"/>
      <w:szCs w:val="21"/>
    </w:rPr>
  </w:style>
  <w:style w:type="paragraph" w:styleId="ndiceremissivo4">
    <w:name w:val="index 4"/>
    <w:basedOn w:val="Normal"/>
    <w:autoRedefine/>
    <w:semiHidden/>
    <w:rsid w:val="00374E29"/>
    <w:pPr>
      <w:ind w:left="600" w:hanging="240"/>
    </w:pPr>
    <w:rPr>
      <w:sz w:val="21"/>
      <w:szCs w:val="21"/>
    </w:rPr>
  </w:style>
  <w:style w:type="paragraph" w:styleId="ndiceremissivo5">
    <w:name w:val="index 5"/>
    <w:basedOn w:val="Normal"/>
    <w:autoRedefine/>
    <w:semiHidden/>
    <w:rsid w:val="00374E29"/>
    <w:pPr>
      <w:ind w:left="840"/>
    </w:pPr>
    <w:rPr>
      <w:sz w:val="21"/>
      <w:szCs w:val="21"/>
    </w:rPr>
  </w:style>
  <w:style w:type="paragraph" w:styleId="ndice1">
    <w:name w:val="toc 1"/>
    <w:basedOn w:val="Normal"/>
    <w:autoRedefine/>
    <w:uiPriority w:val="39"/>
    <w:rsid w:val="00374E29"/>
    <w:pPr>
      <w:tabs>
        <w:tab w:val="right" w:leader="dot" w:pos="5040"/>
      </w:tabs>
    </w:pPr>
  </w:style>
  <w:style w:type="paragraph" w:styleId="ndice2">
    <w:name w:val="toc 2"/>
    <w:basedOn w:val="Normal"/>
    <w:autoRedefine/>
    <w:semiHidden/>
    <w:rsid w:val="00374E29"/>
    <w:pPr>
      <w:tabs>
        <w:tab w:val="right" w:leader="dot" w:pos="5040"/>
      </w:tabs>
    </w:pPr>
  </w:style>
  <w:style w:type="paragraph" w:styleId="ndice3">
    <w:name w:val="toc 3"/>
    <w:basedOn w:val="Normal"/>
    <w:autoRedefine/>
    <w:semiHidden/>
    <w:rsid w:val="00374E29"/>
    <w:pPr>
      <w:tabs>
        <w:tab w:val="right" w:leader="dot" w:pos="5040"/>
      </w:tabs>
    </w:pPr>
    <w:rPr>
      <w:i/>
    </w:rPr>
  </w:style>
  <w:style w:type="paragraph" w:styleId="ndice4">
    <w:name w:val="toc 4"/>
    <w:basedOn w:val="Normal"/>
    <w:autoRedefine/>
    <w:semiHidden/>
    <w:rsid w:val="00374E29"/>
    <w:pPr>
      <w:tabs>
        <w:tab w:val="right" w:leader="dot" w:pos="5040"/>
      </w:tabs>
    </w:pPr>
    <w:rPr>
      <w:i/>
    </w:rPr>
  </w:style>
  <w:style w:type="paragraph" w:styleId="ndice5">
    <w:name w:val="toc 5"/>
    <w:basedOn w:val="Normal"/>
    <w:autoRedefine/>
    <w:semiHidden/>
    <w:rsid w:val="00374E29"/>
    <w:rPr>
      <w:i/>
    </w:rPr>
  </w:style>
  <w:style w:type="paragraph" w:styleId="Textodenotaderodap">
    <w:name w:val="footnote text"/>
    <w:basedOn w:val="Normal"/>
    <w:link w:val="TextodenotaderodapCarter"/>
    <w:semiHidden/>
    <w:rsid w:val="00374E29"/>
  </w:style>
  <w:style w:type="character" w:customStyle="1" w:styleId="TextodenotaderodapCarter">
    <w:name w:val="Texto de nota de rodapé Caráter"/>
    <w:basedOn w:val="Tipodeletrapredefinidodopargrafo"/>
    <w:link w:val="Textodenotaderodap"/>
    <w:rsid w:val="00374E29"/>
    <w:rPr>
      <w:rFonts w:ascii="Garamond" w:hAnsi="Garamond" w:cs="Garamond"/>
      <w:lang w:eastAsia="en-US"/>
    </w:rPr>
  </w:style>
  <w:style w:type="paragraph" w:styleId="Textodecomentrio">
    <w:name w:val="annotation text"/>
    <w:basedOn w:val="Normal"/>
    <w:link w:val="TextodecomentrioCarter"/>
    <w:semiHidden/>
    <w:rsid w:val="00374E29"/>
  </w:style>
  <w:style w:type="character" w:customStyle="1" w:styleId="TextodecomentrioCarter">
    <w:name w:val="Texto de comentário Caráter"/>
    <w:basedOn w:val="Tipodeletrapredefinidodopargrafo"/>
    <w:link w:val="Textodecomentrio"/>
    <w:rsid w:val="00374E29"/>
    <w:rPr>
      <w:rFonts w:ascii="Garamond" w:hAnsi="Garamond" w:cs="Garamond"/>
      <w:lang w:eastAsia="en-US"/>
    </w:rPr>
  </w:style>
  <w:style w:type="paragraph" w:styleId="Cabealhodendiceremissivo">
    <w:name w:val="index heading"/>
    <w:basedOn w:val="Normal"/>
    <w:next w:val="ndiceremissivo1"/>
    <w:semiHidden/>
    <w:rsid w:val="00374E29"/>
    <w:pPr>
      <w:spacing w:line="480" w:lineRule="atLeast"/>
    </w:pPr>
    <w:rPr>
      <w:spacing w:val="-5"/>
      <w:sz w:val="28"/>
      <w:szCs w:val="28"/>
    </w:rPr>
  </w:style>
  <w:style w:type="paragraph" w:styleId="Legenda">
    <w:name w:val="caption"/>
    <w:basedOn w:val="Normal"/>
    <w:next w:val="Corpodetexto"/>
    <w:qFormat/>
    <w:rsid w:val="00374E29"/>
    <w:pPr>
      <w:spacing w:after="240"/>
      <w:contextualSpacing/>
      <w:jc w:val="center"/>
    </w:pPr>
    <w:rPr>
      <w:i/>
    </w:rPr>
  </w:style>
  <w:style w:type="paragraph" w:styleId="ndicedeilustraes">
    <w:name w:val="table of figures"/>
    <w:basedOn w:val="Normal"/>
    <w:uiPriority w:val="99"/>
    <w:rsid w:val="00374E29"/>
  </w:style>
  <w:style w:type="paragraph" w:styleId="Textodenotadefim">
    <w:name w:val="endnote text"/>
    <w:basedOn w:val="Normal"/>
    <w:link w:val="TextodenotadefimCarter"/>
    <w:semiHidden/>
    <w:rsid w:val="00374E29"/>
  </w:style>
  <w:style w:type="character" w:customStyle="1" w:styleId="TextodenotadefimCarter">
    <w:name w:val="Texto de nota de fim Caráter"/>
    <w:basedOn w:val="Tipodeletrapredefinidodopargrafo"/>
    <w:link w:val="Textodenotadefim"/>
    <w:rsid w:val="00374E29"/>
    <w:rPr>
      <w:rFonts w:ascii="Garamond" w:hAnsi="Garamond" w:cs="Garamond"/>
      <w:lang w:eastAsia="en-US"/>
    </w:rPr>
  </w:style>
  <w:style w:type="paragraph" w:styleId="ndicedeautoridades">
    <w:name w:val="table of authorities"/>
    <w:basedOn w:val="Normal"/>
    <w:semiHidden/>
    <w:rsid w:val="00374E29"/>
    <w:pPr>
      <w:tabs>
        <w:tab w:val="right" w:leader="dot" w:pos="7560"/>
      </w:tabs>
    </w:pPr>
  </w:style>
  <w:style w:type="paragraph" w:styleId="Textodemacro">
    <w:name w:val="macro"/>
    <w:basedOn w:val="Corpodetexto"/>
    <w:link w:val="TextodemacroCarter"/>
    <w:semiHidden/>
    <w:rsid w:val="00374E29"/>
    <w:rPr>
      <w:rFonts w:ascii="Courier New" w:hAnsi="Courier New" w:cs="Courier New"/>
    </w:rPr>
  </w:style>
  <w:style w:type="character" w:customStyle="1" w:styleId="TextodemacroCarter">
    <w:name w:val="Texto de macro Caráter"/>
    <w:basedOn w:val="Tipodeletrapredefinidodopargrafo"/>
    <w:link w:val="Textodemacro"/>
    <w:rsid w:val="00374E29"/>
    <w:rPr>
      <w:rFonts w:ascii="Consolas" w:hAnsi="Consolas" w:cs="Garamond"/>
      <w:lang w:eastAsia="en-US"/>
    </w:rPr>
  </w:style>
  <w:style w:type="paragraph" w:styleId="Cabealhodendicedeautoridades">
    <w:name w:val="toa heading"/>
    <w:basedOn w:val="Normal"/>
    <w:next w:val="ndicedeautoridades"/>
    <w:semiHidden/>
    <w:rsid w:val="00374E29"/>
    <w:pPr>
      <w:keepNext/>
      <w:spacing w:line="720" w:lineRule="atLeast"/>
    </w:pPr>
    <w:rPr>
      <w:caps/>
      <w:spacing w:val="-10"/>
      <w:kern w:val="28"/>
    </w:rPr>
  </w:style>
  <w:style w:type="paragraph" w:styleId="Listacommarcas">
    <w:name w:val="List Bullet"/>
    <w:basedOn w:val="Normal"/>
    <w:rsid w:val="00374E29"/>
    <w:pPr>
      <w:numPr>
        <w:numId w:val="4"/>
      </w:numPr>
      <w:spacing w:after="240" w:line="240" w:lineRule="atLeast"/>
      <w:ind w:right="720"/>
      <w:jc w:val="both"/>
    </w:pPr>
  </w:style>
  <w:style w:type="paragraph" w:styleId="Subttulo">
    <w:name w:val="Subtitle"/>
    <w:basedOn w:val="Ttulo"/>
    <w:next w:val="Corpodetexto"/>
    <w:link w:val="SubttuloCarter"/>
    <w:qFormat/>
    <w:rsid w:val="00374E29"/>
    <w:pPr>
      <w:spacing w:after="420"/>
    </w:pPr>
    <w:rPr>
      <w:spacing w:val="20"/>
      <w:sz w:val="22"/>
      <w:szCs w:val="22"/>
    </w:rPr>
  </w:style>
  <w:style w:type="character" w:customStyle="1" w:styleId="SubttuloCarter">
    <w:name w:val="Subtítulo Caráter"/>
    <w:basedOn w:val="Tipodeletrapredefinidodopargrafo"/>
    <w:link w:val="Subttulo"/>
    <w:rsid w:val="00374E29"/>
    <w:rPr>
      <w:rFonts w:ascii="Cambria" w:eastAsia="Times New Roman" w:hAnsi="Cambria" w:cs="Times New Roman"/>
      <w:i/>
      <w:iCs/>
      <w:color w:val="4F81BD"/>
      <w:spacing w:val="15"/>
      <w:sz w:val="24"/>
      <w:szCs w:val="24"/>
      <w:lang w:eastAsia="en-US"/>
    </w:rPr>
  </w:style>
  <w:style w:type="paragraph" w:styleId="Ttulo">
    <w:name w:val="Title"/>
    <w:basedOn w:val="Normal"/>
    <w:next w:val="Subttulo"/>
    <w:link w:val="TtuloCarter"/>
    <w:qFormat/>
    <w:rsid w:val="00374E29"/>
    <w:pPr>
      <w:keepNext/>
      <w:keepLines/>
      <w:spacing w:before="140"/>
      <w:jc w:val="center"/>
    </w:pPr>
    <w:rPr>
      <w:caps/>
      <w:spacing w:val="60"/>
      <w:kern w:val="20"/>
      <w:sz w:val="44"/>
      <w:szCs w:val="44"/>
    </w:rPr>
  </w:style>
  <w:style w:type="character" w:customStyle="1" w:styleId="TtuloCarter">
    <w:name w:val="Título Caráter"/>
    <w:basedOn w:val="Tipodeletrapredefinidodopargrafo"/>
    <w:link w:val="Ttulo"/>
    <w:rsid w:val="00374E29"/>
    <w:rPr>
      <w:rFonts w:ascii="Cambria" w:eastAsia="Times New Roman" w:hAnsi="Cambria" w:cs="Times New Roman"/>
      <w:color w:val="17365D"/>
      <w:spacing w:val="5"/>
      <w:kern w:val="28"/>
      <w:sz w:val="52"/>
      <w:szCs w:val="52"/>
      <w:lang w:eastAsia="en-US"/>
    </w:rPr>
  </w:style>
  <w:style w:type="character" w:customStyle="1" w:styleId="BlockQuotationChar">
    <w:name w:val="Block Quotation Char"/>
    <w:basedOn w:val="Tipodeletrapredefinidodopargrafo"/>
    <w:link w:val="BlockQuotation"/>
    <w:locked/>
    <w:rsid w:val="00374E29"/>
    <w:rPr>
      <w:rFonts w:ascii="Garamond" w:hAnsi="Garamond" w:hint="default"/>
      <w:i/>
      <w:iCs w:val="0"/>
      <w:sz w:val="22"/>
      <w:lang w:val="en-US" w:eastAsia="en-US" w:bidi="en-US"/>
    </w:rPr>
  </w:style>
  <w:style w:type="paragraph" w:customStyle="1" w:styleId="BlockQuotation">
    <w:name w:val="Block Quotation"/>
    <w:basedOn w:val="Corpodetexto"/>
    <w:link w:val="BlockQuotationChar"/>
    <w:rsid w:val="00374E29"/>
    <w:pPr>
      <w:keepLines/>
      <w:pBdr>
        <w:top w:val="single" w:sz="6" w:space="14" w:color="808080"/>
        <w:left w:val="single" w:sz="6" w:space="14" w:color="808080"/>
        <w:bottom w:val="single" w:sz="6" w:space="14" w:color="808080"/>
        <w:right w:val="single" w:sz="6" w:space="14" w:color="808080"/>
      </w:pBdr>
      <w:ind w:left="720" w:right="720" w:firstLine="0"/>
    </w:pPr>
    <w:rPr>
      <w:i/>
      <w:lang w:val="en-US" w:bidi="en-US"/>
    </w:rPr>
  </w:style>
  <w:style w:type="paragraph" w:customStyle="1" w:styleId="SubtitleCover">
    <w:name w:val="Subtitle Cover"/>
    <w:basedOn w:val="TitleCover"/>
    <w:next w:val="Corpodetexto"/>
    <w:rsid w:val="00374E29"/>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4E29"/>
    <w:pPr>
      <w:keepNext/>
      <w:keepLines/>
      <w:spacing w:after="240" w:line="720" w:lineRule="atLeast"/>
      <w:jc w:val="center"/>
    </w:pPr>
    <w:rPr>
      <w:caps/>
      <w:spacing w:val="65"/>
      <w:kern w:val="20"/>
      <w:sz w:val="64"/>
      <w:szCs w:val="64"/>
      <w:lang w:val="en-US" w:bidi="en-US"/>
    </w:rPr>
  </w:style>
  <w:style w:type="paragraph" w:customStyle="1" w:styleId="Columnheadings">
    <w:name w:val="Column headings"/>
    <w:basedOn w:val="Normal"/>
    <w:rsid w:val="00374E29"/>
    <w:pPr>
      <w:keepNext/>
      <w:spacing w:before="80"/>
      <w:jc w:val="center"/>
    </w:pPr>
    <w:rPr>
      <w:caps/>
      <w:sz w:val="14"/>
      <w:szCs w:val="14"/>
      <w:lang w:val="en-US" w:bidi="en-US"/>
    </w:rPr>
  </w:style>
  <w:style w:type="paragraph" w:customStyle="1" w:styleId="CompanyName">
    <w:name w:val="Company Name"/>
    <w:basedOn w:val="Corpodetexto"/>
    <w:rsid w:val="00374E29"/>
    <w:pPr>
      <w:keepLines/>
      <w:framePr w:w="8640" w:h="1440" w:wrap="notBeside" w:vAnchor="page" w:hAnchor="margin" w:xAlign="center" w:y="889"/>
      <w:spacing w:after="40"/>
      <w:ind w:firstLine="0"/>
      <w:jc w:val="center"/>
    </w:pPr>
    <w:rPr>
      <w:caps/>
      <w:spacing w:val="75"/>
      <w:kern w:val="18"/>
      <w:lang w:val="en-US" w:bidi="en-US"/>
    </w:rPr>
  </w:style>
  <w:style w:type="paragraph" w:customStyle="1" w:styleId="Rowlabels">
    <w:name w:val="Row labels"/>
    <w:basedOn w:val="Normal"/>
    <w:rsid w:val="00374E29"/>
    <w:pPr>
      <w:keepNext/>
      <w:spacing w:before="40"/>
    </w:pPr>
    <w:rPr>
      <w:sz w:val="18"/>
      <w:szCs w:val="18"/>
      <w:lang w:val="en-US" w:bidi="en-US"/>
    </w:rPr>
  </w:style>
  <w:style w:type="paragraph" w:customStyle="1" w:styleId="Percentage">
    <w:name w:val="Percentage"/>
    <w:basedOn w:val="Normal"/>
    <w:rsid w:val="00374E29"/>
    <w:pPr>
      <w:spacing w:before="40"/>
      <w:jc w:val="center"/>
    </w:pPr>
    <w:rPr>
      <w:sz w:val="18"/>
      <w:szCs w:val="18"/>
      <w:lang w:val="en-US" w:bidi="en-US"/>
    </w:rPr>
  </w:style>
  <w:style w:type="character" w:customStyle="1" w:styleId="NumberedListChar">
    <w:name w:val="Numbered List Char"/>
    <w:basedOn w:val="Tipodeletrapredefinidodopargrafo"/>
    <w:link w:val="NumberedList"/>
    <w:locked/>
    <w:rsid w:val="00374E29"/>
    <w:rPr>
      <w:rFonts w:ascii="Garamond" w:hAnsi="Garamond" w:cs="Garamond"/>
      <w:sz w:val="22"/>
      <w:szCs w:val="22"/>
      <w:lang w:val="en-US" w:eastAsia="en-US" w:bidi="en-US"/>
    </w:rPr>
  </w:style>
  <w:style w:type="paragraph" w:customStyle="1" w:styleId="NumberedList">
    <w:name w:val="Numbered List"/>
    <w:basedOn w:val="Normal"/>
    <w:link w:val="NumberedListChar"/>
    <w:rsid w:val="00374E29"/>
    <w:pPr>
      <w:numPr>
        <w:numId w:val="6"/>
      </w:numPr>
      <w:spacing w:after="240" w:line="312" w:lineRule="auto"/>
      <w:contextualSpacing/>
    </w:pPr>
    <w:rPr>
      <w:lang w:val="en-US" w:bidi="en-US"/>
    </w:rPr>
  </w:style>
  <w:style w:type="character" w:customStyle="1" w:styleId="NumberedListBoldChar">
    <w:name w:val="Numbered List Bold Char"/>
    <w:basedOn w:val="NumberedListChar"/>
    <w:link w:val="NumberedListBold"/>
    <w:locked/>
    <w:rsid w:val="00374E29"/>
    <w:rPr>
      <w:rFonts w:ascii="Garamond" w:hAnsi="Garamond" w:cs="Garamond" w:hint="default"/>
      <w:b/>
      <w:bCs/>
      <w:sz w:val="22"/>
      <w:szCs w:val="22"/>
      <w:lang w:val="en-US" w:eastAsia="en-US" w:bidi="en-US"/>
    </w:rPr>
  </w:style>
  <w:style w:type="paragraph" w:customStyle="1" w:styleId="NumberedListBold">
    <w:name w:val="Numbered List Bold"/>
    <w:basedOn w:val="NumberedList"/>
    <w:link w:val="NumberedListBoldChar"/>
    <w:rsid w:val="00374E29"/>
    <w:rPr>
      <w:b/>
      <w:bCs/>
    </w:rPr>
  </w:style>
  <w:style w:type="paragraph" w:customStyle="1" w:styleId="LineSpace">
    <w:name w:val="Line Space"/>
    <w:basedOn w:val="Normal"/>
    <w:rsid w:val="00374E29"/>
    <w:rPr>
      <w:rFonts w:ascii="Verdana" w:hAnsi="Verdana" w:cs="Verdana"/>
      <w:sz w:val="12"/>
      <w:szCs w:val="12"/>
      <w:lang w:val="en-US" w:bidi="en-US"/>
    </w:rPr>
  </w:style>
  <w:style w:type="character" w:styleId="Refdenotaderodap">
    <w:name w:val="footnote reference"/>
    <w:semiHidden/>
    <w:rsid w:val="00374E29"/>
    <w:rPr>
      <w:vertAlign w:val="superscript"/>
    </w:rPr>
  </w:style>
  <w:style w:type="character" w:styleId="Refdecomentrio">
    <w:name w:val="annotation reference"/>
    <w:semiHidden/>
    <w:rsid w:val="00374E29"/>
    <w:rPr>
      <w:sz w:val="16"/>
    </w:rPr>
  </w:style>
  <w:style w:type="character" w:styleId="Nmerodepgina">
    <w:name w:val="page number"/>
    <w:rsid w:val="00374E29"/>
    <w:rPr>
      <w:sz w:val="24"/>
    </w:rPr>
  </w:style>
  <w:style w:type="character" w:styleId="Refdenotadefim">
    <w:name w:val="endnote reference"/>
    <w:semiHidden/>
    <w:rsid w:val="00374E29"/>
    <w:rPr>
      <w:vertAlign w:val="superscript"/>
    </w:rPr>
  </w:style>
  <w:style w:type="character" w:customStyle="1" w:styleId="Lead-inEmphasis">
    <w:name w:val="Lead-in Emphasis"/>
    <w:rsid w:val="00374E29"/>
    <w:rPr>
      <w:caps/>
      <w:sz w:val="18"/>
      <w:lang w:val="en-US" w:eastAsia="en-US" w:bidi="en-US"/>
    </w:rPr>
  </w:style>
  <w:style w:type="paragraph" w:styleId="Cabealho">
    <w:name w:val="header"/>
    <w:basedOn w:val="Normal"/>
    <w:link w:val="CabealhoCarter"/>
    <w:rsid w:val="00374E29"/>
    <w:pPr>
      <w:tabs>
        <w:tab w:val="center" w:pos="4513"/>
        <w:tab w:val="right" w:pos="9026"/>
      </w:tabs>
    </w:pPr>
  </w:style>
  <w:style w:type="character" w:customStyle="1" w:styleId="CabealhoCarter">
    <w:name w:val="Cabeçalho Caráter"/>
    <w:basedOn w:val="Tipodeletrapredefinidodopargrafo"/>
    <w:link w:val="Cabealho"/>
    <w:rsid w:val="00374E29"/>
    <w:rPr>
      <w:rFonts w:ascii="Garamond" w:hAnsi="Garamond" w:cs="Garamond"/>
      <w:sz w:val="22"/>
      <w:szCs w:val="22"/>
      <w:lang w:eastAsia="en-US"/>
    </w:rPr>
  </w:style>
  <w:style w:type="paragraph" w:styleId="Rodap">
    <w:name w:val="footer"/>
    <w:basedOn w:val="Normal"/>
    <w:link w:val="RodapCarter"/>
    <w:uiPriority w:val="99"/>
    <w:rsid w:val="00374E29"/>
    <w:pPr>
      <w:tabs>
        <w:tab w:val="center" w:pos="4513"/>
        <w:tab w:val="right" w:pos="9026"/>
      </w:tabs>
    </w:pPr>
  </w:style>
  <w:style w:type="character" w:customStyle="1" w:styleId="RodapCarter">
    <w:name w:val="Rodapé Caráter"/>
    <w:basedOn w:val="Tipodeletrapredefinidodopargrafo"/>
    <w:link w:val="Rodap"/>
    <w:uiPriority w:val="99"/>
    <w:rsid w:val="00374E29"/>
    <w:rPr>
      <w:rFonts w:ascii="Garamond" w:hAnsi="Garamond" w:cs="Garamond"/>
      <w:sz w:val="22"/>
      <w:szCs w:val="22"/>
      <w:lang w:eastAsia="en-US"/>
    </w:rPr>
  </w:style>
  <w:style w:type="paragraph" w:styleId="Reviso">
    <w:name w:val="Revision"/>
    <w:hidden/>
    <w:uiPriority w:val="99"/>
    <w:semiHidden/>
    <w:rsid w:val="00F20B3E"/>
    <w:rPr>
      <w:rFonts w:ascii="Garamond" w:hAnsi="Garamond" w:cs="Garamond"/>
      <w:sz w:val="22"/>
      <w:szCs w:val="22"/>
      <w:lang w:val="en-IE" w:eastAsia="en-US"/>
    </w:rPr>
  </w:style>
  <w:style w:type="paragraph" w:styleId="Textodebalo">
    <w:name w:val="Balloon Text"/>
    <w:basedOn w:val="Normal"/>
    <w:link w:val="TextodebaloCarter"/>
    <w:rsid w:val="00F20B3E"/>
    <w:rPr>
      <w:rFonts w:ascii="Tahoma" w:hAnsi="Tahoma" w:cs="Tahoma"/>
      <w:sz w:val="16"/>
      <w:szCs w:val="16"/>
    </w:rPr>
  </w:style>
  <w:style w:type="character" w:customStyle="1" w:styleId="TextodebaloCarter">
    <w:name w:val="Texto de balão Caráter"/>
    <w:basedOn w:val="Tipodeletrapredefinidodopargrafo"/>
    <w:link w:val="Textodebalo"/>
    <w:rsid w:val="00F20B3E"/>
    <w:rPr>
      <w:rFonts w:ascii="Tahoma" w:hAnsi="Tahoma" w:cs="Tahoma"/>
      <w:sz w:val="16"/>
      <w:szCs w:val="16"/>
      <w:lang w:eastAsia="en-US"/>
    </w:rPr>
  </w:style>
  <w:style w:type="character" w:customStyle="1" w:styleId="st">
    <w:name w:val="st"/>
    <w:basedOn w:val="Tipodeletrapredefinidodopargrafo"/>
    <w:rsid w:val="00BA62C0"/>
  </w:style>
  <w:style w:type="character" w:styleId="Hiperligao">
    <w:name w:val="Hyperlink"/>
    <w:basedOn w:val="Tipodeletrapredefinidodopargrafo"/>
    <w:uiPriority w:val="99"/>
    <w:unhideWhenUsed/>
    <w:rsid w:val="00B37F9E"/>
    <w:rPr>
      <w:color w:val="0000FF"/>
      <w:u w:val="single"/>
    </w:rPr>
  </w:style>
  <w:style w:type="paragraph" w:styleId="PargrafodaLista">
    <w:name w:val="List Paragraph"/>
    <w:basedOn w:val="Normal"/>
    <w:uiPriority w:val="34"/>
    <w:qFormat/>
    <w:rsid w:val="00B37F9E"/>
    <w:pPr>
      <w:ind w:left="720"/>
      <w:contextualSpacing/>
    </w:pPr>
  </w:style>
  <w:style w:type="table" w:styleId="TabelacomGrelha">
    <w:name w:val="Table Grid"/>
    <w:basedOn w:val="Tabe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bealhodondice">
    <w:name w:val="TOC Heading"/>
    <w:basedOn w:val="Ttulo1"/>
    <w:next w:val="Normal"/>
    <w:uiPriority w:val="39"/>
    <w:unhideWhenUsed/>
    <w:qFormat/>
    <w:rsid w:val="00663013"/>
    <w:pPr>
      <w:spacing w:before="240" w:line="259" w:lineRule="auto"/>
      <w:jc w:val="left"/>
      <w:outlineLvl w:val="9"/>
    </w:pPr>
    <w:rPr>
      <w:rFonts w:asciiTheme="majorHAnsi" w:eastAsiaTheme="majorEastAsia" w:hAnsiTheme="majorHAnsi" w:cstheme="majorBidi"/>
      <w:b w:val="0"/>
      <w:color w:val="365F91" w:themeColor="accent1" w:themeShade="BF"/>
      <w:kern w:val="0"/>
      <w:lang w:eastAsia="pt-PT"/>
    </w:rPr>
  </w:style>
  <w:style w:type="character" w:styleId="nfase">
    <w:name w:val="Emphasis"/>
    <w:basedOn w:val="Tipodeletrapredefinidodopargrafo"/>
    <w:qFormat/>
    <w:rsid w:val="00C161B5"/>
    <w:rPr>
      <w:i/>
      <w:iCs/>
    </w:rPr>
  </w:style>
  <w:style w:type="character" w:styleId="Hiperligaovisitada">
    <w:name w:val="FollowedHyperlink"/>
    <w:basedOn w:val="Tipodeletrapredefinidodopargrafo"/>
    <w:semiHidden/>
    <w:unhideWhenUsed/>
    <w:rsid w:val="00325D10"/>
    <w:rPr>
      <w:color w:val="800080" w:themeColor="followedHyperlink"/>
      <w:u w:val="single"/>
    </w:rPr>
  </w:style>
  <w:style w:type="character" w:styleId="MenoNoResolvida">
    <w:name w:val="Unresolved Mention"/>
    <w:basedOn w:val="Tipodeletrapredefinidodopargrafo"/>
    <w:uiPriority w:val="99"/>
    <w:semiHidden/>
    <w:unhideWhenUsed/>
    <w:rsid w:val="00A874F7"/>
    <w:rPr>
      <w:color w:val="605E5C"/>
      <w:shd w:val="clear" w:color="auto" w:fill="E1DFDD"/>
    </w:rPr>
  </w:style>
  <w:style w:type="paragraph" w:customStyle="1" w:styleId="Default">
    <w:name w:val="Default"/>
    <w:rsid w:val="00447F61"/>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561711">
      <w:bodyDiv w:val="1"/>
      <w:marLeft w:val="0"/>
      <w:marRight w:val="0"/>
      <w:marTop w:val="0"/>
      <w:marBottom w:val="0"/>
      <w:divBdr>
        <w:top w:val="none" w:sz="0" w:space="0" w:color="auto"/>
        <w:left w:val="none" w:sz="0" w:space="0" w:color="auto"/>
        <w:bottom w:val="none" w:sz="0" w:space="0" w:color="auto"/>
        <w:right w:val="none" w:sz="0" w:space="0" w:color="auto"/>
      </w:divBdr>
      <w:divsChild>
        <w:div w:id="943340662">
          <w:marLeft w:val="0"/>
          <w:marRight w:val="0"/>
          <w:marTop w:val="0"/>
          <w:marBottom w:val="0"/>
          <w:divBdr>
            <w:top w:val="none" w:sz="0" w:space="0" w:color="auto"/>
            <w:left w:val="none" w:sz="0" w:space="0" w:color="auto"/>
            <w:bottom w:val="none" w:sz="0" w:space="0" w:color="auto"/>
            <w:right w:val="none" w:sz="0" w:space="0" w:color="auto"/>
          </w:divBdr>
        </w:div>
        <w:div w:id="18856314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yipleiria-my.sharepoint.com/personal/2180709_my_ipleiria_pt/Documents/Projeto/Modelo_Relato&#769;rio_Final%20_ProjetoSistemasInformac&#807;a&#771;o.docx" TargetMode="External"/><Relationship Id="rId21" Type="http://schemas.openxmlformats.org/officeDocument/2006/relationships/hyperlink" Target="https://myipleiria-my.sharepoint.com/personal/2180709_my_ipleiria_pt/Documents/Projeto/Modelo_Relato&#769;rio_Final%20_ProjetoSistemasInformac&#807;a&#771;o.docx" TargetMode="External"/><Relationship Id="rId42" Type="http://schemas.openxmlformats.org/officeDocument/2006/relationships/image" Target="media/image11.png"/><Relationship Id="rId47" Type="http://schemas.openxmlformats.org/officeDocument/2006/relationships/image" Target="media/image16.jpg"/><Relationship Id="rId63" Type="http://schemas.openxmlformats.org/officeDocument/2006/relationships/hyperlink" Target="https://fontawesome.bootstrapcheatsheets.com/" TargetMode="External"/><Relationship Id="rId68" Type="http://schemas.openxmlformats.org/officeDocument/2006/relationships/hyperlink" Target="https://codeigniter.com/userguide3/libraries/unit_testing.html"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myipleiria-my.sharepoint.com/personal/2180709_my_ipleiria_pt/Documents/Projeto/Modelo_Relato&#769;rio_Final%20_ProjetoSistemasInformac&#807;a&#771;o.docx" TargetMode="External"/><Relationship Id="rId29" Type="http://schemas.openxmlformats.org/officeDocument/2006/relationships/header" Target="header3.xml"/><Relationship Id="rId11" Type="http://schemas.openxmlformats.org/officeDocument/2006/relationships/footer" Target="footer1.xml"/><Relationship Id="rId24" Type="http://schemas.openxmlformats.org/officeDocument/2006/relationships/hyperlink" Target="https://myipleiria-my.sharepoint.com/personal/2180709_my_ipleiria_pt/Documents/Projeto/Modelo_Relato&#769;rio_Final%20_ProjetoSistemasInformac&#807;a&#771;o.docx" TargetMode="External"/><Relationship Id="rId32" Type="http://schemas.openxmlformats.org/officeDocument/2006/relationships/header" Target="header5.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hyperlink" Target="https://bbbootstrap.com/snippets/bootstrap-ecommerce-category-product-list-page-93685579" TargetMode="External"/><Relationship Id="rId66" Type="http://schemas.openxmlformats.org/officeDocument/2006/relationships/hyperlink" Target="https://codeigniter.com" TargetMode="External"/><Relationship Id="rId5" Type="http://schemas.openxmlformats.org/officeDocument/2006/relationships/settings" Target="settings.xml"/><Relationship Id="rId61" Type="http://schemas.openxmlformats.org/officeDocument/2006/relationships/hyperlink" Target="https://github.com/Tjay98/administration_west" TargetMode="External"/><Relationship Id="rId19" Type="http://schemas.openxmlformats.org/officeDocument/2006/relationships/hyperlink" Target="https://myipleiria-my.sharepoint.com/personal/2180709_my_ipleiria_pt/Documents/Projeto/Modelo_Relato&#769;rio_Final%20_ProjetoSistemasInformac&#807;a&#771;o.docx" TargetMode="External"/><Relationship Id="rId14" Type="http://schemas.openxmlformats.org/officeDocument/2006/relationships/footer" Target="footer3.xml"/><Relationship Id="rId22" Type="http://schemas.openxmlformats.org/officeDocument/2006/relationships/hyperlink" Target="https://myipleiria-my.sharepoint.com/personal/2180709_my_ipleiria_pt/Documents/Projeto/Modelo_Relato&#769;rio_Final%20_ProjetoSistemasInformac&#807;a&#771;o.docx" TargetMode="External"/><Relationship Id="rId27" Type="http://schemas.openxmlformats.org/officeDocument/2006/relationships/hyperlink" Target="https://myipleiria-my.sharepoint.com/personal/2180709_my_ipleiria_pt/Documents/Projeto/Modelo_Relato&#769;rio_Final%20_ProjetoSistemasInformac&#807;a&#771;o.docx" TargetMode="External"/><Relationship Id="rId30" Type="http://schemas.openxmlformats.org/officeDocument/2006/relationships/header" Target="header4.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jpeg"/><Relationship Id="rId56" Type="http://schemas.openxmlformats.org/officeDocument/2006/relationships/image" Target="media/image25.png"/><Relationship Id="rId64" Type="http://schemas.openxmlformats.org/officeDocument/2006/relationships/hyperlink" Target="https://datatables.net" TargetMode="External"/><Relationship Id="rId69"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s://myipleiria-my.sharepoint.com/personal/2180709_my_ipleiria_pt/Documents/Projeto/Modelo_Relato&#769;rio_Final%20_ProjetoSistemasInformac&#807;a&#771;o.docx" TargetMode="External"/><Relationship Id="rId25" Type="http://schemas.openxmlformats.org/officeDocument/2006/relationships/hyperlink" Target="https://myipleiria-my.sharepoint.com/personal/2180709_my_ipleiria_pt/Documents/Projeto/Modelo_Relato&#769;rio_Final%20_ProjetoSistemasInformac&#807;a&#771;o.docx" TargetMode="Externa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hyperlink" Target="https://developer.android.com/docs" TargetMode="External"/><Relationship Id="rId67" Type="http://schemas.openxmlformats.org/officeDocument/2006/relationships/hyperlink" Target="https://sweetalert2.github.io" TargetMode="External"/><Relationship Id="rId20" Type="http://schemas.openxmlformats.org/officeDocument/2006/relationships/hyperlink" Target="https://myipleiria-my.sharepoint.com/personal/2180709_my_ipleiria_pt/Documents/Projeto/Modelo_Relato&#769;rio_Final%20_ProjetoSistemasInformac&#807;a&#771;o.docx"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hyperlink" Target="https://trello.com/b/Pz1RHaaM/administrationwest" TargetMode="External"/><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myipleiria-my.sharepoint.com/personal/2180709_my_ipleiria_pt/Documents/Projeto/Modelo_Relato&#769;rio_Final%20_ProjetoSistemasInformac&#807;a&#771;o.docx" TargetMode="External"/><Relationship Id="rId23" Type="http://schemas.openxmlformats.org/officeDocument/2006/relationships/hyperlink" Target="https://myipleiria-my.sharepoint.com/personal/2180709_my_ipleiria_pt/Documents/Projeto/Modelo_Relato&#769;rio_Final%20_ProjetoSistemasInformac&#807;a&#771;o.docx" TargetMode="External"/><Relationship Id="rId28" Type="http://schemas.openxmlformats.org/officeDocument/2006/relationships/hyperlink" Target="https://myipleiria-my.sharepoint.com/personal/2180709_my_ipleiria_pt/Documents/Projeto/Modelo_Relato&#769;rio_Final%20_ProjetoSistemasInformac&#807;a&#771;o.docx" TargetMode="External"/><Relationship Id="rId36" Type="http://schemas.openxmlformats.org/officeDocument/2006/relationships/image" Target="media/image5.png"/><Relationship Id="rId49" Type="http://schemas.openxmlformats.org/officeDocument/2006/relationships/image" Target="media/image18.jpg"/><Relationship Id="rId57" Type="http://schemas.openxmlformats.org/officeDocument/2006/relationships/image" Target="media/image26.png"/><Relationship Id="rId10" Type="http://schemas.openxmlformats.org/officeDocument/2006/relationships/header" Target="header1.xml"/><Relationship Id="rId31" Type="http://schemas.openxmlformats.org/officeDocument/2006/relationships/footer" Target="footer4.xm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hyperlink" Target="https://www.draw.io/" TargetMode="External"/><Relationship Id="rId65" Type="http://schemas.openxmlformats.org/officeDocument/2006/relationships/hyperlink" Target="https://adminlte.io"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hyperlink" Target="https://myipleiria-my.sharepoint.com/personal/2180709_my_ipleiria_pt/Documents/Projeto/Modelo_Relato&#769;rio_Final%20_ProjetoSistemasInformac&#807;a&#771;o.docx" TargetMode="Externa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9.jpg"/><Relationship Id="rId55"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avid.santos\Application%20Data\Microsoft\Templates\Business%20report.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</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Props1.xml><?xml version="1.0" encoding="utf-8"?>
<ds:datastoreItem xmlns:ds="http://schemas.openxmlformats.org/officeDocument/2006/customXml" ds:itemID="{BB242552-844C-47DF-AD56-7551D2985A3E}">
  <ds:schemaRefs>
    <ds:schemaRef ds:uri="http://schemas.openxmlformats.org/officeDocument/2006/bibliography"/>
  </ds:schemaRefs>
</ds:datastoreItem>
</file>

<file path=customXml/itemProps2.xml><?xml version="1.0" encoding="utf-8"?>
<ds:datastoreItem xmlns:ds="http://schemas.openxmlformats.org/officeDocument/2006/customXml" ds:itemID="{C9D89824-69A5-42C9-A22C-F53642B431AE}">
  <ds:schemaRefs/>
</ds:datastoreItem>
</file>

<file path=docProps/app.xml><?xml version="1.0" encoding="utf-8"?>
<Properties xmlns="http://schemas.openxmlformats.org/officeDocument/2006/extended-properties" xmlns:vt="http://schemas.openxmlformats.org/officeDocument/2006/docPropsVTypes">
  <Template>Business report</Template>
  <TotalTime>9</TotalTime>
  <Pages>1</Pages>
  <Words>7292</Words>
  <Characters>39379</Characters>
  <Application>Microsoft Office Word</Application>
  <DocSecurity>0</DocSecurity>
  <Lines>328</Lines>
  <Paragraphs>93</Paragraphs>
  <ScaleCrop>false</ScaleCrop>
  <HeadingPairs>
    <vt:vector size="2" baseType="variant">
      <vt:variant>
        <vt:lpstr>Título</vt:lpstr>
      </vt:variant>
      <vt:variant>
        <vt:i4>1</vt:i4>
      </vt:variant>
    </vt:vector>
  </HeadingPairs>
  <TitlesOfParts>
    <vt:vector size="1" baseType="lpstr">
      <vt:lpstr/>
    </vt:vector>
  </TitlesOfParts>
  <Company>Microsoft Corporation</Company>
  <LinksUpToDate>false</LinksUpToDate>
  <CharactersWithSpaces>46578</CharactersWithSpaces>
  <SharedDoc>false</SharedDoc>
  <HLinks>
    <vt:vector size="312" baseType="variant">
      <vt:variant>
        <vt:i4>4325417</vt:i4>
      </vt:variant>
      <vt:variant>
        <vt:i4>315</vt:i4>
      </vt:variant>
      <vt:variant>
        <vt:i4>0</vt:i4>
      </vt:variant>
      <vt:variant>
        <vt:i4>5</vt:i4>
      </vt:variant>
      <vt:variant>
        <vt:lpwstr>https://codeigniter.com/userguide3/libraries/unit_testing.html</vt:lpwstr>
      </vt:variant>
      <vt:variant>
        <vt:lpwstr/>
      </vt:variant>
      <vt:variant>
        <vt:i4>7864361</vt:i4>
      </vt:variant>
      <vt:variant>
        <vt:i4>312</vt:i4>
      </vt:variant>
      <vt:variant>
        <vt:i4>0</vt:i4>
      </vt:variant>
      <vt:variant>
        <vt:i4>5</vt:i4>
      </vt:variant>
      <vt:variant>
        <vt:lpwstr>https://sweetalert2.github.io/</vt:lpwstr>
      </vt:variant>
      <vt:variant>
        <vt:lpwstr/>
      </vt:variant>
      <vt:variant>
        <vt:i4>1966152</vt:i4>
      </vt:variant>
      <vt:variant>
        <vt:i4>309</vt:i4>
      </vt:variant>
      <vt:variant>
        <vt:i4>0</vt:i4>
      </vt:variant>
      <vt:variant>
        <vt:i4>5</vt:i4>
      </vt:variant>
      <vt:variant>
        <vt:lpwstr>https://codeigniter.com/</vt:lpwstr>
      </vt:variant>
      <vt:variant>
        <vt:lpwstr/>
      </vt:variant>
      <vt:variant>
        <vt:i4>5439511</vt:i4>
      </vt:variant>
      <vt:variant>
        <vt:i4>306</vt:i4>
      </vt:variant>
      <vt:variant>
        <vt:i4>0</vt:i4>
      </vt:variant>
      <vt:variant>
        <vt:i4>5</vt:i4>
      </vt:variant>
      <vt:variant>
        <vt:lpwstr>https://adminlte.io/</vt:lpwstr>
      </vt:variant>
      <vt:variant>
        <vt:lpwstr/>
      </vt:variant>
      <vt:variant>
        <vt:i4>7667816</vt:i4>
      </vt:variant>
      <vt:variant>
        <vt:i4>303</vt:i4>
      </vt:variant>
      <vt:variant>
        <vt:i4>0</vt:i4>
      </vt:variant>
      <vt:variant>
        <vt:i4>5</vt:i4>
      </vt:variant>
      <vt:variant>
        <vt:lpwstr>https://datatables.net/</vt:lpwstr>
      </vt:variant>
      <vt:variant>
        <vt:lpwstr/>
      </vt:variant>
      <vt:variant>
        <vt:i4>4259856</vt:i4>
      </vt:variant>
      <vt:variant>
        <vt:i4>300</vt:i4>
      </vt:variant>
      <vt:variant>
        <vt:i4>0</vt:i4>
      </vt:variant>
      <vt:variant>
        <vt:i4>5</vt:i4>
      </vt:variant>
      <vt:variant>
        <vt:lpwstr>https://fontawesome.bootstrapcheatsheets.com/</vt:lpwstr>
      </vt:variant>
      <vt:variant>
        <vt:lpwstr/>
      </vt:variant>
      <vt:variant>
        <vt:i4>786436</vt:i4>
      </vt:variant>
      <vt:variant>
        <vt:i4>297</vt:i4>
      </vt:variant>
      <vt:variant>
        <vt:i4>0</vt:i4>
      </vt:variant>
      <vt:variant>
        <vt:i4>5</vt:i4>
      </vt:variant>
      <vt:variant>
        <vt:lpwstr>https://trello.com/b/Pz1RHaaM/administrationwest</vt:lpwstr>
      </vt:variant>
      <vt:variant>
        <vt:lpwstr/>
      </vt:variant>
      <vt:variant>
        <vt:i4>852001</vt:i4>
      </vt:variant>
      <vt:variant>
        <vt:i4>294</vt:i4>
      </vt:variant>
      <vt:variant>
        <vt:i4>0</vt:i4>
      </vt:variant>
      <vt:variant>
        <vt:i4>5</vt:i4>
      </vt:variant>
      <vt:variant>
        <vt:lpwstr>https://github.com/Tjay98/administration_west</vt:lpwstr>
      </vt:variant>
      <vt:variant>
        <vt:lpwstr/>
      </vt:variant>
      <vt:variant>
        <vt:i4>720900</vt:i4>
      </vt:variant>
      <vt:variant>
        <vt:i4>291</vt:i4>
      </vt:variant>
      <vt:variant>
        <vt:i4>0</vt:i4>
      </vt:variant>
      <vt:variant>
        <vt:i4>5</vt:i4>
      </vt:variant>
      <vt:variant>
        <vt:lpwstr>https://www.draw.io/</vt:lpwstr>
      </vt:variant>
      <vt:variant>
        <vt:lpwstr/>
      </vt:variant>
      <vt:variant>
        <vt:i4>3276859</vt:i4>
      </vt:variant>
      <vt:variant>
        <vt:i4>288</vt:i4>
      </vt:variant>
      <vt:variant>
        <vt:i4>0</vt:i4>
      </vt:variant>
      <vt:variant>
        <vt:i4>5</vt:i4>
      </vt:variant>
      <vt:variant>
        <vt:lpwstr>https://developer.android.com/docs</vt:lpwstr>
      </vt:variant>
      <vt:variant>
        <vt:lpwstr/>
      </vt:variant>
      <vt:variant>
        <vt:i4>4194384</vt:i4>
      </vt:variant>
      <vt:variant>
        <vt:i4>285</vt:i4>
      </vt:variant>
      <vt:variant>
        <vt:i4>0</vt:i4>
      </vt:variant>
      <vt:variant>
        <vt:i4>5</vt:i4>
      </vt:variant>
      <vt:variant>
        <vt:lpwstr>https://bbbootstrap.com/snippets/bootstrap-ecommerce-category-product-list-page-93685579</vt:lpwstr>
      </vt:variant>
      <vt:variant>
        <vt:lpwstr/>
      </vt:variant>
      <vt:variant>
        <vt:i4>1966138</vt:i4>
      </vt:variant>
      <vt:variant>
        <vt:i4>245</vt:i4>
      </vt:variant>
      <vt:variant>
        <vt:i4>0</vt:i4>
      </vt:variant>
      <vt:variant>
        <vt:i4>5</vt:i4>
      </vt:variant>
      <vt:variant>
        <vt:lpwstr/>
      </vt:variant>
      <vt:variant>
        <vt:lpwstr>_Toc64317985</vt:lpwstr>
      </vt:variant>
      <vt:variant>
        <vt:i4>2031674</vt:i4>
      </vt:variant>
      <vt:variant>
        <vt:i4>239</vt:i4>
      </vt:variant>
      <vt:variant>
        <vt:i4>0</vt:i4>
      </vt:variant>
      <vt:variant>
        <vt:i4>5</vt:i4>
      </vt:variant>
      <vt:variant>
        <vt:lpwstr/>
      </vt:variant>
      <vt:variant>
        <vt:lpwstr>_Toc64317984</vt:lpwstr>
      </vt:variant>
      <vt:variant>
        <vt:i4>1572922</vt:i4>
      </vt:variant>
      <vt:variant>
        <vt:i4>233</vt:i4>
      </vt:variant>
      <vt:variant>
        <vt:i4>0</vt:i4>
      </vt:variant>
      <vt:variant>
        <vt:i4>5</vt:i4>
      </vt:variant>
      <vt:variant>
        <vt:lpwstr/>
      </vt:variant>
      <vt:variant>
        <vt:lpwstr>_Toc64317983</vt:lpwstr>
      </vt:variant>
      <vt:variant>
        <vt:i4>1638458</vt:i4>
      </vt:variant>
      <vt:variant>
        <vt:i4>227</vt:i4>
      </vt:variant>
      <vt:variant>
        <vt:i4>0</vt:i4>
      </vt:variant>
      <vt:variant>
        <vt:i4>5</vt:i4>
      </vt:variant>
      <vt:variant>
        <vt:lpwstr/>
      </vt:variant>
      <vt:variant>
        <vt:lpwstr>_Toc64317982</vt:lpwstr>
      </vt:variant>
      <vt:variant>
        <vt:i4>1703994</vt:i4>
      </vt:variant>
      <vt:variant>
        <vt:i4>221</vt:i4>
      </vt:variant>
      <vt:variant>
        <vt:i4>0</vt:i4>
      </vt:variant>
      <vt:variant>
        <vt:i4>5</vt:i4>
      </vt:variant>
      <vt:variant>
        <vt:lpwstr/>
      </vt:variant>
      <vt:variant>
        <vt:lpwstr>_Toc64317981</vt:lpwstr>
      </vt:variant>
      <vt:variant>
        <vt:i4>1769530</vt:i4>
      </vt:variant>
      <vt:variant>
        <vt:i4>215</vt:i4>
      </vt:variant>
      <vt:variant>
        <vt:i4>0</vt:i4>
      </vt:variant>
      <vt:variant>
        <vt:i4>5</vt:i4>
      </vt:variant>
      <vt:variant>
        <vt:lpwstr/>
      </vt:variant>
      <vt:variant>
        <vt:lpwstr>_Toc64317980</vt:lpwstr>
      </vt:variant>
      <vt:variant>
        <vt:i4>1179701</vt:i4>
      </vt:variant>
      <vt:variant>
        <vt:i4>209</vt:i4>
      </vt:variant>
      <vt:variant>
        <vt:i4>0</vt:i4>
      </vt:variant>
      <vt:variant>
        <vt:i4>5</vt:i4>
      </vt:variant>
      <vt:variant>
        <vt:lpwstr/>
      </vt:variant>
      <vt:variant>
        <vt:lpwstr>_Toc64317979</vt:lpwstr>
      </vt:variant>
      <vt:variant>
        <vt:i4>1245237</vt:i4>
      </vt:variant>
      <vt:variant>
        <vt:i4>203</vt:i4>
      </vt:variant>
      <vt:variant>
        <vt:i4>0</vt:i4>
      </vt:variant>
      <vt:variant>
        <vt:i4>5</vt:i4>
      </vt:variant>
      <vt:variant>
        <vt:lpwstr/>
      </vt:variant>
      <vt:variant>
        <vt:lpwstr>_Toc64317978</vt:lpwstr>
      </vt:variant>
      <vt:variant>
        <vt:i4>3015501</vt:i4>
      </vt:variant>
      <vt:variant>
        <vt:i4>197</vt:i4>
      </vt:variant>
      <vt:variant>
        <vt:i4>0</vt:i4>
      </vt:variant>
      <vt:variant>
        <vt:i4>5</vt:i4>
      </vt:variant>
      <vt:variant>
        <vt:lpwstr>https://myipleiria-my.sharepoint.com/personal/2180709_my_ipleiria_pt/Documents/Projeto/Modelo_Relatório_Final _ProjetoSistemasInformação.docx</vt:lpwstr>
      </vt:variant>
      <vt:variant>
        <vt:lpwstr>_Toc64317977</vt:lpwstr>
      </vt:variant>
      <vt:variant>
        <vt:i4>3081037</vt:i4>
      </vt:variant>
      <vt:variant>
        <vt:i4>191</vt:i4>
      </vt:variant>
      <vt:variant>
        <vt:i4>0</vt:i4>
      </vt:variant>
      <vt:variant>
        <vt:i4>5</vt:i4>
      </vt:variant>
      <vt:variant>
        <vt:lpwstr>https://myipleiria-my.sharepoint.com/personal/2180709_my_ipleiria_pt/Documents/Projeto/Modelo_Relatório_Final _ProjetoSistemasInformação.docx</vt:lpwstr>
      </vt:variant>
      <vt:variant>
        <vt:lpwstr>_Toc64317976</vt:lpwstr>
      </vt:variant>
      <vt:variant>
        <vt:i4>1966133</vt:i4>
      </vt:variant>
      <vt:variant>
        <vt:i4>185</vt:i4>
      </vt:variant>
      <vt:variant>
        <vt:i4>0</vt:i4>
      </vt:variant>
      <vt:variant>
        <vt:i4>5</vt:i4>
      </vt:variant>
      <vt:variant>
        <vt:lpwstr/>
      </vt:variant>
      <vt:variant>
        <vt:lpwstr>_Toc64317975</vt:lpwstr>
      </vt:variant>
      <vt:variant>
        <vt:i4>2949965</vt:i4>
      </vt:variant>
      <vt:variant>
        <vt:i4>179</vt:i4>
      </vt:variant>
      <vt:variant>
        <vt:i4>0</vt:i4>
      </vt:variant>
      <vt:variant>
        <vt:i4>5</vt:i4>
      </vt:variant>
      <vt:variant>
        <vt:lpwstr>https://myipleiria-my.sharepoint.com/personal/2180709_my_ipleiria_pt/Documents/Projeto/Modelo_Relatório_Final _ProjetoSistemasInformação.docx</vt:lpwstr>
      </vt:variant>
      <vt:variant>
        <vt:lpwstr>_Toc64317974</vt:lpwstr>
      </vt:variant>
      <vt:variant>
        <vt:i4>1572917</vt:i4>
      </vt:variant>
      <vt:variant>
        <vt:i4>173</vt:i4>
      </vt:variant>
      <vt:variant>
        <vt:i4>0</vt:i4>
      </vt:variant>
      <vt:variant>
        <vt:i4>5</vt:i4>
      </vt:variant>
      <vt:variant>
        <vt:lpwstr/>
      </vt:variant>
      <vt:variant>
        <vt:lpwstr>_Toc64317973</vt:lpwstr>
      </vt:variant>
      <vt:variant>
        <vt:i4>2818893</vt:i4>
      </vt:variant>
      <vt:variant>
        <vt:i4>167</vt:i4>
      </vt:variant>
      <vt:variant>
        <vt:i4>0</vt:i4>
      </vt:variant>
      <vt:variant>
        <vt:i4>5</vt:i4>
      </vt:variant>
      <vt:variant>
        <vt:lpwstr>https://myipleiria-my.sharepoint.com/personal/2180709_my_ipleiria_pt/Documents/Projeto/Modelo_Relatório_Final _ProjetoSistemasInformação.docx</vt:lpwstr>
      </vt:variant>
      <vt:variant>
        <vt:lpwstr>_Toc64317972</vt:lpwstr>
      </vt:variant>
      <vt:variant>
        <vt:i4>2622285</vt:i4>
      </vt:variant>
      <vt:variant>
        <vt:i4>161</vt:i4>
      </vt:variant>
      <vt:variant>
        <vt:i4>0</vt:i4>
      </vt:variant>
      <vt:variant>
        <vt:i4>5</vt:i4>
      </vt:variant>
      <vt:variant>
        <vt:lpwstr>https://myipleiria-my.sharepoint.com/personal/2180709_my_ipleiria_pt/Documents/Projeto/Modelo_Relatório_Final _ProjetoSistemasInformação.docx</vt:lpwstr>
      </vt:variant>
      <vt:variant>
        <vt:lpwstr>_Toc64317971</vt:lpwstr>
      </vt:variant>
      <vt:variant>
        <vt:i4>2687821</vt:i4>
      </vt:variant>
      <vt:variant>
        <vt:i4>155</vt:i4>
      </vt:variant>
      <vt:variant>
        <vt:i4>0</vt:i4>
      </vt:variant>
      <vt:variant>
        <vt:i4>5</vt:i4>
      </vt:variant>
      <vt:variant>
        <vt:lpwstr>https://myipleiria-my.sharepoint.com/personal/2180709_my_ipleiria_pt/Documents/Projeto/Modelo_Relatório_Final _ProjetoSistemasInformação.docx</vt:lpwstr>
      </vt:variant>
      <vt:variant>
        <vt:lpwstr>_Toc64317970</vt:lpwstr>
      </vt:variant>
      <vt:variant>
        <vt:i4>2097996</vt:i4>
      </vt:variant>
      <vt:variant>
        <vt:i4>149</vt:i4>
      </vt:variant>
      <vt:variant>
        <vt:i4>0</vt:i4>
      </vt:variant>
      <vt:variant>
        <vt:i4>5</vt:i4>
      </vt:variant>
      <vt:variant>
        <vt:lpwstr>https://myipleiria-my.sharepoint.com/personal/2180709_my_ipleiria_pt/Documents/Projeto/Modelo_Relatório_Final _ProjetoSistemasInformação.docx</vt:lpwstr>
      </vt:variant>
      <vt:variant>
        <vt:lpwstr>_Toc64317969</vt:lpwstr>
      </vt:variant>
      <vt:variant>
        <vt:i4>2163532</vt:i4>
      </vt:variant>
      <vt:variant>
        <vt:i4>143</vt:i4>
      </vt:variant>
      <vt:variant>
        <vt:i4>0</vt:i4>
      </vt:variant>
      <vt:variant>
        <vt:i4>5</vt:i4>
      </vt:variant>
      <vt:variant>
        <vt:lpwstr>https://myipleiria-my.sharepoint.com/personal/2180709_my_ipleiria_pt/Documents/Projeto/Modelo_Relatório_Final _ProjetoSistemasInformação.docx</vt:lpwstr>
      </vt:variant>
      <vt:variant>
        <vt:lpwstr>_Toc64317968</vt:lpwstr>
      </vt:variant>
      <vt:variant>
        <vt:i4>3015500</vt:i4>
      </vt:variant>
      <vt:variant>
        <vt:i4>137</vt:i4>
      </vt:variant>
      <vt:variant>
        <vt:i4>0</vt:i4>
      </vt:variant>
      <vt:variant>
        <vt:i4>5</vt:i4>
      </vt:variant>
      <vt:variant>
        <vt:lpwstr>https://myipleiria-my.sharepoint.com/personal/2180709_my_ipleiria_pt/Documents/Projeto/Modelo_Relatório_Final _ProjetoSistemasInformação.docx</vt:lpwstr>
      </vt:variant>
      <vt:variant>
        <vt:lpwstr>_Toc64317967</vt:lpwstr>
      </vt:variant>
      <vt:variant>
        <vt:i4>3081036</vt:i4>
      </vt:variant>
      <vt:variant>
        <vt:i4>131</vt:i4>
      </vt:variant>
      <vt:variant>
        <vt:i4>0</vt:i4>
      </vt:variant>
      <vt:variant>
        <vt:i4>5</vt:i4>
      </vt:variant>
      <vt:variant>
        <vt:lpwstr>https://myipleiria-my.sharepoint.com/personal/2180709_my_ipleiria_pt/Documents/Projeto/Modelo_Relatório_Final _ProjetoSistemasInformação.docx</vt:lpwstr>
      </vt:variant>
      <vt:variant>
        <vt:lpwstr>_Toc64317966</vt:lpwstr>
      </vt:variant>
      <vt:variant>
        <vt:i4>2884428</vt:i4>
      </vt:variant>
      <vt:variant>
        <vt:i4>125</vt:i4>
      </vt:variant>
      <vt:variant>
        <vt:i4>0</vt:i4>
      </vt:variant>
      <vt:variant>
        <vt:i4>5</vt:i4>
      </vt:variant>
      <vt:variant>
        <vt:lpwstr>https://myipleiria-my.sharepoint.com/personal/2180709_my_ipleiria_pt/Documents/Projeto/Modelo_Relatório_Final _ProjetoSistemasInformação.docx</vt:lpwstr>
      </vt:variant>
      <vt:variant>
        <vt:lpwstr>_Toc64317965</vt:lpwstr>
      </vt:variant>
      <vt:variant>
        <vt:i4>2949964</vt:i4>
      </vt:variant>
      <vt:variant>
        <vt:i4>119</vt:i4>
      </vt:variant>
      <vt:variant>
        <vt:i4>0</vt:i4>
      </vt:variant>
      <vt:variant>
        <vt:i4>5</vt:i4>
      </vt:variant>
      <vt:variant>
        <vt:lpwstr>https://myipleiria-my.sharepoint.com/personal/2180709_my_ipleiria_pt/Documents/Projeto/Modelo_Relatório_Final _ProjetoSistemasInformação.docx</vt:lpwstr>
      </vt:variant>
      <vt:variant>
        <vt:lpwstr>_Toc64317964</vt:lpwstr>
      </vt:variant>
      <vt:variant>
        <vt:i4>2753356</vt:i4>
      </vt:variant>
      <vt:variant>
        <vt:i4>113</vt:i4>
      </vt:variant>
      <vt:variant>
        <vt:i4>0</vt:i4>
      </vt:variant>
      <vt:variant>
        <vt:i4>5</vt:i4>
      </vt:variant>
      <vt:variant>
        <vt:lpwstr>https://myipleiria-my.sharepoint.com/personal/2180709_my_ipleiria_pt/Documents/Projeto/Modelo_Relatório_Final _ProjetoSistemasInformação.docx</vt:lpwstr>
      </vt:variant>
      <vt:variant>
        <vt:lpwstr>_Toc64317963</vt:lpwstr>
      </vt:variant>
      <vt:variant>
        <vt:i4>2818892</vt:i4>
      </vt:variant>
      <vt:variant>
        <vt:i4>107</vt:i4>
      </vt:variant>
      <vt:variant>
        <vt:i4>0</vt:i4>
      </vt:variant>
      <vt:variant>
        <vt:i4>5</vt:i4>
      </vt:variant>
      <vt:variant>
        <vt:lpwstr>https://myipleiria-my.sharepoint.com/personal/2180709_my_ipleiria_pt/Documents/Projeto/Modelo_Relatório_Final _ProjetoSistemasInformação.docx</vt:lpwstr>
      </vt:variant>
      <vt:variant>
        <vt:lpwstr>_Toc64317962</vt:lpwstr>
      </vt:variant>
      <vt:variant>
        <vt:i4>1703988</vt:i4>
      </vt:variant>
      <vt:variant>
        <vt:i4>101</vt:i4>
      </vt:variant>
      <vt:variant>
        <vt:i4>0</vt:i4>
      </vt:variant>
      <vt:variant>
        <vt:i4>5</vt:i4>
      </vt:variant>
      <vt:variant>
        <vt:lpwstr/>
      </vt:variant>
      <vt:variant>
        <vt:lpwstr>_Toc64317961</vt:lpwstr>
      </vt:variant>
      <vt:variant>
        <vt:i4>1769524</vt:i4>
      </vt:variant>
      <vt:variant>
        <vt:i4>92</vt:i4>
      </vt:variant>
      <vt:variant>
        <vt:i4>0</vt:i4>
      </vt:variant>
      <vt:variant>
        <vt:i4>5</vt:i4>
      </vt:variant>
      <vt:variant>
        <vt:lpwstr/>
      </vt:variant>
      <vt:variant>
        <vt:lpwstr>_Toc64317960</vt:lpwstr>
      </vt:variant>
      <vt:variant>
        <vt:i4>1179703</vt:i4>
      </vt:variant>
      <vt:variant>
        <vt:i4>86</vt:i4>
      </vt:variant>
      <vt:variant>
        <vt:i4>0</vt:i4>
      </vt:variant>
      <vt:variant>
        <vt:i4>5</vt:i4>
      </vt:variant>
      <vt:variant>
        <vt:lpwstr/>
      </vt:variant>
      <vt:variant>
        <vt:lpwstr>_Toc64317959</vt:lpwstr>
      </vt:variant>
      <vt:variant>
        <vt:i4>1245239</vt:i4>
      </vt:variant>
      <vt:variant>
        <vt:i4>80</vt:i4>
      </vt:variant>
      <vt:variant>
        <vt:i4>0</vt:i4>
      </vt:variant>
      <vt:variant>
        <vt:i4>5</vt:i4>
      </vt:variant>
      <vt:variant>
        <vt:lpwstr/>
      </vt:variant>
      <vt:variant>
        <vt:lpwstr>_Toc64317958</vt:lpwstr>
      </vt:variant>
      <vt:variant>
        <vt:i4>1835063</vt:i4>
      </vt:variant>
      <vt:variant>
        <vt:i4>74</vt:i4>
      </vt:variant>
      <vt:variant>
        <vt:i4>0</vt:i4>
      </vt:variant>
      <vt:variant>
        <vt:i4>5</vt:i4>
      </vt:variant>
      <vt:variant>
        <vt:lpwstr/>
      </vt:variant>
      <vt:variant>
        <vt:lpwstr>_Toc64317957</vt:lpwstr>
      </vt:variant>
      <vt:variant>
        <vt:i4>1900599</vt:i4>
      </vt:variant>
      <vt:variant>
        <vt:i4>68</vt:i4>
      </vt:variant>
      <vt:variant>
        <vt:i4>0</vt:i4>
      </vt:variant>
      <vt:variant>
        <vt:i4>5</vt:i4>
      </vt:variant>
      <vt:variant>
        <vt:lpwstr/>
      </vt:variant>
      <vt:variant>
        <vt:lpwstr>_Toc64317956</vt:lpwstr>
      </vt:variant>
      <vt:variant>
        <vt:i4>1966135</vt:i4>
      </vt:variant>
      <vt:variant>
        <vt:i4>62</vt:i4>
      </vt:variant>
      <vt:variant>
        <vt:i4>0</vt:i4>
      </vt:variant>
      <vt:variant>
        <vt:i4>5</vt:i4>
      </vt:variant>
      <vt:variant>
        <vt:lpwstr/>
      </vt:variant>
      <vt:variant>
        <vt:lpwstr>_Toc64317955</vt:lpwstr>
      </vt:variant>
      <vt:variant>
        <vt:i4>2031671</vt:i4>
      </vt:variant>
      <vt:variant>
        <vt:i4>56</vt:i4>
      </vt:variant>
      <vt:variant>
        <vt:i4>0</vt:i4>
      </vt:variant>
      <vt:variant>
        <vt:i4>5</vt:i4>
      </vt:variant>
      <vt:variant>
        <vt:lpwstr/>
      </vt:variant>
      <vt:variant>
        <vt:lpwstr>_Toc64317954</vt:lpwstr>
      </vt:variant>
      <vt:variant>
        <vt:i4>1572919</vt:i4>
      </vt:variant>
      <vt:variant>
        <vt:i4>50</vt:i4>
      </vt:variant>
      <vt:variant>
        <vt:i4>0</vt:i4>
      </vt:variant>
      <vt:variant>
        <vt:i4>5</vt:i4>
      </vt:variant>
      <vt:variant>
        <vt:lpwstr/>
      </vt:variant>
      <vt:variant>
        <vt:lpwstr>_Toc64317953</vt:lpwstr>
      </vt:variant>
      <vt:variant>
        <vt:i4>1638455</vt:i4>
      </vt:variant>
      <vt:variant>
        <vt:i4>44</vt:i4>
      </vt:variant>
      <vt:variant>
        <vt:i4>0</vt:i4>
      </vt:variant>
      <vt:variant>
        <vt:i4>5</vt:i4>
      </vt:variant>
      <vt:variant>
        <vt:lpwstr/>
      </vt:variant>
      <vt:variant>
        <vt:lpwstr>_Toc64317952</vt:lpwstr>
      </vt:variant>
      <vt:variant>
        <vt:i4>1703991</vt:i4>
      </vt:variant>
      <vt:variant>
        <vt:i4>38</vt:i4>
      </vt:variant>
      <vt:variant>
        <vt:i4>0</vt:i4>
      </vt:variant>
      <vt:variant>
        <vt:i4>5</vt:i4>
      </vt:variant>
      <vt:variant>
        <vt:lpwstr/>
      </vt:variant>
      <vt:variant>
        <vt:lpwstr>_Toc64317951</vt:lpwstr>
      </vt:variant>
      <vt:variant>
        <vt:i4>1769527</vt:i4>
      </vt:variant>
      <vt:variant>
        <vt:i4>32</vt:i4>
      </vt:variant>
      <vt:variant>
        <vt:i4>0</vt:i4>
      </vt:variant>
      <vt:variant>
        <vt:i4>5</vt:i4>
      </vt:variant>
      <vt:variant>
        <vt:lpwstr/>
      </vt:variant>
      <vt:variant>
        <vt:lpwstr>_Toc64317950</vt:lpwstr>
      </vt:variant>
      <vt:variant>
        <vt:i4>1179702</vt:i4>
      </vt:variant>
      <vt:variant>
        <vt:i4>26</vt:i4>
      </vt:variant>
      <vt:variant>
        <vt:i4>0</vt:i4>
      </vt:variant>
      <vt:variant>
        <vt:i4>5</vt:i4>
      </vt:variant>
      <vt:variant>
        <vt:lpwstr/>
      </vt:variant>
      <vt:variant>
        <vt:lpwstr>_Toc64317949</vt:lpwstr>
      </vt:variant>
      <vt:variant>
        <vt:i4>1245238</vt:i4>
      </vt:variant>
      <vt:variant>
        <vt:i4>20</vt:i4>
      </vt:variant>
      <vt:variant>
        <vt:i4>0</vt:i4>
      </vt:variant>
      <vt:variant>
        <vt:i4>5</vt:i4>
      </vt:variant>
      <vt:variant>
        <vt:lpwstr/>
      </vt:variant>
      <vt:variant>
        <vt:lpwstr>_Toc64317948</vt:lpwstr>
      </vt:variant>
      <vt:variant>
        <vt:i4>1835062</vt:i4>
      </vt:variant>
      <vt:variant>
        <vt:i4>14</vt:i4>
      </vt:variant>
      <vt:variant>
        <vt:i4>0</vt:i4>
      </vt:variant>
      <vt:variant>
        <vt:i4>5</vt:i4>
      </vt:variant>
      <vt:variant>
        <vt:lpwstr/>
      </vt:variant>
      <vt:variant>
        <vt:lpwstr>_Toc64317947</vt:lpwstr>
      </vt:variant>
      <vt:variant>
        <vt:i4>1900598</vt:i4>
      </vt:variant>
      <vt:variant>
        <vt:i4>8</vt:i4>
      </vt:variant>
      <vt:variant>
        <vt:i4>0</vt:i4>
      </vt:variant>
      <vt:variant>
        <vt:i4>5</vt:i4>
      </vt:variant>
      <vt:variant>
        <vt:lpwstr/>
      </vt:variant>
      <vt:variant>
        <vt:lpwstr>_Toc64317946</vt:lpwstr>
      </vt:variant>
      <vt:variant>
        <vt:i4>1966134</vt:i4>
      </vt:variant>
      <vt:variant>
        <vt:i4>2</vt:i4>
      </vt:variant>
      <vt:variant>
        <vt:i4>0</vt:i4>
      </vt:variant>
      <vt:variant>
        <vt:i4>5</vt:i4>
      </vt:variant>
      <vt:variant>
        <vt:lpwstr/>
      </vt:variant>
      <vt:variant>
        <vt:lpwstr>_Toc64317945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Dci</dc:creator>
  <cp:keywords/>
  <cp:lastModifiedBy>Rodolfo Miguel Esperança Dos Santos Barreira</cp:lastModifiedBy>
  <cp:revision>10</cp:revision>
  <cp:lastPrinted>2021-02-15T21:59:00Z</cp:lastPrinted>
  <dcterms:created xsi:type="dcterms:W3CDTF">2021-02-15T21:49:00Z</dcterms:created>
  <dcterms:modified xsi:type="dcterms:W3CDTF">2021-02-15T22:00:00Z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TC010178172070</vt:lpwstr>
  </property>
</Properties>
</file>