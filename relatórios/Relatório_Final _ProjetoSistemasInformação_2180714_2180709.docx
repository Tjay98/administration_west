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0A37501D"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4C561A7F" wp14:editId="07777777">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9"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08DA4A86"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5DAB6C7B" w14:textId="77777777" w:rsidR="00C17BC3" w:rsidRPr="00C17BC3" w:rsidRDefault="00C17BC3">
      <w:pPr>
        <w:pStyle w:val="CompanyName"/>
        <w:framePr w:h="1920" w:wrap="notBeside" w:anchorLock="1"/>
        <w:rPr>
          <w:lang w:val="pt-PT"/>
        </w:rPr>
      </w:pPr>
    </w:p>
    <w:p w14:paraId="02EB378F" w14:textId="77777777" w:rsidR="00C17BC3" w:rsidRDefault="00C17BC3">
      <w:pPr>
        <w:pStyle w:val="TitleCover"/>
        <w:rPr>
          <w:lang w:val="pt-PT"/>
        </w:rPr>
      </w:pPr>
    </w:p>
    <w:p w14:paraId="6A05A809" w14:textId="77777777" w:rsidR="00C17BC3" w:rsidRDefault="00C17BC3">
      <w:pPr>
        <w:pStyle w:val="TitleCover"/>
        <w:rPr>
          <w:lang w:val="pt-PT"/>
        </w:rPr>
      </w:pPr>
    </w:p>
    <w:p w14:paraId="5A39BBE3" w14:textId="77777777" w:rsidR="00C17BC3" w:rsidRDefault="00C17BC3">
      <w:pPr>
        <w:pStyle w:val="TitleCover"/>
        <w:rPr>
          <w:lang w:val="pt-PT"/>
        </w:rPr>
      </w:pPr>
    </w:p>
    <w:p w14:paraId="41C8F396" w14:textId="77777777" w:rsidR="00E63175" w:rsidRDefault="00E63175">
      <w:pPr>
        <w:pStyle w:val="TitleCover"/>
        <w:rPr>
          <w:rFonts w:ascii="Times New Roman" w:hAnsi="Times New Roman" w:cs="Times New Roman"/>
          <w:sz w:val="56"/>
          <w:szCs w:val="56"/>
          <w:lang w:val="pt-PT"/>
        </w:rPr>
      </w:pPr>
    </w:p>
    <w:p w14:paraId="711C9874" w14:textId="362FF3D4" w:rsidR="00B23C8A" w:rsidRPr="00C17BC3" w:rsidRDefault="4588F2AE">
      <w:pPr>
        <w:pStyle w:val="TitleCover"/>
        <w:rPr>
          <w:rFonts w:ascii="Times New Roman" w:hAnsi="Times New Roman" w:cs="Times New Roman"/>
          <w:sz w:val="56"/>
          <w:szCs w:val="56"/>
          <w:lang w:val="pt-PT"/>
        </w:rPr>
      </w:pPr>
      <w:r w:rsidRPr="591799F7">
        <w:rPr>
          <w:rFonts w:ascii="Times New Roman" w:hAnsi="Times New Roman" w:cs="Times New Roman"/>
          <w:sz w:val="56"/>
          <w:szCs w:val="56"/>
          <w:lang w:val="pt-PT"/>
        </w:rPr>
        <w:t>Administration West</w:t>
      </w:r>
    </w:p>
    <w:p w14:paraId="611C3EAB" w14:textId="77777777" w:rsidR="00B23C8A" w:rsidRPr="00C17BC3" w:rsidRDefault="00C17BC3" w:rsidP="00E63175">
      <w:pPr>
        <w:pStyle w:val="SubtitleCover"/>
        <w:rPr>
          <w:rFonts w:ascii="Times New Roman" w:hAnsi="Times New Roman" w:cs="Times New Roman"/>
          <w:kern w:val="26"/>
          <w:sz w:val="26"/>
          <w:szCs w:val="26"/>
          <w:lang w:val="pt-PT"/>
        </w:rPr>
        <w:sectPr w:rsidR="00B23C8A" w:rsidRPr="00C17BC3" w:rsidSect="00384DC4">
          <w:headerReference w:type="default" r:id="rId10"/>
          <w:footerReference w:type="even" r:id="rId11"/>
          <w:footerReference w:type="default" r:id="rId12"/>
          <w:headerReference w:type="first" r:id="rId13"/>
          <w:footerReference w:type="first" r:id="rId14"/>
          <w:pgSz w:w="11907" w:h="16839"/>
          <w:pgMar w:top="1440" w:right="1800" w:bottom="1440" w:left="1800" w:header="960" w:footer="965" w:gutter="0"/>
          <w:pgNumType w:start="1"/>
          <w:cols w:space="708"/>
          <w:titlePg/>
          <w:docGrid w:linePitch="360"/>
        </w:sectPr>
      </w:pPr>
      <w:r w:rsidRPr="00C17BC3">
        <w:rPr>
          <w:rFonts w:ascii="Times New Roman" w:hAnsi="Times New Roman" w:cs="Times New Roman"/>
          <w:kern w:val="26"/>
          <w:sz w:val="26"/>
          <w:szCs w:val="26"/>
          <w:lang w:val="pt-PT"/>
        </w:rPr>
        <w:t xml:space="preserve">RELATÓRIO DE </w:t>
      </w:r>
      <w:r w:rsidR="00BA62C0">
        <w:rPr>
          <w:rFonts w:ascii="Times New Roman" w:hAnsi="Times New Roman" w:cs="Times New Roman"/>
          <w:kern w:val="26"/>
          <w:sz w:val="26"/>
          <w:szCs w:val="26"/>
          <w:lang w:val="pt-PT"/>
        </w:rPr>
        <w:t>projeto em</w:t>
      </w:r>
      <w:r w:rsidR="007E3E80">
        <w:rPr>
          <w:rFonts w:ascii="Times New Roman" w:hAnsi="Times New Roman" w:cs="Times New Roman"/>
          <w:kern w:val="26"/>
          <w:sz w:val="26"/>
          <w:szCs w:val="26"/>
          <w:lang w:val="pt-PT"/>
        </w:rPr>
        <w:t xml:space="preserve"> sistemas de informação</w:t>
      </w:r>
    </w:p>
    <w:p w14:paraId="1CD641E5" w14:textId="30481AB1" w:rsidR="00E63175" w:rsidRPr="00E63175" w:rsidRDefault="00B4563F" w:rsidP="00E63175">
      <w:pPr>
        <w:jc w:val="center"/>
        <w:rPr>
          <w:rFonts w:ascii="Times New Roman" w:hAnsi="Times New Roman" w:cs="Times New Roman"/>
          <w:kern w:val="20"/>
          <w:lang w:val="pt-PT"/>
        </w:rPr>
      </w:pPr>
      <w:r>
        <w:rPr>
          <w:noProof/>
          <w:lang w:val="pt-PT" w:eastAsia="pt-PT"/>
        </w:rPr>
        <mc:AlternateContent>
          <mc:Choice Requires="wps">
            <w:drawing>
              <wp:anchor distT="0" distB="0" distL="114300" distR="114300" simplePos="0" relativeHeight="251658242" behindDoc="0" locked="0" layoutInCell="1" allowOverlap="1" wp14:anchorId="7FA3D612" wp14:editId="07777777">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67AE5" id="Rectangle 7" o:spid="_x0000_s1026" style="position:absolute;margin-left:-90pt;margin-top:109.95pt;width:594.75pt;height:13.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" fillcolor="#900" stroked="f" strokecolor="#f2f2f2" strokeweight="3pt">
                <v:shadow color="#622423" opacity=".5" offset="1pt"/>
              </v:rect>
            </w:pict>
          </mc:Fallback>
        </mc:AlternateContent>
      </w:r>
      <w:r>
        <w:rPr>
          <w:noProof/>
          <w:lang w:val="pt-PT" w:eastAsia="pt-PT"/>
        </w:rPr>
        <mc:AlternateContent>
          <mc:Choice Requires="wps">
            <w:drawing>
              <wp:anchor distT="0" distB="0" distL="114300" distR="114300" simplePos="0" relativeHeight="251658240" behindDoc="0" locked="0" layoutInCell="1" allowOverlap="1" wp14:anchorId="3011087B" wp14:editId="07777777">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ACF25" id="Rectangle 6" o:spid="_x0000_s1026" style="position:absolute;margin-left:-90pt;margin-top:128.5pt;width:594.75pt;height:20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" fillcolor="#900" stroked="f" strokecolor="#f2f2f2 [3041]" strokeweight="3pt">
                <v:shadow color="#622423 [1605]" opacity=".5" offset="1pt"/>
              </v:rect>
            </w:pict>
          </mc:Fallback>
        </mc:AlternateContent>
      </w:r>
      <w:r>
        <w:rPr>
          <w:noProof/>
          <w:lang w:val="pt-PT" w:eastAsia="pt-PT"/>
        </w:rPr>
        <mc:AlternateContent>
          <mc:Choice Requires="wps">
            <w:drawing>
              <wp:anchor distT="0" distB="0" distL="114300" distR="114300" simplePos="0" relativeHeight="251658241" behindDoc="0" locked="0" layoutInCell="1" allowOverlap="1" wp14:anchorId="3854B7CD" wp14:editId="07777777">
                <wp:simplePos x="0" y="0"/>
                <wp:positionH relativeFrom="page">
                  <wp:posOffset>1722755</wp:posOffset>
                </wp:positionH>
                <wp:positionV relativeFrom="page">
                  <wp:posOffset>8867775</wp:posOffset>
                </wp:positionV>
                <wp:extent cx="4325620" cy="980440"/>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C0164" w14:textId="69F79AD5" w:rsidR="00093523"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Rodolfo Barreira nº 2180714</w:t>
                            </w:r>
                          </w:p>
                          <w:p w14:paraId="59C2BB98" w14:textId="4D5D56F9" w:rsidR="00093523" w:rsidRPr="00E63175" w:rsidRDefault="00093523" w:rsidP="0018438A">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Cidália Pinto nº2180709</w:t>
                            </w:r>
                          </w:p>
                          <w:p w14:paraId="72A3D3EC"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94EBE4E"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D0B940D"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86A201D" w14:textId="00FBC38D" w:rsidR="00093523" w:rsidRPr="00E63175" w:rsidRDefault="00093523" w:rsidP="00C17BC3">
                            <w:pPr>
                              <w:pStyle w:val="CompanyName"/>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14 fevereiro 2021</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854B7CD" id="_x0000_t202" coordsize="21600,21600" o:spt="202" path="m,l,21600r21600,l21600,xe">
                <v:stroke joinstyle="miter"/>
                <v:path gradientshapeok="t" o:connecttype="rect"/>
              </v:shapetype>
              <v:shape id="Text Box 4" o:spid="_x0000_s1026" type="#_x0000_t202" style="position:absolute;left:0;text-align:left;margin-left:135.65pt;margin-top:698.25pt;width:340.6pt;height:77.2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" filled="f" stroked="f">
                <v:textbox style="mso-fit-shape-to-text:t">
                  <w:txbxContent>
                    <w:p w14:paraId="671C0164" w14:textId="69F79AD5" w:rsidR="00093523"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Rodolfo Barreira nº 2180714</w:t>
                      </w:r>
                    </w:p>
                    <w:p w14:paraId="59C2BB98" w14:textId="4D5D56F9" w:rsidR="00093523" w:rsidRPr="00E63175" w:rsidRDefault="00093523" w:rsidP="0018438A">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Cidália Pinto nº2180709</w:t>
                      </w:r>
                    </w:p>
                    <w:p w14:paraId="72A3D3EC"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94EBE4E"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D0B940D"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86A201D" w14:textId="00FBC38D" w:rsidR="00093523" w:rsidRPr="00E63175" w:rsidRDefault="00093523" w:rsidP="00C17BC3">
                      <w:pPr>
                        <w:pStyle w:val="CompanyName"/>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14 fevereiro 2021</w:t>
                      </w:r>
                    </w:p>
                  </w:txbxContent>
                </v:textbox>
                <w10:wrap anchorx="page" anchory="page"/>
              </v:shape>
            </w:pict>
          </mc:Fallback>
        </mc:AlternateContent>
      </w:r>
      <w:r w:rsidR="00E63175" w:rsidRPr="00E63175">
        <w:rPr>
          <w:lang w:val="pt-PT"/>
        </w:rPr>
        <w:br w:type="page"/>
      </w:r>
      <w:r w:rsidR="00E63175"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Projeto em Sistemas de Informação</w:t>
      </w:r>
      <w:r w:rsidR="00E63175" w:rsidRPr="00E63175">
        <w:rPr>
          <w:rFonts w:ascii="Times New Roman" w:hAnsi="Times New Roman" w:cs="Times New Roman"/>
          <w:kern w:val="20"/>
          <w:lang w:val="pt-BR"/>
        </w:rPr>
        <w:t xml:space="preserve"> </w:t>
      </w:r>
      <w:r w:rsidR="00E63175" w:rsidRPr="00E63175">
        <w:rPr>
          <w:rFonts w:ascii="Times New Roman" w:hAnsi="Times New Roman" w:cs="Times New Roman"/>
          <w:kern w:val="20"/>
          <w:lang w:val="pt-PT"/>
        </w:rPr>
        <w:t xml:space="preserve">para cumprimento dos requisitos necessários à </w:t>
      </w:r>
      <w:r w:rsidR="007E3E80">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sidR="007E3E80">
        <w:rPr>
          <w:rFonts w:ascii="Times New Roman" w:hAnsi="Times New Roman" w:cs="Times New Roman"/>
          <w:kern w:val="20"/>
          <w:lang w:val="pt-PT"/>
        </w:rPr>
        <w:t xml:space="preserve">to </w:t>
      </w:r>
      <w:r w:rsidR="007E3E80" w:rsidRPr="00BA62C0">
        <w:rPr>
          <w:rFonts w:ascii="Times New Roman" w:hAnsi="Times New Roman" w:cs="Times New Roman"/>
          <w:kern w:val="20"/>
          <w:lang w:val="pt-BR"/>
        </w:rPr>
        <w:t>do</w:t>
      </w:r>
      <w:r w:rsidR="00BA62C0" w:rsidRPr="00BA62C0">
        <w:rPr>
          <w:rFonts w:ascii="Times New Roman" w:hAnsi="Times New Roman" w:cs="Times New Roman"/>
          <w:kern w:val="20"/>
          <w:lang w:val="pt-BR"/>
        </w:rPr>
        <w:t xml:space="preserve"> </w:t>
      </w:r>
      <w:r w:rsidR="00BA62C0">
        <w:rPr>
          <w:rFonts w:ascii="Times New Roman" w:hAnsi="Times New Roman" w:cs="Times New Roman"/>
          <w:kern w:val="20"/>
          <w:lang w:val="pt-BR"/>
        </w:rPr>
        <w:t>Curso Técnico Superior Profissional (TeSP)</w:t>
      </w:r>
      <w:r w:rsidR="00E63175">
        <w:rPr>
          <w:rFonts w:ascii="Times New Roman" w:hAnsi="Times New Roman" w:cs="Times New Roman"/>
          <w:kern w:val="20"/>
          <w:lang w:val="pt-PT"/>
        </w:rPr>
        <w:t xml:space="preserve"> de </w:t>
      </w:r>
      <w:r w:rsidR="007E3E80" w:rsidRPr="007E3E80">
        <w:rPr>
          <w:rFonts w:ascii="Times New Roman" w:hAnsi="Times New Roman" w:cs="Times New Roman"/>
          <w:b/>
          <w:kern w:val="20"/>
          <w:lang w:val="pt-PT"/>
        </w:rPr>
        <w:t>Programação de Sistemas de Informação</w:t>
      </w:r>
      <w:r w:rsidR="007E3E80">
        <w:rPr>
          <w:rFonts w:ascii="Times New Roman" w:hAnsi="Times New Roman" w:cs="Times New Roman"/>
          <w:kern w:val="20"/>
          <w:lang w:val="pt-PT"/>
        </w:rPr>
        <w:t xml:space="preserve"> </w:t>
      </w:r>
      <w:r w:rsidR="00E63175" w:rsidRPr="00E63175">
        <w:rPr>
          <w:rFonts w:ascii="Times New Roman" w:hAnsi="Times New Roman" w:cs="Times New Roman"/>
          <w:kern w:val="20"/>
          <w:lang w:val="pt-PT"/>
        </w:rPr>
        <w:t>realizado sob a orientação de</w:t>
      </w:r>
      <w:r w:rsidR="00E63175">
        <w:rPr>
          <w:rFonts w:ascii="Times New Roman" w:hAnsi="Times New Roman" w:cs="Times New Roman"/>
          <w:kern w:val="20"/>
          <w:lang w:val="pt-PT"/>
        </w:rPr>
        <w:t xml:space="preserve"> </w:t>
      </w:r>
      <w:r w:rsidR="002D2683">
        <w:rPr>
          <w:rFonts w:ascii="Times New Roman" w:hAnsi="Times New Roman" w:cs="Times New Roman"/>
          <w:kern w:val="20"/>
          <w:lang w:val="pt-PT"/>
        </w:rPr>
        <w:t>Marco Vicente</w:t>
      </w:r>
    </w:p>
    <w:p w14:paraId="44EAFD9C" w14:textId="77777777" w:rsidR="00E63175" w:rsidRDefault="00E63175" w:rsidP="00C17BC3">
      <w:pPr>
        <w:pStyle w:val="Ttulo1"/>
      </w:pPr>
    </w:p>
    <w:p w14:paraId="4B94D5A5" w14:textId="77777777" w:rsidR="00E63175" w:rsidRDefault="00E63175" w:rsidP="00E63175">
      <w:pPr>
        <w:pStyle w:val="Corpodetexto"/>
        <w:rPr>
          <w:lang w:val="pt-PT"/>
        </w:rPr>
      </w:pPr>
    </w:p>
    <w:p w14:paraId="3DEEC669" w14:textId="77777777" w:rsidR="00E63175" w:rsidRDefault="00E63175" w:rsidP="00E63175">
      <w:pPr>
        <w:pStyle w:val="Corpodetexto"/>
        <w:rPr>
          <w:lang w:val="pt-PT"/>
        </w:rPr>
      </w:pPr>
    </w:p>
    <w:p w14:paraId="3656B9AB" w14:textId="77777777" w:rsidR="00E63175" w:rsidRDefault="00E63175" w:rsidP="00E63175">
      <w:pPr>
        <w:pStyle w:val="Corpodetexto"/>
        <w:rPr>
          <w:lang w:val="pt-PT"/>
        </w:rPr>
      </w:pPr>
    </w:p>
    <w:p w14:paraId="45FB0818" w14:textId="77777777" w:rsidR="00E63175" w:rsidRDefault="00E63175" w:rsidP="00E63175">
      <w:pPr>
        <w:pStyle w:val="Corpodetexto"/>
        <w:rPr>
          <w:lang w:val="pt-PT"/>
        </w:rPr>
      </w:pPr>
    </w:p>
    <w:p w14:paraId="049F31CB" w14:textId="77777777" w:rsidR="00E63175" w:rsidRDefault="00E63175" w:rsidP="00E63175">
      <w:pPr>
        <w:pStyle w:val="Corpodetexto"/>
        <w:rPr>
          <w:lang w:val="pt-PT"/>
        </w:rPr>
      </w:pPr>
    </w:p>
    <w:p w14:paraId="53128261" w14:textId="77777777" w:rsidR="00E63175" w:rsidRDefault="00E63175" w:rsidP="00E63175">
      <w:pPr>
        <w:pStyle w:val="Corpodetexto"/>
        <w:rPr>
          <w:lang w:val="pt-PT"/>
        </w:rPr>
      </w:pPr>
    </w:p>
    <w:p w14:paraId="62486C05" w14:textId="77777777" w:rsidR="00E63175" w:rsidRDefault="00E63175" w:rsidP="00E63175">
      <w:pPr>
        <w:pStyle w:val="Corpodetexto"/>
        <w:rPr>
          <w:lang w:val="pt-PT"/>
        </w:rPr>
      </w:pPr>
    </w:p>
    <w:p w14:paraId="4101652C" w14:textId="77777777" w:rsidR="00E63175" w:rsidRDefault="00E63175" w:rsidP="00E63175">
      <w:pPr>
        <w:pStyle w:val="Corpodetexto"/>
        <w:rPr>
          <w:lang w:val="pt-PT"/>
        </w:rPr>
      </w:pPr>
    </w:p>
    <w:p w14:paraId="4B99056E" w14:textId="77777777" w:rsidR="00E63175" w:rsidRDefault="00E63175" w:rsidP="00E63175">
      <w:pPr>
        <w:pStyle w:val="Corpodetexto"/>
        <w:rPr>
          <w:lang w:val="pt-PT"/>
        </w:rPr>
      </w:pPr>
    </w:p>
    <w:p w14:paraId="1299C43A" w14:textId="77777777" w:rsidR="00E63175" w:rsidRDefault="00E63175" w:rsidP="00E63175">
      <w:pPr>
        <w:pStyle w:val="Corpodetexto"/>
        <w:rPr>
          <w:lang w:val="pt-PT"/>
        </w:rPr>
      </w:pPr>
    </w:p>
    <w:p w14:paraId="4DDBEF00" w14:textId="77777777" w:rsidR="00E63175" w:rsidRPr="00E63175" w:rsidRDefault="00E63175" w:rsidP="00E63175">
      <w:pPr>
        <w:pStyle w:val="Corpodetexto"/>
        <w:rPr>
          <w:lang w:val="pt-PT"/>
        </w:rPr>
      </w:pPr>
    </w:p>
    <w:p w14:paraId="2D2B8D3D" w14:textId="77777777" w:rsidR="00E63175" w:rsidRPr="00E63175" w:rsidRDefault="00E63175" w:rsidP="00E63175">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3461D779" w14:textId="77777777" w:rsidR="00E63175" w:rsidRDefault="00E63175" w:rsidP="00E63175">
      <w:pPr>
        <w:tabs>
          <w:tab w:val="left" w:pos="-720"/>
        </w:tabs>
        <w:suppressAutoHyphens/>
        <w:spacing w:before="120" w:after="120" w:line="360" w:lineRule="auto"/>
        <w:jc w:val="both"/>
        <w:rPr>
          <w:spacing w:val="-2"/>
          <w:sz w:val="24"/>
          <w:lang w:val="pt-PT"/>
        </w:rPr>
      </w:pPr>
    </w:p>
    <w:p w14:paraId="3CF2D8B6" w14:textId="77777777" w:rsidR="00E63175" w:rsidRDefault="00E63175" w:rsidP="00E63175">
      <w:pPr>
        <w:tabs>
          <w:tab w:val="left" w:pos="-720"/>
        </w:tabs>
        <w:suppressAutoHyphens/>
        <w:spacing w:before="120" w:after="120" w:line="360" w:lineRule="auto"/>
        <w:jc w:val="both"/>
        <w:rPr>
          <w:spacing w:val="-2"/>
          <w:sz w:val="24"/>
          <w:lang w:val="pt-PT"/>
        </w:rPr>
      </w:pPr>
    </w:p>
    <w:p w14:paraId="65C0B64E" w14:textId="77777777" w:rsidR="00E63175" w:rsidRPr="00E63175" w:rsidRDefault="00E63175" w:rsidP="00E63175">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0FB78278" w14:textId="77777777" w:rsidR="00E63175" w:rsidRDefault="00E63175" w:rsidP="00E63175">
      <w:pPr>
        <w:tabs>
          <w:tab w:val="left" w:pos="-720"/>
        </w:tabs>
        <w:suppressAutoHyphens/>
        <w:spacing w:before="120" w:after="120" w:line="360" w:lineRule="auto"/>
        <w:jc w:val="both"/>
        <w:rPr>
          <w:spacing w:val="-2"/>
          <w:sz w:val="24"/>
          <w:lang w:val="pt-PT"/>
        </w:rPr>
      </w:pPr>
    </w:p>
    <w:p w14:paraId="1FC39945" w14:textId="77777777" w:rsidR="007E3E80" w:rsidRPr="00E63175" w:rsidRDefault="007E3E80" w:rsidP="00E63175">
      <w:pPr>
        <w:tabs>
          <w:tab w:val="left" w:pos="-720"/>
        </w:tabs>
        <w:suppressAutoHyphens/>
        <w:spacing w:before="120" w:after="120" w:line="360" w:lineRule="auto"/>
        <w:jc w:val="both"/>
        <w:rPr>
          <w:spacing w:val="-2"/>
          <w:sz w:val="24"/>
          <w:lang w:val="pt-PT"/>
        </w:rPr>
      </w:pPr>
    </w:p>
    <w:p w14:paraId="5467E772" w14:textId="35FD62F7" w:rsidR="00E63175" w:rsidRPr="00E63175" w:rsidRDefault="00E63175" w:rsidP="591799F7">
      <w:pPr>
        <w:tabs>
          <w:tab w:val="center" w:pos="2820"/>
        </w:tabs>
        <w:suppressAutoHyphens/>
        <w:spacing w:before="120" w:after="120" w:line="360" w:lineRule="auto"/>
        <w:jc w:val="center"/>
        <w:rPr>
          <w:spacing w:val="-2"/>
          <w:sz w:val="24"/>
          <w:szCs w:val="24"/>
          <w:lang w:val="pt-PT"/>
        </w:rPr>
      </w:pPr>
      <w:r w:rsidRPr="591799F7">
        <w:rPr>
          <w:spacing w:val="-2"/>
          <w:sz w:val="24"/>
          <w:szCs w:val="24"/>
          <w:lang w:val="pt-PT"/>
        </w:rPr>
        <w:t xml:space="preserve">O </w:t>
      </w:r>
      <w:r w:rsidR="007E3E80" w:rsidRPr="591799F7">
        <w:rPr>
          <w:spacing w:val="-2"/>
          <w:sz w:val="24"/>
          <w:szCs w:val="24"/>
          <w:lang w:val="pt-PT"/>
        </w:rPr>
        <w:t xml:space="preserve">estudante </w:t>
      </w:r>
      <w:r w:rsidR="60C2E47D" w:rsidRPr="591799F7">
        <w:rPr>
          <w:spacing w:val="-2"/>
          <w:sz w:val="24"/>
          <w:szCs w:val="24"/>
          <w:lang w:val="pt-PT"/>
        </w:rPr>
        <w:t>Cidália Pinto</w:t>
      </w:r>
      <w:r w:rsidRPr="591799F7">
        <w:rPr>
          <w:spacing w:val="-2"/>
          <w:sz w:val="24"/>
          <w:szCs w:val="24"/>
          <w:lang w:val="pt-PT"/>
        </w:rPr>
        <w:t>,</w:t>
      </w:r>
    </w:p>
    <w:p w14:paraId="07F72E87" w14:textId="77777777" w:rsidR="00E63175" w:rsidRDefault="00E63175" w:rsidP="00E63175">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0562CB0E" w14:textId="77777777" w:rsidR="007E3E80" w:rsidRPr="00E63175" w:rsidRDefault="007E3E80" w:rsidP="00E63175">
      <w:pPr>
        <w:tabs>
          <w:tab w:val="center" w:pos="2820"/>
        </w:tabs>
        <w:suppressAutoHyphens/>
        <w:spacing w:before="120" w:after="120" w:line="360" w:lineRule="auto"/>
        <w:jc w:val="center"/>
        <w:rPr>
          <w:spacing w:val="-2"/>
          <w:sz w:val="24"/>
          <w:lang w:val="pt-PT"/>
        </w:rPr>
      </w:pPr>
    </w:p>
    <w:p w14:paraId="34CE0A41" w14:textId="77777777" w:rsidR="00E63175" w:rsidRPr="00E63175" w:rsidRDefault="00E63175" w:rsidP="00E63175">
      <w:pPr>
        <w:tabs>
          <w:tab w:val="left" w:pos="-720"/>
        </w:tabs>
        <w:suppressAutoHyphens/>
        <w:spacing w:before="120" w:after="120" w:line="360" w:lineRule="auto"/>
        <w:jc w:val="both"/>
        <w:rPr>
          <w:spacing w:val="-2"/>
          <w:sz w:val="24"/>
          <w:lang w:val="pt-PT"/>
        </w:rPr>
      </w:pPr>
    </w:p>
    <w:p w14:paraId="30A0EBEC" w14:textId="77777777" w:rsidR="00E63175" w:rsidRPr="00E63175" w:rsidRDefault="00E63175" w:rsidP="00E63175">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62EBF3C5" w14:textId="77777777" w:rsidR="007E3E80" w:rsidRDefault="007E3E80">
      <w:pPr>
        <w:rPr>
          <w:rFonts w:ascii="Times New Roman" w:hAnsi="Times New Roman" w:cs="Times New Roman"/>
          <w:b/>
          <w:kern w:val="20"/>
          <w:sz w:val="32"/>
          <w:szCs w:val="32"/>
          <w:lang w:val="pt-PT"/>
        </w:rPr>
      </w:pPr>
      <w:r w:rsidRPr="00A63BC6">
        <w:rPr>
          <w:lang w:val="pt-PT"/>
        </w:rPr>
        <w:br w:type="page"/>
      </w:r>
    </w:p>
    <w:p w14:paraId="25453722" w14:textId="567293F4" w:rsidR="00BA62C0" w:rsidRPr="00E63175" w:rsidRDefault="007E3E80" w:rsidP="00BA62C0">
      <w:pPr>
        <w:jc w:val="center"/>
        <w:rPr>
          <w:rFonts w:ascii="Times New Roman" w:hAnsi="Times New Roman" w:cs="Times New Roman"/>
          <w:kern w:val="20"/>
          <w:lang w:val="pt-PT"/>
        </w:rPr>
      </w:pPr>
      <w:r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 xml:space="preserve">Projeto em  Sistemas de Informação </w:t>
      </w:r>
      <w:r w:rsidRPr="00E63175">
        <w:rPr>
          <w:rFonts w:ascii="Times New Roman" w:hAnsi="Times New Roman" w:cs="Times New Roman"/>
          <w:kern w:val="20"/>
          <w:lang w:val="pt-PT"/>
        </w:rPr>
        <w:t xml:space="preserve">para cumprimento dos requisitos necessários à </w:t>
      </w:r>
      <w:r>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Pr>
          <w:rFonts w:ascii="Times New Roman" w:hAnsi="Times New Roman" w:cs="Times New Roman"/>
          <w:kern w:val="20"/>
          <w:lang w:val="pt-PT"/>
        </w:rPr>
        <w:t xml:space="preserve">to </w:t>
      </w:r>
      <w:r w:rsidR="00BA62C0" w:rsidRPr="00BA62C0">
        <w:rPr>
          <w:rFonts w:ascii="Times New Roman" w:hAnsi="Times New Roman" w:cs="Times New Roman"/>
          <w:kern w:val="20"/>
          <w:lang w:val="pt-BR"/>
        </w:rPr>
        <w:t xml:space="preserve">do </w:t>
      </w:r>
      <w:r w:rsidR="00BA62C0">
        <w:rPr>
          <w:rFonts w:ascii="Times New Roman" w:hAnsi="Times New Roman" w:cs="Times New Roman"/>
          <w:kern w:val="20"/>
          <w:lang w:val="pt-BR"/>
        </w:rPr>
        <w:t>Curso Técnico Superior Profissional (TeSP)</w:t>
      </w:r>
      <w:r w:rsidR="00BA62C0">
        <w:rPr>
          <w:rFonts w:ascii="Times New Roman" w:hAnsi="Times New Roman" w:cs="Times New Roman"/>
          <w:kern w:val="20"/>
          <w:lang w:val="pt-PT"/>
        </w:rPr>
        <w:t xml:space="preserve"> de </w:t>
      </w:r>
      <w:r w:rsidR="00BA62C0" w:rsidRPr="007E3E80">
        <w:rPr>
          <w:rFonts w:ascii="Times New Roman" w:hAnsi="Times New Roman" w:cs="Times New Roman"/>
          <w:b/>
          <w:kern w:val="20"/>
          <w:lang w:val="pt-PT"/>
        </w:rPr>
        <w:t>Programação de Sistemas de Informação</w:t>
      </w:r>
      <w:r w:rsidR="00BA62C0">
        <w:rPr>
          <w:rFonts w:ascii="Times New Roman" w:hAnsi="Times New Roman" w:cs="Times New Roman"/>
          <w:kern w:val="20"/>
          <w:lang w:val="pt-PT"/>
        </w:rPr>
        <w:t xml:space="preserve"> </w:t>
      </w:r>
      <w:r w:rsidR="00BA62C0" w:rsidRPr="00E63175">
        <w:rPr>
          <w:rFonts w:ascii="Times New Roman" w:hAnsi="Times New Roman" w:cs="Times New Roman"/>
          <w:kern w:val="20"/>
          <w:lang w:val="pt-PT"/>
        </w:rPr>
        <w:t>realizado sob a orientação de</w:t>
      </w:r>
      <w:r w:rsidR="00BA62C0">
        <w:rPr>
          <w:rFonts w:ascii="Times New Roman" w:hAnsi="Times New Roman" w:cs="Times New Roman"/>
          <w:kern w:val="20"/>
          <w:lang w:val="pt-PT"/>
        </w:rPr>
        <w:t xml:space="preserve"> </w:t>
      </w:r>
      <w:r w:rsidR="002D2683">
        <w:rPr>
          <w:rFonts w:ascii="Times New Roman" w:hAnsi="Times New Roman" w:cs="Times New Roman"/>
          <w:kern w:val="20"/>
          <w:lang w:val="pt-PT"/>
        </w:rPr>
        <w:t>Marco Vicente</w:t>
      </w:r>
    </w:p>
    <w:p w14:paraId="6D98A12B" w14:textId="77777777" w:rsidR="007E3E80" w:rsidRPr="00BA62C0" w:rsidRDefault="007E3E80" w:rsidP="00BA62C0">
      <w:pPr>
        <w:jc w:val="center"/>
        <w:rPr>
          <w:lang w:val="pt-PT"/>
        </w:rPr>
      </w:pPr>
    </w:p>
    <w:p w14:paraId="2946DB82" w14:textId="77777777" w:rsidR="007E3E80" w:rsidRDefault="007E3E80" w:rsidP="007E3E80">
      <w:pPr>
        <w:pStyle w:val="Corpodetexto"/>
        <w:rPr>
          <w:lang w:val="pt-PT"/>
        </w:rPr>
      </w:pPr>
    </w:p>
    <w:p w14:paraId="5997CC1D" w14:textId="77777777" w:rsidR="007E3E80" w:rsidRDefault="007E3E80" w:rsidP="007E3E80">
      <w:pPr>
        <w:pStyle w:val="Corpodetexto"/>
        <w:rPr>
          <w:lang w:val="pt-PT"/>
        </w:rPr>
      </w:pPr>
    </w:p>
    <w:p w14:paraId="110FFD37" w14:textId="77777777" w:rsidR="007E3E80" w:rsidRDefault="007E3E80" w:rsidP="007E3E80">
      <w:pPr>
        <w:pStyle w:val="Corpodetexto"/>
        <w:rPr>
          <w:lang w:val="pt-PT"/>
        </w:rPr>
      </w:pPr>
    </w:p>
    <w:p w14:paraId="6B699379" w14:textId="77777777" w:rsidR="007E3E80" w:rsidRDefault="007E3E80" w:rsidP="007E3E80">
      <w:pPr>
        <w:pStyle w:val="Corpodetexto"/>
        <w:rPr>
          <w:lang w:val="pt-PT"/>
        </w:rPr>
      </w:pPr>
    </w:p>
    <w:p w14:paraId="3FE9F23F" w14:textId="77777777" w:rsidR="007E3E80" w:rsidRDefault="007E3E80" w:rsidP="007E3E80">
      <w:pPr>
        <w:pStyle w:val="Corpodetexto"/>
        <w:rPr>
          <w:lang w:val="pt-PT"/>
        </w:rPr>
      </w:pPr>
    </w:p>
    <w:p w14:paraId="1F72F646" w14:textId="77777777" w:rsidR="007E3E80" w:rsidRDefault="007E3E80" w:rsidP="007E3E80">
      <w:pPr>
        <w:pStyle w:val="Corpodetexto"/>
        <w:rPr>
          <w:lang w:val="pt-PT"/>
        </w:rPr>
      </w:pPr>
    </w:p>
    <w:p w14:paraId="08CE6F91" w14:textId="77777777" w:rsidR="007E3E80" w:rsidRDefault="007E3E80" w:rsidP="007E3E80">
      <w:pPr>
        <w:pStyle w:val="Corpodetexto"/>
        <w:rPr>
          <w:lang w:val="pt-PT"/>
        </w:rPr>
      </w:pPr>
    </w:p>
    <w:p w14:paraId="61CDCEAD" w14:textId="77777777" w:rsidR="007E3E80" w:rsidRDefault="007E3E80" w:rsidP="007E3E80">
      <w:pPr>
        <w:pStyle w:val="Corpodetexto"/>
        <w:rPr>
          <w:lang w:val="pt-PT"/>
        </w:rPr>
      </w:pPr>
    </w:p>
    <w:p w14:paraId="6BB9E253" w14:textId="77777777" w:rsidR="007E3E80" w:rsidRDefault="007E3E80" w:rsidP="007E3E80">
      <w:pPr>
        <w:pStyle w:val="Corpodetexto"/>
        <w:rPr>
          <w:lang w:val="pt-PT"/>
        </w:rPr>
      </w:pPr>
    </w:p>
    <w:p w14:paraId="23DE523C" w14:textId="77777777" w:rsidR="007E3E80" w:rsidRDefault="007E3E80" w:rsidP="007E3E80">
      <w:pPr>
        <w:pStyle w:val="Corpodetexto"/>
        <w:rPr>
          <w:lang w:val="pt-PT"/>
        </w:rPr>
      </w:pPr>
    </w:p>
    <w:p w14:paraId="52E56223" w14:textId="77777777" w:rsidR="007E3E80" w:rsidRPr="00E63175" w:rsidRDefault="007E3E80" w:rsidP="007E3E80">
      <w:pPr>
        <w:pStyle w:val="Corpodetexto"/>
        <w:rPr>
          <w:lang w:val="pt-PT"/>
        </w:rPr>
      </w:pPr>
    </w:p>
    <w:p w14:paraId="2FE2847B" w14:textId="77777777" w:rsidR="007E3E80" w:rsidRPr="00E63175" w:rsidRDefault="007E3E80" w:rsidP="007E3E80">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07547A01" w14:textId="77777777" w:rsidR="007E3E80" w:rsidRDefault="007E3E80" w:rsidP="007E3E80">
      <w:pPr>
        <w:tabs>
          <w:tab w:val="left" w:pos="-720"/>
        </w:tabs>
        <w:suppressAutoHyphens/>
        <w:spacing w:before="120" w:after="120" w:line="360" w:lineRule="auto"/>
        <w:jc w:val="both"/>
        <w:rPr>
          <w:spacing w:val="-2"/>
          <w:sz w:val="24"/>
          <w:lang w:val="pt-PT"/>
        </w:rPr>
      </w:pPr>
    </w:p>
    <w:p w14:paraId="5043CB0F" w14:textId="77777777" w:rsidR="007E3E80" w:rsidRDefault="007E3E80" w:rsidP="007E3E80">
      <w:pPr>
        <w:tabs>
          <w:tab w:val="left" w:pos="-720"/>
        </w:tabs>
        <w:suppressAutoHyphens/>
        <w:spacing w:before="120" w:after="120" w:line="360" w:lineRule="auto"/>
        <w:jc w:val="both"/>
        <w:rPr>
          <w:spacing w:val="-2"/>
          <w:sz w:val="24"/>
          <w:lang w:val="pt-PT"/>
        </w:rPr>
      </w:pPr>
    </w:p>
    <w:p w14:paraId="176EBFC1" w14:textId="77777777" w:rsidR="007E3E80" w:rsidRPr="00E63175" w:rsidRDefault="007E3E80" w:rsidP="007E3E80">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07459315" w14:textId="77777777" w:rsidR="007E3E80" w:rsidRDefault="007E3E80" w:rsidP="007E3E80">
      <w:pPr>
        <w:tabs>
          <w:tab w:val="left" w:pos="-720"/>
        </w:tabs>
        <w:suppressAutoHyphens/>
        <w:spacing w:before="120" w:after="120" w:line="360" w:lineRule="auto"/>
        <w:jc w:val="both"/>
        <w:rPr>
          <w:spacing w:val="-2"/>
          <w:sz w:val="24"/>
          <w:lang w:val="pt-PT"/>
        </w:rPr>
      </w:pPr>
    </w:p>
    <w:p w14:paraId="6537F28F"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747D78C0" w14:textId="6BCD9027" w:rsidR="007E3E80" w:rsidRPr="00E63175" w:rsidRDefault="007E3E80" w:rsidP="591799F7">
      <w:pPr>
        <w:tabs>
          <w:tab w:val="center" w:pos="2820"/>
        </w:tabs>
        <w:suppressAutoHyphens/>
        <w:spacing w:before="120" w:after="120" w:line="360" w:lineRule="auto"/>
        <w:jc w:val="center"/>
        <w:rPr>
          <w:spacing w:val="-2"/>
          <w:sz w:val="24"/>
          <w:szCs w:val="24"/>
          <w:lang w:val="pt-PT"/>
        </w:rPr>
      </w:pPr>
      <w:r w:rsidRPr="591799F7">
        <w:rPr>
          <w:spacing w:val="-2"/>
          <w:sz w:val="24"/>
          <w:szCs w:val="24"/>
          <w:lang w:val="pt-PT"/>
        </w:rPr>
        <w:t xml:space="preserve">O estudante </w:t>
      </w:r>
      <w:r w:rsidR="54952C2C" w:rsidRPr="591799F7">
        <w:rPr>
          <w:spacing w:val="-2"/>
          <w:sz w:val="24"/>
          <w:szCs w:val="24"/>
          <w:lang w:val="pt-PT"/>
        </w:rPr>
        <w:t>Rodolfo Barreira</w:t>
      </w:r>
      <w:r w:rsidRPr="591799F7">
        <w:rPr>
          <w:spacing w:val="-2"/>
          <w:sz w:val="24"/>
          <w:szCs w:val="24"/>
          <w:lang w:val="pt-PT"/>
        </w:rPr>
        <w:t>,</w:t>
      </w:r>
    </w:p>
    <w:p w14:paraId="006BDDB4" w14:textId="77777777" w:rsidR="007E3E80"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6DFB9E20" w14:textId="77777777" w:rsidR="007E3E80" w:rsidRPr="00E63175" w:rsidRDefault="007E3E80" w:rsidP="007E3E80">
      <w:pPr>
        <w:tabs>
          <w:tab w:val="center" w:pos="2820"/>
        </w:tabs>
        <w:suppressAutoHyphens/>
        <w:spacing w:before="120" w:after="120" w:line="360" w:lineRule="auto"/>
        <w:jc w:val="center"/>
        <w:rPr>
          <w:spacing w:val="-2"/>
          <w:sz w:val="24"/>
          <w:lang w:val="pt-PT"/>
        </w:rPr>
      </w:pPr>
    </w:p>
    <w:p w14:paraId="70DF9E56"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74C67A84" w14:textId="77777777" w:rsidR="007E3E80" w:rsidRPr="00E63175" w:rsidRDefault="007E3E80" w:rsidP="007E3E80">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B9F15EC" w14:textId="77777777" w:rsidR="00C17BC3" w:rsidRDefault="00C17BC3" w:rsidP="00BE70F2">
      <w:pPr>
        <w:pStyle w:val="Ttulo1"/>
        <w:jc w:val="left"/>
      </w:pPr>
      <w:r>
        <w:br w:type="page"/>
      </w:r>
      <w:bookmarkStart w:id="0" w:name="_Toc64318235"/>
      <w:r>
        <w:lastRenderedPageBreak/>
        <w:t>Resumo</w:t>
      </w:r>
      <w:bookmarkEnd w:id="0"/>
      <w:r>
        <w:t xml:space="preserve"> </w:t>
      </w:r>
    </w:p>
    <w:p w14:paraId="637805D2" w14:textId="77777777" w:rsidR="00C17BC3" w:rsidRDefault="00C17BC3" w:rsidP="00C17BC3">
      <w:pPr>
        <w:pStyle w:val="Corpodetexto"/>
        <w:rPr>
          <w:lang w:val="pt-PT"/>
        </w:rPr>
      </w:pPr>
    </w:p>
    <w:p w14:paraId="65B020CE" w14:textId="274D4AC1" w:rsidR="00E63175" w:rsidRPr="00E63175" w:rsidRDefault="00E63175" w:rsidP="591799F7">
      <w:pPr>
        <w:spacing w:before="120" w:after="120" w:line="360" w:lineRule="auto"/>
        <w:jc w:val="center"/>
        <w:rPr>
          <w:b/>
          <w:bCs/>
          <w:sz w:val="24"/>
          <w:szCs w:val="24"/>
          <w:lang w:val="pt-PT"/>
        </w:rPr>
      </w:pPr>
      <w:r w:rsidRPr="591799F7">
        <w:rPr>
          <w:b/>
          <w:bCs/>
          <w:sz w:val="24"/>
          <w:szCs w:val="24"/>
          <w:lang w:val="pt-PT"/>
        </w:rPr>
        <w:t xml:space="preserve">RELATÓRIO DE </w:t>
      </w:r>
      <w:r w:rsidR="00A63BC6" w:rsidRPr="591799F7">
        <w:rPr>
          <w:b/>
          <w:bCs/>
          <w:sz w:val="24"/>
          <w:szCs w:val="24"/>
          <w:lang w:val="pt-PT"/>
        </w:rPr>
        <w:t>PROJETO</w:t>
      </w:r>
      <w:r w:rsidR="3A1D895C" w:rsidRPr="591799F7">
        <w:rPr>
          <w:b/>
          <w:bCs/>
          <w:sz w:val="24"/>
          <w:szCs w:val="24"/>
          <w:lang w:val="pt-PT"/>
        </w:rPr>
        <w:t xml:space="preserve"> – </w:t>
      </w:r>
      <w:proofErr w:type="spellStart"/>
      <w:r w:rsidR="3A1D895C" w:rsidRPr="591799F7">
        <w:rPr>
          <w:b/>
          <w:bCs/>
          <w:sz w:val="24"/>
          <w:szCs w:val="24"/>
          <w:lang w:val="pt-PT"/>
        </w:rPr>
        <w:t>Administration</w:t>
      </w:r>
      <w:proofErr w:type="spellEnd"/>
      <w:r w:rsidR="3A1D895C" w:rsidRPr="591799F7">
        <w:rPr>
          <w:b/>
          <w:bCs/>
          <w:sz w:val="24"/>
          <w:szCs w:val="24"/>
          <w:lang w:val="pt-PT"/>
        </w:rPr>
        <w:t xml:space="preserve"> West</w:t>
      </w:r>
    </w:p>
    <w:p w14:paraId="463F29E8" w14:textId="77777777" w:rsidR="00E63175" w:rsidRPr="00E63175" w:rsidRDefault="00E63175" w:rsidP="00E63175">
      <w:pPr>
        <w:spacing w:before="120" w:after="120" w:line="360" w:lineRule="auto"/>
        <w:jc w:val="center"/>
        <w:rPr>
          <w:b/>
          <w:sz w:val="24"/>
          <w:lang w:val="pt-PT"/>
        </w:rPr>
      </w:pPr>
    </w:p>
    <w:p w14:paraId="2FB04B3C" w14:textId="3017D858" w:rsidR="00E63175" w:rsidRPr="00E63175" w:rsidRDefault="3A1D895C" w:rsidP="591799F7">
      <w:pPr>
        <w:spacing w:before="120" w:after="120" w:line="360" w:lineRule="auto"/>
        <w:jc w:val="center"/>
        <w:rPr>
          <w:b/>
          <w:bCs/>
          <w:sz w:val="24"/>
          <w:szCs w:val="24"/>
          <w:lang w:val="pt-PT"/>
        </w:rPr>
      </w:pPr>
      <w:r w:rsidRPr="591799F7">
        <w:rPr>
          <w:b/>
          <w:bCs/>
          <w:sz w:val="24"/>
          <w:szCs w:val="24"/>
          <w:lang w:val="pt-PT"/>
        </w:rPr>
        <w:t>Cidália Pinto, Rodolfo Barreira</w:t>
      </w:r>
    </w:p>
    <w:p w14:paraId="3B7B4B86" w14:textId="77777777" w:rsidR="00E63175" w:rsidRPr="00643661" w:rsidRDefault="00E63175" w:rsidP="00E63175">
      <w:pPr>
        <w:spacing w:before="120" w:after="120" w:line="360" w:lineRule="auto"/>
        <w:jc w:val="center"/>
        <w:rPr>
          <w:b/>
          <w:sz w:val="24"/>
          <w:lang w:val="pt-PT"/>
        </w:rPr>
      </w:pPr>
    </w:p>
    <w:p w14:paraId="3A0FF5F2" w14:textId="6945E63F" w:rsidR="00E63175" w:rsidRPr="00643661" w:rsidRDefault="7BB79588" w:rsidP="591799F7">
      <w:pPr>
        <w:spacing w:before="120" w:after="120" w:line="360" w:lineRule="auto"/>
        <w:jc w:val="both"/>
        <w:rPr>
          <w:color w:val="000000"/>
          <w:sz w:val="24"/>
          <w:szCs w:val="24"/>
          <w:lang w:val="pt-PT" w:eastAsia="pt-PT"/>
        </w:rPr>
      </w:pPr>
      <w:proofErr w:type="spellStart"/>
      <w:r w:rsidRPr="13EEF5F3">
        <w:rPr>
          <w:color w:val="000000" w:themeColor="text1"/>
          <w:sz w:val="24"/>
          <w:szCs w:val="24"/>
          <w:lang w:val="pt-PT" w:eastAsia="pt-PT"/>
        </w:rPr>
        <w:t>Administration</w:t>
      </w:r>
      <w:proofErr w:type="spellEnd"/>
      <w:r w:rsidRPr="13EEF5F3">
        <w:rPr>
          <w:color w:val="000000" w:themeColor="text1"/>
          <w:sz w:val="24"/>
          <w:szCs w:val="24"/>
          <w:lang w:val="pt-PT" w:eastAsia="pt-PT"/>
        </w:rPr>
        <w:t xml:space="preserve"> West </w:t>
      </w:r>
      <w:r w:rsidR="110F2316" w:rsidRPr="13EEF5F3">
        <w:rPr>
          <w:color w:val="000000" w:themeColor="text1"/>
          <w:sz w:val="24"/>
          <w:szCs w:val="24"/>
          <w:lang w:val="pt-PT" w:eastAsia="pt-PT"/>
        </w:rPr>
        <w:t xml:space="preserve">consiste num projeto desenvolvido especificamente para micro, pequenas empresas presentes </w:t>
      </w:r>
      <w:r w:rsidR="5E3636C6" w:rsidRPr="13EEF5F3">
        <w:rPr>
          <w:color w:val="000000" w:themeColor="text1"/>
          <w:sz w:val="24"/>
          <w:szCs w:val="24"/>
          <w:lang w:val="pt-PT" w:eastAsia="pt-PT"/>
        </w:rPr>
        <w:t xml:space="preserve">no concelho de </w:t>
      </w:r>
      <w:r w:rsidR="00C20AD9">
        <w:rPr>
          <w:color w:val="000000" w:themeColor="text1"/>
          <w:sz w:val="24"/>
          <w:szCs w:val="24"/>
          <w:lang w:val="pt-PT" w:eastAsia="pt-PT"/>
        </w:rPr>
        <w:t>Torres</w:t>
      </w:r>
      <w:r w:rsidR="5E3636C6" w:rsidRPr="13EEF5F3">
        <w:rPr>
          <w:color w:val="000000" w:themeColor="text1"/>
          <w:sz w:val="24"/>
          <w:szCs w:val="24"/>
          <w:lang w:val="pt-PT" w:eastAsia="pt-PT"/>
        </w:rPr>
        <w:t xml:space="preserve"> </w:t>
      </w:r>
      <w:r w:rsidR="00C20AD9">
        <w:rPr>
          <w:color w:val="000000" w:themeColor="text1"/>
          <w:sz w:val="24"/>
          <w:szCs w:val="24"/>
          <w:lang w:val="pt-PT" w:eastAsia="pt-PT"/>
        </w:rPr>
        <w:t>V</w:t>
      </w:r>
      <w:r w:rsidR="5E3636C6" w:rsidRPr="13EEF5F3">
        <w:rPr>
          <w:color w:val="000000" w:themeColor="text1"/>
          <w:sz w:val="24"/>
          <w:szCs w:val="24"/>
          <w:lang w:val="pt-PT" w:eastAsia="pt-PT"/>
        </w:rPr>
        <w:t xml:space="preserve">edras. Este projeto tem um </w:t>
      </w:r>
      <w:r w:rsidR="5E3636C6" w:rsidRPr="36C6A81C">
        <w:rPr>
          <w:i/>
          <w:color w:val="000000" w:themeColor="text1"/>
          <w:sz w:val="24"/>
          <w:szCs w:val="24"/>
          <w:lang w:val="pt-PT" w:eastAsia="pt-PT"/>
        </w:rPr>
        <w:t>website</w:t>
      </w:r>
      <w:r w:rsidR="43D9D64B" w:rsidRPr="36C6A81C">
        <w:rPr>
          <w:i/>
          <w:color w:val="000000" w:themeColor="text1"/>
          <w:sz w:val="24"/>
          <w:szCs w:val="24"/>
          <w:lang w:val="pt-PT" w:eastAsia="pt-PT"/>
        </w:rPr>
        <w:t xml:space="preserve"> </w:t>
      </w:r>
      <w:r w:rsidR="43D9D64B" w:rsidRPr="13EEF5F3">
        <w:rPr>
          <w:color w:val="000000" w:themeColor="text1"/>
          <w:sz w:val="24"/>
          <w:szCs w:val="24"/>
          <w:lang w:val="pt-PT" w:eastAsia="pt-PT"/>
        </w:rPr>
        <w:t xml:space="preserve">desenvolvido </w:t>
      </w:r>
      <w:r w:rsidR="00EE65B0">
        <w:rPr>
          <w:color w:val="000000" w:themeColor="text1"/>
          <w:sz w:val="24"/>
          <w:szCs w:val="24"/>
          <w:lang w:val="pt-PT" w:eastAsia="pt-PT"/>
        </w:rPr>
        <w:t xml:space="preserve">utilizando uma </w:t>
      </w:r>
      <w:proofErr w:type="spellStart"/>
      <w:r w:rsidR="00EE65B0" w:rsidRPr="60BB561D">
        <w:rPr>
          <w:i/>
          <w:color w:val="000000" w:themeColor="text1"/>
          <w:sz w:val="24"/>
          <w:szCs w:val="24"/>
          <w:lang w:val="pt-PT" w:eastAsia="pt-PT"/>
        </w:rPr>
        <w:t>framework</w:t>
      </w:r>
      <w:proofErr w:type="spellEnd"/>
      <w:r w:rsidR="00EE65B0" w:rsidRPr="60BB561D">
        <w:rPr>
          <w:i/>
          <w:color w:val="000000" w:themeColor="text1"/>
          <w:sz w:val="24"/>
          <w:szCs w:val="24"/>
          <w:lang w:val="pt-PT" w:eastAsia="pt-PT"/>
        </w:rPr>
        <w:t xml:space="preserve"> </w:t>
      </w:r>
      <w:r w:rsidR="00EE65B0">
        <w:rPr>
          <w:color w:val="000000" w:themeColor="text1"/>
          <w:sz w:val="24"/>
          <w:szCs w:val="24"/>
          <w:lang w:val="pt-PT" w:eastAsia="pt-PT"/>
        </w:rPr>
        <w:t>de PHP designada</w:t>
      </w:r>
      <w:r w:rsidR="43D9D64B" w:rsidRPr="13EEF5F3">
        <w:rPr>
          <w:color w:val="000000" w:themeColor="text1"/>
          <w:sz w:val="24"/>
          <w:szCs w:val="24"/>
          <w:lang w:val="pt-PT" w:eastAsia="pt-PT"/>
        </w:rPr>
        <w:t xml:space="preserve"> </w:t>
      </w:r>
      <w:proofErr w:type="spellStart"/>
      <w:r w:rsidR="43D9D64B" w:rsidRPr="13EEF5F3">
        <w:rPr>
          <w:color w:val="000000" w:themeColor="text1"/>
          <w:sz w:val="24"/>
          <w:szCs w:val="24"/>
          <w:lang w:val="pt-PT" w:eastAsia="pt-PT"/>
        </w:rPr>
        <w:t>CodeIgniter</w:t>
      </w:r>
      <w:proofErr w:type="spellEnd"/>
      <w:r w:rsidR="43D9D64B" w:rsidRPr="13EEF5F3">
        <w:rPr>
          <w:color w:val="000000" w:themeColor="text1"/>
          <w:sz w:val="24"/>
          <w:szCs w:val="24"/>
          <w:lang w:val="pt-PT" w:eastAsia="pt-PT"/>
        </w:rPr>
        <w:t>,</w:t>
      </w:r>
      <w:r w:rsidR="00EE65B0">
        <w:rPr>
          <w:color w:val="000000" w:themeColor="text1"/>
          <w:sz w:val="24"/>
          <w:szCs w:val="24"/>
          <w:lang w:val="pt-PT" w:eastAsia="pt-PT"/>
        </w:rPr>
        <w:t xml:space="preserve"> acesso a uma </w:t>
      </w:r>
      <w:r w:rsidR="00EE65B0" w:rsidRPr="572D9C34">
        <w:rPr>
          <w:i/>
          <w:color w:val="000000" w:themeColor="text1"/>
          <w:sz w:val="24"/>
          <w:szCs w:val="24"/>
          <w:lang w:val="pt-PT" w:eastAsia="pt-PT"/>
        </w:rPr>
        <w:t xml:space="preserve">API </w:t>
      </w:r>
      <w:proofErr w:type="spellStart"/>
      <w:r w:rsidR="00EE65B0" w:rsidRPr="572D9C34">
        <w:rPr>
          <w:i/>
          <w:color w:val="000000" w:themeColor="text1"/>
          <w:sz w:val="24"/>
          <w:szCs w:val="24"/>
          <w:lang w:val="pt-PT" w:eastAsia="pt-PT"/>
        </w:rPr>
        <w:t>Restful</w:t>
      </w:r>
      <w:proofErr w:type="spellEnd"/>
      <w:r w:rsidR="00EE65B0">
        <w:rPr>
          <w:color w:val="000000" w:themeColor="text1"/>
          <w:sz w:val="24"/>
          <w:szCs w:val="24"/>
          <w:lang w:val="pt-PT" w:eastAsia="pt-PT"/>
        </w:rPr>
        <w:t xml:space="preserve"> utilizando a mesma </w:t>
      </w:r>
      <w:proofErr w:type="spellStart"/>
      <w:r w:rsidR="00EE65B0" w:rsidRPr="0EF49031">
        <w:rPr>
          <w:i/>
          <w:color w:val="000000" w:themeColor="text1"/>
          <w:sz w:val="24"/>
          <w:szCs w:val="24"/>
          <w:lang w:val="pt-PT" w:eastAsia="pt-PT"/>
        </w:rPr>
        <w:t>framework</w:t>
      </w:r>
      <w:proofErr w:type="spellEnd"/>
      <w:r w:rsidR="00EE65B0" w:rsidRPr="0EF49031">
        <w:rPr>
          <w:i/>
          <w:color w:val="000000" w:themeColor="text1"/>
          <w:sz w:val="24"/>
          <w:szCs w:val="24"/>
          <w:lang w:val="pt-PT" w:eastAsia="pt-PT"/>
        </w:rPr>
        <w:t xml:space="preserve"> </w:t>
      </w:r>
      <w:r w:rsidR="00EE65B0">
        <w:rPr>
          <w:color w:val="000000" w:themeColor="text1"/>
          <w:sz w:val="24"/>
          <w:szCs w:val="24"/>
          <w:lang w:val="pt-PT" w:eastAsia="pt-PT"/>
        </w:rPr>
        <w:t>e</w:t>
      </w:r>
      <w:r w:rsidR="43D9D64B" w:rsidRPr="13EEF5F3">
        <w:rPr>
          <w:color w:val="000000" w:themeColor="text1"/>
          <w:sz w:val="24"/>
          <w:szCs w:val="24"/>
          <w:lang w:val="pt-PT" w:eastAsia="pt-PT"/>
        </w:rPr>
        <w:t xml:space="preserve"> uma aplicação </w:t>
      </w:r>
      <w:r w:rsidR="00EE65B0" w:rsidRPr="0EF49031">
        <w:rPr>
          <w:i/>
          <w:color w:val="000000" w:themeColor="text1"/>
          <w:sz w:val="24"/>
          <w:szCs w:val="24"/>
          <w:lang w:val="pt-PT" w:eastAsia="pt-PT"/>
        </w:rPr>
        <w:t>Android</w:t>
      </w:r>
      <w:r w:rsidR="66957BAC" w:rsidRPr="13EEF5F3">
        <w:rPr>
          <w:color w:val="000000" w:themeColor="text1"/>
          <w:sz w:val="24"/>
          <w:szCs w:val="24"/>
          <w:lang w:val="pt-PT" w:eastAsia="pt-PT"/>
        </w:rPr>
        <w:t xml:space="preserve">, desenvolvida </w:t>
      </w:r>
      <w:r w:rsidR="00EE65B0">
        <w:rPr>
          <w:color w:val="000000" w:themeColor="text1"/>
          <w:sz w:val="24"/>
          <w:szCs w:val="24"/>
          <w:lang w:val="pt-PT" w:eastAsia="pt-PT"/>
        </w:rPr>
        <w:t xml:space="preserve">em </w:t>
      </w:r>
      <w:r w:rsidR="00EE65B0" w:rsidRPr="0039001C">
        <w:rPr>
          <w:i/>
          <w:iCs/>
          <w:color w:val="000000" w:themeColor="text1"/>
          <w:sz w:val="24"/>
          <w:szCs w:val="24"/>
          <w:lang w:val="pt-PT" w:eastAsia="pt-PT"/>
        </w:rPr>
        <w:t>JAVA</w:t>
      </w:r>
      <w:r w:rsidR="50A70313" w:rsidRPr="13EEF5F3">
        <w:rPr>
          <w:color w:val="000000" w:themeColor="text1"/>
          <w:sz w:val="24"/>
          <w:szCs w:val="24"/>
          <w:lang w:val="pt-PT" w:eastAsia="pt-PT"/>
        </w:rPr>
        <w:t>.</w:t>
      </w:r>
    </w:p>
    <w:p w14:paraId="0BBDBEAB" w14:textId="795FA058" w:rsidR="50A70313" w:rsidRDefault="50A70313" w:rsidP="591799F7">
      <w:pPr>
        <w:spacing w:before="120" w:after="120" w:line="360" w:lineRule="auto"/>
        <w:jc w:val="both"/>
        <w:rPr>
          <w:color w:val="000000" w:themeColor="text1"/>
          <w:sz w:val="24"/>
          <w:szCs w:val="24"/>
          <w:lang w:val="pt-PT" w:eastAsia="pt-PT"/>
        </w:rPr>
      </w:pPr>
      <w:r w:rsidRPr="591799F7">
        <w:rPr>
          <w:color w:val="000000" w:themeColor="text1"/>
          <w:sz w:val="24"/>
          <w:szCs w:val="24"/>
          <w:lang w:val="pt-PT" w:eastAsia="pt-PT"/>
        </w:rPr>
        <w:t xml:space="preserve">O objetivo </w:t>
      </w:r>
      <w:r w:rsidR="00002ABA">
        <w:rPr>
          <w:color w:val="000000" w:themeColor="text1"/>
          <w:sz w:val="24"/>
          <w:szCs w:val="24"/>
          <w:lang w:val="pt-PT" w:eastAsia="pt-PT"/>
        </w:rPr>
        <w:t xml:space="preserve">deste projeto é promover o comércio </w:t>
      </w:r>
      <w:r w:rsidR="00002ABA" w:rsidRPr="00002ABA">
        <w:rPr>
          <w:i/>
          <w:iCs/>
          <w:color w:val="000000" w:themeColor="text1"/>
          <w:sz w:val="24"/>
          <w:szCs w:val="24"/>
          <w:lang w:val="pt-PT" w:eastAsia="pt-PT"/>
        </w:rPr>
        <w:t>Online</w:t>
      </w:r>
      <w:r w:rsidR="7F59BD35" w:rsidRPr="591799F7">
        <w:rPr>
          <w:color w:val="000000" w:themeColor="text1"/>
          <w:sz w:val="24"/>
          <w:szCs w:val="24"/>
          <w:lang w:val="pt-PT" w:eastAsia="pt-PT"/>
        </w:rPr>
        <w:t xml:space="preserve"> </w:t>
      </w:r>
      <w:r w:rsidR="00002ABA">
        <w:rPr>
          <w:color w:val="000000" w:themeColor="text1"/>
          <w:sz w:val="24"/>
          <w:szCs w:val="24"/>
          <w:lang w:val="pt-PT" w:eastAsia="pt-PT"/>
        </w:rPr>
        <w:t xml:space="preserve">de modo a facilitar </w:t>
      </w:r>
      <w:r w:rsidR="00EA3FDF">
        <w:rPr>
          <w:color w:val="000000" w:themeColor="text1"/>
          <w:sz w:val="24"/>
          <w:szCs w:val="24"/>
          <w:lang w:val="pt-PT" w:eastAsia="pt-PT"/>
        </w:rPr>
        <w:t>a venda de produtos na atual situação económica debilitada pela atual</w:t>
      </w:r>
      <w:r w:rsidR="7F59BD35" w:rsidRPr="591799F7">
        <w:rPr>
          <w:color w:val="000000" w:themeColor="text1"/>
          <w:sz w:val="24"/>
          <w:szCs w:val="24"/>
          <w:lang w:val="pt-PT" w:eastAsia="pt-PT"/>
        </w:rPr>
        <w:t xml:space="preserve"> pandemia</w:t>
      </w:r>
      <w:r w:rsidR="00EA3FDF">
        <w:rPr>
          <w:color w:val="000000" w:themeColor="text1"/>
          <w:sz w:val="24"/>
          <w:szCs w:val="24"/>
          <w:lang w:val="pt-PT" w:eastAsia="pt-PT"/>
        </w:rPr>
        <w:t xml:space="preserve">. </w:t>
      </w:r>
    </w:p>
    <w:p w14:paraId="7A8E8CB3" w14:textId="5151DDDB" w:rsidR="5FD45376" w:rsidRDefault="00270838" w:rsidP="591799F7">
      <w:pPr>
        <w:spacing w:before="120" w:after="120" w:line="360" w:lineRule="auto"/>
        <w:jc w:val="both"/>
        <w:rPr>
          <w:color w:val="000000" w:themeColor="text1"/>
          <w:sz w:val="24"/>
          <w:szCs w:val="24"/>
          <w:lang w:val="pt-PT" w:eastAsia="pt-PT"/>
        </w:rPr>
      </w:pPr>
      <w:r>
        <w:rPr>
          <w:color w:val="000000" w:themeColor="text1"/>
          <w:sz w:val="24"/>
          <w:szCs w:val="24"/>
          <w:lang w:val="pt-PT" w:eastAsia="pt-PT"/>
        </w:rPr>
        <w:t xml:space="preserve">No </w:t>
      </w:r>
      <w:r w:rsidRPr="30F754AA">
        <w:rPr>
          <w:i/>
          <w:color w:val="000000" w:themeColor="text1"/>
          <w:sz w:val="24"/>
          <w:szCs w:val="24"/>
          <w:lang w:val="pt-PT" w:eastAsia="pt-PT"/>
        </w:rPr>
        <w:t>website</w:t>
      </w:r>
      <w:r>
        <w:rPr>
          <w:color w:val="000000" w:themeColor="text1"/>
          <w:sz w:val="24"/>
          <w:szCs w:val="24"/>
          <w:lang w:val="pt-PT" w:eastAsia="pt-PT"/>
        </w:rPr>
        <w:t>, o</w:t>
      </w:r>
      <w:r w:rsidR="7E96CE7F" w:rsidRPr="591799F7">
        <w:rPr>
          <w:color w:val="000000" w:themeColor="text1"/>
          <w:sz w:val="24"/>
          <w:szCs w:val="24"/>
          <w:lang w:val="pt-PT" w:eastAsia="pt-PT"/>
        </w:rPr>
        <w:t xml:space="preserve"> cliente pode ver os produtos, as empresas</w:t>
      </w:r>
      <w:r>
        <w:rPr>
          <w:color w:val="000000" w:themeColor="text1"/>
          <w:sz w:val="24"/>
          <w:szCs w:val="24"/>
          <w:lang w:val="pt-PT" w:eastAsia="pt-PT"/>
        </w:rPr>
        <w:t xml:space="preserve"> parceiras</w:t>
      </w:r>
      <w:r w:rsidR="7E96CE7F" w:rsidRPr="591799F7">
        <w:rPr>
          <w:color w:val="000000" w:themeColor="text1"/>
          <w:sz w:val="24"/>
          <w:szCs w:val="24"/>
          <w:lang w:val="pt-PT" w:eastAsia="pt-PT"/>
        </w:rPr>
        <w:t xml:space="preserve">, as categorias, </w:t>
      </w:r>
      <w:r w:rsidR="16268079" w:rsidRPr="591799F7">
        <w:rPr>
          <w:color w:val="000000" w:themeColor="text1"/>
          <w:sz w:val="24"/>
          <w:szCs w:val="24"/>
          <w:lang w:val="pt-PT" w:eastAsia="pt-PT"/>
        </w:rPr>
        <w:t>o perfil, o histórico de compras e o carrinho</w:t>
      </w:r>
      <w:r w:rsidR="005D6D99">
        <w:rPr>
          <w:color w:val="000000" w:themeColor="text1"/>
          <w:sz w:val="24"/>
          <w:szCs w:val="24"/>
          <w:lang w:val="pt-PT" w:eastAsia="pt-PT"/>
        </w:rPr>
        <w:t xml:space="preserve"> e efetuar as suas compras</w:t>
      </w:r>
      <w:r w:rsidR="16268079" w:rsidRPr="591799F7">
        <w:rPr>
          <w:color w:val="000000" w:themeColor="text1"/>
          <w:sz w:val="24"/>
          <w:szCs w:val="24"/>
          <w:lang w:val="pt-PT" w:eastAsia="pt-PT"/>
        </w:rPr>
        <w:t>. A empresa pode</w:t>
      </w:r>
      <w:r w:rsidR="005D6D99">
        <w:rPr>
          <w:color w:val="000000" w:themeColor="text1"/>
          <w:sz w:val="24"/>
          <w:szCs w:val="24"/>
          <w:lang w:val="pt-PT" w:eastAsia="pt-PT"/>
        </w:rPr>
        <w:t xml:space="preserve"> </w:t>
      </w:r>
      <w:r w:rsidR="16268079" w:rsidRPr="591799F7">
        <w:rPr>
          <w:color w:val="000000" w:themeColor="text1"/>
          <w:sz w:val="24"/>
          <w:szCs w:val="24"/>
          <w:lang w:val="pt-PT" w:eastAsia="pt-PT"/>
        </w:rPr>
        <w:t>criar</w:t>
      </w:r>
      <w:r w:rsidR="171A8AB2" w:rsidRPr="591799F7">
        <w:rPr>
          <w:color w:val="000000" w:themeColor="text1"/>
          <w:sz w:val="24"/>
          <w:szCs w:val="24"/>
          <w:lang w:val="pt-PT" w:eastAsia="pt-PT"/>
        </w:rPr>
        <w:t xml:space="preserve"> os produtos</w:t>
      </w:r>
      <w:r w:rsidR="0DFDBEB1" w:rsidRPr="591799F7">
        <w:rPr>
          <w:color w:val="000000" w:themeColor="text1"/>
          <w:sz w:val="24"/>
          <w:szCs w:val="24"/>
          <w:lang w:val="pt-PT" w:eastAsia="pt-PT"/>
        </w:rPr>
        <w:t>,</w:t>
      </w:r>
      <w:r w:rsidR="171A8AB2" w:rsidRPr="591799F7">
        <w:rPr>
          <w:color w:val="000000" w:themeColor="text1"/>
          <w:sz w:val="24"/>
          <w:szCs w:val="24"/>
          <w:lang w:val="pt-PT" w:eastAsia="pt-PT"/>
        </w:rPr>
        <w:t xml:space="preserve"> os funcionários</w:t>
      </w:r>
      <w:r w:rsidR="238AD7DC" w:rsidRPr="591799F7">
        <w:rPr>
          <w:color w:val="000000" w:themeColor="text1"/>
          <w:sz w:val="24"/>
          <w:szCs w:val="24"/>
          <w:lang w:val="pt-PT" w:eastAsia="pt-PT"/>
        </w:rPr>
        <w:t xml:space="preserve"> e </w:t>
      </w:r>
      <w:r w:rsidR="1B5375C9" w:rsidRPr="591799F7">
        <w:rPr>
          <w:color w:val="000000" w:themeColor="text1"/>
          <w:sz w:val="24"/>
          <w:szCs w:val="24"/>
          <w:lang w:val="pt-PT" w:eastAsia="pt-PT"/>
        </w:rPr>
        <w:t xml:space="preserve">vendas </w:t>
      </w:r>
      <w:r w:rsidR="238AD7DC" w:rsidRPr="591799F7">
        <w:rPr>
          <w:color w:val="000000" w:themeColor="text1"/>
          <w:sz w:val="24"/>
          <w:szCs w:val="24"/>
          <w:lang w:val="pt-PT" w:eastAsia="pt-PT"/>
        </w:rPr>
        <w:t>com os produtos da mesma</w:t>
      </w:r>
      <w:r w:rsidR="171A8AB2" w:rsidRPr="591799F7">
        <w:rPr>
          <w:color w:val="000000" w:themeColor="text1"/>
          <w:sz w:val="24"/>
          <w:szCs w:val="24"/>
          <w:lang w:val="pt-PT" w:eastAsia="pt-PT"/>
        </w:rPr>
        <w:t xml:space="preserve">. Os funcionários poderão criar produtos, vendas para a empresa em que estão. </w:t>
      </w:r>
      <w:r w:rsidR="000A6C8F">
        <w:rPr>
          <w:color w:val="000000" w:themeColor="text1"/>
          <w:sz w:val="24"/>
          <w:szCs w:val="24"/>
          <w:lang w:val="pt-PT" w:eastAsia="pt-PT"/>
        </w:rPr>
        <w:t>Para além disso o administrador pode criar empresas e atribuir funcionários à empresa.</w:t>
      </w:r>
    </w:p>
    <w:p w14:paraId="7BDED37C" w14:textId="3E36067B" w:rsidR="552CAE90" w:rsidRDefault="552CAE90" w:rsidP="591799F7">
      <w:pPr>
        <w:spacing w:before="120" w:after="120" w:line="360" w:lineRule="auto"/>
        <w:jc w:val="both"/>
        <w:rPr>
          <w:color w:val="000000" w:themeColor="text1"/>
          <w:sz w:val="24"/>
          <w:szCs w:val="24"/>
          <w:lang w:val="pt-PT" w:eastAsia="pt-PT"/>
        </w:rPr>
      </w:pPr>
      <w:r w:rsidRPr="13EEF5F3">
        <w:rPr>
          <w:color w:val="000000" w:themeColor="text1"/>
          <w:sz w:val="24"/>
          <w:szCs w:val="24"/>
          <w:lang w:val="pt-PT" w:eastAsia="pt-PT"/>
        </w:rPr>
        <w:t>A aplicação</w:t>
      </w:r>
      <w:r w:rsidR="0013437D">
        <w:rPr>
          <w:color w:val="000000" w:themeColor="text1"/>
          <w:sz w:val="24"/>
          <w:szCs w:val="24"/>
          <w:lang w:val="pt-PT" w:eastAsia="pt-PT"/>
        </w:rPr>
        <w:t xml:space="preserve"> </w:t>
      </w:r>
      <w:r w:rsidR="0013437D" w:rsidRPr="30F754AA">
        <w:rPr>
          <w:i/>
          <w:color w:val="000000" w:themeColor="text1"/>
          <w:sz w:val="24"/>
          <w:szCs w:val="24"/>
          <w:lang w:val="pt-PT" w:eastAsia="pt-PT"/>
        </w:rPr>
        <w:t>Android</w:t>
      </w:r>
      <w:r w:rsidRPr="30F754AA">
        <w:rPr>
          <w:i/>
          <w:color w:val="000000" w:themeColor="text1"/>
          <w:sz w:val="24"/>
          <w:szCs w:val="24"/>
          <w:lang w:val="pt-PT" w:eastAsia="pt-PT"/>
        </w:rPr>
        <w:t xml:space="preserve"> </w:t>
      </w:r>
      <w:r w:rsidR="002D6C3E">
        <w:rPr>
          <w:color w:val="000000" w:themeColor="text1"/>
          <w:sz w:val="24"/>
          <w:szCs w:val="24"/>
          <w:lang w:val="pt-PT" w:eastAsia="pt-PT"/>
        </w:rPr>
        <w:t xml:space="preserve">recebe </w:t>
      </w:r>
      <w:r w:rsidR="28BA58A5" w:rsidRPr="13EEF5F3">
        <w:rPr>
          <w:color w:val="000000" w:themeColor="text1"/>
          <w:sz w:val="24"/>
          <w:szCs w:val="24"/>
          <w:lang w:val="pt-PT" w:eastAsia="pt-PT"/>
        </w:rPr>
        <w:t>os dados</w:t>
      </w:r>
      <w:r w:rsidR="002D6C3E">
        <w:rPr>
          <w:color w:val="000000" w:themeColor="text1"/>
          <w:sz w:val="24"/>
          <w:szCs w:val="24"/>
          <w:lang w:val="pt-PT" w:eastAsia="pt-PT"/>
        </w:rPr>
        <w:t xml:space="preserve"> </w:t>
      </w:r>
      <w:r w:rsidR="28BA58A5" w:rsidRPr="13EEF5F3">
        <w:rPr>
          <w:color w:val="000000" w:themeColor="text1"/>
          <w:sz w:val="24"/>
          <w:szCs w:val="24"/>
          <w:lang w:val="pt-PT" w:eastAsia="pt-PT"/>
        </w:rPr>
        <w:t xml:space="preserve">através da </w:t>
      </w:r>
      <w:r w:rsidR="28BA58A5" w:rsidRPr="31433C05">
        <w:rPr>
          <w:i/>
          <w:color w:val="000000" w:themeColor="text1"/>
          <w:sz w:val="24"/>
          <w:szCs w:val="24"/>
          <w:lang w:val="pt-PT" w:eastAsia="pt-PT"/>
        </w:rPr>
        <w:t xml:space="preserve">API </w:t>
      </w:r>
      <w:proofErr w:type="spellStart"/>
      <w:r w:rsidR="28BA58A5" w:rsidRPr="31433C05">
        <w:rPr>
          <w:i/>
          <w:color w:val="000000" w:themeColor="text1"/>
          <w:sz w:val="24"/>
          <w:szCs w:val="24"/>
          <w:lang w:val="pt-PT" w:eastAsia="pt-PT"/>
        </w:rPr>
        <w:t>Restful</w:t>
      </w:r>
      <w:proofErr w:type="spellEnd"/>
      <w:r w:rsidR="002D6C3E">
        <w:rPr>
          <w:color w:val="000000" w:themeColor="text1"/>
          <w:sz w:val="24"/>
          <w:szCs w:val="24"/>
          <w:lang w:val="pt-PT" w:eastAsia="pt-PT"/>
        </w:rPr>
        <w:t xml:space="preserve">, esta é direcionada à utilização apenas para os </w:t>
      </w:r>
      <w:r w:rsidR="00911E21">
        <w:rPr>
          <w:color w:val="000000" w:themeColor="text1"/>
          <w:sz w:val="24"/>
          <w:szCs w:val="24"/>
          <w:lang w:val="pt-PT" w:eastAsia="pt-PT"/>
        </w:rPr>
        <w:t>clientes, ou seja</w:t>
      </w:r>
      <w:r w:rsidR="00313631">
        <w:rPr>
          <w:color w:val="000000" w:themeColor="text1"/>
          <w:sz w:val="24"/>
          <w:szCs w:val="24"/>
          <w:lang w:val="pt-PT" w:eastAsia="pt-PT"/>
        </w:rPr>
        <w:t>,</w:t>
      </w:r>
      <w:r w:rsidR="00911E21">
        <w:rPr>
          <w:color w:val="000000" w:themeColor="text1"/>
          <w:sz w:val="24"/>
          <w:szCs w:val="24"/>
          <w:lang w:val="pt-PT" w:eastAsia="pt-PT"/>
        </w:rPr>
        <w:t xml:space="preserve"> para</w:t>
      </w:r>
      <w:r w:rsidR="002D6C3E">
        <w:rPr>
          <w:color w:val="000000" w:themeColor="text1"/>
          <w:sz w:val="24"/>
          <w:szCs w:val="24"/>
          <w:lang w:val="pt-PT" w:eastAsia="pt-PT"/>
        </w:rPr>
        <w:t xml:space="preserve"> poderem efetuar os seus pedido</w:t>
      </w:r>
      <w:r w:rsidR="00AE1341">
        <w:rPr>
          <w:color w:val="000000" w:themeColor="text1"/>
          <w:sz w:val="24"/>
          <w:szCs w:val="24"/>
          <w:lang w:val="pt-PT" w:eastAsia="pt-PT"/>
        </w:rPr>
        <w:t>s, verem os produtos, histórico de compra e outros detalhes.</w:t>
      </w:r>
    </w:p>
    <w:p w14:paraId="09EE3016" w14:textId="62D51C08" w:rsidR="591799F7" w:rsidRDefault="591799F7" w:rsidP="591799F7">
      <w:pPr>
        <w:spacing w:before="120" w:after="120" w:line="360" w:lineRule="auto"/>
        <w:jc w:val="both"/>
        <w:rPr>
          <w:color w:val="000000" w:themeColor="text1"/>
          <w:sz w:val="24"/>
          <w:szCs w:val="24"/>
          <w:lang w:val="pt-PT" w:eastAsia="pt-PT"/>
        </w:rPr>
      </w:pPr>
    </w:p>
    <w:p w14:paraId="75FD5138" w14:textId="569B2EE9" w:rsidR="591799F7" w:rsidRDefault="591799F7" w:rsidP="591799F7">
      <w:pPr>
        <w:spacing w:before="120" w:after="120" w:line="360" w:lineRule="auto"/>
        <w:jc w:val="both"/>
        <w:rPr>
          <w:color w:val="000000" w:themeColor="text1"/>
          <w:sz w:val="24"/>
          <w:szCs w:val="24"/>
          <w:lang w:val="pt-PT" w:eastAsia="pt-PT"/>
        </w:rPr>
      </w:pPr>
    </w:p>
    <w:p w14:paraId="63536744" w14:textId="5097B35D" w:rsidR="591799F7" w:rsidRDefault="591799F7" w:rsidP="591799F7">
      <w:pPr>
        <w:spacing w:before="120" w:after="120" w:line="360" w:lineRule="auto"/>
        <w:jc w:val="both"/>
        <w:rPr>
          <w:color w:val="000000" w:themeColor="text1"/>
          <w:sz w:val="24"/>
          <w:szCs w:val="24"/>
          <w:lang w:val="pt-PT" w:eastAsia="pt-PT"/>
        </w:rPr>
      </w:pPr>
    </w:p>
    <w:p w14:paraId="5630AD66" w14:textId="77777777" w:rsidR="00C17BC3" w:rsidRDefault="00C17BC3" w:rsidP="00C17BC3">
      <w:pPr>
        <w:pStyle w:val="Corpodetexto"/>
        <w:rPr>
          <w:lang w:val="pt-PT"/>
        </w:rPr>
      </w:pPr>
    </w:p>
    <w:p w14:paraId="4E38FD09" w14:textId="27D59ED9" w:rsidR="00E63175" w:rsidRPr="00643661" w:rsidRDefault="00E63175" w:rsidP="591799F7">
      <w:pPr>
        <w:spacing w:before="120" w:after="120" w:line="360" w:lineRule="auto"/>
        <w:jc w:val="both"/>
        <w:rPr>
          <w:color w:val="000000"/>
          <w:sz w:val="24"/>
          <w:szCs w:val="24"/>
          <w:lang w:val="pt-PT" w:eastAsia="pt-PT"/>
        </w:rPr>
      </w:pPr>
      <w:r w:rsidRPr="591799F7">
        <w:rPr>
          <w:color w:val="000000" w:themeColor="text1"/>
          <w:sz w:val="24"/>
          <w:szCs w:val="24"/>
          <w:lang w:val="pt-PT" w:eastAsia="pt-PT"/>
        </w:rPr>
        <w:t xml:space="preserve">PALAVRAS-CHAVE:  </w:t>
      </w:r>
      <w:proofErr w:type="spellStart"/>
      <w:r w:rsidR="52513A20" w:rsidRPr="591799F7">
        <w:rPr>
          <w:color w:val="000000" w:themeColor="text1"/>
          <w:sz w:val="24"/>
          <w:szCs w:val="24"/>
          <w:lang w:val="pt-PT" w:eastAsia="pt-PT"/>
        </w:rPr>
        <w:t>Code</w:t>
      </w:r>
      <w:r w:rsidR="615B350D" w:rsidRPr="591799F7">
        <w:rPr>
          <w:color w:val="000000" w:themeColor="text1"/>
          <w:sz w:val="24"/>
          <w:szCs w:val="24"/>
          <w:lang w:val="pt-PT" w:eastAsia="pt-PT"/>
        </w:rPr>
        <w:t>I</w:t>
      </w:r>
      <w:r w:rsidR="52513A20" w:rsidRPr="591799F7">
        <w:rPr>
          <w:color w:val="000000" w:themeColor="text1"/>
          <w:sz w:val="24"/>
          <w:szCs w:val="24"/>
          <w:lang w:val="pt-PT" w:eastAsia="pt-PT"/>
        </w:rPr>
        <w:t>gniter</w:t>
      </w:r>
      <w:proofErr w:type="spellEnd"/>
      <w:r w:rsidRPr="591799F7">
        <w:rPr>
          <w:color w:val="000000" w:themeColor="text1"/>
          <w:sz w:val="24"/>
          <w:szCs w:val="24"/>
          <w:lang w:val="pt-PT" w:eastAsia="pt-PT"/>
        </w:rPr>
        <w:t xml:space="preserve">, </w:t>
      </w:r>
      <w:r w:rsidR="4071E5F1" w:rsidRPr="591799F7">
        <w:rPr>
          <w:color w:val="000000" w:themeColor="text1"/>
          <w:sz w:val="24"/>
          <w:szCs w:val="24"/>
          <w:lang w:val="pt-PT" w:eastAsia="pt-PT"/>
        </w:rPr>
        <w:t>Android,</w:t>
      </w:r>
      <w:r w:rsidR="15C64700" w:rsidRPr="591799F7">
        <w:rPr>
          <w:color w:val="000000" w:themeColor="text1"/>
          <w:sz w:val="24"/>
          <w:szCs w:val="24"/>
          <w:lang w:val="pt-PT" w:eastAsia="pt-PT"/>
        </w:rPr>
        <w:t xml:space="preserve"> </w:t>
      </w:r>
      <w:proofErr w:type="spellStart"/>
      <w:r w:rsidR="15C64700" w:rsidRPr="591799F7">
        <w:rPr>
          <w:color w:val="000000" w:themeColor="text1"/>
          <w:sz w:val="24"/>
          <w:szCs w:val="24"/>
          <w:lang w:val="pt-PT" w:eastAsia="pt-PT"/>
        </w:rPr>
        <w:t>Restful</w:t>
      </w:r>
      <w:proofErr w:type="spellEnd"/>
      <w:r w:rsidR="00911E21">
        <w:rPr>
          <w:color w:val="000000" w:themeColor="text1"/>
          <w:sz w:val="24"/>
          <w:szCs w:val="24"/>
          <w:lang w:val="pt-PT" w:eastAsia="pt-PT"/>
        </w:rPr>
        <w:t>, API</w:t>
      </w:r>
    </w:p>
    <w:p w14:paraId="1D539255" w14:textId="7AD7771A" w:rsidR="00C17BC3" w:rsidRPr="00C161B5" w:rsidRDefault="00C17BC3" w:rsidP="002803C7">
      <w:pPr>
        <w:pStyle w:val="Ttulo1"/>
        <w:jc w:val="left"/>
        <w:rPr>
          <w:rStyle w:val="nfase"/>
        </w:rPr>
      </w:pPr>
      <w:r>
        <w:br w:type="page"/>
      </w:r>
    </w:p>
    <w:p w14:paraId="2BA226A1" w14:textId="77777777" w:rsidR="00C17BC3" w:rsidRDefault="00C17BC3" w:rsidP="00C17BC3">
      <w:pPr>
        <w:pStyle w:val="Corpodetexto"/>
        <w:rPr>
          <w:lang w:val="pt-PT"/>
        </w:rPr>
      </w:pPr>
    </w:p>
    <w:sdt>
      <w:sdtPr>
        <w:rPr>
          <w:rFonts w:ascii="Garamond" w:eastAsia="Times New Roman" w:hAnsi="Garamond" w:cs="Garamond"/>
          <w:color w:val="auto"/>
          <w:sz w:val="22"/>
          <w:szCs w:val="22"/>
          <w:lang w:val="en-IE" w:eastAsia="en-US"/>
        </w:rPr>
        <w:id w:val="1841191985"/>
        <w:docPartObj>
          <w:docPartGallery w:val="Table of Contents"/>
          <w:docPartUnique/>
        </w:docPartObj>
      </w:sdtPr>
      <w:sdtEndPr>
        <w:rPr>
          <w:b/>
          <w:bCs/>
        </w:rPr>
      </w:sdtEndPr>
      <w:sdtContent>
        <w:p w14:paraId="369674F6" w14:textId="4FBBC143" w:rsidR="00663013" w:rsidRPr="00FB759C" w:rsidRDefault="00663013">
          <w:pPr>
            <w:pStyle w:val="Cabealhodondice"/>
            <w:rPr>
              <w:rFonts w:ascii="Garamond" w:hAnsi="Garamond"/>
              <w:b/>
              <w:bCs/>
              <w:sz w:val="28"/>
              <w:szCs w:val="28"/>
            </w:rPr>
          </w:pPr>
          <w:r w:rsidRPr="00FB759C">
            <w:rPr>
              <w:rFonts w:ascii="Garamond" w:hAnsi="Garamond"/>
              <w:b/>
              <w:bCs/>
              <w:sz w:val="28"/>
              <w:szCs w:val="28"/>
            </w:rPr>
            <w:t>Índice</w:t>
          </w:r>
        </w:p>
        <w:p w14:paraId="3B2A29D0" w14:textId="5228017B" w:rsidR="00BE70F2" w:rsidRDefault="00663013">
          <w:pPr>
            <w:pStyle w:val="ndice1"/>
            <w:rPr>
              <w:rFonts w:asciiTheme="minorHAnsi" w:eastAsiaTheme="minorEastAsia" w:hAnsiTheme="minorHAnsi" w:cstheme="minorBidi"/>
              <w:noProof/>
              <w:lang w:val="pt-PT" w:eastAsia="pt-PT"/>
            </w:rPr>
          </w:pPr>
          <w:r w:rsidRPr="004250BA">
            <w:rPr>
              <w:sz w:val="24"/>
              <w:szCs w:val="24"/>
            </w:rPr>
            <w:fldChar w:fldCharType="begin"/>
          </w:r>
          <w:r w:rsidRPr="004250BA">
            <w:rPr>
              <w:sz w:val="24"/>
              <w:szCs w:val="24"/>
            </w:rPr>
            <w:instrText xml:space="preserve"> TOC \o "1-3" \h \z \u </w:instrText>
          </w:r>
          <w:r w:rsidRPr="004250BA">
            <w:rPr>
              <w:sz w:val="24"/>
              <w:szCs w:val="24"/>
            </w:rPr>
            <w:fldChar w:fldCharType="separate"/>
          </w:r>
          <w:hyperlink w:anchor="_Toc64318235" w:history="1">
            <w:r w:rsidR="00BE70F2" w:rsidRPr="00C36178">
              <w:rPr>
                <w:rStyle w:val="Hiperligao"/>
                <w:noProof/>
              </w:rPr>
              <w:t>Resumo</w:t>
            </w:r>
            <w:r w:rsidR="00BE70F2">
              <w:rPr>
                <w:noProof/>
                <w:webHidden/>
              </w:rPr>
              <w:tab/>
            </w:r>
            <w:r w:rsidR="00BE70F2">
              <w:rPr>
                <w:noProof/>
                <w:webHidden/>
              </w:rPr>
              <w:fldChar w:fldCharType="begin"/>
            </w:r>
            <w:r w:rsidR="00BE70F2">
              <w:rPr>
                <w:noProof/>
                <w:webHidden/>
              </w:rPr>
              <w:instrText xml:space="preserve"> PAGEREF _Toc64318235 \h </w:instrText>
            </w:r>
            <w:r w:rsidR="00BE70F2">
              <w:rPr>
                <w:noProof/>
                <w:webHidden/>
              </w:rPr>
            </w:r>
            <w:r w:rsidR="00BE70F2">
              <w:rPr>
                <w:noProof/>
                <w:webHidden/>
              </w:rPr>
              <w:fldChar w:fldCharType="separate"/>
            </w:r>
            <w:r w:rsidR="00BE70F2">
              <w:rPr>
                <w:noProof/>
                <w:webHidden/>
              </w:rPr>
              <w:t>iv</w:t>
            </w:r>
            <w:r w:rsidR="00BE70F2">
              <w:rPr>
                <w:noProof/>
                <w:webHidden/>
              </w:rPr>
              <w:fldChar w:fldCharType="end"/>
            </w:r>
          </w:hyperlink>
        </w:p>
        <w:p w14:paraId="5B92F56A" w14:textId="3DEDF5A4" w:rsidR="00BE70F2" w:rsidRDefault="00BE70F2">
          <w:pPr>
            <w:pStyle w:val="ndice1"/>
            <w:tabs>
              <w:tab w:val="left" w:pos="1100"/>
            </w:tabs>
            <w:rPr>
              <w:rFonts w:asciiTheme="minorHAnsi" w:eastAsiaTheme="minorEastAsia" w:hAnsiTheme="minorHAnsi" w:cstheme="minorBidi"/>
              <w:noProof/>
              <w:lang w:val="pt-PT" w:eastAsia="pt-PT"/>
            </w:rPr>
          </w:pPr>
          <w:hyperlink w:anchor="_Toc64318236" w:history="1">
            <w:r w:rsidRPr="00C36178">
              <w:rPr>
                <w:rStyle w:val="Hiperligao"/>
                <w:noProof/>
              </w:rPr>
              <w:t>1.</w:t>
            </w:r>
            <w:r>
              <w:rPr>
                <w:rFonts w:asciiTheme="minorHAnsi" w:eastAsiaTheme="minorEastAsia" w:hAnsiTheme="minorHAnsi" w:cstheme="minorBidi"/>
                <w:noProof/>
                <w:lang w:val="pt-PT" w:eastAsia="pt-PT"/>
              </w:rPr>
              <w:tab/>
            </w:r>
            <w:r w:rsidRPr="00C36178">
              <w:rPr>
                <w:rStyle w:val="Hiperligao"/>
                <w:noProof/>
              </w:rPr>
              <w:t>Dicionário de significados</w:t>
            </w:r>
            <w:r>
              <w:rPr>
                <w:noProof/>
                <w:webHidden/>
              </w:rPr>
              <w:tab/>
            </w:r>
            <w:r>
              <w:rPr>
                <w:noProof/>
                <w:webHidden/>
              </w:rPr>
              <w:fldChar w:fldCharType="begin"/>
            </w:r>
            <w:r>
              <w:rPr>
                <w:noProof/>
                <w:webHidden/>
              </w:rPr>
              <w:instrText xml:space="preserve"> PAGEREF _Toc64318236 \h </w:instrText>
            </w:r>
            <w:r>
              <w:rPr>
                <w:noProof/>
                <w:webHidden/>
              </w:rPr>
            </w:r>
            <w:r>
              <w:rPr>
                <w:noProof/>
                <w:webHidden/>
              </w:rPr>
              <w:fldChar w:fldCharType="separate"/>
            </w:r>
            <w:r>
              <w:rPr>
                <w:noProof/>
                <w:webHidden/>
              </w:rPr>
              <w:t>2</w:t>
            </w:r>
            <w:r>
              <w:rPr>
                <w:noProof/>
                <w:webHidden/>
              </w:rPr>
              <w:fldChar w:fldCharType="end"/>
            </w:r>
          </w:hyperlink>
        </w:p>
        <w:p w14:paraId="2FDDD015" w14:textId="4C894929" w:rsidR="00BE70F2" w:rsidRDefault="00BE70F2">
          <w:pPr>
            <w:pStyle w:val="ndice1"/>
            <w:tabs>
              <w:tab w:val="left" w:pos="1100"/>
            </w:tabs>
            <w:rPr>
              <w:rFonts w:asciiTheme="minorHAnsi" w:eastAsiaTheme="minorEastAsia" w:hAnsiTheme="minorHAnsi" w:cstheme="minorBidi"/>
              <w:noProof/>
              <w:lang w:val="pt-PT" w:eastAsia="pt-PT"/>
            </w:rPr>
          </w:pPr>
          <w:hyperlink w:anchor="_Toc64318237" w:history="1">
            <w:r w:rsidRPr="00C36178">
              <w:rPr>
                <w:rStyle w:val="Hiperligao"/>
                <w:noProof/>
              </w:rPr>
              <w:t>2.</w:t>
            </w:r>
            <w:r>
              <w:rPr>
                <w:rFonts w:asciiTheme="minorHAnsi" w:eastAsiaTheme="minorEastAsia" w:hAnsiTheme="minorHAnsi" w:cstheme="minorBidi"/>
                <w:noProof/>
                <w:lang w:val="pt-PT" w:eastAsia="pt-PT"/>
              </w:rPr>
              <w:tab/>
            </w:r>
            <w:r w:rsidRPr="00C36178">
              <w:rPr>
                <w:rStyle w:val="Hiperligao"/>
                <w:noProof/>
              </w:rPr>
              <w:t>Introdução</w:t>
            </w:r>
            <w:r>
              <w:rPr>
                <w:noProof/>
                <w:webHidden/>
              </w:rPr>
              <w:tab/>
            </w:r>
            <w:r>
              <w:rPr>
                <w:noProof/>
                <w:webHidden/>
              </w:rPr>
              <w:fldChar w:fldCharType="begin"/>
            </w:r>
            <w:r>
              <w:rPr>
                <w:noProof/>
                <w:webHidden/>
              </w:rPr>
              <w:instrText xml:space="preserve"> PAGEREF _Toc64318237 \h </w:instrText>
            </w:r>
            <w:r>
              <w:rPr>
                <w:noProof/>
                <w:webHidden/>
              </w:rPr>
            </w:r>
            <w:r>
              <w:rPr>
                <w:noProof/>
                <w:webHidden/>
              </w:rPr>
              <w:fldChar w:fldCharType="separate"/>
            </w:r>
            <w:r>
              <w:rPr>
                <w:noProof/>
                <w:webHidden/>
              </w:rPr>
              <w:t>3</w:t>
            </w:r>
            <w:r>
              <w:rPr>
                <w:noProof/>
                <w:webHidden/>
              </w:rPr>
              <w:fldChar w:fldCharType="end"/>
            </w:r>
          </w:hyperlink>
        </w:p>
        <w:p w14:paraId="6B8470AC" w14:textId="51229B99" w:rsidR="00BE70F2" w:rsidRDefault="00BE70F2">
          <w:pPr>
            <w:pStyle w:val="ndice1"/>
            <w:tabs>
              <w:tab w:val="left" w:pos="1100"/>
            </w:tabs>
            <w:rPr>
              <w:rFonts w:asciiTheme="minorHAnsi" w:eastAsiaTheme="minorEastAsia" w:hAnsiTheme="minorHAnsi" w:cstheme="minorBidi"/>
              <w:noProof/>
              <w:lang w:val="pt-PT" w:eastAsia="pt-PT"/>
            </w:rPr>
          </w:pPr>
          <w:hyperlink w:anchor="_Toc64318238" w:history="1">
            <w:r w:rsidRPr="00C36178">
              <w:rPr>
                <w:rStyle w:val="Hiperligao"/>
                <w:noProof/>
              </w:rPr>
              <w:t>3.</w:t>
            </w:r>
            <w:r>
              <w:rPr>
                <w:rFonts w:asciiTheme="minorHAnsi" w:eastAsiaTheme="minorEastAsia" w:hAnsiTheme="minorHAnsi" w:cstheme="minorBidi"/>
                <w:noProof/>
                <w:lang w:val="pt-PT" w:eastAsia="pt-PT"/>
              </w:rPr>
              <w:tab/>
            </w:r>
            <w:r w:rsidRPr="00C36178">
              <w:rPr>
                <w:rStyle w:val="Hiperligao"/>
                <w:noProof/>
              </w:rPr>
              <w:t>Metodologia</w:t>
            </w:r>
            <w:r>
              <w:rPr>
                <w:noProof/>
                <w:webHidden/>
              </w:rPr>
              <w:tab/>
            </w:r>
            <w:r>
              <w:rPr>
                <w:noProof/>
                <w:webHidden/>
              </w:rPr>
              <w:fldChar w:fldCharType="begin"/>
            </w:r>
            <w:r>
              <w:rPr>
                <w:noProof/>
                <w:webHidden/>
              </w:rPr>
              <w:instrText xml:space="preserve"> PAGEREF _Toc64318238 \h </w:instrText>
            </w:r>
            <w:r>
              <w:rPr>
                <w:noProof/>
                <w:webHidden/>
              </w:rPr>
            </w:r>
            <w:r>
              <w:rPr>
                <w:noProof/>
                <w:webHidden/>
              </w:rPr>
              <w:fldChar w:fldCharType="separate"/>
            </w:r>
            <w:r>
              <w:rPr>
                <w:noProof/>
                <w:webHidden/>
              </w:rPr>
              <w:t>4</w:t>
            </w:r>
            <w:r>
              <w:rPr>
                <w:noProof/>
                <w:webHidden/>
              </w:rPr>
              <w:fldChar w:fldCharType="end"/>
            </w:r>
          </w:hyperlink>
        </w:p>
        <w:p w14:paraId="52E3556B" w14:textId="1A4FB026" w:rsidR="00BE70F2" w:rsidRDefault="00BE70F2">
          <w:pPr>
            <w:pStyle w:val="ndice1"/>
            <w:tabs>
              <w:tab w:val="left" w:pos="1100"/>
            </w:tabs>
            <w:rPr>
              <w:rFonts w:asciiTheme="minorHAnsi" w:eastAsiaTheme="minorEastAsia" w:hAnsiTheme="minorHAnsi" w:cstheme="minorBidi"/>
              <w:noProof/>
              <w:lang w:val="pt-PT" w:eastAsia="pt-PT"/>
            </w:rPr>
          </w:pPr>
          <w:hyperlink w:anchor="_Toc64318239" w:history="1">
            <w:r w:rsidRPr="00C36178">
              <w:rPr>
                <w:rStyle w:val="Hiperligao"/>
                <w:noProof/>
              </w:rPr>
              <w:t>4.</w:t>
            </w:r>
            <w:r>
              <w:rPr>
                <w:rFonts w:asciiTheme="minorHAnsi" w:eastAsiaTheme="minorEastAsia" w:hAnsiTheme="minorHAnsi" w:cstheme="minorBidi"/>
                <w:noProof/>
                <w:lang w:val="pt-PT" w:eastAsia="pt-PT"/>
              </w:rPr>
              <w:tab/>
            </w:r>
            <w:r w:rsidRPr="00C36178">
              <w:rPr>
                <w:rStyle w:val="Hiperligao"/>
                <w:noProof/>
              </w:rPr>
              <w:t>Arquitetura do Sistema</w:t>
            </w:r>
            <w:r>
              <w:rPr>
                <w:noProof/>
                <w:webHidden/>
              </w:rPr>
              <w:tab/>
            </w:r>
            <w:r>
              <w:rPr>
                <w:noProof/>
                <w:webHidden/>
              </w:rPr>
              <w:fldChar w:fldCharType="begin"/>
            </w:r>
            <w:r>
              <w:rPr>
                <w:noProof/>
                <w:webHidden/>
              </w:rPr>
              <w:instrText xml:space="preserve"> PAGEREF _Toc64318239 \h </w:instrText>
            </w:r>
            <w:r>
              <w:rPr>
                <w:noProof/>
                <w:webHidden/>
              </w:rPr>
            </w:r>
            <w:r>
              <w:rPr>
                <w:noProof/>
                <w:webHidden/>
              </w:rPr>
              <w:fldChar w:fldCharType="separate"/>
            </w:r>
            <w:r>
              <w:rPr>
                <w:noProof/>
                <w:webHidden/>
              </w:rPr>
              <w:t>5</w:t>
            </w:r>
            <w:r>
              <w:rPr>
                <w:noProof/>
                <w:webHidden/>
              </w:rPr>
              <w:fldChar w:fldCharType="end"/>
            </w:r>
          </w:hyperlink>
        </w:p>
        <w:p w14:paraId="7650C91A" w14:textId="0565A229" w:rsidR="00BE70F2" w:rsidRDefault="00BE70F2">
          <w:pPr>
            <w:pStyle w:val="ndice1"/>
            <w:tabs>
              <w:tab w:val="left" w:pos="1100"/>
            </w:tabs>
            <w:rPr>
              <w:rFonts w:asciiTheme="minorHAnsi" w:eastAsiaTheme="minorEastAsia" w:hAnsiTheme="minorHAnsi" w:cstheme="minorBidi"/>
              <w:noProof/>
              <w:lang w:val="pt-PT" w:eastAsia="pt-PT"/>
            </w:rPr>
          </w:pPr>
          <w:hyperlink w:anchor="_Toc64318240" w:history="1">
            <w:r w:rsidRPr="00C36178">
              <w:rPr>
                <w:rStyle w:val="Hiperligao"/>
                <w:noProof/>
              </w:rPr>
              <w:t>5.</w:t>
            </w:r>
            <w:r>
              <w:rPr>
                <w:rFonts w:asciiTheme="minorHAnsi" w:eastAsiaTheme="minorEastAsia" w:hAnsiTheme="minorHAnsi" w:cstheme="minorBidi"/>
                <w:noProof/>
                <w:lang w:val="pt-PT" w:eastAsia="pt-PT"/>
              </w:rPr>
              <w:tab/>
            </w:r>
            <w:r w:rsidRPr="00C36178">
              <w:rPr>
                <w:rStyle w:val="Hiperligao"/>
                <w:noProof/>
              </w:rPr>
              <w:t>Gestão do Projeto</w:t>
            </w:r>
            <w:r>
              <w:rPr>
                <w:noProof/>
                <w:webHidden/>
              </w:rPr>
              <w:tab/>
            </w:r>
            <w:r>
              <w:rPr>
                <w:noProof/>
                <w:webHidden/>
              </w:rPr>
              <w:fldChar w:fldCharType="begin"/>
            </w:r>
            <w:r>
              <w:rPr>
                <w:noProof/>
                <w:webHidden/>
              </w:rPr>
              <w:instrText xml:space="preserve"> PAGEREF _Toc64318240 \h </w:instrText>
            </w:r>
            <w:r>
              <w:rPr>
                <w:noProof/>
                <w:webHidden/>
              </w:rPr>
            </w:r>
            <w:r>
              <w:rPr>
                <w:noProof/>
                <w:webHidden/>
              </w:rPr>
              <w:fldChar w:fldCharType="separate"/>
            </w:r>
            <w:r>
              <w:rPr>
                <w:noProof/>
                <w:webHidden/>
              </w:rPr>
              <w:t>6</w:t>
            </w:r>
            <w:r>
              <w:rPr>
                <w:noProof/>
                <w:webHidden/>
              </w:rPr>
              <w:fldChar w:fldCharType="end"/>
            </w:r>
          </w:hyperlink>
        </w:p>
        <w:p w14:paraId="143FE57B" w14:textId="46451A8D" w:rsidR="00BE70F2" w:rsidRDefault="00BE70F2">
          <w:pPr>
            <w:pStyle w:val="ndice1"/>
            <w:tabs>
              <w:tab w:val="left" w:pos="1100"/>
            </w:tabs>
            <w:rPr>
              <w:rFonts w:asciiTheme="minorHAnsi" w:eastAsiaTheme="minorEastAsia" w:hAnsiTheme="minorHAnsi" w:cstheme="minorBidi"/>
              <w:noProof/>
              <w:lang w:val="pt-PT" w:eastAsia="pt-PT"/>
            </w:rPr>
          </w:pPr>
          <w:hyperlink w:anchor="_Toc64318241" w:history="1">
            <w:r w:rsidRPr="00C36178">
              <w:rPr>
                <w:rStyle w:val="Hiperligao"/>
                <w:noProof/>
              </w:rPr>
              <w:t>6.</w:t>
            </w:r>
            <w:r>
              <w:rPr>
                <w:rFonts w:asciiTheme="minorHAnsi" w:eastAsiaTheme="minorEastAsia" w:hAnsiTheme="minorHAnsi" w:cstheme="minorBidi"/>
                <w:noProof/>
                <w:lang w:val="pt-PT" w:eastAsia="pt-PT"/>
              </w:rPr>
              <w:tab/>
            </w:r>
            <w:r w:rsidRPr="00C36178">
              <w:rPr>
                <w:rStyle w:val="Hiperligao"/>
                <w:noProof/>
              </w:rPr>
              <w:t>Análise</w:t>
            </w:r>
            <w:r>
              <w:rPr>
                <w:noProof/>
                <w:webHidden/>
              </w:rPr>
              <w:tab/>
            </w:r>
            <w:r>
              <w:rPr>
                <w:noProof/>
                <w:webHidden/>
              </w:rPr>
              <w:fldChar w:fldCharType="begin"/>
            </w:r>
            <w:r>
              <w:rPr>
                <w:noProof/>
                <w:webHidden/>
              </w:rPr>
              <w:instrText xml:space="preserve"> PAGEREF _Toc64318241 \h </w:instrText>
            </w:r>
            <w:r>
              <w:rPr>
                <w:noProof/>
                <w:webHidden/>
              </w:rPr>
            </w:r>
            <w:r>
              <w:rPr>
                <w:noProof/>
                <w:webHidden/>
              </w:rPr>
              <w:fldChar w:fldCharType="separate"/>
            </w:r>
            <w:r>
              <w:rPr>
                <w:noProof/>
                <w:webHidden/>
              </w:rPr>
              <w:t>9</w:t>
            </w:r>
            <w:r>
              <w:rPr>
                <w:noProof/>
                <w:webHidden/>
              </w:rPr>
              <w:fldChar w:fldCharType="end"/>
            </w:r>
          </w:hyperlink>
        </w:p>
        <w:p w14:paraId="72535D0C" w14:textId="333F664F" w:rsidR="00BE70F2" w:rsidRDefault="00BE70F2">
          <w:pPr>
            <w:pStyle w:val="ndice1"/>
            <w:tabs>
              <w:tab w:val="left" w:pos="1100"/>
            </w:tabs>
            <w:rPr>
              <w:rFonts w:asciiTheme="minorHAnsi" w:eastAsiaTheme="minorEastAsia" w:hAnsiTheme="minorHAnsi" w:cstheme="minorBidi"/>
              <w:noProof/>
              <w:lang w:val="pt-PT" w:eastAsia="pt-PT"/>
            </w:rPr>
          </w:pPr>
          <w:hyperlink w:anchor="_Toc64318242" w:history="1">
            <w:r w:rsidRPr="00C36178">
              <w:rPr>
                <w:rStyle w:val="Hiperligao"/>
                <w:noProof/>
              </w:rPr>
              <w:t>7.</w:t>
            </w:r>
            <w:r>
              <w:rPr>
                <w:rFonts w:asciiTheme="minorHAnsi" w:eastAsiaTheme="minorEastAsia" w:hAnsiTheme="minorHAnsi" w:cstheme="minorBidi"/>
                <w:noProof/>
                <w:lang w:val="pt-PT" w:eastAsia="pt-PT"/>
              </w:rPr>
              <w:tab/>
            </w:r>
            <w:r w:rsidRPr="00C36178">
              <w:rPr>
                <w:rStyle w:val="Hiperligao"/>
                <w:noProof/>
              </w:rPr>
              <w:t>Desenho</w:t>
            </w:r>
            <w:r>
              <w:rPr>
                <w:noProof/>
                <w:webHidden/>
              </w:rPr>
              <w:tab/>
            </w:r>
            <w:r>
              <w:rPr>
                <w:noProof/>
                <w:webHidden/>
              </w:rPr>
              <w:fldChar w:fldCharType="begin"/>
            </w:r>
            <w:r>
              <w:rPr>
                <w:noProof/>
                <w:webHidden/>
              </w:rPr>
              <w:instrText xml:space="preserve"> PAGEREF _Toc64318242 \h </w:instrText>
            </w:r>
            <w:r>
              <w:rPr>
                <w:noProof/>
                <w:webHidden/>
              </w:rPr>
            </w:r>
            <w:r>
              <w:rPr>
                <w:noProof/>
                <w:webHidden/>
              </w:rPr>
              <w:fldChar w:fldCharType="separate"/>
            </w:r>
            <w:r>
              <w:rPr>
                <w:noProof/>
                <w:webHidden/>
              </w:rPr>
              <w:t>11</w:t>
            </w:r>
            <w:r>
              <w:rPr>
                <w:noProof/>
                <w:webHidden/>
              </w:rPr>
              <w:fldChar w:fldCharType="end"/>
            </w:r>
          </w:hyperlink>
        </w:p>
        <w:p w14:paraId="03258C80" w14:textId="7542778D" w:rsidR="00BE70F2" w:rsidRDefault="00BE70F2">
          <w:pPr>
            <w:pStyle w:val="ndice1"/>
            <w:tabs>
              <w:tab w:val="left" w:pos="1100"/>
            </w:tabs>
            <w:rPr>
              <w:rFonts w:asciiTheme="minorHAnsi" w:eastAsiaTheme="minorEastAsia" w:hAnsiTheme="minorHAnsi" w:cstheme="minorBidi"/>
              <w:noProof/>
              <w:lang w:val="pt-PT" w:eastAsia="pt-PT"/>
            </w:rPr>
          </w:pPr>
          <w:hyperlink w:anchor="_Toc64318243" w:history="1">
            <w:r w:rsidRPr="00C36178">
              <w:rPr>
                <w:rStyle w:val="Hiperligao"/>
                <w:noProof/>
              </w:rPr>
              <w:t>8.</w:t>
            </w:r>
            <w:r>
              <w:rPr>
                <w:rFonts w:asciiTheme="minorHAnsi" w:eastAsiaTheme="minorEastAsia" w:hAnsiTheme="minorHAnsi" w:cstheme="minorBidi"/>
                <w:noProof/>
                <w:lang w:val="pt-PT" w:eastAsia="pt-PT"/>
              </w:rPr>
              <w:tab/>
            </w:r>
            <w:r w:rsidRPr="00C36178">
              <w:rPr>
                <w:rStyle w:val="Hiperligao"/>
                <w:noProof/>
              </w:rPr>
              <w:t>Implementação</w:t>
            </w:r>
            <w:r>
              <w:rPr>
                <w:noProof/>
                <w:webHidden/>
              </w:rPr>
              <w:tab/>
            </w:r>
            <w:r>
              <w:rPr>
                <w:noProof/>
                <w:webHidden/>
              </w:rPr>
              <w:fldChar w:fldCharType="begin"/>
            </w:r>
            <w:r>
              <w:rPr>
                <w:noProof/>
                <w:webHidden/>
              </w:rPr>
              <w:instrText xml:space="preserve"> PAGEREF _Toc64318243 \h </w:instrText>
            </w:r>
            <w:r>
              <w:rPr>
                <w:noProof/>
                <w:webHidden/>
              </w:rPr>
            </w:r>
            <w:r>
              <w:rPr>
                <w:noProof/>
                <w:webHidden/>
              </w:rPr>
              <w:fldChar w:fldCharType="separate"/>
            </w:r>
            <w:r>
              <w:rPr>
                <w:noProof/>
                <w:webHidden/>
              </w:rPr>
              <w:t>28</w:t>
            </w:r>
            <w:r>
              <w:rPr>
                <w:noProof/>
                <w:webHidden/>
              </w:rPr>
              <w:fldChar w:fldCharType="end"/>
            </w:r>
          </w:hyperlink>
        </w:p>
        <w:p w14:paraId="528BB6C8" w14:textId="17641EFF" w:rsidR="00BE70F2" w:rsidRDefault="00BE70F2">
          <w:pPr>
            <w:pStyle w:val="ndice1"/>
            <w:tabs>
              <w:tab w:val="left" w:pos="1100"/>
            </w:tabs>
            <w:rPr>
              <w:rFonts w:asciiTheme="minorHAnsi" w:eastAsiaTheme="minorEastAsia" w:hAnsiTheme="minorHAnsi" w:cstheme="minorBidi"/>
              <w:noProof/>
              <w:lang w:val="pt-PT" w:eastAsia="pt-PT"/>
            </w:rPr>
          </w:pPr>
          <w:hyperlink w:anchor="_Toc64318244" w:history="1">
            <w:r w:rsidRPr="00C36178">
              <w:rPr>
                <w:rStyle w:val="Hiperligao"/>
                <w:noProof/>
              </w:rPr>
              <w:t>9.</w:t>
            </w:r>
            <w:r>
              <w:rPr>
                <w:rFonts w:asciiTheme="minorHAnsi" w:eastAsiaTheme="minorEastAsia" w:hAnsiTheme="minorHAnsi" w:cstheme="minorBidi"/>
                <w:noProof/>
                <w:lang w:val="pt-PT" w:eastAsia="pt-PT"/>
              </w:rPr>
              <w:tab/>
            </w:r>
            <w:r w:rsidRPr="00C36178">
              <w:rPr>
                <w:rStyle w:val="Hiperligao"/>
                <w:noProof/>
              </w:rPr>
              <w:t>Testes</w:t>
            </w:r>
            <w:r>
              <w:rPr>
                <w:noProof/>
                <w:webHidden/>
              </w:rPr>
              <w:tab/>
            </w:r>
            <w:r>
              <w:rPr>
                <w:noProof/>
                <w:webHidden/>
              </w:rPr>
              <w:fldChar w:fldCharType="begin"/>
            </w:r>
            <w:r>
              <w:rPr>
                <w:noProof/>
                <w:webHidden/>
              </w:rPr>
              <w:instrText xml:space="preserve"> PAGEREF _Toc64318244 \h </w:instrText>
            </w:r>
            <w:r>
              <w:rPr>
                <w:noProof/>
                <w:webHidden/>
              </w:rPr>
            </w:r>
            <w:r>
              <w:rPr>
                <w:noProof/>
                <w:webHidden/>
              </w:rPr>
              <w:fldChar w:fldCharType="separate"/>
            </w:r>
            <w:r>
              <w:rPr>
                <w:noProof/>
                <w:webHidden/>
              </w:rPr>
              <w:t>30</w:t>
            </w:r>
            <w:r>
              <w:rPr>
                <w:noProof/>
                <w:webHidden/>
              </w:rPr>
              <w:fldChar w:fldCharType="end"/>
            </w:r>
          </w:hyperlink>
        </w:p>
        <w:p w14:paraId="54EFFDE9" w14:textId="7EC1637D" w:rsidR="00BE70F2" w:rsidRDefault="00BE70F2">
          <w:pPr>
            <w:pStyle w:val="ndice1"/>
            <w:tabs>
              <w:tab w:val="left" w:pos="1100"/>
            </w:tabs>
            <w:rPr>
              <w:rFonts w:asciiTheme="minorHAnsi" w:eastAsiaTheme="minorEastAsia" w:hAnsiTheme="minorHAnsi" w:cstheme="minorBidi"/>
              <w:noProof/>
              <w:lang w:val="pt-PT" w:eastAsia="pt-PT"/>
            </w:rPr>
          </w:pPr>
          <w:hyperlink w:anchor="_Toc64318245" w:history="1">
            <w:r w:rsidRPr="00C36178">
              <w:rPr>
                <w:rStyle w:val="Hiperligao"/>
                <w:noProof/>
              </w:rPr>
              <w:t>10.</w:t>
            </w:r>
            <w:r>
              <w:rPr>
                <w:rFonts w:asciiTheme="minorHAnsi" w:eastAsiaTheme="minorEastAsia" w:hAnsiTheme="minorHAnsi" w:cstheme="minorBidi"/>
                <w:noProof/>
                <w:lang w:val="pt-PT" w:eastAsia="pt-PT"/>
              </w:rPr>
              <w:tab/>
            </w:r>
            <w:r w:rsidRPr="00C36178">
              <w:rPr>
                <w:rStyle w:val="Hiperligao"/>
                <w:noProof/>
              </w:rPr>
              <w:t>Conclusão e trabalho futuro</w:t>
            </w:r>
            <w:r>
              <w:rPr>
                <w:noProof/>
                <w:webHidden/>
              </w:rPr>
              <w:tab/>
            </w:r>
            <w:r>
              <w:rPr>
                <w:noProof/>
                <w:webHidden/>
              </w:rPr>
              <w:fldChar w:fldCharType="begin"/>
            </w:r>
            <w:r>
              <w:rPr>
                <w:noProof/>
                <w:webHidden/>
              </w:rPr>
              <w:instrText xml:space="preserve"> PAGEREF _Toc64318245 \h </w:instrText>
            </w:r>
            <w:r>
              <w:rPr>
                <w:noProof/>
                <w:webHidden/>
              </w:rPr>
            </w:r>
            <w:r>
              <w:rPr>
                <w:noProof/>
                <w:webHidden/>
              </w:rPr>
              <w:fldChar w:fldCharType="separate"/>
            </w:r>
            <w:r>
              <w:rPr>
                <w:noProof/>
                <w:webHidden/>
              </w:rPr>
              <w:t>33</w:t>
            </w:r>
            <w:r>
              <w:rPr>
                <w:noProof/>
                <w:webHidden/>
              </w:rPr>
              <w:fldChar w:fldCharType="end"/>
            </w:r>
          </w:hyperlink>
        </w:p>
        <w:p w14:paraId="15ECA9AA" w14:textId="5068BD4B" w:rsidR="00BE70F2" w:rsidRDefault="00BE70F2">
          <w:pPr>
            <w:pStyle w:val="ndice1"/>
            <w:tabs>
              <w:tab w:val="left" w:pos="1100"/>
            </w:tabs>
            <w:rPr>
              <w:rFonts w:asciiTheme="minorHAnsi" w:eastAsiaTheme="minorEastAsia" w:hAnsiTheme="minorHAnsi" w:cstheme="minorBidi"/>
              <w:noProof/>
              <w:lang w:val="pt-PT" w:eastAsia="pt-PT"/>
            </w:rPr>
          </w:pPr>
          <w:hyperlink w:anchor="_Toc64318246" w:history="1">
            <w:r w:rsidRPr="00C36178">
              <w:rPr>
                <w:rStyle w:val="Hiperligao"/>
                <w:noProof/>
              </w:rPr>
              <w:t>11.</w:t>
            </w:r>
            <w:r>
              <w:rPr>
                <w:rFonts w:asciiTheme="minorHAnsi" w:eastAsiaTheme="minorEastAsia" w:hAnsiTheme="minorHAnsi" w:cstheme="minorBidi"/>
                <w:noProof/>
                <w:lang w:val="pt-PT" w:eastAsia="pt-PT"/>
              </w:rPr>
              <w:tab/>
            </w:r>
            <w:r w:rsidRPr="00C36178">
              <w:rPr>
                <w:rStyle w:val="Hiperligao"/>
                <w:noProof/>
              </w:rPr>
              <w:t>Webgrafia</w:t>
            </w:r>
            <w:r>
              <w:rPr>
                <w:noProof/>
                <w:webHidden/>
              </w:rPr>
              <w:tab/>
            </w:r>
            <w:r>
              <w:rPr>
                <w:noProof/>
                <w:webHidden/>
              </w:rPr>
              <w:fldChar w:fldCharType="begin"/>
            </w:r>
            <w:r>
              <w:rPr>
                <w:noProof/>
                <w:webHidden/>
              </w:rPr>
              <w:instrText xml:space="preserve"> PAGEREF _Toc64318246 \h </w:instrText>
            </w:r>
            <w:r>
              <w:rPr>
                <w:noProof/>
                <w:webHidden/>
              </w:rPr>
            </w:r>
            <w:r>
              <w:rPr>
                <w:noProof/>
                <w:webHidden/>
              </w:rPr>
              <w:fldChar w:fldCharType="separate"/>
            </w:r>
            <w:r>
              <w:rPr>
                <w:noProof/>
                <w:webHidden/>
              </w:rPr>
              <w:t>34</w:t>
            </w:r>
            <w:r>
              <w:rPr>
                <w:noProof/>
                <w:webHidden/>
              </w:rPr>
              <w:fldChar w:fldCharType="end"/>
            </w:r>
          </w:hyperlink>
        </w:p>
        <w:p w14:paraId="3335A651" w14:textId="15AA2B28" w:rsidR="00BE70F2" w:rsidRDefault="00BE70F2">
          <w:pPr>
            <w:pStyle w:val="ndice1"/>
            <w:tabs>
              <w:tab w:val="left" w:pos="1100"/>
            </w:tabs>
            <w:rPr>
              <w:rFonts w:asciiTheme="minorHAnsi" w:eastAsiaTheme="minorEastAsia" w:hAnsiTheme="minorHAnsi" w:cstheme="minorBidi"/>
              <w:noProof/>
              <w:lang w:val="pt-PT" w:eastAsia="pt-PT"/>
            </w:rPr>
          </w:pPr>
          <w:hyperlink w:anchor="_Toc64318247" w:history="1">
            <w:r w:rsidRPr="00C36178">
              <w:rPr>
                <w:rStyle w:val="Hiperligao"/>
                <w:noProof/>
              </w:rPr>
              <w:t>12.</w:t>
            </w:r>
            <w:r>
              <w:rPr>
                <w:rFonts w:asciiTheme="minorHAnsi" w:eastAsiaTheme="minorEastAsia" w:hAnsiTheme="minorHAnsi" w:cstheme="minorBidi"/>
                <w:noProof/>
                <w:lang w:val="pt-PT" w:eastAsia="pt-PT"/>
              </w:rPr>
              <w:tab/>
            </w:r>
            <w:r w:rsidRPr="00C36178">
              <w:rPr>
                <w:rStyle w:val="Hiperligao"/>
                <w:noProof/>
              </w:rPr>
              <w:t>Guia de instalação</w:t>
            </w:r>
            <w:r>
              <w:rPr>
                <w:noProof/>
                <w:webHidden/>
              </w:rPr>
              <w:tab/>
            </w:r>
            <w:r>
              <w:rPr>
                <w:noProof/>
                <w:webHidden/>
              </w:rPr>
              <w:fldChar w:fldCharType="begin"/>
            </w:r>
            <w:r>
              <w:rPr>
                <w:noProof/>
                <w:webHidden/>
              </w:rPr>
              <w:instrText xml:space="preserve"> PAGEREF _Toc64318247 \h </w:instrText>
            </w:r>
            <w:r>
              <w:rPr>
                <w:noProof/>
                <w:webHidden/>
              </w:rPr>
            </w:r>
            <w:r>
              <w:rPr>
                <w:noProof/>
                <w:webHidden/>
              </w:rPr>
              <w:fldChar w:fldCharType="separate"/>
            </w:r>
            <w:r>
              <w:rPr>
                <w:noProof/>
                <w:webHidden/>
              </w:rPr>
              <w:t>35</w:t>
            </w:r>
            <w:r>
              <w:rPr>
                <w:noProof/>
                <w:webHidden/>
              </w:rPr>
              <w:fldChar w:fldCharType="end"/>
            </w:r>
          </w:hyperlink>
        </w:p>
        <w:p w14:paraId="2C3A36D0" w14:textId="1F188C1D" w:rsidR="00BE70F2" w:rsidRDefault="00BE70F2">
          <w:pPr>
            <w:pStyle w:val="ndice1"/>
            <w:tabs>
              <w:tab w:val="left" w:pos="1100"/>
            </w:tabs>
            <w:rPr>
              <w:rFonts w:asciiTheme="minorHAnsi" w:eastAsiaTheme="minorEastAsia" w:hAnsiTheme="minorHAnsi" w:cstheme="minorBidi"/>
              <w:noProof/>
              <w:lang w:val="pt-PT" w:eastAsia="pt-PT"/>
            </w:rPr>
          </w:pPr>
          <w:hyperlink w:anchor="_Toc64318248" w:history="1">
            <w:r w:rsidRPr="00C36178">
              <w:rPr>
                <w:rStyle w:val="Hiperligao"/>
                <w:noProof/>
              </w:rPr>
              <w:t>13.</w:t>
            </w:r>
            <w:r>
              <w:rPr>
                <w:rFonts w:asciiTheme="minorHAnsi" w:eastAsiaTheme="minorEastAsia" w:hAnsiTheme="minorHAnsi" w:cstheme="minorBidi"/>
                <w:noProof/>
                <w:lang w:val="pt-PT" w:eastAsia="pt-PT"/>
              </w:rPr>
              <w:tab/>
            </w:r>
            <w:r w:rsidRPr="00C36178">
              <w:rPr>
                <w:rStyle w:val="Hiperligao"/>
                <w:noProof/>
              </w:rPr>
              <w:t>Anexos</w:t>
            </w:r>
            <w:r>
              <w:rPr>
                <w:noProof/>
                <w:webHidden/>
              </w:rPr>
              <w:tab/>
            </w:r>
            <w:r>
              <w:rPr>
                <w:noProof/>
                <w:webHidden/>
              </w:rPr>
              <w:fldChar w:fldCharType="begin"/>
            </w:r>
            <w:r>
              <w:rPr>
                <w:noProof/>
                <w:webHidden/>
              </w:rPr>
              <w:instrText xml:space="preserve"> PAGEREF _Toc64318248 \h </w:instrText>
            </w:r>
            <w:r>
              <w:rPr>
                <w:noProof/>
                <w:webHidden/>
              </w:rPr>
            </w:r>
            <w:r>
              <w:rPr>
                <w:noProof/>
                <w:webHidden/>
              </w:rPr>
              <w:fldChar w:fldCharType="separate"/>
            </w:r>
            <w:r>
              <w:rPr>
                <w:noProof/>
                <w:webHidden/>
              </w:rPr>
              <w:t>36</w:t>
            </w:r>
            <w:r>
              <w:rPr>
                <w:noProof/>
                <w:webHidden/>
              </w:rPr>
              <w:fldChar w:fldCharType="end"/>
            </w:r>
          </w:hyperlink>
        </w:p>
        <w:p w14:paraId="4511E15A" w14:textId="505584AE" w:rsidR="00663013" w:rsidRDefault="00663013" w:rsidP="00663013">
          <w:pPr>
            <w:jc w:val="both"/>
          </w:pPr>
          <w:r w:rsidRPr="004250BA">
            <w:rPr>
              <w:b/>
              <w:bCs/>
              <w:sz w:val="24"/>
              <w:szCs w:val="24"/>
            </w:rPr>
            <w:fldChar w:fldCharType="end"/>
          </w:r>
        </w:p>
      </w:sdtContent>
    </w:sdt>
    <w:p w14:paraId="17AD93B2" w14:textId="77777777" w:rsidR="00996763" w:rsidRDefault="00996763" w:rsidP="00C17BC3">
      <w:pPr>
        <w:pStyle w:val="Corpodetexto"/>
        <w:rPr>
          <w:lang w:val="pt-PT"/>
        </w:rPr>
      </w:pPr>
    </w:p>
    <w:p w14:paraId="0DE4B5B7" w14:textId="77777777" w:rsidR="00996763" w:rsidRDefault="00996763" w:rsidP="00C17BC3">
      <w:pPr>
        <w:pStyle w:val="Corpodetexto"/>
        <w:rPr>
          <w:lang w:val="pt-PT"/>
        </w:rPr>
      </w:pPr>
    </w:p>
    <w:p w14:paraId="66204FF1" w14:textId="2BEEA05C" w:rsidR="00AA49D7" w:rsidRDefault="00AA49D7">
      <w:pPr>
        <w:rPr>
          <w:lang w:val="pt-PT"/>
        </w:rPr>
      </w:pPr>
      <w:r>
        <w:rPr>
          <w:lang w:val="pt-PT"/>
        </w:rPr>
        <w:br w:type="page"/>
      </w:r>
    </w:p>
    <w:p w14:paraId="6F186629" w14:textId="307CB429" w:rsidR="00AA49D7" w:rsidRPr="00FB759C" w:rsidRDefault="00AA49D7">
      <w:pPr>
        <w:pStyle w:val="ndicedeilustraes"/>
        <w:tabs>
          <w:tab w:val="right" w:leader="dot" w:pos="8297"/>
        </w:tabs>
        <w:rPr>
          <w:b/>
          <w:bCs/>
          <w:sz w:val="24"/>
          <w:szCs w:val="24"/>
          <w:lang w:val="pt-PT"/>
        </w:rPr>
      </w:pPr>
      <w:r w:rsidRPr="00FB759C">
        <w:rPr>
          <w:b/>
          <w:bCs/>
          <w:sz w:val="24"/>
          <w:szCs w:val="24"/>
          <w:lang w:val="pt-PT"/>
        </w:rPr>
        <w:lastRenderedPageBreak/>
        <w:t>Índice de ilustrações</w:t>
      </w:r>
    </w:p>
    <w:p w14:paraId="40DD9610" w14:textId="77777777" w:rsidR="00AA49D7" w:rsidRDefault="00AA49D7">
      <w:pPr>
        <w:pStyle w:val="ndicedeilustraes"/>
        <w:tabs>
          <w:tab w:val="right" w:leader="dot" w:pos="8297"/>
        </w:tabs>
        <w:rPr>
          <w:sz w:val="24"/>
          <w:szCs w:val="24"/>
          <w:lang w:val="pt-PT"/>
        </w:rPr>
      </w:pPr>
    </w:p>
    <w:p w14:paraId="49B995A6" w14:textId="0B6CDA3C" w:rsidR="004250BA" w:rsidRPr="004250BA" w:rsidRDefault="004250BA">
      <w:pPr>
        <w:pStyle w:val="ndicedeilustraes"/>
        <w:tabs>
          <w:tab w:val="right" w:leader="dot" w:pos="8297"/>
        </w:tabs>
        <w:rPr>
          <w:rFonts w:eastAsiaTheme="minorEastAsia" w:cstheme="minorBidi"/>
          <w:noProof/>
          <w:sz w:val="24"/>
          <w:szCs w:val="24"/>
          <w:lang w:val="pt-PT" w:eastAsia="pt-PT"/>
        </w:rPr>
      </w:pPr>
      <w:r w:rsidRPr="004250BA">
        <w:rPr>
          <w:sz w:val="24"/>
          <w:szCs w:val="24"/>
          <w:lang w:val="pt-PT"/>
        </w:rPr>
        <w:fldChar w:fldCharType="begin"/>
      </w:r>
      <w:r w:rsidRPr="004250BA">
        <w:rPr>
          <w:sz w:val="24"/>
          <w:szCs w:val="24"/>
          <w:lang w:val="pt-PT"/>
        </w:rPr>
        <w:instrText xml:space="preserve"> TOC \h \z \c "Figure" </w:instrText>
      </w:r>
      <w:r w:rsidRPr="004250BA">
        <w:rPr>
          <w:sz w:val="24"/>
          <w:szCs w:val="24"/>
          <w:lang w:val="pt-PT"/>
        </w:rPr>
        <w:fldChar w:fldCharType="separate"/>
      </w:r>
      <w:hyperlink w:anchor="_Toc64317961" w:history="1">
        <w:r w:rsidRPr="004250BA">
          <w:rPr>
            <w:rStyle w:val="Hiperligao"/>
            <w:noProof/>
            <w:sz w:val="24"/>
            <w:szCs w:val="24"/>
          </w:rPr>
          <w:t>1 - Arquitetura do sistema</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_Toc64317961 \h </w:instrText>
        </w:r>
        <w:r w:rsidRPr="004250BA">
          <w:rPr>
            <w:noProof/>
            <w:webHidden/>
            <w:sz w:val="24"/>
            <w:szCs w:val="24"/>
          </w:rPr>
        </w:r>
        <w:r w:rsidRPr="004250BA">
          <w:rPr>
            <w:noProof/>
            <w:webHidden/>
            <w:sz w:val="24"/>
            <w:szCs w:val="24"/>
          </w:rPr>
          <w:fldChar w:fldCharType="separate"/>
        </w:r>
        <w:r w:rsidR="00093523">
          <w:rPr>
            <w:noProof/>
            <w:webHidden/>
            <w:sz w:val="24"/>
            <w:szCs w:val="24"/>
          </w:rPr>
          <w:t>5</w:t>
        </w:r>
        <w:r w:rsidRPr="004250BA">
          <w:rPr>
            <w:noProof/>
            <w:webHidden/>
            <w:sz w:val="24"/>
            <w:szCs w:val="24"/>
          </w:rPr>
          <w:fldChar w:fldCharType="end"/>
        </w:r>
      </w:hyperlink>
    </w:p>
    <w:p w14:paraId="6FAECEB4" w14:textId="24D8CF6A"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15" w:anchor="_Toc64317962" w:history="1">
        <w:r w:rsidRPr="004250BA">
          <w:rPr>
            <w:rStyle w:val="Hiperligao"/>
            <w:noProof/>
            <w:sz w:val="24"/>
            <w:szCs w:val="24"/>
          </w:rPr>
          <w:t>2 - Tabela de atividades dos utilizadores</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_Toc64317962 \h </w:instrText>
        </w:r>
        <w:r w:rsidRPr="004250BA">
          <w:rPr>
            <w:noProof/>
            <w:webHidden/>
            <w:sz w:val="24"/>
            <w:szCs w:val="24"/>
          </w:rPr>
        </w:r>
        <w:r w:rsidRPr="004250BA">
          <w:rPr>
            <w:noProof/>
            <w:webHidden/>
            <w:sz w:val="24"/>
            <w:szCs w:val="24"/>
          </w:rPr>
          <w:fldChar w:fldCharType="separate"/>
        </w:r>
        <w:r w:rsidR="00093523">
          <w:rPr>
            <w:noProof/>
            <w:webHidden/>
            <w:sz w:val="24"/>
            <w:szCs w:val="24"/>
          </w:rPr>
          <w:t>6</w:t>
        </w:r>
        <w:r w:rsidRPr="004250BA">
          <w:rPr>
            <w:noProof/>
            <w:webHidden/>
            <w:sz w:val="24"/>
            <w:szCs w:val="24"/>
          </w:rPr>
          <w:fldChar w:fldCharType="end"/>
        </w:r>
      </w:hyperlink>
    </w:p>
    <w:p w14:paraId="203CC195" w14:textId="26E7CD5F"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16" w:anchor="_Toc64317963" w:history="1">
        <w:r w:rsidRPr="004250BA">
          <w:rPr>
            <w:rStyle w:val="Hiperligao"/>
            <w:noProof/>
            <w:sz w:val="24"/>
            <w:szCs w:val="24"/>
          </w:rPr>
          <w:t>3 - Gráfico das atividades</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_Toc64317963 \h </w:instrText>
        </w:r>
        <w:r w:rsidRPr="004250BA">
          <w:rPr>
            <w:noProof/>
            <w:webHidden/>
            <w:sz w:val="24"/>
            <w:szCs w:val="24"/>
          </w:rPr>
        </w:r>
        <w:r w:rsidRPr="004250BA">
          <w:rPr>
            <w:noProof/>
            <w:webHidden/>
            <w:sz w:val="24"/>
            <w:szCs w:val="24"/>
          </w:rPr>
          <w:fldChar w:fldCharType="separate"/>
        </w:r>
        <w:r w:rsidR="00093523">
          <w:rPr>
            <w:noProof/>
            <w:webHidden/>
            <w:sz w:val="24"/>
            <w:szCs w:val="24"/>
          </w:rPr>
          <w:t>7</w:t>
        </w:r>
        <w:r w:rsidRPr="004250BA">
          <w:rPr>
            <w:noProof/>
            <w:webHidden/>
            <w:sz w:val="24"/>
            <w:szCs w:val="24"/>
          </w:rPr>
          <w:fldChar w:fldCharType="end"/>
        </w:r>
      </w:hyperlink>
    </w:p>
    <w:p w14:paraId="55DB4413" w14:textId="1632F38C"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17" w:anchor="_Toc64317964" w:history="1">
        <w:r w:rsidRPr="004250BA">
          <w:rPr>
            <w:rStyle w:val="Hiperligao"/>
            <w:noProof/>
            <w:sz w:val="24"/>
            <w:szCs w:val="24"/>
          </w:rPr>
          <w:t>4 -Página inicial do website</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_Toc64317964 \h </w:instrText>
        </w:r>
        <w:r w:rsidRPr="004250BA">
          <w:rPr>
            <w:noProof/>
            <w:webHidden/>
            <w:sz w:val="24"/>
            <w:szCs w:val="24"/>
          </w:rPr>
        </w:r>
        <w:r w:rsidRPr="004250BA">
          <w:rPr>
            <w:noProof/>
            <w:webHidden/>
            <w:sz w:val="24"/>
            <w:szCs w:val="24"/>
          </w:rPr>
          <w:fldChar w:fldCharType="separate"/>
        </w:r>
        <w:r w:rsidR="00093523">
          <w:rPr>
            <w:noProof/>
            <w:webHidden/>
            <w:sz w:val="24"/>
            <w:szCs w:val="24"/>
          </w:rPr>
          <w:t>11</w:t>
        </w:r>
        <w:r w:rsidRPr="004250BA">
          <w:rPr>
            <w:noProof/>
            <w:webHidden/>
            <w:sz w:val="24"/>
            <w:szCs w:val="24"/>
          </w:rPr>
          <w:fldChar w:fldCharType="end"/>
        </w:r>
      </w:hyperlink>
    </w:p>
    <w:p w14:paraId="57CF69AA" w14:textId="5268C9AF"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18" w:anchor="_Toc64317965" w:history="1">
        <w:r w:rsidRPr="004250BA">
          <w:rPr>
            <w:rStyle w:val="Hiperligao"/>
            <w:noProof/>
            <w:sz w:val="24"/>
            <w:szCs w:val="24"/>
          </w:rPr>
          <w:t>5 - Página de produtos</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_Toc64317965 \h </w:instrText>
        </w:r>
        <w:r w:rsidRPr="004250BA">
          <w:rPr>
            <w:noProof/>
            <w:webHidden/>
            <w:sz w:val="24"/>
            <w:szCs w:val="24"/>
          </w:rPr>
        </w:r>
        <w:r w:rsidRPr="004250BA">
          <w:rPr>
            <w:noProof/>
            <w:webHidden/>
            <w:sz w:val="24"/>
            <w:szCs w:val="24"/>
          </w:rPr>
          <w:fldChar w:fldCharType="separate"/>
        </w:r>
        <w:r w:rsidR="00093523">
          <w:rPr>
            <w:noProof/>
            <w:webHidden/>
            <w:sz w:val="24"/>
            <w:szCs w:val="24"/>
          </w:rPr>
          <w:t>12</w:t>
        </w:r>
        <w:r w:rsidRPr="004250BA">
          <w:rPr>
            <w:noProof/>
            <w:webHidden/>
            <w:sz w:val="24"/>
            <w:szCs w:val="24"/>
          </w:rPr>
          <w:fldChar w:fldCharType="end"/>
        </w:r>
      </w:hyperlink>
    </w:p>
    <w:p w14:paraId="4B1573A7" w14:textId="4E3B5BA0"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19" w:anchor="_Toc64317966" w:history="1">
        <w:r w:rsidRPr="004250BA">
          <w:rPr>
            <w:rStyle w:val="Hiperligao"/>
            <w:noProof/>
            <w:sz w:val="24"/>
            <w:szCs w:val="24"/>
          </w:rPr>
          <w:t>6 - Detalhes do produto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_Toc64317966 \h </w:instrText>
        </w:r>
        <w:r w:rsidRPr="004250BA">
          <w:rPr>
            <w:noProof/>
            <w:webHidden/>
            <w:sz w:val="24"/>
            <w:szCs w:val="24"/>
          </w:rPr>
        </w:r>
        <w:r w:rsidRPr="004250BA">
          <w:rPr>
            <w:noProof/>
            <w:webHidden/>
            <w:sz w:val="24"/>
            <w:szCs w:val="24"/>
          </w:rPr>
          <w:fldChar w:fldCharType="separate"/>
        </w:r>
        <w:r w:rsidR="00093523">
          <w:rPr>
            <w:noProof/>
            <w:webHidden/>
            <w:sz w:val="24"/>
            <w:szCs w:val="24"/>
          </w:rPr>
          <w:t>13</w:t>
        </w:r>
        <w:r w:rsidRPr="004250BA">
          <w:rPr>
            <w:noProof/>
            <w:webHidden/>
            <w:sz w:val="24"/>
            <w:szCs w:val="24"/>
          </w:rPr>
          <w:fldChar w:fldCharType="end"/>
        </w:r>
      </w:hyperlink>
    </w:p>
    <w:p w14:paraId="11029FCB" w14:textId="140C9FA1"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0" w:anchor="_Toc64317967" w:history="1">
        <w:r w:rsidRPr="004250BA">
          <w:rPr>
            <w:rStyle w:val="Hiperligao"/>
            <w:noProof/>
            <w:sz w:val="24"/>
            <w:szCs w:val="24"/>
          </w:rPr>
          <w:t>7- Carrinho do utilizador</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_Toc64317967 \h </w:instrText>
        </w:r>
        <w:r w:rsidRPr="004250BA">
          <w:rPr>
            <w:noProof/>
            <w:webHidden/>
            <w:sz w:val="24"/>
            <w:szCs w:val="24"/>
          </w:rPr>
        </w:r>
        <w:r w:rsidRPr="004250BA">
          <w:rPr>
            <w:noProof/>
            <w:webHidden/>
            <w:sz w:val="24"/>
            <w:szCs w:val="24"/>
          </w:rPr>
          <w:fldChar w:fldCharType="separate"/>
        </w:r>
        <w:r w:rsidR="00093523">
          <w:rPr>
            <w:noProof/>
            <w:webHidden/>
            <w:sz w:val="24"/>
            <w:szCs w:val="24"/>
          </w:rPr>
          <w:t>14</w:t>
        </w:r>
        <w:r w:rsidRPr="004250BA">
          <w:rPr>
            <w:noProof/>
            <w:webHidden/>
            <w:sz w:val="24"/>
            <w:szCs w:val="24"/>
          </w:rPr>
          <w:fldChar w:fldCharType="end"/>
        </w:r>
      </w:hyperlink>
    </w:p>
    <w:p w14:paraId="2CB8E538" w14:textId="1E83DB2A"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1" w:anchor="_Toc64317968" w:history="1">
        <w:r w:rsidRPr="004250BA">
          <w:rPr>
            <w:rStyle w:val="Hiperligao"/>
            <w:noProof/>
            <w:sz w:val="24"/>
            <w:szCs w:val="24"/>
          </w:rPr>
          <w:t>8 - Histórico de compras</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_Toc64317968 \h </w:instrText>
        </w:r>
        <w:r w:rsidRPr="004250BA">
          <w:rPr>
            <w:noProof/>
            <w:webHidden/>
            <w:sz w:val="24"/>
            <w:szCs w:val="24"/>
          </w:rPr>
        </w:r>
        <w:r w:rsidRPr="004250BA">
          <w:rPr>
            <w:noProof/>
            <w:webHidden/>
            <w:sz w:val="24"/>
            <w:szCs w:val="24"/>
          </w:rPr>
          <w:fldChar w:fldCharType="separate"/>
        </w:r>
        <w:r w:rsidR="00093523">
          <w:rPr>
            <w:noProof/>
            <w:webHidden/>
            <w:sz w:val="24"/>
            <w:szCs w:val="24"/>
          </w:rPr>
          <w:t>15</w:t>
        </w:r>
        <w:r w:rsidRPr="004250BA">
          <w:rPr>
            <w:noProof/>
            <w:webHidden/>
            <w:sz w:val="24"/>
            <w:szCs w:val="24"/>
          </w:rPr>
          <w:fldChar w:fldCharType="end"/>
        </w:r>
      </w:hyperlink>
    </w:p>
    <w:p w14:paraId="4C3E7135" w14:textId="78775A41"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2" w:anchor="_Toc64317969" w:history="1">
        <w:r w:rsidRPr="004250BA">
          <w:rPr>
            <w:rStyle w:val="Hiperligao"/>
            <w:noProof/>
            <w:sz w:val="24"/>
            <w:szCs w:val="24"/>
          </w:rPr>
          <w:t>9 - Atividade de produtos da aplicação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_Toc64317969 \h </w:instrText>
        </w:r>
        <w:r w:rsidRPr="004250BA">
          <w:rPr>
            <w:noProof/>
            <w:webHidden/>
            <w:sz w:val="24"/>
            <w:szCs w:val="24"/>
          </w:rPr>
        </w:r>
        <w:r w:rsidRPr="004250BA">
          <w:rPr>
            <w:noProof/>
            <w:webHidden/>
            <w:sz w:val="24"/>
            <w:szCs w:val="24"/>
          </w:rPr>
          <w:fldChar w:fldCharType="separate"/>
        </w:r>
        <w:r w:rsidR="00093523">
          <w:rPr>
            <w:noProof/>
            <w:webHidden/>
            <w:sz w:val="24"/>
            <w:szCs w:val="24"/>
          </w:rPr>
          <w:t>16</w:t>
        </w:r>
        <w:r w:rsidRPr="004250BA">
          <w:rPr>
            <w:noProof/>
            <w:webHidden/>
            <w:sz w:val="24"/>
            <w:szCs w:val="24"/>
          </w:rPr>
          <w:fldChar w:fldCharType="end"/>
        </w:r>
      </w:hyperlink>
    </w:p>
    <w:p w14:paraId="1289CC42" w14:textId="2C736D5D"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3" w:anchor="_Toc64317970" w:history="1">
        <w:r w:rsidRPr="004250BA">
          <w:rPr>
            <w:rStyle w:val="Hiperligao"/>
            <w:noProof/>
            <w:sz w:val="24"/>
            <w:szCs w:val="24"/>
          </w:rPr>
          <w:t>10 - Detalhes dos produto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_Toc64317970 \h </w:instrText>
        </w:r>
        <w:r w:rsidRPr="004250BA">
          <w:rPr>
            <w:noProof/>
            <w:webHidden/>
            <w:sz w:val="24"/>
            <w:szCs w:val="24"/>
          </w:rPr>
        </w:r>
        <w:r w:rsidRPr="004250BA">
          <w:rPr>
            <w:noProof/>
            <w:webHidden/>
            <w:sz w:val="24"/>
            <w:szCs w:val="24"/>
          </w:rPr>
          <w:fldChar w:fldCharType="separate"/>
        </w:r>
        <w:r w:rsidR="00093523">
          <w:rPr>
            <w:noProof/>
            <w:webHidden/>
            <w:sz w:val="24"/>
            <w:szCs w:val="24"/>
          </w:rPr>
          <w:t>17</w:t>
        </w:r>
        <w:r w:rsidRPr="004250BA">
          <w:rPr>
            <w:noProof/>
            <w:webHidden/>
            <w:sz w:val="24"/>
            <w:szCs w:val="24"/>
          </w:rPr>
          <w:fldChar w:fldCharType="end"/>
        </w:r>
      </w:hyperlink>
    </w:p>
    <w:p w14:paraId="4B6DB6D3" w14:textId="5B90AB2C"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4" w:anchor="_Toc64317971" w:history="1">
        <w:r w:rsidRPr="004250BA">
          <w:rPr>
            <w:rStyle w:val="Hiperligao"/>
            <w:noProof/>
            <w:sz w:val="24"/>
            <w:szCs w:val="24"/>
          </w:rPr>
          <w:t>11 - Carrinho na aplicação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_Toc64317971 \h </w:instrText>
        </w:r>
        <w:r w:rsidRPr="004250BA">
          <w:rPr>
            <w:noProof/>
            <w:webHidden/>
            <w:sz w:val="24"/>
            <w:szCs w:val="24"/>
          </w:rPr>
        </w:r>
        <w:r w:rsidRPr="004250BA">
          <w:rPr>
            <w:noProof/>
            <w:webHidden/>
            <w:sz w:val="24"/>
            <w:szCs w:val="24"/>
          </w:rPr>
          <w:fldChar w:fldCharType="separate"/>
        </w:r>
        <w:r w:rsidR="00093523">
          <w:rPr>
            <w:noProof/>
            <w:webHidden/>
            <w:sz w:val="24"/>
            <w:szCs w:val="24"/>
          </w:rPr>
          <w:t>18</w:t>
        </w:r>
        <w:r w:rsidRPr="004250BA">
          <w:rPr>
            <w:noProof/>
            <w:webHidden/>
            <w:sz w:val="24"/>
            <w:szCs w:val="24"/>
          </w:rPr>
          <w:fldChar w:fldCharType="end"/>
        </w:r>
      </w:hyperlink>
    </w:p>
    <w:p w14:paraId="4B0B94FE" w14:textId="1C089E21"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5" w:anchor="_Toc64317972" w:history="1">
        <w:r w:rsidRPr="004250BA">
          <w:rPr>
            <w:rStyle w:val="Hiperligao"/>
            <w:noProof/>
            <w:sz w:val="24"/>
            <w:szCs w:val="24"/>
          </w:rPr>
          <w:t>12 - Caso de uso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_Toc64317972 \h </w:instrText>
        </w:r>
        <w:r w:rsidRPr="004250BA">
          <w:rPr>
            <w:noProof/>
            <w:webHidden/>
            <w:sz w:val="24"/>
            <w:szCs w:val="24"/>
          </w:rPr>
        </w:r>
        <w:r w:rsidRPr="004250BA">
          <w:rPr>
            <w:noProof/>
            <w:webHidden/>
            <w:sz w:val="24"/>
            <w:szCs w:val="24"/>
          </w:rPr>
          <w:fldChar w:fldCharType="separate"/>
        </w:r>
        <w:r w:rsidR="00093523">
          <w:rPr>
            <w:noProof/>
            <w:webHidden/>
            <w:sz w:val="24"/>
            <w:szCs w:val="24"/>
          </w:rPr>
          <w:t>19</w:t>
        </w:r>
        <w:r w:rsidRPr="004250BA">
          <w:rPr>
            <w:noProof/>
            <w:webHidden/>
            <w:sz w:val="24"/>
            <w:szCs w:val="24"/>
          </w:rPr>
          <w:fldChar w:fldCharType="end"/>
        </w:r>
      </w:hyperlink>
    </w:p>
    <w:p w14:paraId="165FB409" w14:textId="515E3B2B"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73" w:history="1">
        <w:r w:rsidRPr="004250BA">
          <w:rPr>
            <w:rStyle w:val="Hiperligao"/>
            <w:rFonts w:cs="Times New Roman"/>
            <w:iCs/>
            <w:noProof/>
            <w:sz w:val="24"/>
            <w:szCs w:val="24"/>
            <w:lang w:val="pt-PT"/>
          </w:rPr>
          <w:t>13</w:t>
        </w:r>
        <w:r w:rsidRPr="004250BA">
          <w:rPr>
            <w:rStyle w:val="Hiperligao"/>
            <w:noProof/>
            <w:sz w:val="24"/>
            <w:szCs w:val="24"/>
            <w:lang w:val="pt-PT"/>
          </w:rPr>
          <w:t xml:space="preserve"> - Estrutura das tabelas da base de dados</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_Toc64317973 \h </w:instrText>
        </w:r>
        <w:r w:rsidRPr="004250BA">
          <w:rPr>
            <w:noProof/>
            <w:webHidden/>
            <w:sz w:val="24"/>
            <w:szCs w:val="24"/>
          </w:rPr>
        </w:r>
        <w:r w:rsidRPr="004250BA">
          <w:rPr>
            <w:noProof/>
            <w:webHidden/>
            <w:sz w:val="24"/>
            <w:szCs w:val="24"/>
          </w:rPr>
          <w:fldChar w:fldCharType="separate"/>
        </w:r>
        <w:r w:rsidR="00093523">
          <w:rPr>
            <w:noProof/>
            <w:webHidden/>
            <w:sz w:val="24"/>
            <w:szCs w:val="24"/>
          </w:rPr>
          <w:t>22</w:t>
        </w:r>
        <w:r w:rsidRPr="004250BA">
          <w:rPr>
            <w:noProof/>
            <w:webHidden/>
            <w:sz w:val="24"/>
            <w:szCs w:val="24"/>
          </w:rPr>
          <w:fldChar w:fldCharType="end"/>
        </w:r>
      </w:hyperlink>
    </w:p>
    <w:p w14:paraId="708A75FD" w14:textId="48386DC1"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6" w:anchor="_Toc64317974" w:history="1">
        <w:r w:rsidRPr="004250BA">
          <w:rPr>
            <w:rStyle w:val="Hiperligao"/>
            <w:noProof/>
            <w:sz w:val="24"/>
            <w:szCs w:val="24"/>
          </w:rPr>
          <w:t>14 - Mockup inicial</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_Toc64317974 \h </w:instrText>
        </w:r>
        <w:r w:rsidRPr="004250BA">
          <w:rPr>
            <w:noProof/>
            <w:webHidden/>
            <w:sz w:val="24"/>
            <w:szCs w:val="24"/>
          </w:rPr>
        </w:r>
        <w:r w:rsidRPr="004250BA">
          <w:rPr>
            <w:noProof/>
            <w:webHidden/>
            <w:sz w:val="24"/>
            <w:szCs w:val="24"/>
          </w:rPr>
          <w:fldChar w:fldCharType="separate"/>
        </w:r>
        <w:r w:rsidR="00093523">
          <w:rPr>
            <w:noProof/>
            <w:webHidden/>
            <w:sz w:val="24"/>
            <w:szCs w:val="24"/>
          </w:rPr>
          <w:t>23</w:t>
        </w:r>
        <w:r w:rsidRPr="004250BA">
          <w:rPr>
            <w:noProof/>
            <w:webHidden/>
            <w:sz w:val="24"/>
            <w:szCs w:val="24"/>
          </w:rPr>
          <w:fldChar w:fldCharType="end"/>
        </w:r>
      </w:hyperlink>
    </w:p>
    <w:p w14:paraId="0ADD5802" w14:textId="5C76A768"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75" w:history="1">
        <w:r w:rsidRPr="004250BA">
          <w:rPr>
            <w:rStyle w:val="Hiperligao"/>
            <w:noProof/>
            <w:sz w:val="24"/>
            <w:szCs w:val="24"/>
            <w:lang w:val="pt-PT"/>
          </w:rPr>
          <w:t>15 - Estrutura de funcionamento explicada</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_Toc64317975 \h </w:instrText>
        </w:r>
        <w:r w:rsidRPr="004250BA">
          <w:rPr>
            <w:noProof/>
            <w:webHidden/>
            <w:sz w:val="24"/>
            <w:szCs w:val="24"/>
          </w:rPr>
        </w:r>
        <w:r w:rsidRPr="004250BA">
          <w:rPr>
            <w:noProof/>
            <w:webHidden/>
            <w:sz w:val="24"/>
            <w:szCs w:val="24"/>
          </w:rPr>
          <w:fldChar w:fldCharType="separate"/>
        </w:r>
        <w:r w:rsidR="00093523">
          <w:rPr>
            <w:noProof/>
            <w:webHidden/>
            <w:sz w:val="24"/>
            <w:szCs w:val="24"/>
          </w:rPr>
          <w:t>24</w:t>
        </w:r>
        <w:r w:rsidRPr="004250BA">
          <w:rPr>
            <w:noProof/>
            <w:webHidden/>
            <w:sz w:val="24"/>
            <w:szCs w:val="24"/>
          </w:rPr>
          <w:fldChar w:fldCharType="end"/>
        </w:r>
      </w:hyperlink>
    </w:p>
    <w:p w14:paraId="68860A2F" w14:textId="79C2E7C8"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7" w:anchor="_Toc64317976" w:history="1">
        <w:r w:rsidRPr="004250BA">
          <w:rPr>
            <w:rStyle w:val="Hiperligao"/>
            <w:noProof/>
            <w:sz w:val="24"/>
            <w:szCs w:val="24"/>
          </w:rPr>
          <w:t>16 - Mockup inicial do site</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_Toc64317976 \h </w:instrText>
        </w:r>
        <w:r w:rsidRPr="004250BA">
          <w:rPr>
            <w:noProof/>
            <w:webHidden/>
            <w:sz w:val="24"/>
            <w:szCs w:val="24"/>
          </w:rPr>
        </w:r>
        <w:r w:rsidRPr="004250BA">
          <w:rPr>
            <w:noProof/>
            <w:webHidden/>
            <w:sz w:val="24"/>
            <w:szCs w:val="24"/>
          </w:rPr>
          <w:fldChar w:fldCharType="separate"/>
        </w:r>
        <w:r w:rsidR="00093523">
          <w:rPr>
            <w:noProof/>
            <w:webHidden/>
            <w:sz w:val="24"/>
            <w:szCs w:val="24"/>
          </w:rPr>
          <w:t>25</w:t>
        </w:r>
        <w:r w:rsidRPr="004250BA">
          <w:rPr>
            <w:noProof/>
            <w:webHidden/>
            <w:sz w:val="24"/>
            <w:szCs w:val="24"/>
          </w:rPr>
          <w:fldChar w:fldCharType="end"/>
        </w:r>
      </w:hyperlink>
    </w:p>
    <w:p w14:paraId="79419585" w14:textId="321DE164"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8" w:anchor="_Toc64317977" w:history="1">
        <w:r w:rsidRPr="004250BA">
          <w:rPr>
            <w:rStyle w:val="Hiperligao"/>
            <w:noProof/>
            <w:sz w:val="24"/>
            <w:szCs w:val="24"/>
          </w:rPr>
          <w:t>17 - Estrutura do frontoffice explicada</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_Toc64317977 \h </w:instrText>
        </w:r>
        <w:r w:rsidRPr="004250BA">
          <w:rPr>
            <w:noProof/>
            <w:webHidden/>
            <w:sz w:val="24"/>
            <w:szCs w:val="24"/>
          </w:rPr>
        </w:r>
        <w:r w:rsidRPr="004250BA">
          <w:rPr>
            <w:noProof/>
            <w:webHidden/>
            <w:sz w:val="24"/>
            <w:szCs w:val="24"/>
          </w:rPr>
          <w:fldChar w:fldCharType="separate"/>
        </w:r>
        <w:r w:rsidR="00093523">
          <w:rPr>
            <w:noProof/>
            <w:webHidden/>
            <w:sz w:val="24"/>
            <w:szCs w:val="24"/>
          </w:rPr>
          <w:t>26</w:t>
        </w:r>
        <w:r w:rsidRPr="004250BA">
          <w:rPr>
            <w:noProof/>
            <w:webHidden/>
            <w:sz w:val="24"/>
            <w:szCs w:val="24"/>
          </w:rPr>
          <w:fldChar w:fldCharType="end"/>
        </w:r>
      </w:hyperlink>
    </w:p>
    <w:p w14:paraId="64121776" w14:textId="5CE2D1AA"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78" w:history="1">
        <w:r w:rsidRPr="004250BA">
          <w:rPr>
            <w:rStyle w:val="Hiperligao"/>
            <w:noProof/>
            <w:sz w:val="24"/>
            <w:szCs w:val="24"/>
            <w:lang w:val="pt-PT"/>
          </w:rPr>
          <w:t>18</w:t>
        </w:r>
        <w:r w:rsidRPr="004250BA">
          <w:rPr>
            <w:rStyle w:val="Hiperligao"/>
            <w:noProof/>
            <w:sz w:val="24"/>
            <w:szCs w:val="24"/>
          </w:rPr>
          <w:t xml:space="preserve"> - Dashboard do backoffice</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_Toc64317978 \h </w:instrText>
        </w:r>
        <w:r w:rsidRPr="004250BA">
          <w:rPr>
            <w:noProof/>
            <w:webHidden/>
            <w:sz w:val="24"/>
            <w:szCs w:val="24"/>
          </w:rPr>
        </w:r>
        <w:r w:rsidRPr="004250BA">
          <w:rPr>
            <w:noProof/>
            <w:webHidden/>
            <w:sz w:val="24"/>
            <w:szCs w:val="24"/>
          </w:rPr>
          <w:fldChar w:fldCharType="separate"/>
        </w:r>
        <w:r w:rsidR="00093523">
          <w:rPr>
            <w:noProof/>
            <w:webHidden/>
            <w:sz w:val="24"/>
            <w:szCs w:val="24"/>
          </w:rPr>
          <w:t>27</w:t>
        </w:r>
        <w:r w:rsidRPr="004250BA">
          <w:rPr>
            <w:noProof/>
            <w:webHidden/>
            <w:sz w:val="24"/>
            <w:szCs w:val="24"/>
          </w:rPr>
          <w:fldChar w:fldCharType="end"/>
        </w:r>
      </w:hyperlink>
    </w:p>
    <w:p w14:paraId="251AE55B" w14:textId="7A68D7E1"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79" w:history="1">
        <w:r w:rsidRPr="004250BA">
          <w:rPr>
            <w:rStyle w:val="Hiperligao"/>
            <w:noProof/>
            <w:sz w:val="24"/>
            <w:szCs w:val="24"/>
            <w:lang w:val="pt-PT"/>
          </w:rPr>
          <w:t>19 - Resposta ao teste de Mudança de password</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_Toc64317979 \h </w:instrText>
        </w:r>
        <w:r w:rsidRPr="004250BA">
          <w:rPr>
            <w:noProof/>
            <w:webHidden/>
            <w:sz w:val="24"/>
            <w:szCs w:val="24"/>
          </w:rPr>
        </w:r>
        <w:r w:rsidRPr="004250BA">
          <w:rPr>
            <w:noProof/>
            <w:webHidden/>
            <w:sz w:val="24"/>
            <w:szCs w:val="24"/>
          </w:rPr>
          <w:fldChar w:fldCharType="separate"/>
        </w:r>
        <w:r w:rsidR="00093523">
          <w:rPr>
            <w:noProof/>
            <w:webHidden/>
            <w:sz w:val="24"/>
            <w:szCs w:val="24"/>
          </w:rPr>
          <w:t>30</w:t>
        </w:r>
        <w:r w:rsidRPr="004250BA">
          <w:rPr>
            <w:noProof/>
            <w:webHidden/>
            <w:sz w:val="24"/>
            <w:szCs w:val="24"/>
          </w:rPr>
          <w:fldChar w:fldCharType="end"/>
        </w:r>
      </w:hyperlink>
    </w:p>
    <w:p w14:paraId="13DDA595" w14:textId="5598E24C"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0" w:history="1">
        <w:r w:rsidRPr="004250BA">
          <w:rPr>
            <w:rStyle w:val="Hiperligao"/>
            <w:noProof/>
            <w:sz w:val="24"/>
            <w:szCs w:val="24"/>
            <w:lang w:val="pt-PT"/>
          </w:rPr>
          <w:t>20 - Resposta ao teste de mudança falhada de password</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_Toc64317980 \h </w:instrText>
        </w:r>
        <w:r w:rsidRPr="004250BA">
          <w:rPr>
            <w:noProof/>
            <w:webHidden/>
            <w:sz w:val="24"/>
            <w:szCs w:val="24"/>
          </w:rPr>
        </w:r>
        <w:r w:rsidRPr="004250BA">
          <w:rPr>
            <w:noProof/>
            <w:webHidden/>
            <w:sz w:val="24"/>
            <w:szCs w:val="24"/>
          </w:rPr>
          <w:fldChar w:fldCharType="separate"/>
        </w:r>
        <w:r w:rsidR="00093523">
          <w:rPr>
            <w:noProof/>
            <w:webHidden/>
            <w:sz w:val="24"/>
            <w:szCs w:val="24"/>
          </w:rPr>
          <w:t>30</w:t>
        </w:r>
        <w:r w:rsidRPr="004250BA">
          <w:rPr>
            <w:noProof/>
            <w:webHidden/>
            <w:sz w:val="24"/>
            <w:szCs w:val="24"/>
          </w:rPr>
          <w:fldChar w:fldCharType="end"/>
        </w:r>
      </w:hyperlink>
    </w:p>
    <w:p w14:paraId="39261095" w14:textId="3C81D819"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1" w:history="1">
        <w:r w:rsidRPr="004250BA">
          <w:rPr>
            <w:rStyle w:val="Hiperligao"/>
            <w:noProof/>
            <w:sz w:val="24"/>
            <w:szCs w:val="24"/>
            <w:lang w:val="pt-PT"/>
          </w:rPr>
          <w:t>21 - Resposta ao teste sucedido de mudança de password</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_Toc64317981 \h </w:instrText>
        </w:r>
        <w:r w:rsidRPr="004250BA">
          <w:rPr>
            <w:noProof/>
            <w:webHidden/>
            <w:sz w:val="24"/>
            <w:szCs w:val="24"/>
          </w:rPr>
        </w:r>
        <w:r w:rsidRPr="004250BA">
          <w:rPr>
            <w:noProof/>
            <w:webHidden/>
            <w:sz w:val="24"/>
            <w:szCs w:val="24"/>
          </w:rPr>
          <w:fldChar w:fldCharType="separate"/>
        </w:r>
        <w:r w:rsidR="00093523">
          <w:rPr>
            <w:noProof/>
            <w:webHidden/>
            <w:sz w:val="24"/>
            <w:szCs w:val="24"/>
          </w:rPr>
          <w:t>31</w:t>
        </w:r>
        <w:r w:rsidRPr="004250BA">
          <w:rPr>
            <w:noProof/>
            <w:webHidden/>
            <w:sz w:val="24"/>
            <w:szCs w:val="24"/>
          </w:rPr>
          <w:fldChar w:fldCharType="end"/>
        </w:r>
      </w:hyperlink>
    </w:p>
    <w:p w14:paraId="0456FA9A" w14:textId="6D1DE04F"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2" w:history="1">
        <w:r w:rsidRPr="004250BA">
          <w:rPr>
            <w:rStyle w:val="Hiperligao"/>
            <w:noProof/>
            <w:sz w:val="24"/>
            <w:szCs w:val="24"/>
            <w:lang w:val="pt-PT"/>
          </w:rPr>
          <w:t>22 - Teste de renovação da password</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_Toc64317982 \h </w:instrText>
        </w:r>
        <w:r w:rsidRPr="004250BA">
          <w:rPr>
            <w:noProof/>
            <w:webHidden/>
            <w:sz w:val="24"/>
            <w:szCs w:val="24"/>
          </w:rPr>
        </w:r>
        <w:r w:rsidRPr="004250BA">
          <w:rPr>
            <w:noProof/>
            <w:webHidden/>
            <w:sz w:val="24"/>
            <w:szCs w:val="24"/>
          </w:rPr>
          <w:fldChar w:fldCharType="separate"/>
        </w:r>
        <w:r w:rsidR="00093523">
          <w:rPr>
            <w:noProof/>
            <w:webHidden/>
            <w:sz w:val="24"/>
            <w:szCs w:val="24"/>
          </w:rPr>
          <w:t>31</w:t>
        </w:r>
        <w:r w:rsidRPr="004250BA">
          <w:rPr>
            <w:noProof/>
            <w:webHidden/>
            <w:sz w:val="24"/>
            <w:szCs w:val="24"/>
          </w:rPr>
          <w:fldChar w:fldCharType="end"/>
        </w:r>
      </w:hyperlink>
    </w:p>
    <w:p w14:paraId="17D88A97" w14:textId="7C4FBEF0"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3" w:history="1">
        <w:r w:rsidRPr="004250BA">
          <w:rPr>
            <w:rStyle w:val="Hiperligao"/>
            <w:noProof/>
            <w:sz w:val="24"/>
            <w:szCs w:val="24"/>
          </w:rPr>
          <w:t>23 - Teste add product to cart</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_Toc64317983 \h </w:instrText>
        </w:r>
        <w:r w:rsidRPr="004250BA">
          <w:rPr>
            <w:noProof/>
            <w:webHidden/>
            <w:sz w:val="24"/>
            <w:szCs w:val="24"/>
          </w:rPr>
        </w:r>
        <w:r w:rsidRPr="004250BA">
          <w:rPr>
            <w:noProof/>
            <w:webHidden/>
            <w:sz w:val="24"/>
            <w:szCs w:val="24"/>
          </w:rPr>
          <w:fldChar w:fldCharType="separate"/>
        </w:r>
        <w:r w:rsidR="00093523">
          <w:rPr>
            <w:noProof/>
            <w:webHidden/>
            <w:sz w:val="24"/>
            <w:szCs w:val="24"/>
          </w:rPr>
          <w:t>31</w:t>
        </w:r>
        <w:r w:rsidRPr="004250BA">
          <w:rPr>
            <w:noProof/>
            <w:webHidden/>
            <w:sz w:val="24"/>
            <w:szCs w:val="24"/>
          </w:rPr>
          <w:fldChar w:fldCharType="end"/>
        </w:r>
      </w:hyperlink>
    </w:p>
    <w:p w14:paraId="69496F83" w14:textId="7A5DEF12"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4" w:history="1">
        <w:r w:rsidRPr="004250BA">
          <w:rPr>
            <w:rStyle w:val="Hiperligao"/>
            <w:noProof/>
            <w:sz w:val="24"/>
            <w:szCs w:val="24"/>
            <w:lang w:val="pt-PT"/>
          </w:rPr>
          <w:t>24 - Teste de criação de venda</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_Toc64317984 \h </w:instrText>
        </w:r>
        <w:r w:rsidRPr="004250BA">
          <w:rPr>
            <w:noProof/>
            <w:webHidden/>
            <w:sz w:val="24"/>
            <w:szCs w:val="24"/>
          </w:rPr>
        </w:r>
        <w:r w:rsidRPr="004250BA">
          <w:rPr>
            <w:noProof/>
            <w:webHidden/>
            <w:sz w:val="24"/>
            <w:szCs w:val="24"/>
          </w:rPr>
          <w:fldChar w:fldCharType="separate"/>
        </w:r>
        <w:r w:rsidR="00093523">
          <w:rPr>
            <w:noProof/>
            <w:webHidden/>
            <w:sz w:val="24"/>
            <w:szCs w:val="24"/>
          </w:rPr>
          <w:t>32</w:t>
        </w:r>
        <w:r w:rsidRPr="004250BA">
          <w:rPr>
            <w:noProof/>
            <w:webHidden/>
            <w:sz w:val="24"/>
            <w:szCs w:val="24"/>
          </w:rPr>
          <w:fldChar w:fldCharType="end"/>
        </w:r>
      </w:hyperlink>
    </w:p>
    <w:p w14:paraId="4147D852" w14:textId="03C72CFA"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5" w:history="1">
        <w:r w:rsidRPr="004250BA">
          <w:rPr>
            <w:rStyle w:val="Hiperligao"/>
            <w:noProof/>
            <w:sz w:val="24"/>
            <w:szCs w:val="24"/>
          </w:rPr>
          <w:t>25 - Teste de mudança de estado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_Toc64317985 \h </w:instrText>
        </w:r>
        <w:r w:rsidRPr="004250BA">
          <w:rPr>
            <w:noProof/>
            <w:webHidden/>
            <w:sz w:val="24"/>
            <w:szCs w:val="24"/>
          </w:rPr>
        </w:r>
        <w:r w:rsidRPr="004250BA">
          <w:rPr>
            <w:noProof/>
            <w:webHidden/>
            <w:sz w:val="24"/>
            <w:szCs w:val="24"/>
          </w:rPr>
          <w:fldChar w:fldCharType="separate"/>
        </w:r>
        <w:r w:rsidR="00093523">
          <w:rPr>
            <w:noProof/>
            <w:webHidden/>
            <w:sz w:val="24"/>
            <w:szCs w:val="24"/>
          </w:rPr>
          <w:t>32</w:t>
        </w:r>
        <w:r w:rsidRPr="004250BA">
          <w:rPr>
            <w:noProof/>
            <w:webHidden/>
            <w:sz w:val="24"/>
            <w:szCs w:val="24"/>
          </w:rPr>
          <w:fldChar w:fldCharType="end"/>
        </w:r>
      </w:hyperlink>
    </w:p>
    <w:p w14:paraId="7C8AAC1B" w14:textId="7C42928F" w:rsidR="00996763" w:rsidRPr="00AA49D7" w:rsidRDefault="004250BA" w:rsidP="00996763">
      <w:pPr>
        <w:pStyle w:val="Corpodetexto"/>
        <w:ind w:firstLine="0"/>
        <w:rPr>
          <w:sz w:val="24"/>
          <w:szCs w:val="24"/>
          <w:lang w:val="pt-PT"/>
        </w:rPr>
      </w:pPr>
      <w:r w:rsidRPr="004250BA">
        <w:rPr>
          <w:sz w:val="24"/>
          <w:szCs w:val="24"/>
          <w:lang w:val="pt-PT"/>
        </w:rPr>
        <w:fldChar w:fldCharType="end"/>
      </w:r>
    </w:p>
    <w:p w14:paraId="36CB1064" w14:textId="5531B2AA" w:rsidR="005B4CD4" w:rsidRDefault="005B4CD4" w:rsidP="00BC45AB">
      <w:pPr>
        <w:rPr>
          <w:lang w:val="pt-PT"/>
        </w:rPr>
      </w:pPr>
    </w:p>
    <w:p w14:paraId="5714E0E7" w14:textId="77777777" w:rsidR="00DC1A99" w:rsidRDefault="00DC1A99" w:rsidP="00996763">
      <w:pPr>
        <w:pStyle w:val="Corpodetexto"/>
        <w:ind w:firstLine="0"/>
        <w:rPr>
          <w:lang w:val="pt-PT"/>
        </w:rPr>
      </w:pPr>
    </w:p>
    <w:p w14:paraId="65B41D7B" w14:textId="49DBF1D1" w:rsidR="00DC1A99" w:rsidRDefault="00DC1A99" w:rsidP="00996763">
      <w:pPr>
        <w:pStyle w:val="Corpodetexto"/>
        <w:ind w:firstLine="0"/>
        <w:rPr>
          <w:lang w:val="pt-PT"/>
        </w:rPr>
        <w:sectPr w:rsidR="00DC1A99" w:rsidSect="00C17BC3">
          <w:headerReference w:type="even" r:id="rId29"/>
          <w:headerReference w:type="default" r:id="rId30"/>
          <w:footerReference w:type="default" r:id="rId31"/>
          <w:headerReference w:type="first" r:id="rId32"/>
          <w:type w:val="continuous"/>
          <w:pgSz w:w="11907" w:h="16839"/>
          <w:pgMar w:top="1440" w:right="1800" w:bottom="1440" w:left="1800" w:header="720" w:footer="965" w:gutter="0"/>
          <w:pgNumType w:fmt="lowerRoman" w:start="1"/>
          <w:cols w:space="720"/>
          <w:titlePg/>
        </w:sectPr>
      </w:pPr>
    </w:p>
    <w:p w14:paraId="67D507BD" w14:textId="3620931B" w:rsidR="00AA49D7" w:rsidRDefault="00C17BC3" w:rsidP="00AA49D7">
      <w:pPr>
        <w:pStyle w:val="Ttulo1"/>
        <w:numPr>
          <w:ilvl w:val="0"/>
          <w:numId w:val="9"/>
        </w:numPr>
      </w:pPr>
      <w:r>
        <w:lastRenderedPageBreak/>
        <w:br w:type="page"/>
      </w:r>
      <w:bookmarkStart w:id="1" w:name="_Toc64318236"/>
      <w:r w:rsidR="00AA49D7">
        <w:lastRenderedPageBreak/>
        <w:t>Dicionário de significados</w:t>
      </w:r>
      <w:bookmarkEnd w:id="1"/>
    </w:p>
    <w:p w14:paraId="7296BB51" w14:textId="77777777" w:rsidR="00AA49D7" w:rsidRDefault="00AA49D7" w:rsidP="00AA49D7">
      <w:pPr>
        <w:pStyle w:val="Corpodetexto"/>
        <w:ind w:firstLine="0"/>
        <w:rPr>
          <w:lang w:val="pt-PT"/>
        </w:rPr>
      </w:pPr>
    </w:p>
    <w:p w14:paraId="1B9D1494" w14:textId="77777777" w:rsidR="00AA49D7" w:rsidRPr="005357CB" w:rsidRDefault="00AA49D7" w:rsidP="005357CB">
      <w:pPr>
        <w:spacing w:before="120" w:after="120" w:line="360" w:lineRule="auto"/>
        <w:jc w:val="both"/>
        <w:rPr>
          <w:color w:val="000000"/>
          <w:sz w:val="24"/>
          <w:lang w:val="pt-PT"/>
        </w:rPr>
      </w:pPr>
      <w:r w:rsidRPr="005357CB">
        <w:rPr>
          <w:color w:val="000000"/>
          <w:sz w:val="24"/>
          <w:lang w:val="pt-PT"/>
        </w:rPr>
        <w:t>Neste dicionário estão várias palavras e siglas que ao longo do projeto serão referidas, de modo assim a conseguir explicar os seus significados.</w:t>
      </w:r>
    </w:p>
    <w:p w14:paraId="742B38DF" w14:textId="77777777" w:rsidR="00AA49D7" w:rsidRPr="00302D33"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PHP</w:t>
      </w:r>
      <w:r w:rsidRPr="00302D33">
        <w:rPr>
          <w:color w:val="000000" w:themeColor="text1"/>
          <w:sz w:val="24"/>
          <w:szCs w:val="24"/>
          <w:lang w:val="pt-PT" w:eastAsia="pt-PT"/>
        </w:rPr>
        <w:t xml:space="preserve"> – Linguagem de programação web de processamento de texto;</w:t>
      </w:r>
    </w:p>
    <w:p w14:paraId="3931AB50" w14:textId="77777777" w:rsidR="00AA49D7" w:rsidRPr="00302D33"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Android</w:t>
      </w:r>
      <w:r w:rsidRPr="00302D33">
        <w:rPr>
          <w:color w:val="000000" w:themeColor="text1"/>
          <w:sz w:val="24"/>
          <w:szCs w:val="24"/>
          <w:lang w:val="pt-PT" w:eastAsia="pt-PT"/>
        </w:rPr>
        <w:t xml:space="preserve"> – Plataforma de aplicações móveis;</w:t>
      </w:r>
    </w:p>
    <w:p w14:paraId="4185EFE8" w14:textId="77777777" w:rsidR="00AA49D7" w:rsidRPr="00302D33"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Java</w:t>
      </w:r>
      <w:r w:rsidRPr="00302D33">
        <w:rPr>
          <w:color w:val="000000" w:themeColor="text1"/>
          <w:sz w:val="24"/>
          <w:szCs w:val="24"/>
          <w:lang w:val="pt-PT" w:eastAsia="pt-PT"/>
        </w:rPr>
        <w:t xml:space="preserve"> – Linguagem de programação orientada a objetos;</w:t>
      </w:r>
    </w:p>
    <w:p w14:paraId="4A517AF0"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Framework</w:t>
      </w:r>
      <w:r w:rsidRPr="00302D33">
        <w:rPr>
          <w:color w:val="000000" w:themeColor="text1"/>
          <w:sz w:val="24"/>
          <w:szCs w:val="24"/>
          <w:lang w:val="pt-PT" w:eastAsia="pt-PT"/>
        </w:rPr>
        <w:t xml:space="preserve"> -</w:t>
      </w:r>
      <w:r>
        <w:rPr>
          <w:color w:val="000000" w:themeColor="text1"/>
          <w:sz w:val="24"/>
          <w:szCs w:val="24"/>
          <w:lang w:val="pt-PT" w:eastAsia="pt-PT"/>
        </w:rPr>
        <w:t xml:space="preserve"> </w:t>
      </w:r>
      <w:r w:rsidRPr="00302D33">
        <w:rPr>
          <w:color w:val="000000" w:themeColor="text1"/>
          <w:sz w:val="24"/>
          <w:szCs w:val="24"/>
          <w:lang w:val="pt-PT" w:eastAsia="pt-PT"/>
        </w:rPr>
        <w:t>Conjunto de ferramentas que ajudam a agilizar o desenvolvimento e reutilização de código.</w:t>
      </w:r>
    </w:p>
    <w:p w14:paraId="32E612FE"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E169CF">
        <w:rPr>
          <w:b/>
          <w:bCs/>
          <w:color w:val="000000" w:themeColor="text1"/>
          <w:sz w:val="24"/>
          <w:szCs w:val="24"/>
          <w:lang w:val="pt-PT" w:eastAsia="pt-PT"/>
        </w:rPr>
        <w:t>API</w:t>
      </w:r>
      <w:r>
        <w:rPr>
          <w:color w:val="000000" w:themeColor="text1"/>
          <w:sz w:val="24"/>
          <w:szCs w:val="24"/>
          <w:lang w:val="pt-PT" w:eastAsia="pt-PT"/>
        </w:rPr>
        <w:t xml:space="preserve"> – É uma ferramenta de programação que permite a conexão e troca de informações entre aplicações distintas;</w:t>
      </w:r>
    </w:p>
    <w:p w14:paraId="3F7370E4"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Rest</w:t>
      </w:r>
      <w:proofErr w:type="spellEnd"/>
      <w:r>
        <w:rPr>
          <w:b/>
          <w:bCs/>
          <w:color w:val="000000" w:themeColor="text1"/>
          <w:sz w:val="24"/>
          <w:szCs w:val="24"/>
          <w:lang w:val="pt-PT" w:eastAsia="pt-PT"/>
        </w:rPr>
        <w:t xml:space="preserve"> </w:t>
      </w:r>
      <w:r>
        <w:rPr>
          <w:color w:val="000000" w:themeColor="text1"/>
          <w:sz w:val="24"/>
          <w:szCs w:val="24"/>
          <w:lang w:val="pt-PT" w:eastAsia="pt-PT"/>
        </w:rPr>
        <w:t>– Conjunto de métodos e regras de conexão entre o cliente e um serviço web.</w:t>
      </w:r>
    </w:p>
    <w:p w14:paraId="4ABEB3C5"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Frontoffice</w:t>
      </w:r>
      <w:proofErr w:type="spellEnd"/>
      <w:r>
        <w:rPr>
          <w:b/>
          <w:bCs/>
          <w:color w:val="000000" w:themeColor="text1"/>
          <w:sz w:val="24"/>
          <w:szCs w:val="24"/>
          <w:lang w:val="pt-PT" w:eastAsia="pt-PT"/>
        </w:rPr>
        <w:t xml:space="preserve"> </w:t>
      </w:r>
      <w:r>
        <w:rPr>
          <w:color w:val="000000" w:themeColor="text1"/>
          <w:sz w:val="24"/>
          <w:szCs w:val="24"/>
          <w:lang w:val="pt-PT" w:eastAsia="pt-PT"/>
        </w:rPr>
        <w:t>– É o local da aplicação ao qual o cliente comum tem acesso;</w:t>
      </w:r>
    </w:p>
    <w:p w14:paraId="11035759"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Backoffice</w:t>
      </w:r>
      <w:proofErr w:type="spellEnd"/>
      <w:r>
        <w:rPr>
          <w:b/>
          <w:bCs/>
          <w:color w:val="000000" w:themeColor="text1"/>
          <w:sz w:val="24"/>
          <w:szCs w:val="24"/>
          <w:lang w:val="pt-PT" w:eastAsia="pt-PT"/>
        </w:rPr>
        <w:t xml:space="preserve"> </w:t>
      </w:r>
      <w:r>
        <w:rPr>
          <w:color w:val="000000" w:themeColor="text1"/>
          <w:sz w:val="24"/>
          <w:szCs w:val="24"/>
          <w:lang w:val="pt-PT" w:eastAsia="pt-PT"/>
        </w:rPr>
        <w:t>– É o local de administração de uma aplicação;</w:t>
      </w:r>
    </w:p>
    <w:p w14:paraId="483AAF73"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Mockup</w:t>
      </w:r>
      <w:proofErr w:type="spellEnd"/>
      <w:r>
        <w:rPr>
          <w:b/>
          <w:bCs/>
          <w:color w:val="000000" w:themeColor="text1"/>
          <w:sz w:val="24"/>
          <w:szCs w:val="24"/>
          <w:lang w:val="pt-PT" w:eastAsia="pt-PT"/>
        </w:rPr>
        <w:t xml:space="preserve"> </w:t>
      </w:r>
      <w:r>
        <w:rPr>
          <w:color w:val="000000" w:themeColor="text1"/>
          <w:sz w:val="24"/>
          <w:szCs w:val="24"/>
          <w:lang w:val="pt-PT" w:eastAsia="pt-PT"/>
        </w:rPr>
        <w:t>– É um modelo do qual a aplicação se irá basear;</w:t>
      </w:r>
    </w:p>
    <w:p w14:paraId="0E699883"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Pr>
          <w:b/>
          <w:bCs/>
          <w:color w:val="000000" w:themeColor="text1"/>
          <w:sz w:val="24"/>
          <w:szCs w:val="24"/>
          <w:lang w:val="pt-PT" w:eastAsia="pt-PT"/>
        </w:rPr>
        <w:t xml:space="preserve">CRUD </w:t>
      </w:r>
      <w:r>
        <w:rPr>
          <w:color w:val="000000" w:themeColor="text1"/>
          <w:sz w:val="24"/>
          <w:szCs w:val="24"/>
          <w:lang w:val="pt-PT" w:eastAsia="pt-PT"/>
        </w:rPr>
        <w:t>– Método de adicionar, ler, atualizar e apagar dados;</w:t>
      </w:r>
    </w:p>
    <w:p w14:paraId="040C82E1"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sidRPr="004E067E">
        <w:rPr>
          <w:b/>
          <w:bCs/>
          <w:color w:val="000000" w:themeColor="text1"/>
          <w:sz w:val="24"/>
          <w:szCs w:val="24"/>
          <w:lang w:val="pt-PT" w:eastAsia="pt-PT"/>
        </w:rPr>
        <w:t>Bootstrap</w:t>
      </w:r>
      <w:proofErr w:type="spellEnd"/>
      <w:r w:rsidRPr="004E067E">
        <w:rPr>
          <w:b/>
          <w:bCs/>
          <w:color w:val="000000" w:themeColor="text1"/>
          <w:sz w:val="24"/>
          <w:szCs w:val="24"/>
          <w:lang w:val="pt-PT" w:eastAsia="pt-PT"/>
        </w:rPr>
        <w:t xml:space="preserve"> </w:t>
      </w:r>
      <w:r w:rsidRPr="004E067E">
        <w:rPr>
          <w:color w:val="000000" w:themeColor="text1"/>
          <w:sz w:val="24"/>
          <w:szCs w:val="24"/>
          <w:lang w:val="pt-PT" w:eastAsia="pt-PT"/>
        </w:rPr>
        <w:t>– Framework web</w:t>
      </w:r>
      <w:r>
        <w:rPr>
          <w:color w:val="000000" w:themeColor="text1"/>
          <w:sz w:val="24"/>
          <w:szCs w:val="24"/>
          <w:lang w:val="pt-PT" w:eastAsia="pt-PT"/>
        </w:rPr>
        <w:t xml:space="preserve"> utilizada para o design de aplicações;</w:t>
      </w:r>
    </w:p>
    <w:p w14:paraId="6F05A86F" w14:textId="4EBF3095"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Javascript</w:t>
      </w:r>
      <w:proofErr w:type="spellEnd"/>
      <w:r>
        <w:rPr>
          <w:b/>
          <w:bCs/>
          <w:color w:val="000000" w:themeColor="text1"/>
          <w:sz w:val="24"/>
          <w:szCs w:val="24"/>
          <w:lang w:val="pt-PT" w:eastAsia="pt-PT"/>
        </w:rPr>
        <w:t xml:space="preserve"> </w:t>
      </w:r>
      <w:r>
        <w:rPr>
          <w:color w:val="000000" w:themeColor="text1"/>
          <w:sz w:val="24"/>
          <w:szCs w:val="24"/>
          <w:lang w:val="pt-PT" w:eastAsia="pt-PT"/>
        </w:rPr>
        <w:t>– É uma linguagem de script que ajuda a criar interações no website sem necessitar de atualizar a página</w:t>
      </w:r>
      <w:r w:rsidR="005357CB">
        <w:rPr>
          <w:color w:val="000000" w:themeColor="text1"/>
          <w:sz w:val="24"/>
          <w:szCs w:val="24"/>
          <w:lang w:val="pt-PT" w:eastAsia="pt-PT"/>
        </w:rPr>
        <w:t>;</w:t>
      </w:r>
    </w:p>
    <w:p w14:paraId="32ECFE1B" w14:textId="51EC246D" w:rsidR="008F4225" w:rsidRPr="004E067E" w:rsidRDefault="008F4225" w:rsidP="00AA49D7">
      <w:pPr>
        <w:pStyle w:val="PargrafodaLista"/>
        <w:numPr>
          <w:ilvl w:val="0"/>
          <w:numId w:val="44"/>
        </w:numPr>
        <w:spacing w:before="120" w:after="120" w:line="360" w:lineRule="auto"/>
        <w:jc w:val="both"/>
        <w:rPr>
          <w:color w:val="000000" w:themeColor="text1"/>
          <w:sz w:val="24"/>
          <w:szCs w:val="24"/>
          <w:lang w:val="pt-PT" w:eastAsia="pt-PT"/>
        </w:rPr>
      </w:pPr>
      <w:r>
        <w:rPr>
          <w:b/>
          <w:bCs/>
          <w:color w:val="000000" w:themeColor="text1"/>
          <w:sz w:val="24"/>
          <w:szCs w:val="24"/>
          <w:lang w:val="pt-PT" w:eastAsia="pt-PT"/>
        </w:rPr>
        <w:t xml:space="preserve">SQL ou MYSQL </w:t>
      </w:r>
      <w:r w:rsidR="005357CB">
        <w:rPr>
          <w:color w:val="000000" w:themeColor="text1"/>
          <w:sz w:val="24"/>
          <w:szCs w:val="24"/>
          <w:lang w:val="pt-PT" w:eastAsia="pt-PT"/>
        </w:rPr>
        <w:t>–</w:t>
      </w:r>
      <w:r>
        <w:rPr>
          <w:color w:val="000000" w:themeColor="text1"/>
          <w:sz w:val="24"/>
          <w:szCs w:val="24"/>
          <w:lang w:val="pt-PT" w:eastAsia="pt-PT"/>
        </w:rPr>
        <w:t xml:space="preserve"> </w:t>
      </w:r>
      <w:r w:rsidR="005357CB">
        <w:rPr>
          <w:color w:val="000000" w:themeColor="text1"/>
          <w:sz w:val="24"/>
          <w:szCs w:val="24"/>
          <w:lang w:val="pt-PT" w:eastAsia="pt-PT"/>
        </w:rPr>
        <w:t>Linguagem de utilizada para a consulta de dados estruturados.</w:t>
      </w:r>
    </w:p>
    <w:p w14:paraId="296FEF7D" w14:textId="0919A96F" w:rsidR="00AA49D7" w:rsidRDefault="00AA49D7">
      <w:pPr>
        <w:rPr>
          <w:rFonts w:ascii="Times New Roman" w:hAnsi="Times New Roman" w:cs="Times New Roman"/>
          <w:b/>
          <w:kern w:val="20"/>
          <w:sz w:val="32"/>
          <w:szCs w:val="32"/>
          <w:lang w:val="pt-PT"/>
        </w:rPr>
      </w:pPr>
      <w:r w:rsidRPr="00AA49D7">
        <w:rPr>
          <w:lang w:val="pt-PT"/>
        </w:rPr>
        <w:br w:type="page"/>
      </w:r>
    </w:p>
    <w:p w14:paraId="2E90107B" w14:textId="77777777" w:rsidR="006915F9" w:rsidRDefault="006915F9" w:rsidP="00C17BC3">
      <w:pPr>
        <w:pStyle w:val="Ttulo1"/>
      </w:pPr>
    </w:p>
    <w:p w14:paraId="7194DBDC" w14:textId="56ECA0C7" w:rsidR="006915F9" w:rsidRDefault="005454E5" w:rsidP="00841F12">
      <w:pPr>
        <w:pStyle w:val="Ttulo1"/>
        <w:numPr>
          <w:ilvl w:val="0"/>
          <w:numId w:val="9"/>
        </w:numPr>
      </w:pPr>
      <w:bookmarkStart w:id="2" w:name="_Toc64318237"/>
      <w:r>
        <w:t>Introdução</w:t>
      </w:r>
      <w:bookmarkEnd w:id="2"/>
    </w:p>
    <w:p w14:paraId="5C68916B" w14:textId="0F827CE4" w:rsidR="00841F12" w:rsidRPr="004C49B9" w:rsidRDefault="00841F12" w:rsidP="259B3489">
      <w:pPr>
        <w:pStyle w:val="Corpodetexto"/>
        <w:rPr>
          <w:lang w:val="pt-PT"/>
        </w:rPr>
      </w:pPr>
    </w:p>
    <w:p w14:paraId="2F63E7E7" w14:textId="1273B608" w:rsidR="007E6B3C" w:rsidRPr="003722A0" w:rsidRDefault="0EEAA1AC" w:rsidP="003722A0">
      <w:pPr>
        <w:spacing w:before="120" w:after="120" w:line="360" w:lineRule="auto"/>
        <w:jc w:val="both"/>
        <w:rPr>
          <w:color w:val="000000"/>
          <w:sz w:val="24"/>
          <w:lang w:val="pt-PT"/>
        </w:rPr>
      </w:pPr>
      <w:r w:rsidRPr="003722A0">
        <w:rPr>
          <w:color w:val="000000"/>
          <w:sz w:val="24"/>
          <w:lang w:val="pt-PT"/>
        </w:rPr>
        <w:t xml:space="preserve">O </w:t>
      </w:r>
      <w:r w:rsidR="000F0464" w:rsidRPr="003722A0">
        <w:rPr>
          <w:color w:val="000000"/>
          <w:sz w:val="24"/>
          <w:lang w:val="pt-PT"/>
        </w:rPr>
        <w:t>nosso</w:t>
      </w:r>
      <w:r w:rsidR="00CA0A22" w:rsidRPr="003722A0">
        <w:rPr>
          <w:color w:val="000000"/>
          <w:sz w:val="24"/>
          <w:lang w:val="pt-PT"/>
        </w:rPr>
        <w:t xml:space="preserve"> </w:t>
      </w:r>
      <w:r w:rsidR="000F0464" w:rsidRPr="003722A0">
        <w:rPr>
          <w:color w:val="000000"/>
          <w:sz w:val="24"/>
          <w:lang w:val="pt-PT"/>
        </w:rPr>
        <w:t>projeto foi</w:t>
      </w:r>
      <w:r w:rsidRPr="003722A0">
        <w:rPr>
          <w:color w:val="000000"/>
          <w:sz w:val="24"/>
          <w:lang w:val="pt-PT"/>
        </w:rPr>
        <w:t xml:space="preserve"> desenvolvido especificamente para empresas</w:t>
      </w:r>
      <w:r w:rsidR="00CA0A22" w:rsidRPr="003722A0">
        <w:rPr>
          <w:color w:val="000000"/>
          <w:sz w:val="24"/>
          <w:lang w:val="pt-PT"/>
        </w:rPr>
        <w:t xml:space="preserve"> locais</w:t>
      </w:r>
      <w:r w:rsidR="00A818AD" w:rsidRPr="003722A0">
        <w:rPr>
          <w:color w:val="000000"/>
          <w:sz w:val="24"/>
          <w:lang w:val="pt-PT"/>
        </w:rPr>
        <w:t xml:space="preserve"> </w:t>
      </w:r>
      <w:r w:rsidR="007E6B3C" w:rsidRPr="003722A0">
        <w:rPr>
          <w:color w:val="000000"/>
          <w:sz w:val="24"/>
          <w:lang w:val="pt-PT"/>
        </w:rPr>
        <w:t>de modo a</w:t>
      </w:r>
      <w:r w:rsidR="00A818AD" w:rsidRPr="003722A0">
        <w:rPr>
          <w:color w:val="000000"/>
          <w:sz w:val="24"/>
          <w:lang w:val="pt-PT"/>
        </w:rPr>
        <w:t xml:space="preserve"> pro</w:t>
      </w:r>
      <w:r w:rsidR="00F20983" w:rsidRPr="003722A0">
        <w:rPr>
          <w:color w:val="000000"/>
          <w:sz w:val="24"/>
          <w:lang w:val="pt-PT"/>
        </w:rPr>
        <w:t xml:space="preserve">mover o </w:t>
      </w:r>
      <w:r w:rsidR="00FB6051" w:rsidRPr="003722A0">
        <w:rPr>
          <w:color w:val="000000"/>
          <w:sz w:val="24"/>
          <w:lang w:val="pt-PT"/>
        </w:rPr>
        <w:t xml:space="preserve">comércio </w:t>
      </w:r>
      <w:r w:rsidR="00FB6051" w:rsidRPr="005F1D12">
        <w:rPr>
          <w:i/>
          <w:iCs/>
          <w:color w:val="000000"/>
          <w:sz w:val="24"/>
          <w:lang w:val="pt-PT"/>
        </w:rPr>
        <w:t>online</w:t>
      </w:r>
      <w:r w:rsidRPr="003722A0">
        <w:rPr>
          <w:color w:val="000000"/>
          <w:sz w:val="24"/>
          <w:lang w:val="pt-PT"/>
        </w:rPr>
        <w:t>.</w:t>
      </w:r>
      <w:r w:rsidR="007E6B3C" w:rsidRPr="003722A0">
        <w:rPr>
          <w:color w:val="000000"/>
          <w:sz w:val="24"/>
          <w:lang w:val="pt-PT"/>
        </w:rPr>
        <w:t xml:space="preserve"> A ideia do projeto é criar uma empresa que permita a outras empresas venderem os seus produtos na nossa plataforma, gerir as vendas através da área administrativa e mostrar ao cliente com a finalidade de promover a venda online de produtos </w:t>
      </w:r>
    </w:p>
    <w:p w14:paraId="008D74BF" w14:textId="0724A4C5" w:rsidR="00D76BE9" w:rsidRPr="003722A0" w:rsidRDefault="00B73BDA" w:rsidP="003722A0">
      <w:pPr>
        <w:spacing w:before="120" w:after="120" w:line="360" w:lineRule="auto"/>
        <w:jc w:val="both"/>
        <w:rPr>
          <w:color w:val="000000"/>
          <w:sz w:val="24"/>
          <w:lang w:val="pt-PT"/>
        </w:rPr>
      </w:pPr>
      <w:r w:rsidRPr="003722A0">
        <w:rPr>
          <w:color w:val="000000"/>
          <w:sz w:val="24"/>
          <w:lang w:val="pt-PT"/>
        </w:rPr>
        <w:t>Para o desenvolvime</w:t>
      </w:r>
      <w:r w:rsidR="001906F4" w:rsidRPr="003722A0">
        <w:rPr>
          <w:color w:val="000000"/>
          <w:sz w:val="24"/>
          <w:lang w:val="pt-PT"/>
        </w:rPr>
        <w:t xml:space="preserve">nto deste projeto utilizámos a </w:t>
      </w:r>
      <w:proofErr w:type="spellStart"/>
      <w:r w:rsidR="001906F4" w:rsidRPr="005F1D12">
        <w:rPr>
          <w:i/>
          <w:iCs/>
          <w:color w:val="000000"/>
          <w:sz w:val="24"/>
          <w:lang w:val="pt-PT"/>
        </w:rPr>
        <w:t>framework</w:t>
      </w:r>
      <w:proofErr w:type="spellEnd"/>
      <w:r w:rsidR="001906F4" w:rsidRPr="003722A0">
        <w:rPr>
          <w:color w:val="000000"/>
          <w:sz w:val="24"/>
          <w:lang w:val="pt-PT"/>
        </w:rPr>
        <w:t xml:space="preserve"> </w:t>
      </w:r>
      <w:r w:rsidR="00FC52B6" w:rsidRPr="003722A0">
        <w:rPr>
          <w:color w:val="000000"/>
          <w:sz w:val="24"/>
          <w:lang w:val="pt-PT"/>
        </w:rPr>
        <w:t xml:space="preserve">de </w:t>
      </w:r>
      <w:r w:rsidR="00FC52B6" w:rsidRPr="005F1D12">
        <w:rPr>
          <w:i/>
          <w:iCs/>
          <w:color w:val="000000"/>
          <w:sz w:val="24"/>
          <w:lang w:val="pt-PT"/>
        </w:rPr>
        <w:t>PHP</w:t>
      </w:r>
      <w:r w:rsidR="00FC52B6" w:rsidRPr="003722A0">
        <w:rPr>
          <w:color w:val="000000"/>
          <w:sz w:val="24"/>
          <w:lang w:val="pt-PT"/>
        </w:rPr>
        <w:t xml:space="preserve"> </w:t>
      </w:r>
      <w:proofErr w:type="spellStart"/>
      <w:r w:rsidR="001906F4" w:rsidRPr="005F1D12">
        <w:rPr>
          <w:i/>
          <w:iCs/>
          <w:color w:val="000000"/>
          <w:sz w:val="24"/>
          <w:lang w:val="pt-PT"/>
        </w:rPr>
        <w:t>Codeigniter</w:t>
      </w:r>
      <w:proofErr w:type="spellEnd"/>
      <w:r w:rsidR="00A45508" w:rsidRPr="003722A0">
        <w:rPr>
          <w:color w:val="000000"/>
          <w:sz w:val="24"/>
          <w:lang w:val="pt-PT"/>
        </w:rPr>
        <w:t xml:space="preserve"> para o desenvolvimento </w:t>
      </w:r>
      <w:r w:rsidR="00A45508" w:rsidRPr="00803B91">
        <w:rPr>
          <w:i/>
          <w:iCs/>
          <w:color w:val="000000"/>
          <w:sz w:val="24"/>
          <w:lang w:val="pt-PT"/>
        </w:rPr>
        <w:t>web</w:t>
      </w:r>
      <w:r w:rsidR="00A45508" w:rsidRPr="003722A0">
        <w:rPr>
          <w:color w:val="000000"/>
          <w:sz w:val="24"/>
          <w:lang w:val="pt-PT"/>
        </w:rPr>
        <w:t xml:space="preserve"> e para a </w:t>
      </w:r>
      <w:r w:rsidR="00A45508" w:rsidRPr="005F1D12">
        <w:rPr>
          <w:i/>
          <w:iCs/>
          <w:color w:val="000000"/>
          <w:sz w:val="24"/>
          <w:lang w:val="pt-PT"/>
        </w:rPr>
        <w:t>API</w:t>
      </w:r>
      <w:r w:rsidR="00A45508" w:rsidRPr="003722A0">
        <w:rPr>
          <w:color w:val="000000"/>
          <w:sz w:val="24"/>
          <w:lang w:val="pt-PT"/>
        </w:rPr>
        <w:t xml:space="preserve">, e para o desenvolvimento da aplicação utilizámos </w:t>
      </w:r>
      <w:r w:rsidR="001C1F41" w:rsidRPr="00280775">
        <w:rPr>
          <w:i/>
          <w:iCs/>
          <w:color w:val="000000"/>
          <w:sz w:val="24"/>
          <w:lang w:val="pt-PT"/>
        </w:rPr>
        <w:t>Android</w:t>
      </w:r>
      <w:r w:rsidR="003F6D11" w:rsidRPr="003722A0">
        <w:rPr>
          <w:color w:val="000000"/>
          <w:sz w:val="24"/>
          <w:lang w:val="pt-PT"/>
        </w:rPr>
        <w:t xml:space="preserve"> com a linguagem</w:t>
      </w:r>
      <w:r w:rsidR="001C1F41" w:rsidRPr="003722A0">
        <w:rPr>
          <w:color w:val="000000"/>
          <w:sz w:val="24"/>
          <w:lang w:val="pt-PT"/>
        </w:rPr>
        <w:t xml:space="preserve"> </w:t>
      </w:r>
      <w:r w:rsidR="001C1F41" w:rsidRPr="005F1D12">
        <w:rPr>
          <w:i/>
          <w:iCs/>
          <w:color w:val="000000"/>
          <w:sz w:val="24"/>
          <w:lang w:val="pt-PT"/>
        </w:rPr>
        <w:t>Java</w:t>
      </w:r>
      <w:r w:rsidR="001C1F41" w:rsidRPr="003722A0">
        <w:rPr>
          <w:color w:val="000000"/>
          <w:sz w:val="24"/>
          <w:lang w:val="pt-PT"/>
        </w:rPr>
        <w:t>.</w:t>
      </w:r>
    </w:p>
    <w:p w14:paraId="3A0FB5C3" w14:textId="440FC105" w:rsidR="0EEAA1AC" w:rsidRPr="003722A0" w:rsidRDefault="00E77FC3" w:rsidP="003722A0">
      <w:pPr>
        <w:spacing w:before="120" w:after="120" w:line="360" w:lineRule="auto"/>
        <w:jc w:val="both"/>
        <w:rPr>
          <w:color w:val="000000"/>
          <w:sz w:val="24"/>
          <w:lang w:val="pt-PT"/>
        </w:rPr>
      </w:pPr>
      <w:r w:rsidRPr="003722A0">
        <w:rPr>
          <w:color w:val="000000"/>
          <w:sz w:val="24"/>
          <w:lang w:val="pt-PT"/>
        </w:rPr>
        <w:t>Neste relatório iremos falar das várias etapas de desenvolvimento das quais,</w:t>
      </w:r>
      <w:r w:rsidR="0EEAA1AC" w:rsidRPr="003722A0">
        <w:rPr>
          <w:color w:val="000000"/>
          <w:sz w:val="24"/>
          <w:lang w:val="pt-PT"/>
        </w:rPr>
        <w:t xml:space="preserve"> divi</w:t>
      </w:r>
      <w:r w:rsidR="003F6D11" w:rsidRPr="003722A0">
        <w:rPr>
          <w:color w:val="000000"/>
          <w:sz w:val="24"/>
          <w:lang w:val="pt-PT"/>
        </w:rPr>
        <w:t>di</w:t>
      </w:r>
      <w:r w:rsidR="00780BAF" w:rsidRPr="003722A0">
        <w:rPr>
          <w:color w:val="000000"/>
          <w:sz w:val="24"/>
          <w:lang w:val="pt-PT"/>
        </w:rPr>
        <w:t>mos</w:t>
      </w:r>
      <w:r w:rsidR="0EEAA1AC" w:rsidRPr="003722A0">
        <w:rPr>
          <w:color w:val="000000"/>
          <w:sz w:val="24"/>
          <w:lang w:val="pt-PT"/>
        </w:rPr>
        <w:t xml:space="preserve"> em 8 </w:t>
      </w:r>
      <w:r w:rsidR="00DA4939" w:rsidRPr="003722A0">
        <w:rPr>
          <w:color w:val="000000"/>
          <w:sz w:val="24"/>
          <w:lang w:val="pt-PT"/>
        </w:rPr>
        <w:t>tópicos</w:t>
      </w:r>
      <w:r w:rsidR="374C2EE2" w:rsidRPr="003722A0">
        <w:rPr>
          <w:color w:val="000000"/>
          <w:sz w:val="24"/>
          <w:lang w:val="pt-PT"/>
        </w:rPr>
        <w:t>, metodologia,</w:t>
      </w:r>
      <w:r w:rsidR="003B6313" w:rsidRPr="003722A0">
        <w:rPr>
          <w:color w:val="000000"/>
          <w:sz w:val="24"/>
          <w:lang w:val="pt-PT"/>
        </w:rPr>
        <w:t xml:space="preserve"> planeamento do projeto,</w:t>
      </w:r>
      <w:r w:rsidR="374C2EE2" w:rsidRPr="003722A0">
        <w:rPr>
          <w:color w:val="000000"/>
          <w:sz w:val="24"/>
          <w:lang w:val="pt-PT"/>
        </w:rPr>
        <w:t xml:space="preserve"> arquitetura do sistema, gestão do projeto, </w:t>
      </w:r>
      <w:r w:rsidR="00043583" w:rsidRPr="003722A0">
        <w:rPr>
          <w:color w:val="000000"/>
          <w:sz w:val="24"/>
          <w:lang w:val="pt-PT"/>
        </w:rPr>
        <w:t>desenhos do projeto</w:t>
      </w:r>
      <w:r w:rsidR="374C2EE2" w:rsidRPr="003722A0">
        <w:rPr>
          <w:color w:val="000000"/>
          <w:sz w:val="24"/>
          <w:lang w:val="pt-PT"/>
        </w:rPr>
        <w:t>, implementação, testes</w:t>
      </w:r>
      <w:r w:rsidR="001F5C7B" w:rsidRPr="003722A0">
        <w:rPr>
          <w:color w:val="000000"/>
          <w:sz w:val="24"/>
          <w:lang w:val="pt-PT"/>
        </w:rPr>
        <w:t xml:space="preserve"> realizados</w:t>
      </w:r>
      <w:r w:rsidR="374C2EE2" w:rsidRPr="003722A0">
        <w:rPr>
          <w:color w:val="000000"/>
          <w:sz w:val="24"/>
          <w:lang w:val="pt-PT"/>
        </w:rPr>
        <w:t xml:space="preserve"> </w:t>
      </w:r>
      <w:r w:rsidR="488BC35C" w:rsidRPr="003722A0">
        <w:rPr>
          <w:color w:val="000000"/>
          <w:sz w:val="24"/>
          <w:lang w:val="pt-PT"/>
        </w:rPr>
        <w:t>e conclusão</w:t>
      </w:r>
      <w:r w:rsidR="001F5C7B" w:rsidRPr="003722A0">
        <w:rPr>
          <w:color w:val="000000"/>
          <w:sz w:val="24"/>
          <w:lang w:val="pt-PT"/>
        </w:rPr>
        <w:t>.</w:t>
      </w:r>
    </w:p>
    <w:p w14:paraId="5E8A6AC0" w14:textId="42B6F6DA" w:rsidR="027ABE99" w:rsidRPr="003722A0" w:rsidRDefault="488BC35C" w:rsidP="003722A0">
      <w:pPr>
        <w:spacing w:before="120" w:after="120" w:line="360" w:lineRule="auto"/>
        <w:jc w:val="both"/>
        <w:rPr>
          <w:color w:val="000000"/>
          <w:sz w:val="24"/>
          <w:lang w:val="pt-PT"/>
        </w:rPr>
      </w:pPr>
      <w:r w:rsidRPr="003722A0">
        <w:rPr>
          <w:color w:val="000000"/>
          <w:sz w:val="24"/>
          <w:lang w:val="pt-PT"/>
        </w:rPr>
        <w:t>N</w:t>
      </w:r>
      <w:r w:rsidR="004F4C02" w:rsidRPr="003722A0">
        <w:rPr>
          <w:color w:val="000000"/>
          <w:sz w:val="24"/>
          <w:lang w:val="pt-PT"/>
        </w:rPr>
        <w:t>o tópico</w:t>
      </w:r>
      <w:r w:rsidR="004A56A0" w:rsidRPr="003722A0">
        <w:rPr>
          <w:color w:val="000000"/>
          <w:sz w:val="24"/>
          <w:lang w:val="pt-PT"/>
        </w:rPr>
        <w:t xml:space="preserve"> da</w:t>
      </w:r>
      <w:r w:rsidRPr="003722A0">
        <w:rPr>
          <w:color w:val="000000"/>
          <w:sz w:val="24"/>
          <w:lang w:val="pt-PT"/>
        </w:rPr>
        <w:t xml:space="preserve"> metodologia vamos explicar </w:t>
      </w:r>
      <w:r w:rsidR="004A56A0" w:rsidRPr="003722A0">
        <w:rPr>
          <w:color w:val="000000"/>
          <w:sz w:val="24"/>
          <w:lang w:val="pt-PT"/>
        </w:rPr>
        <w:t xml:space="preserve">os métodos que </w:t>
      </w:r>
      <w:r w:rsidR="61A93AA5" w:rsidRPr="003722A0">
        <w:rPr>
          <w:color w:val="000000"/>
          <w:sz w:val="24"/>
          <w:lang w:val="pt-PT"/>
        </w:rPr>
        <w:t>adot</w:t>
      </w:r>
      <w:r w:rsidR="004A56A0" w:rsidRPr="003722A0">
        <w:rPr>
          <w:color w:val="000000"/>
          <w:sz w:val="24"/>
          <w:lang w:val="pt-PT"/>
        </w:rPr>
        <w:t>ámos</w:t>
      </w:r>
      <w:r w:rsidR="61A93AA5" w:rsidRPr="003722A0">
        <w:rPr>
          <w:color w:val="000000"/>
          <w:sz w:val="24"/>
          <w:lang w:val="pt-PT"/>
        </w:rPr>
        <w:t xml:space="preserve"> no desenvolvimento do projeto. </w:t>
      </w:r>
      <w:r w:rsidR="004473A0" w:rsidRPr="003722A0">
        <w:rPr>
          <w:color w:val="000000"/>
          <w:sz w:val="24"/>
          <w:lang w:val="pt-PT"/>
        </w:rPr>
        <w:t>Iremos também apresentar a maneira como planeámos o projeto</w:t>
      </w:r>
      <w:r w:rsidR="009A3C2D" w:rsidRPr="003722A0">
        <w:rPr>
          <w:color w:val="000000"/>
          <w:sz w:val="24"/>
          <w:lang w:val="pt-PT"/>
        </w:rPr>
        <w:t xml:space="preserve"> no</w:t>
      </w:r>
      <w:r w:rsidR="00AF0989" w:rsidRPr="003722A0">
        <w:rPr>
          <w:color w:val="000000"/>
          <w:sz w:val="24"/>
          <w:lang w:val="pt-PT"/>
        </w:rPr>
        <w:t xml:space="preserve"> planeamento</w:t>
      </w:r>
      <w:r w:rsidR="001F32EF" w:rsidRPr="003722A0">
        <w:rPr>
          <w:color w:val="000000"/>
          <w:sz w:val="24"/>
          <w:lang w:val="pt-PT"/>
        </w:rPr>
        <w:t xml:space="preserve"> e a </w:t>
      </w:r>
      <w:r w:rsidR="027ABE99" w:rsidRPr="003722A0">
        <w:rPr>
          <w:color w:val="000000"/>
          <w:sz w:val="24"/>
          <w:lang w:val="pt-PT"/>
        </w:rPr>
        <w:t xml:space="preserve">arquitetura do sistema </w:t>
      </w:r>
      <w:r w:rsidR="001F32EF" w:rsidRPr="003722A0">
        <w:rPr>
          <w:color w:val="000000"/>
          <w:sz w:val="24"/>
          <w:lang w:val="pt-PT"/>
        </w:rPr>
        <w:t>utilizada n</w:t>
      </w:r>
      <w:r w:rsidR="005D5B2B" w:rsidRPr="003722A0">
        <w:rPr>
          <w:color w:val="000000"/>
          <w:sz w:val="24"/>
          <w:lang w:val="pt-PT"/>
        </w:rPr>
        <w:t>o nosso</w:t>
      </w:r>
      <w:r w:rsidR="027ABE99" w:rsidRPr="003722A0">
        <w:rPr>
          <w:color w:val="000000"/>
          <w:sz w:val="24"/>
          <w:lang w:val="pt-PT"/>
        </w:rPr>
        <w:t xml:space="preserve"> sistema</w:t>
      </w:r>
      <w:r w:rsidR="00AA1322" w:rsidRPr="003722A0">
        <w:rPr>
          <w:color w:val="000000"/>
          <w:sz w:val="24"/>
          <w:lang w:val="pt-PT"/>
        </w:rPr>
        <w:t xml:space="preserve"> no tópico respetivo</w:t>
      </w:r>
      <w:r w:rsidR="629E76EA" w:rsidRPr="003722A0">
        <w:rPr>
          <w:color w:val="000000"/>
          <w:sz w:val="24"/>
          <w:lang w:val="pt-PT"/>
        </w:rPr>
        <w:t>.</w:t>
      </w:r>
    </w:p>
    <w:p w14:paraId="4DBD8A37" w14:textId="212AC2CF" w:rsidR="67264814" w:rsidRPr="003722A0" w:rsidRDefault="629E76EA" w:rsidP="003722A0">
      <w:pPr>
        <w:spacing w:before="120" w:after="120" w:line="360" w:lineRule="auto"/>
        <w:jc w:val="both"/>
        <w:rPr>
          <w:color w:val="000000"/>
          <w:sz w:val="24"/>
          <w:lang w:val="pt-PT"/>
        </w:rPr>
      </w:pPr>
      <w:r w:rsidRPr="003722A0">
        <w:rPr>
          <w:color w:val="000000"/>
          <w:sz w:val="24"/>
          <w:lang w:val="pt-PT"/>
        </w:rPr>
        <w:t>Na gestão do projeto vamos apresentar o plano do projeto, o</w:t>
      </w:r>
      <w:r w:rsidR="00F468AC" w:rsidRPr="003722A0">
        <w:rPr>
          <w:color w:val="000000"/>
          <w:sz w:val="24"/>
          <w:lang w:val="pt-PT"/>
        </w:rPr>
        <w:t xml:space="preserve"> gráfico</w:t>
      </w:r>
      <w:r w:rsidRPr="003722A0">
        <w:rPr>
          <w:color w:val="000000"/>
          <w:sz w:val="24"/>
          <w:lang w:val="pt-PT"/>
        </w:rPr>
        <w:t xml:space="preserve"> </w:t>
      </w:r>
      <w:proofErr w:type="spellStart"/>
      <w:r w:rsidRPr="002F29E0">
        <w:rPr>
          <w:i/>
          <w:iCs/>
          <w:color w:val="000000"/>
          <w:sz w:val="24"/>
          <w:lang w:val="pt-PT"/>
        </w:rPr>
        <w:t>Gantt</w:t>
      </w:r>
      <w:proofErr w:type="spellEnd"/>
      <w:r w:rsidRPr="002F29E0">
        <w:rPr>
          <w:i/>
          <w:iCs/>
          <w:color w:val="000000"/>
          <w:sz w:val="24"/>
          <w:lang w:val="pt-PT"/>
        </w:rPr>
        <w:t xml:space="preserve"> </w:t>
      </w:r>
      <w:r w:rsidRPr="003722A0">
        <w:rPr>
          <w:color w:val="000000"/>
          <w:sz w:val="24"/>
          <w:lang w:val="pt-PT"/>
        </w:rPr>
        <w:t>e as funçõe</w:t>
      </w:r>
      <w:r w:rsidR="67264814" w:rsidRPr="003722A0">
        <w:rPr>
          <w:color w:val="000000"/>
          <w:sz w:val="24"/>
          <w:lang w:val="pt-PT"/>
        </w:rPr>
        <w:t xml:space="preserve">s de cada membro do </w:t>
      </w:r>
      <w:r w:rsidR="00F468AC" w:rsidRPr="003722A0">
        <w:rPr>
          <w:color w:val="000000"/>
          <w:sz w:val="24"/>
          <w:lang w:val="pt-PT"/>
        </w:rPr>
        <w:t>grupo</w:t>
      </w:r>
      <w:r w:rsidR="67264814" w:rsidRPr="003722A0">
        <w:rPr>
          <w:color w:val="000000"/>
          <w:sz w:val="24"/>
          <w:lang w:val="pt-PT"/>
        </w:rPr>
        <w:t>.</w:t>
      </w:r>
    </w:p>
    <w:p w14:paraId="3CE93D01" w14:textId="7CDE9AB6" w:rsidR="59928096" w:rsidRPr="003722A0" w:rsidRDefault="24FD6232" w:rsidP="003722A0">
      <w:pPr>
        <w:spacing w:before="120" w:after="120" w:line="360" w:lineRule="auto"/>
        <w:jc w:val="both"/>
        <w:rPr>
          <w:color w:val="000000"/>
          <w:sz w:val="24"/>
          <w:lang w:val="pt-PT"/>
        </w:rPr>
      </w:pPr>
      <w:r w:rsidRPr="003722A0">
        <w:rPr>
          <w:color w:val="000000"/>
          <w:sz w:val="24"/>
          <w:lang w:val="pt-PT"/>
        </w:rPr>
        <w:t>Nos desenhos mostrar</w:t>
      </w:r>
      <w:r w:rsidR="001664A4" w:rsidRPr="003722A0">
        <w:rPr>
          <w:color w:val="000000"/>
          <w:sz w:val="24"/>
          <w:lang w:val="pt-PT"/>
        </w:rPr>
        <w:t>emos</w:t>
      </w:r>
      <w:r w:rsidRPr="003722A0">
        <w:rPr>
          <w:color w:val="000000"/>
          <w:sz w:val="24"/>
          <w:lang w:val="pt-PT"/>
        </w:rPr>
        <w:t xml:space="preserve"> </w:t>
      </w:r>
      <w:r w:rsidR="000909A5">
        <w:rPr>
          <w:color w:val="000000"/>
          <w:sz w:val="24"/>
          <w:lang w:val="pt-PT"/>
        </w:rPr>
        <w:t xml:space="preserve">os </w:t>
      </w:r>
      <w:r w:rsidRPr="003722A0">
        <w:rPr>
          <w:color w:val="000000"/>
          <w:sz w:val="24"/>
          <w:lang w:val="pt-PT"/>
        </w:rPr>
        <w:t xml:space="preserve">protótipos, casos de uso, modelo de dados e </w:t>
      </w:r>
      <w:proofErr w:type="spellStart"/>
      <w:r w:rsidR="00BC45AB" w:rsidRPr="005F2E55">
        <w:rPr>
          <w:i/>
          <w:iCs/>
          <w:color w:val="000000"/>
          <w:sz w:val="24"/>
          <w:lang w:val="pt-PT"/>
        </w:rPr>
        <w:t>mockups</w:t>
      </w:r>
      <w:proofErr w:type="spellEnd"/>
      <w:r w:rsidR="59928096" w:rsidRPr="003722A0">
        <w:rPr>
          <w:color w:val="000000"/>
          <w:sz w:val="24"/>
          <w:lang w:val="pt-PT"/>
        </w:rPr>
        <w:t xml:space="preserve"> iniciais e finais.</w:t>
      </w:r>
      <w:r w:rsidR="001A3523" w:rsidRPr="003722A0">
        <w:rPr>
          <w:color w:val="000000"/>
          <w:sz w:val="24"/>
          <w:lang w:val="pt-PT"/>
        </w:rPr>
        <w:t xml:space="preserve"> Iremos também falar sobre o desenvolvimento do projeto e como o implementámos</w:t>
      </w:r>
      <w:r w:rsidR="59928096" w:rsidRPr="003722A0">
        <w:rPr>
          <w:color w:val="000000"/>
          <w:sz w:val="24"/>
          <w:lang w:val="pt-PT"/>
        </w:rPr>
        <w:t>.</w:t>
      </w:r>
    </w:p>
    <w:p w14:paraId="079DB90F" w14:textId="02D498E3" w:rsidR="59928096" w:rsidRPr="003722A0" w:rsidRDefault="59928096" w:rsidP="003722A0">
      <w:pPr>
        <w:spacing w:before="120" w:after="120" w:line="360" w:lineRule="auto"/>
        <w:jc w:val="both"/>
        <w:rPr>
          <w:color w:val="000000"/>
          <w:sz w:val="24"/>
          <w:lang w:val="pt-PT"/>
        </w:rPr>
      </w:pPr>
      <w:r w:rsidRPr="003722A0">
        <w:rPr>
          <w:color w:val="000000"/>
          <w:sz w:val="24"/>
          <w:lang w:val="pt-PT"/>
        </w:rPr>
        <w:t xml:space="preserve">Nos testes </w:t>
      </w:r>
      <w:r w:rsidR="002803C7" w:rsidRPr="003722A0">
        <w:rPr>
          <w:color w:val="000000"/>
          <w:sz w:val="24"/>
          <w:lang w:val="pt-PT"/>
        </w:rPr>
        <w:t>iremos</w:t>
      </w:r>
      <w:r w:rsidRPr="003722A0">
        <w:rPr>
          <w:color w:val="000000"/>
          <w:sz w:val="24"/>
          <w:lang w:val="pt-PT"/>
        </w:rPr>
        <w:t xml:space="preserve"> mostrar os testes realizados</w:t>
      </w:r>
      <w:r w:rsidR="001A3523" w:rsidRPr="003722A0">
        <w:rPr>
          <w:color w:val="000000"/>
          <w:sz w:val="24"/>
          <w:lang w:val="pt-PT"/>
        </w:rPr>
        <w:t xml:space="preserve"> à </w:t>
      </w:r>
      <w:r w:rsidR="00684DEE" w:rsidRPr="003722A0">
        <w:rPr>
          <w:color w:val="000000"/>
          <w:sz w:val="24"/>
          <w:lang w:val="pt-PT"/>
        </w:rPr>
        <w:t>aplicação, no nosso caso para o website.</w:t>
      </w:r>
    </w:p>
    <w:p w14:paraId="4F1930DA" w14:textId="5450F593" w:rsidR="005454E5" w:rsidRPr="00841F12" w:rsidRDefault="005454E5" w:rsidP="00A81A14">
      <w:pPr>
        <w:spacing w:before="120" w:after="120" w:line="360" w:lineRule="auto"/>
        <w:ind w:firstLine="567"/>
        <w:jc w:val="both"/>
        <w:rPr>
          <w:color w:val="000000" w:themeColor="text1"/>
          <w:sz w:val="24"/>
          <w:szCs w:val="24"/>
          <w:lang w:val="pt-PT" w:eastAsia="pt-PT"/>
        </w:rPr>
      </w:pPr>
      <w:r w:rsidRPr="00A81A14">
        <w:rPr>
          <w:color w:val="000000" w:themeColor="text1"/>
          <w:sz w:val="24"/>
          <w:szCs w:val="24"/>
          <w:lang w:val="pt-PT" w:eastAsia="pt-PT"/>
        </w:rPr>
        <w:br w:type="page"/>
      </w:r>
    </w:p>
    <w:p w14:paraId="5329FCD4" w14:textId="1C6104DA" w:rsidR="005454E5" w:rsidRDefault="005454E5" w:rsidP="005454E5">
      <w:pPr>
        <w:pStyle w:val="Ttulo1"/>
        <w:numPr>
          <w:ilvl w:val="0"/>
          <w:numId w:val="9"/>
        </w:numPr>
      </w:pPr>
      <w:bookmarkStart w:id="3" w:name="_Toc64318238"/>
      <w:r>
        <w:lastRenderedPageBreak/>
        <w:t>Metodologia</w:t>
      </w:r>
      <w:bookmarkEnd w:id="3"/>
    </w:p>
    <w:p w14:paraId="5317608A" w14:textId="77777777" w:rsidR="00F514C1" w:rsidRDefault="00F514C1" w:rsidP="003722A0">
      <w:pPr>
        <w:spacing w:before="120" w:after="120" w:line="360" w:lineRule="auto"/>
        <w:jc w:val="both"/>
        <w:rPr>
          <w:color w:val="000000"/>
          <w:sz w:val="24"/>
          <w:lang w:val="pt-PT"/>
        </w:rPr>
      </w:pPr>
    </w:p>
    <w:p w14:paraId="01D57BD5" w14:textId="77A62CDD" w:rsidR="006A20BA" w:rsidRPr="003722A0" w:rsidRDefault="1CF6F7F2" w:rsidP="003722A0">
      <w:pPr>
        <w:spacing w:before="120" w:after="120" w:line="360" w:lineRule="auto"/>
        <w:jc w:val="both"/>
        <w:rPr>
          <w:color w:val="000000"/>
          <w:sz w:val="24"/>
          <w:lang w:val="pt-PT"/>
        </w:rPr>
      </w:pPr>
      <w:r w:rsidRPr="003722A0">
        <w:rPr>
          <w:color w:val="000000"/>
          <w:sz w:val="24"/>
          <w:lang w:val="pt-PT"/>
        </w:rPr>
        <w:t xml:space="preserve">A metodologia adotada </w:t>
      </w:r>
      <w:r w:rsidR="25BA50C8" w:rsidRPr="003722A0">
        <w:rPr>
          <w:color w:val="000000"/>
          <w:sz w:val="24"/>
          <w:lang w:val="pt-PT"/>
        </w:rPr>
        <w:t>n</w:t>
      </w:r>
      <w:r w:rsidR="7505F371" w:rsidRPr="003722A0">
        <w:rPr>
          <w:color w:val="000000"/>
          <w:sz w:val="24"/>
          <w:lang w:val="pt-PT"/>
        </w:rPr>
        <w:t>a gestão e</w:t>
      </w:r>
      <w:r w:rsidRPr="003722A0">
        <w:rPr>
          <w:color w:val="000000"/>
          <w:sz w:val="24"/>
          <w:lang w:val="pt-PT"/>
        </w:rPr>
        <w:t xml:space="preserve"> desenvolvimento do projeto é</w:t>
      </w:r>
      <w:r w:rsidR="00413A57" w:rsidRPr="003722A0">
        <w:rPr>
          <w:color w:val="000000"/>
          <w:sz w:val="24"/>
          <w:lang w:val="pt-PT"/>
        </w:rPr>
        <w:t xml:space="preserve"> uma metodologia ágil,</w:t>
      </w:r>
      <w:r w:rsidRPr="003722A0">
        <w:rPr>
          <w:color w:val="000000"/>
          <w:sz w:val="24"/>
          <w:lang w:val="pt-PT"/>
        </w:rPr>
        <w:t xml:space="preserve"> </w:t>
      </w:r>
      <w:r w:rsidR="0F705A21" w:rsidRPr="003722A0">
        <w:rPr>
          <w:color w:val="000000"/>
          <w:sz w:val="24"/>
          <w:lang w:val="pt-PT"/>
        </w:rPr>
        <w:t xml:space="preserve">o </w:t>
      </w:r>
      <w:proofErr w:type="spellStart"/>
      <w:r w:rsidR="00E765EC" w:rsidRPr="00F514C1">
        <w:rPr>
          <w:i/>
          <w:iCs/>
          <w:color w:val="000000"/>
          <w:sz w:val="24"/>
          <w:lang w:val="pt-PT"/>
        </w:rPr>
        <w:t>Scrum</w:t>
      </w:r>
      <w:proofErr w:type="spellEnd"/>
      <w:r w:rsidR="0F705A21" w:rsidRPr="003722A0">
        <w:rPr>
          <w:color w:val="000000"/>
          <w:sz w:val="24"/>
          <w:lang w:val="pt-PT"/>
        </w:rPr>
        <w:t xml:space="preserve">. </w:t>
      </w:r>
      <w:r w:rsidR="7D4395B4" w:rsidRPr="003722A0">
        <w:rPr>
          <w:color w:val="000000"/>
          <w:sz w:val="24"/>
          <w:lang w:val="pt-PT"/>
        </w:rPr>
        <w:t xml:space="preserve"> </w:t>
      </w:r>
    </w:p>
    <w:p w14:paraId="0DC34EDD" w14:textId="4CFD2B7E" w:rsidR="66036F29" w:rsidRPr="003722A0" w:rsidRDefault="66036F29" w:rsidP="003722A0">
      <w:pPr>
        <w:spacing w:before="120" w:after="120" w:line="360" w:lineRule="auto"/>
        <w:jc w:val="both"/>
        <w:rPr>
          <w:color w:val="000000"/>
          <w:sz w:val="24"/>
          <w:lang w:val="pt-PT"/>
        </w:rPr>
      </w:pPr>
      <w:r w:rsidRPr="003722A0">
        <w:rPr>
          <w:color w:val="000000"/>
          <w:sz w:val="24"/>
          <w:lang w:val="pt-PT"/>
        </w:rPr>
        <w:t>O nosso grupo realizou</w:t>
      </w:r>
      <w:r w:rsidR="00FB14D5" w:rsidRPr="003722A0">
        <w:rPr>
          <w:color w:val="000000"/>
          <w:sz w:val="24"/>
          <w:lang w:val="pt-PT"/>
        </w:rPr>
        <w:t xml:space="preserve"> vários</w:t>
      </w:r>
      <w:r w:rsidRPr="003722A0">
        <w:rPr>
          <w:color w:val="000000"/>
          <w:sz w:val="24"/>
          <w:lang w:val="pt-PT"/>
        </w:rPr>
        <w:t xml:space="preserve"> </w:t>
      </w:r>
      <w:r w:rsidRPr="00F514C1">
        <w:rPr>
          <w:i/>
          <w:iCs/>
          <w:color w:val="000000"/>
          <w:sz w:val="24"/>
          <w:lang w:val="pt-PT"/>
        </w:rPr>
        <w:t>sprints</w:t>
      </w:r>
      <w:r w:rsidR="09EF6667" w:rsidRPr="003722A0">
        <w:rPr>
          <w:color w:val="000000"/>
          <w:sz w:val="24"/>
          <w:lang w:val="pt-PT"/>
        </w:rPr>
        <w:t xml:space="preserve"> com duração de 1 semana</w:t>
      </w:r>
      <w:r w:rsidR="00FB14D5" w:rsidRPr="003722A0">
        <w:rPr>
          <w:color w:val="000000"/>
          <w:sz w:val="24"/>
          <w:lang w:val="pt-PT"/>
        </w:rPr>
        <w:t xml:space="preserve">. No final de cada semana </w:t>
      </w:r>
      <w:r w:rsidR="006E2551" w:rsidRPr="003722A0">
        <w:rPr>
          <w:color w:val="000000"/>
          <w:sz w:val="24"/>
          <w:lang w:val="pt-PT"/>
        </w:rPr>
        <w:t>reunimo-nos</w:t>
      </w:r>
      <w:r w:rsidR="00FB14D5" w:rsidRPr="003722A0">
        <w:rPr>
          <w:color w:val="000000"/>
          <w:sz w:val="24"/>
          <w:lang w:val="pt-PT"/>
        </w:rPr>
        <w:t xml:space="preserve"> através do </w:t>
      </w:r>
      <w:proofErr w:type="spellStart"/>
      <w:r w:rsidR="00FB14D5" w:rsidRPr="00F514C1">
        <w:rPr>
          <w:i/>
          <w:iCs/>
          <w:color w:val="000000"/>
          <w:sz w:val="24"/>
          <w:lang w:val="pt-PT"/>
        </w:rPr>
        <w:t>Discord</w:t>
      </w:r>
      <w:proofErr w:type="spellEnd"/>
      <w:r w:rsidR="00FB14D5" w:rsidRPr="003722A0">
        <w:rPr>
          <w:color w:val="000000"/>
          <w:sz w:val="24"/>
          <w:lang w:val="pt-PT"/>
        </w:rPr>
        <w:t xml:space="preserve"> para </w:t>
      </w:r>
      <w:r w:rsidR="006E2551" w:rsidRPr="003722A0">
        <w:rPr>
          <w:color w:val="000000"/>
          <w:sz w:val="24"/>
          <w:lang w:val="pt-PT"/>
        </w:rPr>
        <w:t xml:space="preserve">avaliar o ponto da situação do projeto, </w:t>
      </w:r>
      <w:r w:rsidR="09EF6667" w:rsidRPr="003722A0">
        <w:rPr>
          <w:color w:val="000000"/>
          <w:sz w:val="24"/>
          <w:lang w:val="pt-PT"/>
        </w:rPr>
        <w:t xml:space="preserve">em que </w:t>
      </w:r>
      <w:r w:rsidR="00C968E1" w:rsidRPr="003722A0">
        <w:rPr>
          <w:color w:val="000000"/>
          <w:sz w:val="24"/>
          <w:lang w:val="pt-PT"/>
        </w:rPr>
        <w:t>víamos</w:t>
      </w:r>
      <w:r w:rsidR="32B835D2" w:rsidRPr="003722A0">
        <w:rPr>
          <w:color w:val="000000"/>
          <w:sz w:val="24"/>
          <w:lang w:val="pt-PT"/>
        </w:rPr>
        <w:t xml:space="preserve"> </w:t>
      </w:r>
      <w:r w:rsidR="5CC79C7B" w:rsidRPr="003722A0">
        <w:rPr>
          <w:color w:val="000000"/>
          <w:sz w:val="24"/>
          <w:lang w:val="pt-PT"/>
        </w:rPr>
        <w:t>o</w:t>
      </w:r>
      <w:r w:rsidR="1219C38D" w:rsidRPr="003722A0">
        <w:rPr>
          <w:color w:val="000000"/>
          <w:sz w:val="24"/>
          <w:lang w:val="pt-PT"/>
        </w:rPr>
        <w:t xml:space="preserve"> </w:t>
      </w:r>
      <w:r w:rsidR="32B835D2" w:rsidRPr="003722A0">
        <w:rPr>
          <w:color w:val="000000"/>
          <w:sz w:val="24"/>
          <w:lang w:val="pt-PT"/>
        </w:rPr>
        <w:t xml:space="preserve">quanto </w:t>
      </w:r>
      <w:r w:rsidR="00A64EBC" w:rsidRPr="003722A0">
        <w:rPr>
          <w:color w:val="000000"/>
          <w:sz w:val="24"/>
          <w:lang w:val="pt-PT"/>
        </w:rPr>
        <w:t>progrediu</w:t>
      </w:r>
      <w:r w:rsidR="006E2551" w:rsidRPr="003722A0">
        <w:rPr>
          <w:color w:val="000000"/>
          <w:sz w:val="24"/>
          <w:lang w:val="pt-PT"/>
        </w:rPr>
        <w:t xml:space="preserve"> e também</w:t>
      </w:r>
      <w:r w:rsidR="445DFD14" w:rsidRPr="003722A0">
        <w:rPr>
          <w:color w:val="000000"/>
          <w:sz w:val="24"/>
          <w:lang w:val="pt-PT"/>
        </w:rPr>
        <w:t xml:space="preserve"> o que precisar</w:t>
      </w:r>
      <w:r w:rsidR="00A64EBC" w:rsidRPr="003722A0">
        <w:rPr>
          <w:color w:val="000000"/>
          <w:sz w:val="24"/>
          <w:lang w:val="pt-PT"/>
        </w:rPr>
        <w:t>í</w:t>
      </w:r>
      <w:r w:rsidR="445DFD14" w:rsidRPr="003722A0">
        <w:rPr>
          <w:color w:val="000000"/>
          <w:sz w:val="24"/>
          <w:lang w:val="pt-PT"/>
        </w:rPr>
        <w:t xml:space="preserve">amos de fazer </w:t>
      </w:r>
      <w:r w:rsidR="48A7401F" w:rsidRPr="003722A0">
        <w:rPr>
          <w:color w:val="000000"/>
          <w:sz w:val="24"/>
          <w:lang w:val="pt-PT"/>
        </w:rPr>
        <w:t xml:space="preserve">para </w:t>
      </w:r>
      <w:r w:rsidR="00A64EBC" w:rsidRPr="003722A0">
        <w:rPr>
          <w:color w:val="000000"/>
          <w:sz w:val="24"/>
          <w:lang w:val="pt-PT"/>
        </w:rPr>
        <w:t>prosseguir</w:t>
      </w:r>
      <w:r w:rsidR="006E2551" w:rsidRPr="003722A0">
        <w:rPr>
          <w:color w:val="000000"/>
          <w:sz w:val="24"/>
          <w:lang w:val="pt-PT"/>
        </w:rPr>
        <w:t xml:space="preserve"> para a próxima fase.</w:t>
      </w:r>
      <w:r w:rsidR="005444CC" w:rsidRPr="003722A0">
        <w:rPr>
          <w:color w:val="000000"/>
          <w:sz w:val="24"/>
          <w:lang w:val="pt-PT"/>
        </w:rPr>
        <w:t xml:space="preserve"> Para além disso</w:t>
      </w:r>
      <w:r w:rsidR="2D6D46A7" w:rsidRPr="003722A0">
        <w:rPr>
          <w:color w:val="000000"/>
          <w:sz w:val="24"/>
          <w:lang w:val="pt-PT"/>
        </w:rPr>
        <w:t>,</w:t>
      </w:r>
      <w:r w:rsidR="005444CC" w:rsidRPr="003722A0">
        <w:rPr>
          <w:color w:val="000000"/>
          <w:sz w:val="24"/>
          <w:lang w:val="pt-PT"/>
        </w:rPr>
        <w:t xml:space="preserve"> também realizávamos </w:t>
      </w:r>
      <w:r w:rsidR="009B6DE5" w:rsidRPr="003722A0">
        <w:rPr>
          <w:color w:val="000000"/>
          <w:sz w:val="24"/>
          <w:lang w:val="pt-PT"/>
        </w:rPr>
        <w:t>reuniões diárias</w:t>
      </w:r>
      <w:r w:rsidR="00D34B34" w:rsidRPr="003722A0">
        <w:rPr>
          <w:color w:val="000000"/>
          <w:sz w:val="24"/>
          <w:lang w:val="pt-PT"/>
        </w:rPr>
        <w:t xml:space="preserve"> de curta duração</w:t>
      </w:r>
      <w:r w:rsidR="009B6DE5" w:rsidRPr="003722A0">
        <w:rPr>
          <w:color w:val="000000"/>
          <w:sz w:val="24"/>
          <w:lang w:val="pt-PT"/>
        </w:rPr>
        <w:t xml:space="preserve"> sempre que possível para poder </w:t>
      </w:r>
      <w:r w:rsidR="00D34B34" w:rsidRPr="003722A0">
        <w:rPr>
          <w:color w:val="000000"/>
          <w:sz w:val="24"/>
          <w:lang w:val="pt-PT"/>
        </w:rPr>
        <w:t>ver o progresso diário.</w:t>
      </w:r>
    </w:p>
    <w:p w14:paraId="3E4080F8" w14:textId="2AEE7800" w:rsidR="47AB02E0" w:rsidRPr="003722A0" w:rsidRDefault="47AB02E0" w:rsidP="003722A0">
      <w:pPr>
        <w:spacing w:before="120" w:after="120" w:line="360" w:lineRule="auto"/>
        <w:jc w:val="both"/>
        <w:rPr>
          <w:color w:val="000000"/>
          <w:sz w:val="24"/>
          <w:lang w:val="pt-PT"/>
        </w:rPr>
      </w:pPr>
      <w:r w:rsidRPr="003722A0">
        <w:rPr>
          <w:color w:val="000000"/>
          <w:sz w:val="24"/>
          <w:lang w:val="pt-PT"/>
        </w:rPr>
        <w:t xml:space="preserve">Nesta metodologia precisamos de ter um </w:t>
      </w:r>
      <w:proofErr w:type="spellStart"/>
      <w:r w:rsidR="00E765EC" w:rsidRPr="000A45E3">
        <w:rPr>
          <w:i/>
          <w:iCs/>
          <w:color w:val="000000"/>
          <w:sz w:val="24"/>
          <w:lang w:val="pt-PT"/>
        </w:rPr>
        <w:t>Product</w:t>
      </w:r>
      <w:proofErr w:type="spellEnd"/>
      <w:r w:rsidR="00E765EC" w:rsidRPr="000A45E3">
        <w:rPr>
          <w:i/>
          <w:iCs/>
          <w:color w:val="000000"/>
          <w:sz w:val="24"/>
          <w:lang w:val="pt-PT"/>
        </w:rPr>
        <w:t xml:space="preserve"> </w:t>
      </w:r>
      <w:proofErr w:type="spellStart"/>
      <w:r w:rsidR="00E765EC" w:rsidRPr="000A45E3">
        <w:rPr>
          <w:i/>
          <w:iCs/>
          <w:color w:val="000000"/>
          <w:sz w:val="24"/>
          <w:lang w:val="pt-PT"/>
        </w:rPr>
        <w:t>Owner</w:t>
      </w:r>
      <w:proofErr w:type="spellEnd"/>
      <w:r w:rsidRPr="003722A0">
        <w:rPr>
          <w:color w:val="000000"/>
          <w:sz w:val="24"/>
          <w:lang w:val="pt-PT"/>
        </w:rPr>
        <w:t>, um</w:t>
      </w:r>
      <w:r w:rsidRPr="000A45E3">
        <w:rPr>
          <w:i/>
          <w:iCs/>
          <w:color w:val="000000"/>
          <w:sz w:val="24"/>
          <w:lang w:val="pt-PT"/>
        </w:rPr>
        <w:t xml:space="preserve"> </w:t>
      </w:r>
      <w:proofErr w:type="spellStart"/>
      <w:r w:rsidR="00E765EC" w:rsidRPr="000A45E3">
        <w:rPr>
          <w:i/>
          <w:iCs/>
          <w:color w:val="000000"/>
          <w:sz w:val="24"/>
          <w:lang w:val="pt-PT"/>
        </w:rPr>
        <w:t>Scrum</w:t>
      </w:r>
      <w:proofErr w:type="spellEnd"/>
      <w:r w:rsidRPr="000A45E3">
        <w:rPr>
          <w:i/>
          <w:iCs/>
          <w:color w:val="000000"/>
          <w:sz w:val="24"/>
          <w:lang w:val="pt-PT"/>
        </w:rPr>
        <w:t xml:space="preserve"> </w:t>
      </w:r>
      <w:r w:rsidR="00E765EC" w:rsidRPr="000A45E3">
        <w:rPr>
          <w:i/>
          <w:iCs/>
          <w:color w:val="000000"/>
          <w:sz w:val="24"/>
          <w:lang w:val="pt-PT"/>
        </w:rPr>
        <w:t>M</w:t>
      </w:r>
      <w:r w:rsidRPr="000A45E3">
        <w:rPr>
          <w:i/>
          <w:iCs/>
          <w:color w:val="000000"/>
          <w:sz w:val="24"/>
          <w:lang w:val="pt-PT"/>
        </w:rPr>
        <w:t>aster</w:t>
      </w:r>
      <w:r w:rsidRPr="003722A0">
        <w:rPr>
          <w:color w:val="000000"/>
          <w:sz w:val="24"/>
          <w:lang w:val="pt-PT"/>
        </w:rPr>
        <w:t>, uma equipa de desenvolvimento (</w:t>
      </w:r>
      <w:proofErr w:type="spellStart"/>
      <w:r w:rsidR="00E765EC" w:rsidRPr="000A45E3">
        <w:rPr>
          <w:i/>
          <w:iCs/>
          <w:color w:val="000000"/>
          <w:sz w:val="24"/>
          <w:lang w:val="pt-PT"/>
        </w:rPr>
        <w:t>Scrum</w:t>
      </w:r>
      <w:proofErr w:type="spellEnd"/>
      <w:r w:rsidRPr="000A45E3">
        <w:rPr>
          <w:i/>
          <w:iCs/>
          <w:color w:val="000000"/>
          <w:sz w:val="24"/>
          <w:lang w:val="pt-PT"/>
        </w:rPr>
        <w:t xml:space="preserve"> team</w:t>
      </w:r>
      <w:r w:rsidRPr="003722A0">
        <w:rPr>
          <w:color w:val="000000"/>
          <w:sz w:val="24"/>
          <w:lang w:val="pt-PT"/>
        </w:rPr>
        <w:t>)</w:t>
      </w:r>
      <w:r w:rsidR="00821C0C" w:rsidRPr="003722A0">
        <w:rPr>
          <w:color w:val="000000"/>
          <w:sz w:val="24"/>
          <w:lang w:val="pt-PT"/>
        </w:rPr>
        <w:t>.</w:t>
      </w:r>
      <w:r w:rsidR="00601459" w:rsidRPr="003722A0">
        <w:rPr>
          <w:color w:val="000000"/>
          <w:sz w:val="24"/>
          <w:lang w:val="pt-PT"/>
        </w:rPr>
        <w:t xml:space="preserve"> O </w:t>
      </w:r>
      <w:proofErr w:type="spellStart"/>
      <w:r w:rsidR="00601459" w:rsidRPr="000A45E3">
        <w:rPr>
          <w:i/>
          <w:iCs/>
          <w:color w:val="000000"/>
          <w:sz w:val="24"/>
          <w:lang w:val="pt-PT"/>
        </w:rPr>
        <w:t>Product</w:t>
      </w:r>
      <w:proofErr w:type="spellEnd"/>
      <w:r w:rsidR="00601459" w:rsidRPr="000A45E3">
        <w:rPr>
          <w:i/>
          <w:iCs/>
          <w:color w:val="000000"/>
          <w:sz w:val="24"/>
          <w:lang w:val="pt-PT"/>
        </w:rPr>
        <w:t xml:space="preserve"> </w:t>
      </w:r>
      <w:proofErr w:type="spellStart"/>
      <w:r w:rsidR="00601459" w:rsidRPr="000A45E3">
        <w:rPr>
          <w:i/>
          <w:iCs/>
          <w:color w:val="000000"/>
          <w:sz w:val="24"/>
          <w:lang w:val="pt-PT"/>
        </w:rPr>
        <w:t>Owner</w:t>
      </w:r>
      <w:proofErr w:type="spellEnd"/>
      <w:r w:rsidR="00601459" w:rsidRPr="003722A0">
        <w:rPr>
          <w:color w:val="000000"/>
          <w:sz w:val="24"/>
          <w:lang w:val="pt-PT"/>
        </w:rPr>
        <w:t xml:space="preserve"> é o responsável pel</w:t>
      </w:r>
      <w:r w:rsidR="00190B1C" w:rsidRPr="003722A0">
        <w:rPr>
          <w:color w:val="000000"/>
          <w:sz w:val="24"/>
          <w:lang w:val="pt-PT"/>
        </w:rPr>
        <w:t xml:space="preserve">a gestão do </w:t>
      </w:r>
      <w:proofErr w:type="spellStart"/>
      <w:r w:rsidR="00190B1C" w:rsidRPr="000A45E3">
        <w:rPr>
          <w:i/>
          <w:iCs/>
          <w:color w:val="000000"/>
          <w:sz w:val="24"/>
          <w:lang w:val="pt-PT"/>
        </w:rPr>
        <w:t>Product</w:t>
      </w:r>
      <w:proofErr w:type="spellEnd"/>
      <w:r w:rsidR="00190B1C" w:rsidRPr="000A45E3">
        <w:rPr>
          <w:i/>
          <w:iCs/>
          <w:color w:val="000000"/>
          <w:sz w:val="24"/>
          <w:lang w:val="pt-PT"/>
        </w:rPr>
        <w:t xml:space="preserve"> </w:t>
      </w:r>
      <w:proofErr w:type="spellStart"/>
      <w:r w:rsidR="00190B1C" w:rsidRPr="000A45E3">
        <w:rPr>
          <w:i/>
          <w:iCs/>
          <w:color w:val="000000"/>
          <w:sz w:val="24"/>
          <w:lang w:val="pt-PT"/>
        </w:rPr>
        <w:t>backlog</w:t>
      </w:r>
      <w:proofErr w:type="spellEnd"/>
      <w:r w:rsidR="00190B1C" w:rsidRPr="003722A0">
        <w:rPr>
          <w:color w:val="000000"/>
          <w:sz w:val="24"/>
          <w:lang w:val="pt-PT"/>
        </w:rPr>
        <w:t xml:space="preserve"> e </w:t>
      </w:r>
      <w:r w:rsidR="00BF6B5D" w:rsidRPr="003722A0">
        <w:rPr>
          <w:color w:val="000000"/>
          <w:sz w:val="24"/>
          <w:lang w:val="pt-PT"/>
        </w:rPr>
        <w:t xml:space="preserve">gestão de reuniões. </w:t>
      </w:r>
      <w:r w:rsidR="00CB7E4F" w:rsidRPr="003722A0">
        <w:rPr>
          <w:color w:val="000000"/>
          <w:sz w:val="24"/>
          <w:lang w:val="pt-PT"/>
        </w:rPr>
        <w:t xml:space="preserve">O </w:t>
      </w:r>
      <w:proofErr w:type="spellStart"/>
      <w:r w:rsidR="00CB7E4F" w:rsidRPr="000A45E3">
        <w:rPr>
          <w:i/>
          <w:iCs/>
          <w:color w:val="000000"/>
          <w:sz w:val="24"/>
          <w:lang w:val="pt-PT"/>
        </w:rPr>
        <w:t>Scrum</w:t>
      </w:r>
      <w:proofErr w:type="spellEnd"/>
      <w:r w:rsidR="00CB7E4F" w:rsidRPr="000A45E3">
        <w:rPr>
          <w:i/>
          <w:iCs/>
          <w:color w:val="000000"/>
          <w:sz w:val="24"/>
          <w:lang w:val="pt-PT"/>
        </w:rPr>
        <w:t xml:space="preserve"> Master </w:t>
      </w:r>
      <w:r w:rsidR="00CB7E4F" w:rsidRPr="003722A0">
        <w:rPr>
          <w:color w:val="000000"/>
          <w:sz w:val="24"/>
          <w:lang w:val="pt-PT"/>
        </w:rPr>
        <w:t>é responsável por manter a equipa a seguir a metodologia</w:t>
      </w:r>
      <w:r w:rsidR="00152366" w:rsidRPr="003722A0">
        <w:rPr>
          <w:color w:val="000000"/>
          <w:sz w:val="24"/>
          <w:lang w:val="pt-PT"/>
        </w:rPr>
        <w:t xml:space="preserve"> e ter os passos corretos para o bom funcionamento. </w:t>
      </w:r>
      <w:r w:rsidR="00651E22" w:rsidRPr="003722A0">
        <w:rPr>
          <w:color w:val="000000"/>
          <w:sz w:val="24"/>
          <w:lang w:val="pt-PT"/>
        </w:rPr>
        <w:t xml:space="preserve">A </w:t>
      </w:r>
      <w:proofErr w:type="spellStart"/>
      <w:r w:rsidR="00651E22" w:rsidRPr="000A45E3">
        <w:rPr>
          <w:i/>
          <w:iCs/>
          <w:color w:val="000000"/>
          <w:sz w:val="24"/>
          <w:lang w:val="pt-PT"/>
        </w:rPr>
        <w:t>Scrum</w:t>
      </w:r>
      <w:proofErr w:type="spellEnd"/>
      <w:r w:rsidR="00651E22" w:rsidRPr="000A45E3">
        <w:rPr>
          <w:i/>
          <w:iCs/>
          <w:color w:val="000000"/>
          <w:sz w:val="24"/>
          <w:lang w:val="pt-PT"/>
        </w:rPr>
        <w:t xml:space="preserve"> Team</w:t>
      </w:r>
      <w:r w:rsidR="00651E22" w:rsidRPr="003722A0">
        <w:rPr>
          <w:color w:val="000000"/>
          <w:sz w:val="24"/>
          <w:lang w:val="pt-PT"/>
        </w:rPr>
        <w:t xml:space="preserve"> é responsável por </w:t>
      </w:r>
      <w:r w:rsidR="00952868" w:rsidRPr="003722A0">
        <w:rPr>
          <w:color w:val="000000"/>
          <w:sz w:val="24"/>
          <w:lang w:val="pt-PT"/>
        </w:rPr>
        <w:t xml:space="preserve">desenvolver o projeto. </w:t>
      </w:r>
      <w:r w:rsidR="00952868" w:rsidRPr="000A45E3">
        <w:rPr>
          <w:i/>
          <w:iCs/>
          <w:color w:val="000000"/>
          <w:sz w:val="24"/>
          <w:lang w:val="pt-PT"/>
        </w:rPr>
        <w:t xml:space="preserve">O </w:t>
      </w:r>
      <w:proofErr w:type="spellStart"/>
      <w:r w:rsidR="00952868" w:rsidRPr="000A45E3">
        <w:rPr>
          <w:i/>
          <w:iCs/>
          <w:color w:val="000000"/>
          <w:sz w:val="24"/>
          <w:lang w:val="pt-PT"/>
        </w:rPr>
        <w:t>product</w:t>
      </w:r>
      <w:proofErr w:type="spellEnd"/>
      <w:r w:rsidR="00952868" w:rsidRPr="000A45E3">
        <w:rPr>
          <w:i/>
          <w:iCs/>
          <w:color w:val="000000"/>
          <w:sz w:val="24"/>
          <w:lang w:val="pt-PT"/>
        </w:rPr>
        <w:t xml:space="preserve"> </w:t>
      </w:r>
      <w:proofErr w:type="spellStart"/>
      <w:r w:rsidR="00952868" w:rsidRPr="000A45E3">
        <w:rPr>
          <w:i/>
          <w:iCs/>
          <w:color w:val="000000"/>
          <w:sz w:val="24"/>
          <w:lang w:val="pt-PT"/>
        </w:rPr>
        <w:t>backlog</w:t>
      </w:r>
      <w:proofErr w:type="spellEnd"/>
      <w:r w:rsidR="00952868" w:rsidRPr="003722A0">
        <w:rPr>
          <w:color w:val="000000"/>
          <w:sz w:val="24"/>
          <w:lang w:val="pt-PT"/>
        </w:rPr>
        <w:t xml:space="preserve"> é o registo d</w:t>
      </w:r>
      <w:r w:rsidR="00DE0619" w:rsidRPr="003722A0">
        <w:rPr>
          <w:color w:val="000000"/>
          <w:sz w:val="24"/>
          <w:lang w:val="pt-PT"/>
        </w:rPr>
        <w:t xml:space="preserve">as funcionalidades desejadas para o produto. </w:t>
      </w:r>
    </w:p>
    <w:p w14:paraId="5DEA80C1" w14:textId="1B230F1D" w:rsidR="47AB02E0" w:rsidRPr="003722A0" w:rsidRDefault="47AB02E0" w:rsidP="003722A0">
      <w:pPr>
        <w:spacing w:before="120" w:after="120" w:line="360" w:lineRule="auto"/>
        <w:jc w:val="both"/>
        <w:rPr>
          <w:color w:val="000000"/>
          <w:sz w:val="24"/>
          <w:lang w:val="pt-PT"/>
        </w:rPr>
      </w:pPr>
      <w:r w:rsidRPr="003722A0">
        <w:rPr>
          <w:color w:val="000000"/>
          <w:sz w:val="24"/>
          <w:lang w:val="pt-PT"/>
        </w:rPr>
        <w:t xml:space="preserve">Nos recursos humanos escolhemos que o </w:t>
      </w:r>
      <w:proofErr w:type="spellStart"/>
      <w:r w:rsidR="00807ACF" w:rsidRPr="000A45E3">
        <w:rPr>
          <w:i/>
          <w:iCs/>
          <w:color w:val="000000"/>
          <w:sz w:val="24"/>
          <w:lang w:val="pt-PT"/>
        </w:rPr>
        <w:t>Product</w:t>
      </w:r>
      <w:proofErr w:type="spellEnd"/>
      <w:r w:rsidR="00807ACF" w:rsidRPr="000A45E3">
        <w:rPr>
          <w:i/>
          <w:iCs/>
          <w:color w:val="000000"/>
          <w:sz w:val="24"/>
          <w:lang w:val="pt-PT"/>
        </w:rPr>
        <w:t xml:space="preserve"> </w:t>
      </w:r>
      <w:proofErr w:type="spellStart"/>
      <w:r w:rsidR="00807ACF" w:rsidRPr="000A45E3">
        <w:rPr>
          <w:i/>
          <w:iCs/>
          <w:color w:val="000000"/>
          <w:sz w:val="24"/>
          <w:lang w:val="pt-PT"/>
        </w:rPr>
        <w:t>Owner</w:t>
      </w:r>
      <w:proofErr w:type="spellEnd"/>
      <w:r w:rsidR="00807ACF" w:rsidRPr="003722A0">
        <w:rPr>
          <w:color w:val="000000"/>
          <w:sz w:val="24"/>
          <w:lang w:val="pt-PT"/>
        </w:rPr>
        <w:t xml:space="preserve"> </w:t>
      </w:r>
      <w:r w:rsidRPr="003722A0">
        <w:rPr>
          <w:color w:val="000000"/>
          <w:sz w:val="24"/>
          <w:lang w:val="pt-PT"/>
        </w:rPr>
        <w:t xml:space="preserve">fosse o Rodolfo Barreira, o </w:t>
      </w:r>
      <w:proofErr w:type="spellStart"/>
      <w:r w:rsidR="00E765EC" w:rsidRPr="000A45E3">
        <w:rPr>
          <w:i/>
          <w:iCs/>
          <w:color w:val="000000"/>
          <w:sz w:val="24"/>
          <w:lang w:val="pt-PT"/>
        </w:rPr>
        <w:t>Scrum</w:t>
      </w:r>
      <w:proofErr w:type="spellEnd"/>
      <w:r w:rsidR="000877AF" w:rsidRPr="000A45E3">
        <w:rPr>
          <w:i/>
          <w:iCs/>
          <w:color w:val="000000"/>
          <w:sz w:val="24"/>
          <w:lang w:val="pt-PT"/>
        </w:rPr>
        <w:t xml:space="preserve"> Master</w:t>
      </w:r>
      <w:r w:rsidRPr="003722A0">
        <w:rPr>
          <w:color w:val="000000"/>
          <w:sz w:val="24"/>
          <w:lang w:val="pt-PT"/>
        </w:rPr>
        <w:t xml:space="preserve"> fosse </w:t>
      </w:r>
      <w:r w:rsidR="59F8E7AE" w:rsidRPr="003722A0">
        <w:rPr>
          <w:color w:val="000000"/>
          <w:sz w:val="24"/>
          <w:lang w:val="pt-PT"/>
        </w:rPr>
        <w:t>a</w:t>
      </w:r>
      <w:r w:rsidRPr="003722A0">
        <w:rPr>
          <w:color w:val="000000"/>
          <w:sz w:val="24"/>
          <w:lang w:val="pt-PT"/>
        </w:rPr>
        <w:t xml:space="preserve"> Cidália Pinto e a equipa de desenvolvimento são o Rodolfo Barreira e a Cidália Pinto. </w:t>
      </w:r>
    </w:p>
    <w:p w14:paraId="301F47CE" w14:textId="2722DB8A" w:rsidR="47AB02E0" w:rsidRPr="005F1D12" w:rsidRDefault="47AB02E0" w:rsidP="005F1D12">
      <w:pPr>
        <w:spacing w:before="120" w:after="120" w:line="360" w:lineRule="auto"/>
        <w:jc w:val="both"/>
        <w:rPr>
          <w:color w:val="000000"/>
          <w:sz w:val="24"/>
          <w:lang w:val="pt-PT"/>
        </w:rPr>
      </w:pPr>
      <w:r w:rsidRPr="005F1D12">
        <w:rPr>
          <w:color w:val="000000"/>
          <w:sz w:val="24"/>
          <w:lang w:val="pt-PT"/>
        </w:rPr>
        <w:t xml:space="preserve">O </w:t>
      </w:r>
      <w:proofErr w:type="spellStart"/>
      <w:r w:rsidRPr="000A45E3">
        <w:rPr>
          <w:i/>
          <w:iCs/>
          <w:color w:val="000000"/>
          <w:sz w:val="24"/>
          <w:lang w:val="pt-PT"/>
        </w:rPr>
        <w:t>product</w:t>
      </w:r>
      <w:proofErr w:type="spellEnd"/>
      <w:r w:rsidRPr="000A45E3">
        <w:rPr>
          <w:i/>
          <w:iCs/>
          <w:color w:val="000000"/>
          <w:sz w:val="24"/>
          <w:lang w:val="pt-PT"/>
        </w:rPr>
        <w:t xml:space="preserve"> </w:t>
      </w:r>
      <w:proofErr w:type="spellStart"/>
      <w:r w:rsidRPr="000A45E3">
        <w:rPr>
          <w:i/>
          <w:iCs/>
          <w:color w:val="000000"/>
          <w:sz w:val="24"/>
          <w:lang w:val="pt-PT"/>
        </w:rPr>
        <w:t>backlog</w:t>
      </w:r>
      <w:proofErr w:type="spellEnd"/>
      <w:r w:rsidR="00DB5226" w:rsidRPr="005F1D12">
        <w:rPr>
          <w:color w:val="000000"/>
          <w:sz w:val="24"/>
          <w:lang w:val="pt-PT"/>
        </w:rPr>
        <w:t xml:space="preserve"> do projeto</w:t>
      </w:r>
      <w:r w:rsidR="000A45E3">
        <w:rPr>
          <w:color w:val="000000"/>
          <w:sz w:val="24"/>
          <w:lang w:val="pt-PT"/>
        </w:rPr>
        <w:t xml:space="preserve"> foi o seguinte</w:t>
      </w:r>
      <w:r w:rsidRPr="005F1D12">
        <w:rPr>
          <w:color w:val="000000"/>
          <w:sz w:val="24"/>
          <w:lang w:val="pt-PT"/>
        </w:rPr>
        <w:t xml:space="preserve">: </w:t>
      </w:r>
    </w:p>
    <w:p w14:paraId="15F2255E" w14:textId="3A8DD68A" w:rsidR="47AB02E0" w:rsidRPr="001664A4" w:rsidRDefault="47AB02E0"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os produtos</w:t>
      </w:r>
      <w:r w:rsidR="00DB5226" w:rsidRPr="001664A4">
        <w:rPr>
          <w:rFonts w:cs="Times New Roman"/>
          <w:color w:val="000000" w:themeColor="text1"/>
          <w:sz w:val="24"/>
          <w:szCs w:val="24"/>
          <w:lang w:val="pt-PT"/>
        </w:rPr>
        <w:t xml:space="preserve"> e detalhes dos produtos</w:t>
      </w:r>
    </w:p>
    <w:p w14:paraId="451FF67D" w14:textId="1C64A018" w:rsidR="00DB5226" w:rsidRPr="001664A4" w:rsidRDefault="00DB5226"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empresas</w:t>
      </w:r>
    </w:p>
    <w:p w14:paraId="5132C2C8" w14:textId="19193C03" w:rsidR="00DB5226" w:rsidRPr="001664A4" w:rsidRDefault="00DB5226"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categorias</w:t>
      </w:r>
    </w:p>
    <w:p w14:paraId="3A30EA2D" w14:textId="6D68B16E" w:rsidR="47AB02E0" w:rsidRPr="001664A4" w:rsidRDefault="47AB02E0" w:rsidP="00753D2B">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 xml:space="preserve">Fazer o </w:t>
      </w:r>
      <w:r w:rsidRPr="001664A4">
        <w:rPr>
          <w:rFonts w:cs="Times New Roman"/>
          <w:i/>
          <w:iCs/>
          <w:color w:val="000000" w:themeColor="text1"/>
          <w:sz w:val="24"/>
          <w:szCs w:val="24"/>
          <w:lang w:val="pt-PT"/>
        </w:rPr>
        <w:t>login</w:t>
      </w:r>
      <w:r w:rsidR="00753D2B" w:rsidRPr="001664A4">
        <w:rPr>
          <w:rFonts w:cs="Times New Roman"/>
          <w:color w:val="000000" w:themeColor="text1"/>
          <w:sz w:val="24"/>
          <w:szCs w:val="24"/>
          <w:lang w:val="pt-PT"/>
        </w:rPr>
        <w:t xml:space="preserve"> e registo n</w:t>
      </w:r>
      <w:r w:rsidR="009D43F8" w:rsidRPr="001664A4">
        <w:rPr>
          <w:rFonts w:cs="Times New Roman"/>
          <w:color w:val="000000" w:themeColor="text1"/>
          <w:sz w:val="24"/>
          <w:szCs w:val="24"/>
          <w:lang w:val="pt-PT"/>
        </w:rPr>
        <w:t>os vários locais necessários</w:t>
      </w:r>
    </w:p>
    <w:p w14:paraId="40DC418A" w14:textId="085F2576" w:rsidR="47AB02E0" w:rsidRPr="001664A4" w:rsidRDefault="00E84ADB"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Carrinho de produtos do cliente</w:t>
      </w:r>
    </w:p>
    <w:p w14:paraId="4133DC37" w14:textId="2170ACF2" w:rsidR="47AB02E0" w:rsidRPr="001664A4" w:rsidRDefault="00E84ADB"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as faturas das compras</w:t>
      </w:r>
    </w:p>
    <w:p w14:paraId="49369CDF" w14:textId="7CF83405" w:rsidR="009E53C3" w:rsidRPr="001664A4" w:rsidRDefault="00DB5226"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 xml:space="preserve">Gestão dos vários elementos no </w:t>
      </w:r>
      <w:proofErr w:type="spellStart"/>
      <w:r w:rsidRPr="001664A4">
        <w:rPr>
          <w:rFonts w:cs="Times New Roman"/>
          <w:i/>
          <w:color w:val="000000" w:themeColor="text1"/>
          <w:sz w:val="24"/>
          <w:szCs w:val="24"/>
          <w:lang w:val="pt-PT"/>
        </w:rPr>
        <w:t>Backoffice</w:t>
      </w:r>
      <w:proofErr w:type="spellEnd"/>
    </w:p>
    <w:p w14:paraId="24B9CF94" w14:textId="365637EC" w:rsidR="00DB5226" w:rsidRPr="001664A4" w:rsidRDefault="00CC169E"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Correção de problemas</w:t>
      </w:r>
      <w:r w:rsidR="00344B6A" w:rsidRPr="001664A4">
        <w:rPr>
          <w:rFonts w:cs="Times New Roman"/>
          <w:color w:val="000000" w:themeColor="text1"/>
          <w:sz w:val="24"/>
          <w:szCs w:val="24"/>
          <w:lang w:val="pt-PT"/>
        </w:rPr>
        <w:t xml:space="preserve"> gerais</w:t>
      </w:r>
    </w:p>
    <w:p w14:paraId="66405C3C" w14:textId="77777777" w:rsidR="00DB5226" w:rsidRDefault="00DB5226" w:rsidP="00DB5226">
      <w:pPr>
        <w:pStyle w:val="PargrafodaLista"/>
        <w:spacing w:before="120" w:after="120"/>
        <w:jc w:val="both"/>
        <w:rPr>
          <w:rFonts w:ascii="Times New Roman" w:hAnsi="Times New Roman" w:cs="Times New Roman"/>
          <w:color w:val="000000" w:themeColor="text1"/>
          <w:lang w:val="pt-PT"/>
        </w:rPr>
      </w:pPr>
    </w:p>
    <w:p w14:paraId="4BA27400" w14:textId="4B9D8388" w:rsidR="76FF05C8" w:rsidRDefault="76FF05C8" w:rsidP="76FF05C8">
      <w:pPr>
        <w:spacing w:before="120" w:after="120" w:line="360" w:lineRule="auto"/>
        <w:jc w:val="both"/>
        <w:rPr>
          <w:rFonts w:ascii="Times New Roman" w:hAnsi="Times New Roman" w:cs="Times New Roman"/>
          <w:color w:val="000000" w:themeColor="text1"/>
          <w:sz w:val="24"/>
          <w:szCs w:val="24"/>
          <w:lang w:val="pt-PT"/>
        </w:rPr>
      </w:pPr>
    </w:p>
    <w:p w14:paraId="54CD245A" w14:textId="77777777" w:rsidR="000B20AA" w:rsidRDefault="000B20AA" w:rsidP="00C17BC3">
      <w:pPr>
        <w:pStyle w:val="Ttulo1"/>
      </w:pPr>
      <w:r>
        <w:br w:type="page"/>
      </w:r>
    </w:p>
    <w:p w14:paraId="1F324450" w14:textId="77777777" w:rsidR="000B20AA" w:rsidRDefault="000B20AA" w:rsidP="005454E5">
      <w:pPr>
        <w:pStyle w:val="Ttulo1"/>
        <w:numPr>
          <w:ilvl w:val="0"/>
          <w:numId w:val="9"/>
        </w:numPr>
      </w:pPr>
      <w:bookmarkStart w:id="4" w:name="_Toc64318239"/>
      <w:r>
        <w:lastRenderedPageBreak/>
        <w:t>Arquitetura do Sistema</w:t>
      </w:r>
      <w:bookmarkEnd w:id="4"/>
    </w:p>
    <w:p w14:paraId="3E8699DB" w14:textId="77777777" w:rsidR="00274C55" w:rsidRDefault="00274C55" w:rsidP="00B058C7">
      <w:pPr>
        <w:spacing w:before="120" w:after="120" w:line="360" w:lineRule="auto"/>
        <w:jc w:val="both"/>
        <w:rPr>
          <w:color w:val="000000"/>
          <w:sz w:val="24"/>
          <w:lang w:val="pt-PT"/>
        </w:rPr>
      </w:pPr>
    </w:p>
    <w:p w14:paraId="62F5A86C" w14:textId="06C32CB9" w:rsidR="00B35C17" w:rsidRDefault="00B35C17" w:rsidP="00B058C7">
      <w:pPr>
        <w:spacing w:before="120" w:after="120" w:line="360" w:lineRule="auto"/>
        <w:jc w:val="both"/>
        <w:rPr>
          <w:color w:val="000000"/>
          <w:sz w:val="24"/>
          <w:lang w:val="pt-PT"/>
        </w:rPr>
      </w:pPr>
      <w:r>
        <w:rPr>
          <w:color w:val="000000"/>
          <w:sz w:val="24"/>
          <w:lang w:val="pt-PT"/>
        </w:rPr>
        <w:t>A arquitetura do sistema</w:t>
      </w:r>
      <w:r w:rsidR="009629D5">
        <w:rPr>
          <w:color w:val="000000"/>
          <w:sz w:val="24"/>
          <w:lang w:val="pt-PT"/>
        </w:rPr>
        <w:t xml:space="preserve"> representa a maneira como os vários pontos interagem entre si.</w:t>
      </w:r>
    </w:p>
    <w:p w14:paraId="63D1F878" w14:textId="2CFE3F3B" w:rsidR="76FF05C8" w:rsidRPr="00B058C7" w:rsidRDefault="45249E9F" w:rsidP="00B058C7">
      <w:pPr>
        <w:spacing w:before="120" w:after="120" w:line="360" w:lineRule="auto"/>
        <w:jc w:val="both"/>
        <w:rPr>
          <w:color w:val="000000"/>
          <w:sz w:val="24"/>
          <w:lang w:val="pt-PT"/>
        </w:rPr>
      </w:pPr>
      <w:r w:rsidRPr="00B058C7">
        <w:rPr>
          <w:color w:val="000000"/>
          <w:sz w:val="24"/>
          <w:lang w:val="pt-PT"/>
        </w:rPr>
        <w:t xml:space="preserve">Os nossos intervenientes principais são os clientes, os funcionários e o administrador. </w:t>
      </w:r>
      <w:r w:rsidR="4C78E2AE" w:rsidRPr="00B058C7">
        <w:rPr>
          <w:color w:val="000000"/>
          <w:sz w:val="24"/>
          <w:lang w:val="pt-PT"/>
        </w:rPr>
        <w:t xml:space="preserve">O cliente como utilizador </w:t>
      </w:r>
      <w:r w:rsidR="00B71FF5" w:rsidRPr="00B058C7">
        <w:rPr>
          <w:color w:val="000000"/>
          <w:sz w:val="24"/>
          <w:lang w:val="pt-PT"/>
        </w:rPr>
        <w:t>tem</w:t>
      </w:r>
      <w:r w:rsidR="4C78E2AE" w:rsidRPr="00B058C7">
        <w:rPr>
          <w:color w:val="000000"/>
          <w:sz w:val="24"/>
          <w:lang w:val="pt-PT"/>
        </w:rPr>
        <w:t xml:space="preserve"> </w:t>
      </w:r>
      <w:r w:rsidR="1FBC3A7B" w:rsidRPr="00B058C7">
        <w:rPr>
          <w:color w:val="000000"/>
          <w:sz w:val="24"/>
          <w:lang w:val="pt-PT"/>
        </w:rPr>
        <w:t xml:space="preserve">menos </w:t>
      </w:r>
      <w:r w:rsidR="3F1E031F" w:rsidRPr="00B058C7">
        <w:rPr>
          <w:color w:val="000000"/>
          <w:sz w:val="24"/>
          <w:lang w:val="pt-PT"/>
        </w:rPr>
        <w:t>permissões que os restantes</w:t>
      </w:r>
      <w:r w:rsidR="00B71FF5" w:rsidRPr="00B058C7">
        <w:rPr>
          <w:color w:val="000000"/>
          <w:sz w:val="24"/>
          <w:lang w:val="pt-PT"/>
        </w:rPr>
        <w:t>,</w:t>
      </w:r>
      <w:r w:rsidR="1FBC3A7B" w:rsidRPr="00B058C7">
        <w:rPr>
          <w:color w:val="000000"/>
          <w:sz w:val="24"/>
          <w:lang w:val="pt-PT"/>
        </w:rPr>
        <w:t xml:space="preserve"> </w:t>
      </w:r>
      <w:r w:rsidR="00B71FF5" w:rsidRPr="00B058C7">
        <w:rPr>
          <w:color w:val="000000"/>
          <w:sz w:val="24"/>
          <w:lang w:val="pt-PT"/>
        </w:rPr>
        <w:t>ou seja,</w:t>
      </w:r>
      <w:r w:rsidR="1FBC3A7B" w:rsidRPr="00B058C7">
        <w:rPr>
          <w:color w:val="000000"/>
          <w:sz w:val="24"/>
          <w:lang w:val="pt-PT"/>
        </w:rPr>
        <w:t xml:space="preserve"> acesso ao </w:t>
      </w:r>
      <w:r w:rsidR="1FBC3A7B" w:rsidRPr="00B058C7">
        <w:rPr>
          <w:rFonts w:eastAsia="Garamond"/>
          <w:color w:val="000000"/>
          <w:sz w:val="24"/>
          <w:lang w:val="pt-PT"/>
        </w:rPr>
        <w:t>website</w:t>
      </w:r>
      <w:r w:rsidR="6E9A9412" w:rsidRPr="00B058C7">
        <w:rPr>
          <w:rFonts w:eastAsia="Garamond"/>
          <w:color w:val="000000"/>
          <w:sz w:val="24"/>
          <w:lang w:val="pt-PT"/>
        </w:rPr>
        <w:t xml:space="preserve"> </w:t>
      </w:r>
      <w:r w:rsidR="57B86FF8" w:rsidRPr="00B058C7">
        <w:rPr>
          <w:color w:val="000000"/>
          <w:sz w:val="24"/>
          <w:lang w:val="pt-PT"/>
        </w:rPr>
        <w:t>(</w:t>
      </w:r>
      <w:proofErr w:type="spellStart"/>
      <w:r w:rsidR="57B86FF8" w:rsidRPr="009629D5">
        <w:rPr>
          <w:rFonts w:eastAsia="Garamond"/>
          <w:i/>
          <w:iCs/>
          <w:color w:val="000000"/>
          <w:sz w:val="24"/>
          <w:lang w:val="pt-PT"/>
        </w:rPr>
        <w:t>frontoffice</w:t>
      </w:r>
      <w:proofErr w:type="spellEnd"/>
      <w:r w:rsidR="57B86FF8" w:rsidRPr="00B058C7">
        <w:rPr>
          <w:color w:val="000000"/>
          <w:sz w:val="24"/>
          <w:lang w:val="pt-PT"/>
        </w:rPr>
        <w:t>)</w:t>
      </w:r>
      <w:r w:rsidR="1FBC3A7B" w:rsidRPr="00B058C7">
        <w:rPr>
          <w:color w:val="000000"/>
          <w:sz w:val="24"/>
          <w:lang w:val="pt-PT"/>
        </w:rPr>
        <w:t xml:space="preserve"> e à aplicação </w:t>
      </w:r>
      <w:r w:rsidR="009629D5" w:rsidRPr="009629D5">
        <w:rPr>
          <w:rFonts w:eastAsia="Garamond"/>
          <w:i/>
          <w:iCs/>
          <w:color w:val="000000"/>
          <w:sz w:val="24"/>
          <w:lang w:val="pt-PT"/>
        </w:rPr>
        <w:t>Android</w:t>
      </w:r>
      <w:r w:rsidR="1FBC3A7B" w:rsidRPr="00B058C7">
        <w:rPr>
          <w:color w:val="000000"/>
          <w:sz w:val="24"/>
          <w:lang w:val="pt-PT"/>
        </w:rPr>
        <w:t>. O funcionário e o administrador têm</w:t>
      </w:r>
      <w:r w:rsidR="07570F23" w:rsidRPr="00B058C7">
        <w:rPr>
          <w:color w:val="000000"/>
          <w:sz w:val="24"/>
          <w:lang w:val="pt-PT"/>
        </w:rPr>
        <w:t xml:space="preserve"> acesso a</w:t>
      </w:r>
      <w:r w:rsidR="1FBC3A7B" w:rsidRPr="00B058C7">
        <w:rPr>
          <w:color w:val="000000"/>
          <w:sz w:val="24"/>
          <w:lang w:val="pt-PT"/>
        </w:rPr>
        <w:t xml:space="preserve"> mais funcionalidades</w:t>
      </w:r>
      <w:r w:rsidR="7F0EAD13" w:rsidRPr="00B058C7">
        <w:rPr>
          <w:color w:val="000000"/>
          <w:sz w:val="24"/>
          <w:lang w:val="pt-PT"/>
        </w:rPr>
        <w:t xml:space="preserve">, </w:t>
      </w:r>
      <w:r w:rsidR="4824F753" w:rsidRPr="00B058C7">
        <w:rPr>
          <w:color w:val="000000"/>
          <w:sz w:val="24"/>
          <w:lang w:val="pt-PT"/>
        </w:rPr>
        <w:t>tal como utilização</w:t>
      </w:r>
      <w:r w:rsidR="7F0EAD13" w:rsidRPr="00B058C7">
        <w:rPr>
          <w:color w:val="000000"/>
          <w:sz w:val="24"/>
          <w:lang w:val="pt-PT"/>
        </w:rPr>
        <w:t xml:space="preserve"> </w:t>
      </w:r>
      <w:r w:rsidR="4824F753" w:rsidRPr="00B058C7">
        <w:rPr>
          <w:color w:val="000000"/>
          <w:sz w:val="24"/>
          <w:lang w:val="pt-PT"/>
        </w:rPr>
        <w:t>d</w:t>
      </w:r>
      <w:r w:rsidR="7F0EAD13" w:rsidRPr="00B058C7">
        <w:rPr>
          <w:color w:val="000000"/>
          <w:sz w:val="24"/>
          <w:lang w:val="pt-PT"/>
        </w:rPr>
        <w:t xml:space="preserve">o </w:t>
      </w:r>
      <w:proofErr w:type="spellStart"/>
      <w:r w:rsidR="7F0EAD13" w:rsidRPr="009629D5">
        <w:rPr>
          <w:rFonts w:eastAsia="Garamond"/>
          <w:i/>
          <w:iCs/>
          <w:color w:val="000000"/>
          <w:sz w:val="24"/>
          <w:lang w:val="pt-PT"/>
        </w:rPr>
        <w:t>backoffice</w:t>
      </w:r>
      <w:proofErr w:type="spellEnd"/>
      <w:r w:rsidR="008216E7" w:rsidRPr="00B058C7">
        <w:rPr>
          <w:rFonts w:eastAsia="Garamond"/>
          <w:color w:val="000000"/>
          <w:sz w:val="24"/>
          <w:lang w:val="pt-PT"/>
        </w:rPr>
        <w:t xml:space="preserve"> </w:t>
      </w:r>
      <w:r w:rsidR="008216E7" w:rsidRPr="00B058C7">
        <w:rPr>
          <w:color w:val="000000"/>
          <w:sz w:val="24"/>
          <w:lang w:val="pt-PT"/>
        </w:rPr>
        <w:t xml:space="preserve">para poderem efetuar a gestão </w:t>
      </w:r>
      <w:r w:rsidR="00C375A1" w:rsidRPr="00B058C7">
        <w:rPr>
          <w:color w:val="000000"/>
          <w:sz w:val="24"/>
          <w:lang w:val="pt-PT"/>
        </w:rPr>
        <w:t>dos seus serviços</w:t>
      </w:r>
      <w:r w:rsidR="7F0EAD13" w:rsidRPr="00B058C7">
        <w:rPr>
          <w:color w:val="000000"/>
          <w:sz w:val="24"/>
          <w:lang w:val="pt-PT"/>
        </w:rPr>
        <w:t xml:space="preserve">. A diferença do acesso do funcionário e do administrador é apenas </w:t>
      </w:r>
      <w:r w:rsidR="0A725454" w:rsidRPr="00B058C7">
        <w:rPr>
          <w:color w:val="000000"/>
          <w:sz w:val="24"/>
          <w:lang w:val="pt-PT"/>
        </w:rPr>
        <w:t xml:space="preserve">que o funcionário pode </w:t>
      </w:r>
      <w:r w:rsidR="00484FD7" w:rsidRPr="00B058C7">
        <w:rPr>
          <w:color w:val="000000"/>
          <w:sz w:val="24"/>
          <w:lang w:val="pt-PT"/>
        </w:rPr>
        <w:t>utilizar</w:t>
      </w:r>
      <w:r w:rsidR="0A725454" w:rsidRPr="00B058C7">
        <w:rPr>
          <w:color w:val="000000"/>
          <w:sz w:val="24"/>
          <w:lang w:val="pt-PT"/>
        </w:rPr>
        <w:t xml:space="preserve"> as funcionalidades que dizem respeito à sua empresa, enquanto o administrador tem acesso a todas</w:t>
      </w:r>
      <w:r w:rsidR="00484FD7" w:rsidRPr="00B058C7">
        <w:rPr>
          <w:color w:val="000000"/>
          <w:sz w:val="24"/>
          <w:lang w:val="pt-PT"/>
        </w:rPr>
        <w:t>, tal como a gestão das empresas e criação de utilizadores</w:t>
      </w:r>
      <w:r w:rsidR="0A725454" w:rsidRPr="00B058C7">
        <w:rPr>
          <w:color w:val="000000"/>
          <w:sz w:val="24"/>
          <w:lang w:val="pt-PT"/>
        </w:rPr>
        <w:t>.</w:t>
      </w:r>
    </w:p>
    <w:p w14:paraId="115CD627" w14:textId="25AA7D34" w:rsidR="76FF05C8" w:rsidRDefault="514C738F" w:rsidP="00B058C7">
      <w:pPr>
        <w:spacing w:before="120" w:after="120" w:line="360" w:lineRule="auto"/>
        <w:jc w:val="both"/>
        <w:rPr>
          <w:color w:val="000000"/>
          <w:sz w:val="24"/>
          <w:lang w:val="pt-PT"/>
        </w:rPr>
      </w:pPr>
      <w:r w:rsidRPr="00B058C7">
        <w:rPr>
          <w:color w:val="000000"/>
          <w:sz w:val="24"/>
          <w:lang w:val="pt-PT"/>
        </w:rPr>
        <w:t xml:space="preserve">O </w:t>
      </w:r>
      <w:r w:rsidRPr="009629D5">
        <w:rPr>
          <w:rFonts w:eastAsia="Garamond"/>
          <w:i/>
          <w:iCs/>
          <w:color w:val="000000"/>
          <w:sz w:val="24"/>
          <w:lang w:val="pt-PT"/>
        </w:rPr>
        <w:t>website</w:t>
      </w:r>
      <w:r w:rsidR="7A94FEBC" w:rsidRPr="009629D5">
        <w:rPr>
          <w:rFonts w:eastAsia="Garamond"/>
          <w:i/>
          <w:iCs/>
          <w:color w:val="000000"/>
          <w:sz w:val="24"/>
          <w:lang w:val="pt-PT"/>
        </w:rPr>
        <w:t xml:space="preserve"> </w:t>
      </w:r>
      <w:r w:rsidR="7822221F" w:rsidRPr="009629D5">
        <w:rPr>
          <w:i/>
          <w:iCs/>
          <w:color w:val="000000"/>
          <w:sz w:val="24"/>
          <w:lang w:val="pt-PT"/>
        </w:rPr>
        <w:t>(</w:t>
      </w:r>
      <w:proofErr w:type="spellStart"/>
      <w:r w:rsidR="7822221F" w:rsidRPr="009629D5">
        <w:rPr>
          <w:rFonts w:eastAsia="Garamond"/>
          <w:i/>
          <w:iCs/>
          <w:color w:val="000000"/>
          <w:sz w:val="24"/>
          <w:lang w:val="pt-PT"/>
        </w:rPr>
        <w:t>frontoffice</w:t>
      </w:r>
      <w:proofErr w:type="spellEnd"/>
      <w:r w:rsidR="7822221F" w:rsidRPr="009629D5">
        <w:rPr>
          <w:i/>
          <w:iCs/>
          <w:color w:val="000000"/>
          <w:sz w:val="24"/>
          <w:lang w:val="pt-PT"/>
        </w:rPr>
        <w:t>)</w:t>
      </w:r>
      <w:r w:rsidRPr="00B058C7">
        <w:rPr>
          <w:color w:val="000000"/>
          <w:sz w:val="24"/>
          <w:lang w:val="pt-PT"/>
        </w:rPr>
        <w:t xml:space="preserve"> e o </w:t>
      </w:r>
      <w:proofErr w:type="spellStart"/>
      <w:r w:rsidRPr="009629D5">
        <w:rPr>
          <w:rFonts w:eastAsia="Garamond"/>
          <w:i/>
          <w:iCs/>
          <w:color w:val="000000"/>
          <w:sz w:val="24"/>
          <w:lang w:val="pt-PT"/>
        </w:rPr>
        <w:t>backoffice</w:t>
      </w:r>
      <w:proofErr w:type="spellEnd"/>
      <w:r w:rsidRPr="00B058C7">
        <w:rPr>
          <w:rFonts w:eastAsia="Garamond"/>
          <w:color w:val="000000"/>
          <w:sz w:val="24"/>
          <w:lang w:val="pt-PT"/>
        </w:rPr>
        <w:t xml:space="preserve"> </w:t>
      </w:r>
      <w:r w:rsidRPr="00B058C7">
        <w:rPr>
          <w:color w:val="000000"/>
          <w:sz w:val="24"/>
          <w:lang w:val="pt-PT"/>
        </w:rPr>
        <w:t xml:space="preserve">fazem a integração à base de dados através da autenticação enquanto o </w:t>
      </w:r>
      <w:r w:rsidRPr="00E46D37">
        <w:rPr>
          <w:rFonts w:eastAsia="Garamond"/>
          <w:i/>
          <w:iCs/>
          <w:color w:val="000000"/>
          <w:sz w:val="24"/>
          <w:lang w:val="pt-PT"/>
        </w:rPr>
        <w:t>android</w:t>
      </w:r>
      <w:r w:rsidRPr="00B058C7">
        <w:rPr>
          <w:rFonts w:eastAsia="Garamond"/>
          <w:color w:val="000000"/>
          <w:sz w:val="24"/>
          <w:lang w:val="pt-PT"/>
        </w:rPr>
        <w:t xml:space="preserve"> </w:t>
      </w:r>
      <w:r w:rsidRPr="00B058C7">
        <w:rPr>
          <w:color w:val="000000"/>
          <w:sz w:val="24"/>
          <w:lang w:val="pt-PT"/>
        </w:rPr>
        <w:t xml:space="preserve">faz através da </w:t>
      </w:r>
      <w:r w:rsidRPr="00E46D37">
        <w:rPr>
          <w:i/>
          <w:iCs/>
          <w:color w:val="000000"/>
          <w:sz w:val="24"/>
          <w:lang w:val="pt-PT"/>
        </w:rPr>
        <w:t>API</w:t>
      </w:r>
      <w:r w:rsidR="1B6D374F" w:rsidRPr="00B058C7">
        <w:rPr>
          <w:color w:val="000000"/>
          <w:sz w:val="24"/>
          <w:lang w:val="pt-PT"/>
        </w:rPr>
        <w:t>.</w:t>
      </w:r>
    </w:p>
    <w:p w14:paraId="6E7AFCA9" w14:textId="1DBA5F4B" w:rsidR="00B867C3" w:rsidRPr="00B058C7" w:rsidRDefault="00B867C3" w:rsidP="00B058C7">
      <w:pPr>
        <w:spacing w:before="120" w:after="120" w:line="360" w:lineRule="auto"/>
        <w:jc w:val="both"/>
        <w:rPr>
          <w:color w:val="000000"/>
          <w:sz w:val="24"/>
          <w:lang w:val="pt-PT"/>
        </w:rPr>
      </w:pPr>
      <w:r w:rsidRPr="00B058C7">
        <w:rPr>
          <w:color w:val="000000"/>
          <w:sz w:val="24"/>
          <w:lang w:val="pt-PT"/>
        </w:rPr>
        <w:t xml:space="preserve">Como podemos ver na imagem abaixo o nosso projeto tem 3 intervenientes, 3 formas de apresentação, 2 maneiras de integração e 1 base de dados. </w:t>
      </w:r>
    </w:p>
    <w:p w14:paraId="6820F334" w14:textId="77777777" w:rsidR="00B867C3" w:rsidRDefault="4A459BFF" w:rsidP="00B867C3">
      <w:pPr>
        <w:keepNext/>
        <w:spacing w:before="120" w:after="120" w:line="360" w:lineRule="auto"/>
        <w:jc w:val="both"/>
      </w:pPr>
      <w:r>
        <w:rPr>
          <w:noProof/>
        </w:rPr>
        <w:drawing>
          <wp:inline distT="0" distB="0" distL="0" distR="0" wp14:anchorId="1A5D2EC5" wp14:editId="3186781F">
            <wp:extent cx="5267324" cy="2238375"/>
            <wp:effectExtent l="0" t="0" r="0" b="0"/>
            <wp:docPr id="1086896849" name="Picture 108689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896849"/>
                    <pic:cNvPicPr/>
                  </pic:nvPicPr>
                  <pic:blipFill>
                    <a:blip r:embed="rId33">
                      <a:extLst>
                        <a:ext uri="{28A0092B-C50C-407E-A947-70E740481C1C}">
                          <a14:useLocalDpi xmlns:a14="http://schemas.microsoft.com/office/drawing/2010/main" val="0"/>
                        </a:ext>
                      </a:extLst>
                    </a:blip>
                    <a:stretch>
                      <a:fillRect/>
                    </a:stretch>
                  </pic:blipFill>
                  <pic:spPr>
                    <a:xfrm>
                      <a:off x="0" y="0"/>
                      <a:ext cx="5267324" cy="2238375"/>
                    </a:xfrm>
                    <a:prstGeom prst="rect">
                      <a:avLst/>
                    </a:prstGeom>
                  </pic:spPr>
                </pic:pic>
              </a:graphicData>
            </a:graphic>
          </wp:inline>
        </w:drawing>
      </w:r>
    </w:p>
    <w:p w14:paraId="31EB34E6" w14:textId="492E507E" w:rsidR="66F341A0" w:rsidRDefault="00B867C3" w:rsidP="00B867C3">
      <w:pPr>
        <w:pStyle w:val="Legenda"/>
        <w:jc w:val="both"/>
      </w:pPr>
      <w:r>
        <w:fldChar w:fldCharType="begin"/>
      </w:r>
      <w:r>
        <w:instrText xml:space="preserve"> SEQ Figure \* ARABIC </w:instrText>
      </w:r>
      <w:r>
        <w:fldChar w:fldCharType="separate"/>
      </w:r>
      <w:bookmarkStart w:id="5" w:name="_Toc64317961"/>
      <w:r w:rsidR="00093523">
        <w:rPr>
          <w:noProof/>
        </w:rPr>
        <w:t>1</w:t>
      </w:r>
      <w:r>
        <w:fldChar w:fldCharType="end"/>
      </w:r>
      <w:r>
        <w:t xml:space="preserve"> - </w:t>
      </w:r>
      <w:proofErr w:type="spellStart"/>
      <w:r>
        <w:t>Arquitetura</w:t>
      </w:r>
      <w:proofErr w:type="spellEnd"/>
      <w:r>
        <w:t xml:space="preserve"> do </w:t>
      </w:r>
      <w:proofErr w:type="spellStart"/>
      <w:r>
        <w:t>sistema</w:t>
      </w:r>
      <w:bookmarkEnd w:id="5"/>
      <w:proofErr w:type="spellEnd"/>
    </w:p>
    <w:p w14:paraId="30D7AA69" w14:textId="77777777" w:rsidR="00996763" w:rsidRPr="000B20AA" w:rsidRDefault="00996763" w:rsidP="00242509">
      <w:pPr>
        <w:spacing w:before="120" w:after="120" w:line="360" w:lineRule="auto"/>
        <w:jc w:val="both"/>
        <w:rPr>
          <w:color w:val="000000"/>
          <w:sz w:val="24"/>
          <w:lang w:val="pt-PT"/>
        </w:rPr>
      </w:pPr>
    </w:p>
    <w:p w14:paraId="7196D064" w14:textId="31DB5141" w:rsidR="006915F9" w:rsidRDefault="006915F9" w:rsidP="00D16F88">
      <w:pPr>
        <w:pStyle w:val="Ttulo1"/>
        <w:jc w:val="left"/>
      </w:pPr>
      <w:r>
        <w:br w:type="page"/>
      </w:r>
    </w:p>
    <w:p w14:paraId="463552A4" w14:textId="77777777" w:rsidR="00AC48B9" w:rsidRDefault="00DB4450" w:rsidP="005454E5">
      <w:pPr>
        <w:pStyle w:val="Ttulo1"/>
        <w:numPr>
          <w:ilvl w:val="0"/>
          <w:numId w:val="9"/>
        </w:numPr>
      </w:pPr>
      <w:bookmarkStart w:id="6" w:name="_Toc64318240"/>
      <w:r>
        <w:lastRenderedPageBreak/>
        <w:t>Gestão do Projeto</w:t>
      </w:r>
      <w:bookmarkEnd w:id="6"/>
    </w:p>
    <w:p w14:paraId="30B5FAA2" w14:textId="77777777" w:rsidR="00E46D37" w:rsidRDefault="00E46D37" w:rsidP="00E46D37">
      <w:pPr>
        <w:pStyle w:val="Corpodetexto"/>
        <w:ind w:firstLine="0"/>
        <w:rPr>
          <w:lang w:val="pt-PT"/>
        </w:rPr>
      </w:pPr>
    </w:p>
    <w:p w14:paraId="53CD140A" w14:textId="6CFDF1D2" w:rsidR="008D67E9" w:rsidRPr="00E46D37" w:rsidRDefault="00764DF7" w:rsidP="00E46D37">
      <w:pPr>
        <w:spacing w:before="120" w:after="120" w:line="360" w:lineRule="auto"/>
        <w:jc w:val="both"/>
        <w:rPr>
          <w:color w:val="000000"/>
          <w:sz w:val="24"/>
          <w:lang w:val="pt-PT"/>
        </w:rPr>
      </w:pPr>
      <w:r w:rsidRPr="00E46D37">
        <w:rPr>
          <w:color w:val="000000"/>
          <w:sz w:val="24"/>
          <w:lang w:val="pt-PT"/>
        </w:rPr>
        <w:t xml:space="preserve">O </w:t>
      </w:r>
      <w:r w:rsidR="0050692B" w:rsidRPr="00E46D37">
        <w:rPr>
          <w:color w:val="000000"/>
          <w:sz w:val="24"/>
          <w:lang w:val="pt-PT"/>
        </w:rPr>
        <w:t xml:space="preserve">diagrama de </w:t>
      </w:r>
      <w:proofErr w:type="spellStart"/>
      <w:r w:rsidR="0050692B" w:rsidRPr="00E46D37">
        <w:rPr>
          <w:i/>
          <w:iCs/>
          <w:color w:val="000000"/>
          <w:sz w:val="24"/>
          <w:lang w:val="pt-PT"/>
        </w:rPr>
        <w:t>Gantt</w:t>
      </w:r>
      <w:proofErr w:type="spellEnd"/>
      <w:r w:rsidR="0050692B" w:rsidRPr="00E46D37">
        <w:rPr>
          <w:color w:val="000000"/>
          <w:sz w:val="24"/>
          <w:lang w:val="pt-PT"/>
        </w:rPr>
        <w:t xml:space="preserve"> é um gráfico que é utilizado para fazer a gestão temporal de atividades em projetos, no nosso caso este</w:t>
      </w:r>
      <w:r w:rsidR="00E46D37">
        <w:rPr>
          <w:color w:val="000000"/>
          <w:sz w:val="24"/>
          <w:lang w:val="pt-PT"/>
        </w:rPr>
        <w:t xml:space="preserve"> </w:t>
      </w:r>
      <w:r w:rsidR="0050692B" w:rsidRPr="00E46D37">
        <w:rPr>
          <w:color w:val="000000"/>
          <w:sz w:val="24"/>
          <w:lang w:val="pt-PT"/>
        </w:rPr>
        <w:t>desenvolvimento foi realizado através da aplicação</w:t>
      </w:r>
      <w:r w:rsidR="00583C73" w:rsidRPr="00E46D37">
        <w:rPr>
          <w:color w:val="000000"/>
          <w:sz w:val="24"/>
          <w:lang w:val="pt-PT"/>
        </w:rPr>
        <w:t xml:space="preserve"> </w:t>
      </w:r>
      <w:proofErr w:type="spellStart"/>
      <w:r w:rsidR="00583C73" w:rsidRPr="00E46D37">
        <w:rPr>
          <w:i/>
          <w:iCs/>
          <w:color w:val="000000"/>
          <w:sz w:val="24"/>
          <w:lang w:val="pt-PT"/>
        </w:rPr>
        <w:t>Gantt</w:t>
      </w:r>
      <w:proofErr w:type="spellEnd"/>
      <w:r w:rsidR="00583C73" w:rsidRPr="00E46D37">
        <w:rPr>
          <w:i/>
          <w:iCs/>
          <w:color w:val="000000"/>
          <w:sz w:val="24"/>
          <w:lang w:val="pt-PT"/>
        </w:rPr>
        <w:t xml:space="preserve"> Project.</w:t>
      </w:r>
    </w:p>
    <w:p w14:paraId="15979B66" w14:textId="3B97CAE4" w:rsidR="00583C73" w:rsidRPr="00E46D37" w:rsidRDefault="00955708" w:rsidP="00E46D37">
      <w:pPr>
        <w:spacing w:before="120" w:after="120" w:line="360" w:lineRule="auto"/>
        <w:jc w:val="both"/>
        <w:rPr>
          <w:color w:val="000000"/>
          <w:sz w:val="24"/>
          <w:lang w:val="pt-PT"/>
        </w:rPr>
      </w:pPr>
      <w:r w:rsidRPr="00E46D37">
        <w:rPr>
          <w:color w:val="000000"/>
          <w:sz w:val="24"/>
          <w:lang w:val="pt-PT"/>
        </w:rPr>
        <w:t>Neste gráfico estão repre</w:t>
      </w:r>
      <w:r w:rsidR="00505C14" w:rsidRPr="00E46D37">
        <w:rPr>
          <w:color w:val="000000"/>
          <w:sz w:val="24"/>
          <w:lang w:val="pt-PT"/>
        </w:rPr>
        <w:t>senta</w:t>
      </w:r>
      <w:r w:rsidR="00E46C2A" w:rsidRPr="00E46D37">
        <w:rPr>
          <w:color w:val="000000"/>
          <w:sz w:val="24"/>
          <w:lang w:val="pt-PT"/>
        </w:rPr>
        <w:t>da</w:t>
      </w:r>
      <w:r w:rsidR="00505C14" w:rsidRPr="00E46D37">
        <w:rPr>
          <w:color w:val="000000"/>
          <w:sz w:val="24"/>
          <w:lang w:val="pt-PT"/>
        </w:rPr>
        <w:t>s as atividades realizadas no projeto</w:t>
      </w:r>
      <w:r w:rsidR="00370E3C" w:rsidRPr="00E46D37">
        <w:rPr>
          <w:color w:val="000000"/>
          <w:sz w:val="24"/>
          <w:lang w:val="pt-PT"/>
        </w:rPr>
        <w:t xml:space="preserve"> e será anexado a este documento para melhor visualização. O nome do ficheiro </w:t>
      </w:r>
      <w:r w:rsidR="00E32125" w:rsidRPr="00E46D37">
        <w:rPr>
          <w:color w:val="000000"/>
          <w:sz w:val="24"/>
          <w:lang w:val="pt-PT"/>
        </w:rPr>
        <w:t>é “</w:t>
      </w:r>
      <w:proofErr w:type="spellStart"/>
      <w:r w:rsidR="00E32125" w:rsidRPr="00E46D37">
        <w:rPr>
          <w:i/>
          <w:iCs/>
          <w:color w:val="000000"/>
          <w:sz w:val="24"/>
          <w:lang w:val="pt-PT"/>
        </w:rPr>
        <w:t>Administration_west</w:t>
      </w:r>
      <w:proofErr w:type="spellEnd"/>
      <w:r w:rsidR="00E32125" w:rsidRPr="00E46D37">
        <w:rPr>
          <w:i/>
          <w:iCs/>
          <w:color w:val="000000"/>
          <w:sz w:val="24"/>
          <w:lang w:val="pt-PT"/>
        </w:rPr>
        <w:t xml:space="preserve"> GANTT</w:t>
      </w:r>
      <w:r w:rsidR="00E32125" w:rsidRPr="00E46D37">
        <w:rPr>
          <w:color w:val="000000"/>
          <w:sz w:val="24"/>
          <w:lang w:val="pt-PT"/>
        </w:rPr>
        <w:t>” e está representado na seguinte image</w:t>
      </w:r>
      <w:r w:rsidR="4D5F1366" w:rsidRPr="00E46D37">
        <w:rPr>
          <w:color w:val="000000"/>
          <w:sz w:val="24"/>
          <w:lang w:val="pt-PT"/>
        </w:rPr>
        <w:t>m</w:t>
      </w:r>
      <w:r w:rsidR="00E32125" w:rsidRPr="00E46D37">
        <w:rPr>
          <w:color w:val="000000"/>
          <w:sz w:val="24"/>
          <w:lang w:val="pt-PT"/>
        </w:rPr>
        <w:t>, através de uma tabela e de um gráfico.</w:t>
      </w:r>
    </w:p>
    <w:p w14:paraId="48A2FDC0" w14:textId="543617DD" w:rsidR="00635561" w:rsidRDefault="00635561"/>
    <w:p w14:paraId="46E2D76C" w14:textId="1BD76E3A" w:rsidR="00635561" w:rsidRDefault="007767E3">
      <w:r>
        <w:rPr>
          <w:noProof/>
        </w:rPr>
        <mc:AlternateContent>
          <mc:Choice Requires="wps">
            <w:drawing>
              <wp:anchor distT="0" distB="0" distL="114300" distR="114300" simplePos="0" relativeHeight="251640832" behindDoc="1" locked="0" layoutInCell="1" allowOverlap="1" wp14:anchorId="32AC743F" wp14:editId="70791E8F">
                <wp:simplePos x="0" y="0"/>
                <wp:positionH relativeFrom="column">
                  <wp:posOffset>692785</wp:posOffset>
                </wp:positionH>
                <wp:positionV relativeFrom="paragraph">
                  <wp:posOffset>5556250</wp:posOffset>
                </wp:positionV>
                <wp:extent cx="4093845"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4093845" cy="635"/>
                        </a:xfrm>
                        <a:prstGeom prst="rect">
                          <a:avLst/>
                        </a:prstGeom>
                        <a:solidFill>
                          <a:prstClr val="white"/>
                        </a:solidFill>
                        <a:ln>
                          <a:noFill/>
                        </a:ln>
                      </wps:spPr>
                      <wps:txbx>
                        <w:txbxContent>
                          <w:p w14:paraId="42CDBF13" w14:textId="05826965" w:rsidR="00093523" w:rsidRPr="00D86E19"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7" w:name="_Toc64317962"/>
                            <w:r>
                              <w:rPr>
                                <w:noProof/>
                              </w:rPr>
                              <w:t>2</w:t>
                            </w:r>
                            <w:r>
                              <w:rPr>
                                <w:noProof/>
                              </w:rPr>
                              <w:fldChar w:fldCharType="end"/>
                            </w:r>
                            <w:r>
                              <w:t xml:space="preserve"> - </w:t>
                            </w:r>
                            <w:proofErr w:type="spellStart"/>
                            <w:r>
                              <w:t>Tabela</w:t>
                            </w:r>
                            <w:proofErr w:type="spellEnd"/>
                            <w:r>
                              <w:t xml:space="preserve"> de </w:t>
                            </w:r>
                            <w:proofErr w:type="spellStart"/>
                            <w:r>
                              <w:t>atividades</w:t>
                            </w:r>
                            <w:proofErr w:type="spellEnd"/>
                            <w:r>
                              <w:t xml:space="preserve"> dos </w:t>
                            </w:r>
                            <w:proofErr w:type="spellStart"/>
                            <w:r>
                              <w:t>utilizadores</w:t>
                            </w:r>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C743F" id="Caixa de texto 12" o:spid="_x0000_s1027" type="#_x0000_t202" style="position:absolute;margin-left:54.55pt;margin-top:437.5pt;width:322.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" stroked="f">
                <v:textbox style="mso-fit-shape-to-text:t" inset="0,0,0,0">
                  <w:txbxContent>
                    <w:p w14:paraId="42CDBF13" w14:textId="05826965" w:rsidR="00093523" w:rsidRPr="00D86E19"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8" w:name="_Toc64317962"/>
                      <w:r>
                        <w:rPr>
                          <w:noProof/>
                        </w:rPr>
                        <w:t>2</w:t>
                      </w:r>
                      <w:r>
                        <w:rPr>
                          <w:noProof/>
                        </w:rPr>
                        <w:fldChar w:fldCharType="end"/>
                      </w:r>
                      <w:r>
                        <w:t xml:space="preserve"> - </w:t>
                      </w:r>
                      <w:proofErr w:type="spellStart"/>
                      <w:r>
                        <w:t>Tabela</w:t>
                      </w:r>
                      <w:proofErr w:type="spellEnd"/>
                      <w:r>
                        <w:t xml:space="preserve"> de </w:t>
                      </w:r>
                      <w:proofErr w:type="spellStart"/>
                      <w:r>
                        <w:t>atividades</w:t>
                      </w:r>
                      <w:proofErr w:type="spellEnd"/>
                      <w:r>
                        <w:t xml:space="preserve"> dos </w:t>
                      </w:r>
                      <w:proofErr w:type="spellStart"/>
                      <w:r>
                        <w:t>utilizadores</w:t>
                      </w:r>
                      <w:bookmarkEnd w:id="8"/>
                      <w:proofErr w:type="spellEnd"/>
                    </w:p>
                  </w:txbxContent>
                </v:textbox>
                <w10:wrap type="tight"/>
              </v:shape>
            </w:pict>
          </mc:Fallback>
        </mc:AlternateContent>
      </w:r>
      <w:r w:rsidR="009D578A">
        <w:rPr>
          <w:noProof/>
        </w:rPr>
        <w:drawing>
          <wp:anchor distT="0" distB="0" distL="114300" distR="114300" simplePos="0" relativeHeight="251632640" behindDoc="1" locked="0" layoutInCell="1" allowOverlap="1" wp14:anchorId="6D57EAD7" wp14:editId="3260DFFB">
            <wp:simplePos x="0" y="0"/>
            <wp:positionH relativeFrom="column">
              <wp:posOffset>693171</wp:posOffset>
            </wp:positionH>
            <wp:positionV relativeFrom="paragraph">
              <wp:posOffset>69050</wp:posOffset>
            </wp:positionV>
            <wp:extent cx="4093845" cy="5430520"/>
            <wp:effectExtent l="0" t="0" r="1905" b="0"/>
            <wp:wrapTight wrapText="bothSides">
              <wp:wrapPolygon edited="0">
                <wp:start x="0" y="0"/>
                <wp:lineTo x="0" y="21519"/>
                <wp:lineTo x="21510" y="21519"/>
                <wp:lineTo x="215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3845" cy="543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3636A" w14:textId="2D4120FE" w:rsidR="00635561" w:rsidRDefault="00635561"/>
    <w:p w14:paraId="23CA928E" w14:textId="244D3920" w:rsidR="00635561" w:rsidRDefault="00635561"/>
    <w:p w14:paraId="1990F0B1" w14:textId="4ADD5943" w:rsidR="00635561" w:rsidRDefault="00635561"/>
    <w:p w14:paraId="70247A38" w14:textId="7B69EE14" w:rsidR="00635561" w:rsidRDefault="00635561"/>
    <w:p w14:paraId="1DF97BAE" w14:textId="77777777" w:rsidR="00635561" w:rsidRDefault="00635561"/>
    <w:p w14:paraId="39543B76" w14:textId="77777777" w:rsidR="00635561" w:rsidRDefault="00635561"/>
    <w:p w14:paraId="33BF1C55" w14:textId="77777777" w:rsidR="00635561" w:rsidRDefault="00635561"/>
    <w:p w14:paraId="5D9BD110" w14:textId="77777777" w:rsidR="00635561" w:rsidRDefault="00635561"/>
    <w:p w14:paraId="2F5F5E48" w14:textId="77777777" w:rsidR="00635561" w:rsidRDefault="00635561"/>
    <w:p w14:paraId="31C0879F" w14:textId="77777777" w:rsidR="00635561" w:rsidRDefault="00635561"/>
    <w:p w14:paraId="51C0EE3E" w14:textId="77777777" w:rsidR="00635561" w:rsidRDefault="00635561"/>
    <w:p w14:paraId="6FDC5A5D" w14:textId="77777777" w:rsidR="00635561" w:rsidRDefault="00635561"/>
    <w:p w14:paraId="1CC4AED5" w14:textId="77777777" w:rsidR="00635561" w:rsidRDefault="00635561"/>
    <w:p w14:paraId="36C526B7" w14:textId="77777777" w:rsidR="00635561" w:rsidRDefault="00635561"/>
    <w:p w14:paraId="586DBCB0" w14:textId="77777777" w:rsidR="00635561" w:rsidRDefault="00635561"/>
    <w:p w14:paraId="025BE361" w14:textId="77777777" w:rsidR="00635561" w:rsidRDefault="00635561"/>
    <w:p w14:paraId="0EDEEC12" w14:textId="77777777" w:rsidR="00635561" w:rsidRDefault="00635561"/>
    <w:p w14:paraId="0C99F5D0" w14:textId="77777777" w:rsidR="00635561" w:rsidRDefault="00635561"/>
    <w:p w14:paraId="55F79B85" w14:textId="77777777" w:rsidR="00635561" w:rsidRDefault="00635561"/>
    <w:p w14:paraId="483DABC7" w14:textId="77777777" w:rsidR="00635561" w:rsidRDefault="00635561"/>
    <w:p w14:paraId="231B10A8" w14:textId="77777777" w:rsidR="00635561" w:rsidRDefault="00635561"/>
    <w:p w14:paraId="141252CE" w14:textId="77777777" w:rsidR="00635561" w:rsidRDefault="00635561"/>
    <w:p w14:paraId="6B007E27" w14:textId="77777777" w:rsidR="00635561" w:rsidRDefault="00635561"/>
    <w:p w14:paraId="1B19C620" w14:textId="77777777" w:rsidR="00635561" w:rsidRDefault="00635561"/>
    <w:p w14:paraId="15C3C12D" w14:textId="77777777" w:rsidR="00635561" w:rsidRDefault="00635561"/>
    <w:p w14:paraId="6F2966B6" w14:textId="77777777" w:rsidR="00635561" w:rsidRDefault="00635561"/>
    <w:p w14:paraId="60F6ED43" w14:textId="77777777" w:rsidR="00635561" w:rsidRDefault="00635561"/>
    <w:p w14:paraId="1BA52D69" w14:textId="77777777" w:rsidR="00635561" w:rsidRDefault="00635561"/>
    <w:p w14:paraId="0CDEAC39" w14:textId="7BF90797" w:rsidR="00635561" w:rsidRDefault="00635561">
      <w:r>
        <w:br w:type="page"/>
      </w:r>
    </w:p>
    <w:p w14:paraId="142C4A35" w14:textId="3FBC0532" w:rsidR="1F8B73CA" w:rsidRDefault="007767E3" w:rsidP="007767E3">
      <w:pPr>
        <w:spacing w:before="120" w:after="120" w:line="360" w:lineRule="auto"/>
        <w:ind w:firstLine="567"/>
        <w:jc w:val="both"/>
      </w:pPr>
      <w:r>
        <w:rPr>
          <w:noProof/>
        </w:rPr>
        <w:lastRenderedPageBreak/>
        <mc:AlternateContent>
          <mc:Choice Requires="wps">
            <w:drawing>
              <wp:anchor distT="0" distB="0" distL="114300" distR="114300" simplePos="0" relativeHeight="251643904" behindDoc="1" locked="0" layoutInCell="1" allowOverlap="1" wp14:anchorId="5ACE437B" wp14:editId="616B0124">
                <wp:simplePos x="0" y="0"/>
                <wp:positionH relativeFrom="column">
                  <wp:posOffset>-23495</wp:posOffset>
                </wp:positionH>
                <wp:positionV relativeFrom="paragraph">
                  <wp:posOffset>3851910</wp:posOffset>
                </wp:positionV>
                <wp:extent cx="570103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5701030" cy="635"/>
                        </a:xfrm>
                        <a:prstGeom prst="rect">
                          <a:avLst/>
                        </a:prstGeom>
                        <a:solidFill>
                          <a:prstClr val="white"/>
                        </a:solidFill>
                        <a:ln>
                          <a:noFill/>
                        </a:ln>
                      </wps:spPr>
                      <wps:txbx>
                        <w:txbxContent>
                          <w:p w14:paraId="61BFE1CB" w14:textId="1881809B" w:rsidR="00093523" w:rsidRPr="004C51B7"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9" w:name="_Toc64317963"/>
                            <w:r>
                              <w:rPr>
                                <w:noProof/>
                              </w:rPr>
                              <w:t>3</w:t>
                            </w:r>
                            <w:r>
                              <w:rPr>
                                <w:noProof/>
                              </w:rPr>
                              <w:fldChar w:fldCharType="end"/>
                            </w:r>
                            <w:r>
                              <w:t xml:space="preserve"> - </w:t>
                            </w:r>
                            <w:proofErr w:type="spellStart"/>
                            <w:r>
                              <w:t>Gráfico</w:t>
                            </w:r>
                            <w:proofErr w:type="spellEnd"/>
                            <w:r>
                              <w:t xml:space="preserve"> das </w:t>
                            </w:r>
                            <w:proofErr w:type="spellStart"/>
                            <w:r>
                              <w:t>atividades</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E437B" id="Caixa de texto 13" o:spid="_x0000_s1028" type="#_x0000_t202" style="position:absolute;left:0;text-align:left;margin-left:-1.85pt;margin-top:303.3pt;width:448.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" stroked="f">
                <v:textbox style="mso-fit-shape-to-text:t" inset="0,0,0,0">
                  <w:txbxContent>
                    <w:p w14:paraId="61BFE1CB" w14:textId="1881809B" w:rsidR="00093523" w:rsidRPr="004C51B7"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10" w:name="_Toc64317963"/>
                      <w:r>
                        <w:rPr>
                          <w:noProof/>
                        </w:rPr>
                        <w:t>3</w:t>
                      </w:r>
                      <w:r>
                        <w:rPr>
                          <w:noProof/>
                        </w:rPr>
                        <w:fldChar w:fldCharType="end"/>
                      </w:r>
                      <w:r>
                        <w:t xml:space="preserve"> - </w:t>
                      </w:r>
                      <w:proofErr w:type="spellStart"/>
                      <w:r>
                        <w:t>Gráfico</w:t>
                      </w:r>
                      <w:proofErr w:type="spellEnd"/>
                      <w:r>
                        <w:t xml:space="preserve"> das </w:t>
                      </w:r>
                      <w:proofErr w:type="spellStart"/>
                      <w:r>
                        <w:t>atividades</w:t>
                      </w:r>
                      <w:bookmarkEnd w:id="10"/>
                      <w:proofErr w:type="spellEnd"/>
                    </w:p>
                  </w:txbxContent>
                </v:textbox>
                <w10:wrap type="tight"/>
              </v:shape>
            </w:pict>
          </mc:Fallback>
        </mc:AlternateContent>
      </w:r>
      <w:r>
        <w:rPr>
          <w:noProof/>
        </w:rPr>
        <w:drawing>
          <wp:anchor distT="0" distB="0" distL="114300" distR="114300" simplePos="0" relativeHeight="251637760" behindDoc="1" locked="0" layoutInCell="1" allowOverlap="1" wp14:anchorId="32567F4A" wp14:editId="4511F4CD">
            <wp:simplePos x="0" y="0"/>
            <wp:positionH relativeFrom="margin">
              <wp:posOffset>-23854</wp:posOffset>
            </wp:positionH>
            <wp:positionV relativeFrom="paragraph">
              <wp:posOffset>148728</wp:posOffset>
            </wp:positionV>
            <wp:extent cx="5701030" cy="3646170"/>
            <wp:effectExtent l="0" t="0" r="0" b="0"/>
            <wp:wrapTight wrapText="bothSides">
              <wp:wrapPolygon edited="0">
                <wp:start x="0" y="0"/>
                <wp:lineTo x="0" y="21442"/>
                <wp:lineTo x="21509" y="21442"/>
                <wp:lineTo x="21509"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1030" cy="3646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D0B18" w14:textId="0E0691D3" w:rsidR="76FF05C8" w:rsidRPr="007767E3" w:rsidRDefault="0AA7B109" w:rsidP="007767E3">
      <w:pPr>
        <w:spacing w:before="120" w:after="120" w:line="360" w:lineRule="auto"/>
        <w:jc w:val="both"/>
        <w:rPr>
          <w:color w:val="000000"/>
          <w:sz w:val="24"/>
          <w:lang w:val="pt-PT"/>
        </w:rPr>
      </w:pPr>
      <w:r w:rsidRPr="007767E3">
        <w:rPr>
          <w:color w:val="000000"/>
          <w:sz w:val="24"/>
          <w:lang w:val="pt-PT"/>
        </w:rPr>
        <w:t xml:space="preserve">As principais </w:t>
      </w:r>
      <w:r w:rsidR="00FB6F7A" w:rsidRPr="007767E3">
        <w:rPr>
          <w:color w:val="000000"/>
          <w:sz w:val="24"/>
          <w:lang w:val="pt-PT"/>
        </w:rPr>
        <w:t>atividades</w:t>
      </w:r>
      <w:r w:rsidR="00D30004" w:rsidRPr="007767E3">
        <w:rPr>
          <w:color w:val="000000"/>
          <w:sz w:val="24"/>
          <w:lang w:val="pt-PT"/>
        </w:rPr>
        <w:t xml:space="preserve"> </w:t>
      </w:r>
      <w:r w:rsidRPr="007767E3">
        <w:rPr>
          <w:color w:val="000000"/>
          <w:sz w:val="24"/>
          <w:lang w:val="pt-PT"/>
        </w:rPr>
        <w:t>realizadas no site</w:t>
      </w:r>
      <w:r w:rsidR="00D30004" w:rsidRPr="007767E3">
        <w:rPr>
          <w:color w:val="000000"/>
          <w:sz w:val="24"/>
          <w:lang w:val="pt-PT"/>
        </w:rPr>
        <w:t xml:space="preserve"> no ambiente do</w:t>
      </w:r>
      <w:r w:rsidRPr="007767E3">
        <w:rPr>
          <w:color w:val="000000"/>
          <w:sz w:val="24"/>
          <w:lang w:val="pt-PT"/>
        </w:rPr>
        <w:t xml:space="preserve"> </w:t>
      </w:r>
      <w:proofErr w:type="spellStart"/>
      <w:r w:rsidRPr="007767E3">
        <w:rPr>
          <w:i/>
          <w:iCs/>
          <w:color w:val="000000"/>
          <w:sz w:val="24"/>
          <w:lang w:val="pt-PT"/>
        </w:rPr>
        <w:t>frontoffice</w:t>
      </w:r>
      <w:proofErr w:type="spellEnd"/>
      <w:r w:rsidR="007767E3">
        <w:rPr>
          <w:color w:val="000000"/>
          <w:sz w:val="24"/>
          <w:lang w:val="pt-PT"/>
        </w:rPr>
        <w:t>,</w:t>
      </w:r>
      <w:r w:rsidR="7AAB0F5D" w:rsidRPr="007767E3">
        <w:rPr>
          <w:color w:val="000000"/>
          <w:sz w:val="24"/>
          <w:lang w:val="pt-PT"/>
        </w:rPr>
        <w:t xml:space="preserve"> </w:t>
      </w:r>
      <w:r w:rsidRPr="007767E3">
        <w:rPr>
          <w:color w:val="000000"/>
          <w:sz w:val="24"/>
          <w:lang w:val="pt-PT"/>
        </w:rPr>
        <w:t>são mostrar produtos, empresas, categorias de produtos,</w:t>
      </w:r>
      <w:r w:rsidR="133EC718" w:rsidRPr="007767E3">
        <w:rPr>
          <w:color w:val="000000"/>
          <w:sz w:val="24"/>
          <w:lang w:val="pt-PT"/>
        </w:rPr>
        <w:t xml:space="preserve"> </w:t>
      </w:r>
      <w:r w:rsidR="4031CAC7" w:rsidRPr="007767E3">
        <w:rPr>
          <w:color w:val="000000"/>
          <w:sz w:val="24"/>
          <w:lang w:val="pt-PT"/>
        </w:rPr>
        <w:t>o carrinho,</w:t>
      </w:r>
      <w:r w:rsidR="007767E3">
        <w:rPr>
          <w:color w:val="000000"/>
          <w:sz w:val="24"/>
          <w:lang w:val="pt-PT"/>
        </w:rPr>
        <w:t xml:space="preserve"> compras</w:t>
      </w:r>
      <w:r w:rsidR="00931AC2">
        <w:rPr>
          <w:color w:val="000000"/>
          <w:sz w:val="24"/>
          <w:lang w:val="pt-PT"/>
        </w:rPr>
        <w:t>,</w:t>
      </w:r>
      <w:r w:rsidR="4031CAC7" w:rsidRPr="007767E3">
        <w:rPr>
          <w:color w:val="000000"/>
          <w:sz w:val="24"/>
          <w:lang w:val="pt-PT"/>
        </w:rPr>
        <w:t xml:space="preserve"> mostrar histórico</w:t>
      </w:r>
      <w:r w:rsidR="00B84787" w:rsidRPr="007767E3">
        <w:rPr>
          <w:color w:val="000000"/>
          <w:sz w:val="24"/>
          <w:lang w:val="pt-PT"/>
        </w:rPr>
        <w:t xml:space="preserve"> de compras</w:t>
      </w:r>
      <w:r w:rsidR="4031CAC7" w:rsidRPr="007767E3">
        <w:rPr>
          <w:color w:val="000000"/>
          <w:sz w:val="24"/>
          <w:lang w:val="pt-PT"/>
        </w:rPr>
        <w:t xml:space="preserve">, perfil do utilizador e </w:t>
      </w:r>
      <w:r w:rsidR="00382381" w:rsidRPr="007767E3">
        <w:rPr>
          <w:color w:val="000000"/>
          <w:sz w:val="24"/>
          <w:lang w:val="pt-PT"/>
        </w:rPr>
        <w:t>permitir a este mudar a</w:t>
      </w:r>
      <w:r w:rsidR="4031CAC7" w:rsidRPr="007767E3">
        <w:rPr>
          <w:color w:val="000000"/>
          <w:sz w:val="24"/>
          <w:lang w:val="pt-PT"/>
        </w:rPr>
        <w:t xml:space="preserve"> </w:t>
      </w:r>
      <w:r w:rsidR="4031CAC7" w:rsidRPr="00EE4427">
        <w:rPr>
          <w:i/>
          <w:iCs/>
          <w:color w:val="000000"/>
          <w:sz w:val="24"/>
          <w:lang w:val="pt-PT"/>
        </w:rPr>
        <w:t>password</w:t>
      </w:r>
      <w:r w:rsidR="00B84787" w:rsidRPr="007767E3">
        <w:rPr>
          <w:color w:val="000000"/>
          <w:sz w:val="24"/>
          <w:lang w:val="pt-PT"/>
        </w:rPr>
        <w:t xml:space="preserve">. Para além disso é também no </w:t>
      </w:r>
      <w:proofErr w:type="spellStart"/>
      <w:r w:rsidR="00B84787" w:rsidRPr="00EE4427">
        <w:rPr>
          <w:i/>
          <w:iCs/>
          <w:color w:val="000000"/>
          <w:sz w:val="24"/>
          <w:lang w:val="pt-PT"/>
        </w:rPr>
        <w:t>frontoffice</w:t>
      </w:r>
      <w:proofErr w:type="spellEnd"/>
      <w:r w:rsidR="00B84787" w:rsidRPr="007767E3">
        <w:rPr>
          <w:color w:val="000000"/>
          <w:sz w:val="24"/>
          <w:lang w:val="pt-PT"/>
        </w:rPr>
        <w:t xml:space="preserve"> que </w:t>
      </w:r>
      <w:r w:rsidR="00421175" w:rsidRPr="007767E3">
        <w:rPr>
          <w:color w:val="000000"/>
          <w:sz w:val="24"/>
          <w:lang w:val="pt-PT"/>
        </w:rPr>
        <w:t>permite a</w:t>
      </w:r>
      <w:r w:rsidR="00B84787" w:rsidRPr="007767E3">
        <w:rPr>
          <w:color w:val="000000"/>
          <w:sz w:val="24"/>
          <w:lang w:val="pt-PT"/>
        </w:rPr>
        <w:t>os utilizadores e empresas</w:t>
      </w:r>
      <w:r w:rsidR="00421175" w:rsidRPr="007767E3">
        <w:rPr>
          <w:color w:val="000000"/>
          <w:sz w:val="24"/>
          <w:lang w:val="pt-PT"/>
        </w:rPr>
        <w:t xml:space="preserve"> poderem contactar a nossa empresa</w:t>
      </w:r>
      <w:r w:rsidR="00B84787" w:rsidRPr="007767E3">
        <w:rPr>
          <w:color w:val="000000"/>
          <w:sz w:val="24"/>
          <w:lang w:val="pt-PT"/>
        </w:rPr>
        <w:t>.</w:t>
      </w:r>
    </w:p>
    <w:p w14:paraId="13544524" w14:textId="14D78BF4" w:rsidR="2E6C8236" w:rsidRPr="007767E3" w:rsidRDefault="00FB6F7A" w:rsidP="007767E3">
      <w:pPr>
        <w:spacing w:before="120" w:after="120" w:line="360" w:lineRule="auto"/>
        <w:jc w:val="both"/>
        <w:rPr>
          <w:color w:val="000000"/>
          <w:sz w:val="24"/>
          <w:lang w:val="pt-PT"/>
        </w:rPr>
      </w:pPr>
      <w:r w:rsidRPr="007767E3">
        <w:rPr>
          <w:color w:val="000000"/>
          <w:sz w:val="24"/>
          <w:lang w:val="pt-PT"/>
        </w:rPr>
        <w:t>No</w:t>
      </w:r>
      <w:r w:rsidR="30A635BF" w:rsidRPr="007767E3">
        <w:rPr>
          <w:color w:val="000000"/>
          <w:sz w:val="24"/>
          <w:lang w:val="pt-PT"/>
        </w:rPr>
        <w:t xml:space="preserve"> site</w:t>
      </w:r>
      <w:r w:rsidR="00421175" w:rsidRPr="007767E3">
        <w:rPr>
          <w:color w:val="000000"/>
          <w:sz w:val="24"/>
          <w:lang w:val="pt-PT"/>
        </w:rPr>
        <w:t xml:space="preserve"> na área do</w:t>
      </w:r>
      <w:r w:rsidR="30A635BF" w:rsidRPr="007767E3">
        <w:rPr>
          <w:color w:val="000000"/>
          <w:sz w:val="24"/>
          <w:lang w:val="pt-PT"/>
        </w:rPr>
        <w:t xml:space="preserve"> </w:t>
      </w:r>
      <w:proofErr w:type="spellStart"/>
      <w:r w:rsidR="30A635BF" w:rsidRPr="00EE4427">
        <w:rPr>
          <w:i/>
          <w:iCs/>
          <w:color w:val="000000"/>
          <w:sz w:val="24"/>
          <w:lang w:val="pt-PT"/>
        </w:rPr>
        <w:t>backoffice</w:t>
      </w:r>
      <w:proofErr w:type="spellEnd"/>
      <w:r w:rsidR="30A635BF" w:rsidRPr="007767E3">
        <w:rPr>
          <w:color w:val="000000"/>
          <w:sz w:val="24"/>
          <w:lang w:val="pt-PT"/>
        </w:rPr>
        <w:t xml:space="preserve"> </w:t>
      </w:r>
      <w:r w:rsidRPr="007767E3">
        <w:rPr>
          <w:color w:val="000000"/>
          <w:sz w:val="24"/>
          <w:lang w:val="pt-PT"/>
        </w:rPr>
        <w:t xml:space="preserve">as atividades realizadas foram de modo a poder executar os métodos </w:t>
      </w:r>
      <w:r w:rsidRPr="00871ACB">
        <w:rPr>
          <w:i/>
          <w:iCs/>
          <w:color w:val="000000"/>
          <w:sz w:val="24"/>
          <w:lang w:val="pt-PT"/>
        </w:rPr>
        <w:t>CRUD</w:t>
      </w:r>
      <w:r w:rsidRPr="007767E3">
        <w:rPr>
          <w:color w:val="000000"/>
          <w:sz w:val="24"/>
          <w:lang w:val="pt-PT"/>
        </w:rPr>
        <w:t xml:space="preserve"> aos </w:t>
      </w:r>
      <w:r w:rsidR="6663F115" w:rsidRPr="007767E3">
        <w:rPr>
          <w:color w:val="000000"/>
          <w:sz w:val="24"/>
          <w:lang w:val="pt-PT"/>
        </w:rPr>
        <w:t xml:space="preserve">produtos, empresas, categorias, </w:t>
      </w:r>
      <w:r w:rsidR="70B08A66" w:rsidRPr="007767E3">
        <w:rPr>
          <w:color w:val="000000"/>
          <w:sz w:val="24"/>
          <w:lang w:val="pt-PT"/>
        </w:rPr>
        <w:t xml:space="preserve">vendas, </w:t>
      </w:r>
      <w:r w:rsidR="14466B33" w:rsidRPr="007767E3">
        <w:rPr>
          <w:color w:val="000000"/>
          <w:sz w:val="24"/>
          <w:lang w:val="pt-PT"/>
        </w:rPr>
        <w:t>clientes</w:t>
      </w:r>
      <w:r w:rsidR="00421175" w:rsidRPr="007767E3">
        <w:rPr>
          <w:color w:val="000000"/>
          <w:sz w:val="24"/>
          <w:lang w:val="pt-PT"/>
        </w:rPr>
        <w:t>,</w:t>
      </w:r>
      <w:r w:rsidRPr="007767E3">
        <w:rPr>
          <w:color w:val="000000"/>
          <w:sz w:val="24"/>
          <w:lang w:val="pt-PT"/>
        </w:rPr>
        <w:t xml:space="preserve"> de modo a facilitar o funcionamento administrativo</w:t>
      </w:r>
      <w:r w:rsidR="14466B33" w:rsidRPr="007767E3">
        <w:rPr>
          <w:color w:val="000000"/>
          <w:sz w:val="24"/>
          <w:lang w:val="pt-PT"/>
        </w:rPr>
        <w:t>.</w:t>
      </w:r>
      <w:r w:rsidR="32FB1BA3" w:rsidRPr="007767E3">
        <w:rPr>
          <w:color w:val="000000"/>
          <w:sz w:val="24"/>
          <w:lang w:val="pt-PT"/>
        </w:rPr>
        <w:t xml:space="preserve"> </w:t>
      </w:r>
    </w:p>
    <w:p w14:paraId="39A4C6A3" w14:textId="4B473852" w:rsidR="2E6C8236" w:rsidRPr="007767E3" w:rsidRDefault="00FB6F7A" w:rsidP="007767E3">
      <w:pPr>
        <w:spacing w:before="120" w:after="120" w:line="360" w:lineRule="auto"/>
        <w:jc w:val="both"/>
        <w:rPr>
          <w:color w:val="000000"/>
          <w:sz w:val="24"/>
          <w:lang w:val="pt-PT"/>
        </w:rPr>
      </w:pPr>
      <w:r w:rsidRPr="007767E3">
        <w:rPr>
          <w:color w:val="000000"/>
          <w:sz w:val="24"/>
          <w:lang w:val="pt-PT"/>
        </w:rPr>
        <w:t xml:space="preserve">Por fim, as </w:t>
      </w:r>
      <w:r w:rsidR="6C6CBC1E" w:rsidRPr="007767E3">
        <w:rPr>
          <w:color w:val="000000"/>
          <w:sz w:val="24"/>
          <w:lang w:val="pt-PT"/>
        </w:rPr>
        <w:t xml:space="preserve">atividades na aplicação </w:t>
      </w:r>
      <w:r w:rsidRPr="007767E3">
        <w:rPr>
          <w:color w:val="000000"/>
          <w:sz w:val="24"/>
          <w:lang w:val="pt-PT"/>
        </w:rPr>
        <w:t xml:space="preserve">foram concebidas para mostrar </w:t>
      </w:r>
      <w:r w:rsidR="6C6CBC1E" w:rsidRPr="007767E3">
        <w:rPr>
          <w:color w:val="000000"/>
          <w:sz w:val="24"/>
          <w:lang w:val="pt-PT"/>
        </w:rPr>
        <w:t>produtos, empresas, categorias, carrinho,</w:t>
      </w:r>
      <w:r w:rsidR="0014439C" w:rsidRPr="007767E3">
        <w:rPr>
          <w:color w:val="000000"/>
          <w:sz w:val="24"/>
          <w:lang w:val="pt-PT"/>
        </w:rPr>
        <w:t xml:space="preserve"> criação de compras,</w:t>
      </w:r>
      <w:r w:rsidR="6C6CBC1E" w:rsidRPr="007767E3">
        <w:rPr>
          <w:color w:val="000000"/>
          <w:sz w:val="24"/>
          <w:lang w:val="pt-PT"/>
        </w:rPr>
        <w:t xml:space="preserve"> histórico, perfil do utilizador e</w:t>
      </w:r>
      <w:r w:rsidR="00EC2858" w:rsidRPr="007767E3">
        <w:rPr>
          <w:color w:val="000000"/>
          <w:sz w:val="24"/>
          <w:lang w:val="pt-PT"/>
        </w:rPr>
        <w:t xml:space="preserve"> também</w:t>
      </w:r>
      <w:r w:rsidR="6C6CBC1E" w:rsidRPr="007767E3">
        <w:rPr>
          <w:color w:val="000000"/>
          <w:sz w:val="24"/>
          <w:lang w:val="pt-PT"/>
        </w:rPr>
        <w:t xml:space="preserve"> mudar </w:t>
      </w:r>
      <w:r w:rsidR="6C6CBC1E" w:rsidRPr="00871ACB">
        <w:rPr>
          <w:i/>
          <w:iCs/>
          <w:color w:val="000000"/>
          <w:sz w:val="24"/>
          <w:lang w:val="pt-PT"/>
        </w:rPr>
        <w:t>password</w:t>
      </w:r>
      <w:r w:rsidR="00EC2858" w:rsidRPr="007767E3">
        <w:rPr>
          <w:color w:val="000000"/>
          <w:sz w:val="24"/>
          <w:lang w:val="pt-PT"/>
        </w:rPr>
        <w:t xml:space="preserve">, tal como no </w:t>
      </w:r>
      <w:proofErr w:type="spellStart"/>
      <w:r w:rsidR="00EC2858" w:rsidRPr="00871ACB">
        <w:rPr>
          <w:i/>
          <w:iCs/>
          <w:color w:val="000000"/>
          <w:sz w:val="24"/>
          <w:lang w:val="pt-PT"/>
        </w:rPr>
        <w:t>frontoffice</w:t>
      </w:r>
      <w:proofErr w:type="spellEnd"/>
      <w:r w:rsidR="00EC2858" w:rsidRPr="007767E3">
        <w:rPr>
          <w:color w:val="000000"/>
          <w:sz w:val="24"/>
          <w:lang w:val="pt-PT"/>
        </w:rPr>
        <w:t>.</w:t>
      </w:r>
    </w:p>
    <w:p w14:paraId="77C92EEC" w14:textId="68F0C13A" w:rsidR="00871ACB" w:rsidRDefault="00871ACB">
      <w:pPr>
        <w:rPr>
          <w:color w:val="000000" w:themeColor="text1"/>
          <w:sz w:val="24"/>
          <w:szCs w:val="24"/>
          <w:lang w:val="pt-PT"/>
        </w:rPr>
      </w:pPr>
      <w:r>
        <w:rPr>
          <w:color w:val="000000" w:themeColor="text1"/>
          <w:sz w:val="24"/>
          <w:szCs w:val="24"/>
          <w:lang w:val="pt-PT"/>
        </w:rPr>
        <w:br w:type="page"/>
      </w:r>
    </w:p>
    <w:p w14:paraId="7731B6E4" w14:textId="77777777" w:rsidR="2E6C8236" w:rsidRDefault="2E6C8236" w:rsidP="41067A8C">
      <w:pPr>
        <w:spacing w:before="120" w:after="120" w:line="360" w:lineRule="auto"/>
        <w:ind w:left="360"/>
        <w:jc w:val="both"/>
        <w:rPr>
          <w:color w:val="000000" w:themeColor="text1"/>
          <w:sz w:val="24"/>
          <w:szCs w:val="24"/>
          <w:lang w:val="pt-PT"/>
        </w:rPr>
      </w:pPr>
    </w:p>
    <w:p w14:paraId="21168CE2" w14:textId="23662456" w:rsidR="2E6C8236" w:rsidRPr="00F13A37" w:rsidRDefault="2E6C8236" w:rsidP="007767E3">
      <w:pPr>
        <w:spacing w:before="120" w:after="120" w:line="360" w:lineRule="auto"/>
        <w:jc w:val="both"/>
        <w:rPr>
          <w:b/>
          <w:bCs/>
          <w:color w:val="000000" w:themeColor="text1"/>
          <w:lang w:val="pt-PT"/>
        </w:rPr>
      </w:pPr>
      <w:proofErr w:type="spellStart"/>
      <w:r w:rsidRPr="00871ACB">
        <w:rPr>
          <w:b/>
          <w:bCs/>
          <w:i/>
          <w:iCs/>
          <w:color w:val="000000" w:themeColor="text1"/>
          <w:lang w:val="pt-PT"/>
        </w:rPr>
        <w:t>Deliverables</w:t>
      </w:r>
      <w:proofErr w:type="spellEnd"/>
      <w:r w:rsidR="2E64CA4F" w:rsidRPr="00F13A37">
        <w:rPr>
          <w:b/>
          <w:bCs/>
          <w:color w:val="000000" w:themeColor="text1"/>
          <w:lang w:val="pt-PT"/>
        </w:rPr>
        <w:t xml:space="preserve"> (objetivos/ resultados)</w:t>
      </w:r>
    </w:p>
    <w:p w14:paraId="4E55B83A" w14:textId="70E7602B" w:rsidR="00DB4450" w:rsidRPr="00871ACB" w:rsidRDefault="07DFFC14" w:rsidP="00871ACB">
      <w:pPr>
        <w:spacing w:before="120" w:after="120" w:line="360" w:lineRule="auto"/>
        <w:jc w:val="both"/>
        <w:rPr>
          <w:color w:val="000000"/>
          <w:sz w:val="24"/>
          <w:lang w:val="pt-PT"/>
        </w:rPr>
      </w:pPr>
      <w:r w:rsidRPr="00871ACB">
        <w:rPr>
          <w:color w:val="000000"/>
          <w:sz w:val="24"/>
          <w:lang w:val="pt-PT"/>
        </w:rPr>
        <w:t>Dentro</w:t>
      </w:r>
      <w:r w:rsidR="00B44D8C" w:rsidRPr="00871ACB">
        <w:rPr>
          <w:color w:val="000000"/>
          <w:sz w:val="24"/>
          <w:lang w:val="pt-PT"/>
        </w:rPr>
        <w:t xml:space="preserve"> do objetivo de criação de uma plataforma de comércio </w:t>
      </w:r>
      <w:r w:rsidR="00B44D8C" w:rsidRPr="00871ACB">
        <w:rPr>
          <w:i/>
          <w:iCs/>
          <w:color w:val="000000"/>
          <w:sz w:val="24"/>
          <w:lang w:val="pt-PT"/>
        </w:rPr>
        <w:t>online</w:t>
      </w:r>
      <w:r w:rsidR="00552C37" w:rsidRPr="00871ACB">
        <w:rPr>
          <w:color w:val="000000"/>
          <w:sz w:val="24"/>
          <w:lang w:val="pt-PT"/>
        </w:rPr>
        <w:t xml:space="preserve"> a que nos </w:t>
      </w:r>
      <w:r w:rsidR="00F13A37" w:rsidRPr="00871ACB">
        <w:rPr>
          <w:color w:val="000000"/>
          <w:sz w:val="24"/>
          <w:lang w:val="pt-PT"/>
        </w:rPr>
        <w:t>propusemos</w:t>
      </w:r>
      <w:r w:rsidR="00552C37" w:rsidRPr="00871ACB">
        <w:rPr>
          <w:color w:val="000000"/>
          <w:sz w:val="24"/>
          <w:lang w:val="pt-PT"/>
        </w:rPr>
        <w:t xml:space="preserve"> a fazer</w:t>
      </w:r>
      <w:r w:rsidR="00B44D8C" w:rsidRPr="00871ACB">
        <w:rPr>
          <w:color w:val="000000"/>
          <w:sz w:val="24"/>
          <w:lang w:val="pt-PT"/>
        </w:rPr>
        <w:t xml:space="preserve">, </w:t>
      </w:r>
      <w:r w:rsidRPr="00871ACB">
        <w:rPr>
          <w:color w:val="000000"/>
          <w:sz w:val="24"/>
          <w:lang w:val="pt-PT"/>
        </w:rPr>
        <w:t>fizemos as atividades que tod</w:t>
      </w:r>
      <w:r w:rsidR="41D9530F" w:rsidRPr="00871ACB">
        <w:rPr>
          <w:color w:val="000000"/>
          <w:sz w:val="24"/>
          <w:lang w:val="pt-PT"/>
        </w:rPr>
        <w:t xml:space="preserve">as as lojas </w:t>
      </w:r>
      <w:r w:rsidR="41D9530F" w:rsidRPr="00871ACB">
        <w:rPr>
          <w:i/>
          <w:iCs/>
          <w:color w:val="000000"/>
          <w:sz w:val="24"/>
          <w:lang w:val="pt-PT"/>
        </w:rPr>
        <w:t>online</w:t>
      </w:r>
      <w:r w:rsidR="41D9530F" w:rsidRPr="00871ACB">
        <w:rPr>
          <w:color w:val="000000"/>
          <w:sz w:val="24"/>
          <w:lang w:val="pt-PT"/>
        </w:rPr>
        <w:t xml:space="preserve"> têm</w:t>
      </w:r>
      <w:r w:rsidR="00A6105C" w:rsidRPr="00871ACB">
        <w:rPr>
          <w:color w:val="000000"/>
          <w:sz w:val="24"/>
          <w:lang w:val="pt-PT"/>
        </w:rPr>
        <w:t>,</w:t>
      </w:r>
      <w:r w:rsidR="41D9530F" w:rsidRPr="00871ACB">
        <w:rPr>
          <w:color w:val="000000"/>
          <w:sz w:val="24"/>
          <w:lang w:val="pt-PT"/>
        </w:rPr>
        <w:t xml:space="preserve"> </w:t>
      </w:r>
      <w:r w:rsidR="00B44D8C" w:rsidRPr="00871ACB">
        <w:rPr>
          <w:color w:val="000000"/>
          <w:sz w:val="24"/>
          <w:lang w:val="pt-PT"/>
        </w:rPr>
        <w:t>de modo a dar ao utilizador uma boa experiência</w:t>
      </w:r>
      <w:r w:rsidR="00552C37" w:rsidRPr="00871ACB">
        <w:rPr>
          <w:color w:val="000000"/>
          <w:sz w:val="24"/>
          <w:lang w:val="pt-PT"/>
        </w:rPr>
        <w:t xml:space="preserve"> e às empresas para poderem gerir os seus produto</w:t>
      </w:r>
      <w:r w:rsidR="00A6105C" w:rsidRPr="00871ACB">
        <w:rPr>
          <w:color w:val="000000"/>
          <w:sz w:val="24"/>
          <w:lang w:val="pt-PT"/>
        </w:rPr>
        <w:t>s e atividades.</w:t>
      </w:r>
    </w:p>
    <w:p w14:paraId="0FAFFC65" w14:textId="6632DC65" w:rsidR="15186D28" w:rsidRPr="00871ACB" w:rsidRDefault="004D6E4C" w:rsidP="00871ACB">
      <w:pPr>
        <w:spacing w:before="120" w:after="120" w:line="360" w:lineRule="auto"/>
        <w:jc w:val="both"/>
        <w:rPr>
          <w:color w:val="000000"/>
          <w:sz w:val="24"/>
          <w:lang w:val="pt-PT"/>
        </w:rPr>
      </w:pPr>
      <w:r w:rsidRPr="00871ACB">
        <w:rPr>
          <w:color w:val="000000"/>
          <w:sz w:val="24"/>
          <w:lang w:val="pt-PT"/>
        </w:rPr>
        <w:t xml:space="preserve">Para o objetivo que colocámos para este desenvolvimento, conseguimos </w:t>
      </w:r>
      <w:r w:rsidR="00327B38" w:rsidRPr="00871ACB">
        <w:rPr>
          <w:color w:val="000000"/>
          <w:sz w:val="24"/>
          <w:lang w:val="pt-PT"/>
        </w:rPr>
        <w:t>atingi-lo, pois,</w:t>
      </w:r>
      <w:r w:rsidRPr="00871ACB">
        <w:rPr>
          <w:color w:val="000000"/>
          <w:sz w:val="24"/>
          <w:lang w:val="pt-PT"/>
        </w:rPr>
        <w:t xml:space="preserve"> a nossa plataforma funciona para os utilizadores e comerciantes</w:t>
      </w:r>
      <w:r w:rsidR="00552C37" w:rsidRPr="00871ACB">
        <w:rPr>
          <w:color w:val="000000"/>
          <w:sz w:val="24"/>
          <w:lang w:val="pt-PT"/>
        </w:rPr>
        <w:t>.</w:t>
      </w:r>
    </w:p>
    <w:p w14:paraId="41DA34C5" w14:textId="3E423880" w:rsidR="2E6C8236" w:rsidRPr="00871ACB" w:rsidRDefault="2E6C8236" w:rsidP="00871ACB">
      <w:pPr>
        <w:rPr>
          <w:sz w:val="24"/>
          <w:szCs w:val="24"/>
          <w:lang w:val="pt-PT"/>
        </w:rPr>
      </w:pPr>
      <w:proofErr w:type="spellStart"/>
      <w:r w:rsidRPr="0085413C">
        <w:rPr>
          <w:b/>
          <w:bCs/>
          <w:color w:val="000000" w:themeColor="text1"/>
          <w:sz w:val="24"/>
          <w:szCs w:val="24"/>
          <w:lang w:val="pt-PT"/>
        </w:rPr>
        <w:t>Milestones</w:t>
      </w:r>
      <w:proofErr w:type="spellEnd"/>
    </w:p>
    <w:p w14:paraId="15440185" w14:textId="69E6AC67" w:rsidR="40CA0A84" w:rsidRPr="00871ACB" w:rsidRDefault="7DB9C989" w:rsidP="00871ACB">
      <w:pPr>
        <w:spacing w:before="120" w:after="120" w:line="360" w:lineRule="auto"/>
        <w:jc w:val="both"/>
        <w:rPr>
          <w:color w:val="000000"/>
          <w:sz w:val="24"/>
          <w:lang w:val="pt-PT"/>
        </w:rPr>
      </w:pPr>
      <w:r w:rsidRPr="00871ACB">
        <w:rPr>
          <w:color w:val="000000"/>
          <w:sz w:val="24"/>
          <w:lang w:val="pt-PT"/>
        </w:rPr>
        <w:t xml:space="preserve">O ponto </w:t>
      </w:r>
      <w:r w:rsidR="0013419E" w:rsidRPr="00871ACB">
        <w:rPr>
          <w:color w:val="000000"/>
          <w:sz w:val="24"/>
          <w:lang w:val="pt-PT"/>
        </w:rPr>
        <w:t xml:space="preserve">mais </w:t>
      </w:r>
      <w:r w:rsidR="003A20E4" w:rsidRPr="00871ACB">
        <w:rPr>
          <w:color w:val="000000"/>
          <w:sz w:val="24"/>
          <w:lang w:val="pt-PT"/>
        </w:rPr>
        <w:t>importante</w:t>
      </w:r>
      <w:r w:rsidRPr="00871ACB">
        <w:rPr>
          <w:color w:val="000000"/>
          <w:sz w:val="24"/>
          <w:lang w:val="pt-PT"/>
        </w:rPr>
        <w:t xml:space="preserve"> </w:t>
      </w:r>
      <w:r w:rsidR="003A20E4" w:rsidRPr="00871ACB">
        <w:rPr>
          <w:color w:val="000000"/>
          <w:sz w:val="24"/>
          <w:lang w:val="pt-PT"/>
        </w:rPr>
        <w:t>n</w:t>
      </w:r>
      <w:r w:rsidRPr="00871ACB">
        <w:rPr>
          <w:color w:val="000000"/>
          <w:sz w:val="24"/>
          <w:lang w:val="pt-PT"/>
        </w:rPr>
        <w:t xml:space="preserve">o nosso projeto foi </w:t>
      </w:r>
      <w:r w:rsidR="00701F84" w:rsidRPr="00871ACB">
        <w:rPr>
          <w:color w:val="000000"/>
          <w:sz w:val="24"/>
          <w:lang w:val="pt-PT"/>
        </w:rPr>
        <w:t>a criação d</w:t>
      </w:r>
      <w:r w:rsidR="33C9993A" w:rsidRPr="00871ACB">
        <w:rPr>
          <w:color w:val="000000"/>
          <w:sz w:val="24"/>
          <w:lang w:val="pt-PT"/>
        </w:rPr>
        <w:t>o carrinho n</w:t>
      </w:r>
      <w:r w:rsidR="0013419E" w:rsidRPr="00871ACB">
        <w:rPr>
          <w:color w:val="000000"/>
          <w:sz w:val="24"/>
          <w:lang w:val="pt-PT"/>
        </w:rPr>
        <w:t>a aplicação</w:t>
      </w:r>
      <w:r w:rsidR="33C9993A" w:rsidRPr="00871ACB">
        <w:rPr>
          <w:color w:val="000000"/>
          <w:sz w:val="24"/>
          <w:lang w:val="pt-PT"/>
        </w:rPr>
        <w:t>. Até esse momento</w:t>
      </w:r>
      <w:r w:rsidR="0013419E" w:rsidRPr="00871ACB">
        <w:rPr>
          <w:color w:val="000000"/>
          <w:sz w:val="24"/>
          <w:lang w:val="pt-PT"/>
        </w:rPr>
        <w:t xml:space="preserve"> o utilizador podia ter </w:t>
      </w:r>
      <w:r w:rsidR="00BF2168" w:rsidRPr="00871ACB">
        <w:rPr>
          <w:color w:val="000000"/>
          <w:sz w:val="24"/>
          <w:lang w:val="pt-PT"/>
        </w:rPr>
        <w:t xml:space="preserve">dois carrinhos, um na aplicação e outro no </w:t>
      </w:r>
      <w:r w:rsidR="00BF2168" w:rsidRPr="000D6A11">
        <w:rPr>
          <w:i/>
          <w:iCs/>
          <w:color w:val="000000"/>
          <w:sz w:val="24"/>
          <w:lang w:val="pt-PT"/>
        </w:rPr>
        <w:t>website</w:t>
      </w:r>
      <w:r w:rsidR="2214335A" w:rsidRPr="00871ACB">
        <w:rPr>
          <w:color w:val="000000"/>
          <w:sz w:val="24"/>
          <w:lang w:val="pt-PT"/>
        </w:rPr>
        <w:t>. O carrinho</w:t>
      </w:r>
      <w:r w:rsidR="33C9993A" w:rsidRPr="00871ACB">
        <w:rPr>
          <w:color w:val="000000"/>
          <w:sz w:val="24"/>
          <w:lang w:val="pt-PT"/>
        </w:rPr>
        <w:t xml:space="preserve"> do </w:t>
      </w:r>
      <w:r w:rsidR="33C9993A" w:rsidRPr="000D6A11">
        <w:rPr>
          <w:i/>
          <w:iCs/>
          <w:color w:val="000000"/>
          <w:sz w:val="24"/>
          <w:lang w:val="pt-PT"/>
        </w:rPr>
        <w:t>website</w:t>
      </w:r>
      <w:r w:rsidR="33C9993A" w:rsidRPr="00871ACB">
        <w:rPr>
          <w:color w:val="000000"/>
          <w:sz w:val="24"/>
          <w:lang w:val="pt-PT"/>
        </w:rPr>
        <w:t xml:space="preserve"> </w:t>
      </w:r>
      <w:r w:rsidR="00BF2168" w:rsidRPr="00871ACB">
        <w:rPr>
          <w:color w:val="000000"/>
          <w:sz w:val="24"/>
          <w:lang w:val="pt-PT"/>
        </w:rPr>
        <w:t>utilizava</w:t>
      </w:r>
      <w:r w:rsidR="662583C5" w:rsidRPr="00871ACB">
        <w:rPr>
          <w:color w:val="000000"/>
          <w:sz w:val="24"/>
          <w:lang w:val="pt-PT"/>
        </w:rPr>
        <w:t xml:space="preserve"> uma biblioteca do </w:t>
      </w:r>
      <w:proofErr w:type="spellStart"/>
      <w:r w:rsidR="002575B0" w:rsidRPr="000D6A11">
        <w:rPr>
          <w:i/>
          <w:iCs/>
          <w:color w:val="000000"/>
          <w:sz w:val="24"/>
          <w:lang w:val="pt-PT"/>
        </w:rPr>
        <w:t>Codeigniter</w:t>
      </w:r>
      <w:proofErr w:type="spellEnd"/>
      <w:r w:rsidR="00BF2168" w:rsidRPr="00871ACB">
        <w:rPr>
          <w:color w:val="000000"/>
          <w:sz w:val="24"/>
          <w:lang w:val="pt-PT"/>
        </w:rPr>
        <w:t xml:space="preserve"> chamada </w:t>
      </w:r>
      <w:proofErr w:type="spellStart"/>
      <w:r w:rsidR="002575B0" w:rsidRPr="000D6A11">
        <w:rPr>
          <w:i/>
          <w:iCs/>
          <w:color w:val="000000"/>
          <w:sz w:val="24"/>
          <w:lang w:val="pt-PT"/>
        </w:rPr>
        <w:t>Cart</w:t>
      </w:r>
      <w:proofErr w:type="spellEnd"/>
      <w:r w:rsidR="662583C5" w:rsidRPr="00871ACB">
        <w:rPr>
          <w:color w:val="000000"/>
          <w:sz w:val="24"/>
          <w:lang w:val="pt-PT"/>
        </w:rPr>
        <w:t xml:space="preserve">, esta </w:t>
      </w:r>
      <w:r w:rsidR="3D2337BF" w:rsidRPr="00871ACB">
        <w:rPr>
          <w:color w:val="000000"/>
          <w:sz w:val="24"/>
          <w:lang w:val="pt-PT"/>
        </w:rPr>
        <w:t xml:space="preserve">tem funções que auxiliam na criação de </w:t>
      </w:r>
      <w:r w:rsidR="00BF2168" w:rsidRPr="00871ACB">
        <w:rPr>
          <w:color w:val="000000"/>
          <w:sz w:val="24"/>
          <w:lang w:val="pt-PT"/>
        </w:rPr>
        <w:t>carrinhos de compra dos utilizadores</w:t>
      </w:r>
      <w:r w:rsidR="3D2337BF" w:rsidRPr="00871ACB">
        <w:rPr>
          <w:color w:val="000000"/>
          <w:sz w:val="24"/>
          <w:lang w:val="pt-PT"/>
        </w:rPr>
        <w:t xml:space="preserve">. </w:t>
      </w:r>
      <w:r w:rsidR="2B66A181" w:rsidRPr="00871ACB">
        <w:rPr>
          <w:color w:val="000000"/>
          <w:sz w:val="24"/>
          <w:lang w:val="pt-PT"/>
        </w:rPr>
        <w:t xml:space="preserve">O carrinho do </w:t>
      </w:r>
      <w:r w:rsidR="2B66A181" w:rsidRPr="00FF36D5">
        <w:rPr>
          <w:i/>
          <w:iCs/>
          <w:color w:val="000000"/>
          <w:sz w:val="24"/>
          <w:lang w:val="pt-PT"/>
        </w:rPr>
        <w:t>android</w:t>
      </w:r>
      <w:r w:rsidR="2B66A181" w:rsidRPr="00871ACB">
        <w:rPr>
          <w:color w:val="000000"/>
          <w:sz w:val="24"/>
          <w:lang w:val="pt-PT"/>
        </w:rPr>
        <w:t xml:space="preserve"> </w:t>
      </w:r>
      <w:r w:rsidR="003074D6" w:rsidRPr="00871ACB">
        <w:rPr>
          <w:color w:val="000000"/>
          <w:sz w:val="24"/>
          <w:lang w:val="pt-PT"/>
        </w:rPr>
        <w:t>era</w:t>
      </w:r>
      <w:r w:rsidR="2B66A181" w:rsidRPr="00871ACB">
        <w:rPr>
          <w:color w:val="000000"/>
          <w:sz w:val="24"/>
          <w:lang w:val="pt-PT"/>
        </w:rPr>
        <w:t xml:space="preserve"> um carrinho </w:t>
      </w:r>
      <w:r w:rsidR="00BF2168" w:rsidRPr="00871ACB">
        <w:rPr>
          <w:color w:val="000000"/>
          <w:sz w:val="24"/>
          <w:lang w:val="pt-PT"/>
        </w:rPr>
        <w:t>guardado numa base de dados local</w:t>
      </w:r>
      <w:r w:rsidR="1358DE57" w:rsidRPr="00871ACB">
        <w:rPr>
          <w:color w:val="000000"/>
          <w:sz w:val="24"/>
          <w:lang w:val="pt-PT"/>
        </w:rPr>
        <w:t xml:space="preserve">. Mas numa das reuniões </w:t>
      </w:r>
      <w:r w:rsidR="13150317" w:rsidRPr="00871ACB">
        <w:rPr>
          <w:color w:val="000000"/>
          <w:sz w:val="24"/>
          <w:lang w:val="pt-PT"/>
        </w:rPr>
        <w:t xml:space="preserve">em que </w:t>
      </w:r>
      <w:r w:rsidR="00EC2238" w:rsidRPr="00871ACB">
        <w:rPr>
          <w:color w:val="000000"/>
          <w:sz w:val="24"/>
          <w:lang w:val="pt-PT"/>
        </w:rPr>
        <w:t>tivemos dificuldades nesse desenvolvimento separado, acabámos por chegar à conclusão que seria também mais adequado repensar essa estratégia</w:t>
      </w:r>
      <w:r w:rsidR="00481465" w:rsidRPr="00871ACB">
        <w:rPr>
          <w:color w:val="000000"/>
          <w:sz w:val="24"/>
          <w:lang w:val="pt-PT"/>
        </w:rPr>
        <w:t>,</w:t>
      </w:r>
      <w:r w:rsidR="00EC2238" w:rsidRPr="00871ACB">
        <w:rPr>
          <w:color w:val="000000"/>
          <w:sz w:val="24"/>
          <w:lang w:val="pt-PT"/>
        </w:rPr>
        <w:t xml:space="preserve"> </w:t>
      </w:r>
      <w:r w:rsidR="00481465" w:rsidRPr="00871ACB">
        <w:rPr>
          <w:color w:val="000000"/>
          <w:sz w:val="24"/>
          <w:lang w:val="pt-PT"/>
        </w:rPr>
        <w:t>s</w:t>
      </w:r>
      <w:r w:rsidR="00EC2238" w:rsidRPr="00871ACB">
        <w:rPr>
          <w:color w:val="000000"/>
          <w:sz w:val="24"/>
          <w:lang w:val="pt-PT"/>
        </w:rPr>
        <w:t>e</w:t>
      </w:r>
      <w:r w:rsidR="00481465" w:rsidRPr="00871ACB">
        <w:rPr>
          <w:color w:val="000000"/>
          <w:sz w:val="24"/>
          <w:lang w:val="pt-PT"/>
        </w:rPr>
        <w:t>ndo</w:t>
      </w:r>
      <w:r w:rsidR="146D131A" w:rsidRPr="00871ACB">
        <w:rPr>
          <w:color w:val="000000"/>
          <w:sz w:val="24"/>
          <w:lang w:val="pt-PT"/>
        </w:rPr>
        <w:t xml:space="preserve"> </w:t>
      </w:r>
      <w:r w:rsidR="00EC2238" w:rsidRPr="00871ACB">
        <w:rPr>
          <w:color w:val="000000"/>
          <w:sz w:val="24"/>
          <w:lang w:val="pt-PT"/>
        </w:rPr>
        <w:t xml:space="preserve">então </w:t>
      </w:r>
      <w:r w:rsidR="146D131A" w:rsidRPr="00871ACB">
        <w:rPr>
          <w:color w:val="000000"/>
          <w:sz w:val="24"/>
          <w:lang w:val="pt-PT"/>
        </w:rPr>
        <w:t>decidido que iriamos criar uma tabela na base de dados</w:t>
      </w:r>
      <w:r w:rsidR="00DA026C" w:rsidRPr="00871ACB">
        <w:rPr>
          <w:color w:val="000000"/>
          <w:sz w:val="24"/>
          <w:lang w:val="pt-PT"/>
        </w:rPr>
        <w:t xml:space="preserve"> </w:t>
      </w:r>
      <w:r w:rsidR="00DA026C" w:rsidRPr="00D86B57">
        <w:rPr>
          <w:i/>
          <w:iCs/>
          <w:color w:val="000000"/>
          <w:sz w:val="24"/>
          <w:lang w:val="pt-PT"/>
        </w:rPr>
        <w:t>MYSQL</w:t>
      </w:r>
      <w:r w:rsidR="146D131A" w:rsidRPr="00871ACB">
        <w:rPr>
          <w:color w:val="000000"/>
          <w:sz w:val="24"/>
          <w:lang w:val="pt-PT"/>
        </w:rPr>
        <w:t xml:space="preserve"> com o propósito de fazer um carrinho </w:t>
      </w:r>
      <w:r w:rsidR="00696A9B" w:rsidRPr="00871ACB">
        <w:rPr>
          <w:color w:val="000000"/>
          <w:sz w:val="24"/>
          <w:lang w:val="pt-PT"/>
        </w:rPr>
        <w:t>partilhado entre as duas plataformas</w:t>
      </w:r>
      <w:r w:rsidR="00DA4E76" w:rsidRPr="00871ACB">
        <w:rPr>
          <w:color w:val="000000"/>
          <w:sz w:val="24"/>
          <w:lang w:val="pt-PT"/>
        </w:rPr>
        <w:t xml:space="preserve">. A maneira como aplicámos isto foi através de pedidos </w:t>
      </w:r>
      <w:proofErr w:type="spellStart"/>
      <w:r w:rsidR="00DA4E76" w:rsidRPr="00FF36D5">
        <w:rPr>
          <w:i/>
          <w:iCs/>
          <w:color w:val="000000"/>
          <w:sz w:val="24"/>
          <w:lang w:val="pt-PT"/>
        </w:rPr>
        <w:t>Post</w:t>
      </w:r>
      <w:proofErr w:type="spellEnd"/>
      <w:r w:rsidR="00DA4E76" w:rsidRPr="00871ACB">
        <w:rPr>
          <w:color w:val="000000"/>
          <w:sz w:val="24"/>
          <w:lang w:val="pt-PT"/>
        </w:rPr>
        <w:t xml:space="preserve"> à </w:t>
      </w:r>
      <w:r w:rsidR="00DA4E76" w:rsidRPr="00FF36D5">
        <w:rPr>
          <w:i/>
          <w:iCs/>
          <w:color w:val="000000"/>
          <w:sz w:val="24"/>
          <w:lang w:val="pt-PT"/>
        </w:rPr>
        <w:t>API</w:t>
      </w:r>
      <w:r w:rsidR="00DA4E76" w:rsidRPr="00871ACB">
        <w:rPr>
          <w:color w:val="000000"/>
          <w:sz w:val="24"/>
          <w:lang w:val="pt-PT"/>
        </w:rPr>
        <w:t xml:space="preserve"> no lado da aplicação para colocar o produto no carrinho, e no </w:t>
      </w:r>
      <w:r w:rsidR="00DA4E76" w:rsidRPr="00FF36D5">
        <w:rPr>
          <w:i/>
          <w:iCs/>
          <w:color w:val="000000"/>
          <w:sz w:val="24"/>
          <w:lang w:val="pt-PT"/>
        </w:rPr>
        <w:t>website</w:t>
      </w:r>
      <w:r w:rsidR="00AF41BC" w:rsidRPr="00871ACB">
        <w:rPr>
          <w:color w:val="000000"/>
          <w:sz w:val="24"/>
          <w:lang w:val="pt-PT"/>
        </w:rPr>
        <w:t xml:space="preserve"> isto é feito diretamente na base de dados</w:t>
      </w:r>
      <w:r w:rsidR="00DA4E76" w:rsidRPr="00871ACB">
        <w:rPr>
          <w:color w:val="000000"/>
          <w:sz w:val="24"/>
          <w:lang w:val="pt-PT"/>
        </w:rPr>
        <w:t>.</w:t>
      </w:r>
    </w:p>
    <w:p w14:paraId="154909E3" w14:textId="28A409A6" w:rsidR="00045DCC" w:rsidRPr="0085413C" w:rsidRDefault="00045DCC" w:rsidP="00045DCC">
      <w:pPr>
        <w:spacing w:before="120" w:after="120" w:line="360" w:lineRule="auto"/>
        <w:ind w:left="360"/>
        <w:jc w:val="both"/>
        <w:rPr>
          <w:color w:val="000000" w:themeColor="text1"/>
          <w:sz w:val="24"/>
          <w:szCs w:val="24"/>
          <w:lang w:val="pt-PT"/>
        </w:rPr>
      </w:pPr>
    </w:p>
    <w:p w14:paraId="0F232850" w14:textId="689775D9" w:rsidR="67813FC8" w:rsidRPr="0085413C" w:rsidRDefault="67813FC8" w:rsidP="00FF36D5">
      <w:pPr>
        <w:spacing w:before="120" w:after="120" w:line="360" w:lineRule="auto"/>
        <w:jc w:val="both"/>
        <w:rPr>
          <w:b/>
          <w:bCs/>
          <w:color w:val="000000" w:themeColor="text1"/>
          <w:sz w:val="24"/>
          <w:szCs w:val="24"/>
          <w:highlight w:val="yellow"/>
          <w:lang w:val="pt-PT"/>
        </w:rPr>
      </w:pPr>
      <w:r w:rsidRPr="0085413C">
        <w:rPr>
          <w:b/>
          <w:bCs/>
          <w:color w:val="000000" w:themeColor="text1"/>
          <w:sz w:val="24"/>
          <w:szCs w:val="24"/>
          <w:lang w:val="pt-PT"/>
        </w:rPr>
        <w:t>Equipa de projeto</w:t>
      </w:r>
    </w:p>
    <w:p w14:paraId="2BD1F730" w14:textId="1ED57A85" w:rsidR="67813FC8" w:rsidRPr="00FF36D5" w:rsidRDefault="67813FC8" w:rsidP="00FF36D5">
      <w:pPr>
        <w:spacing w:before="120" w:after="120" w:line="360" w:lineRule="auto"/>
        <w:jc w:val="both"/>
        <w:rPr>
          <w:color w:val="000000"/>
          <w:sz w:val="24"/>
          <w:lang w:val="pt-PT"/>
        </w:rPr>
      </w:pPr>
      <w:r w:rsidRPr="00FF36D5">
        <w:rPr>
          <w:color w:val="000000"/>
          <w:sz w:val="24"/>
          <w:lang w:val="pt-PT"/>
        </w:rPr>
        <w:t>A equipa de projeto foi decidida através dos pontos fortes de cada programado</w:t>
      </w:r>
      <w:r w:rsidR="00C73638" w:rsidRPr="00FF36D5">
        <w:rPr>
          <w:color w:val="000000"/>
          <w:sz w:val="24"/>
          <w:lang w:val="pt-PT"/>
        </w:rPr>
        <w:t xml:space="preserve">r. Acabámos </w:t>
      </w:r>
      <w:r w:rsidR="00A230F1" w:rsidRPr="00FF36D5">
        <w:rPr>
          <w:color w:val="000000"/>
          <w:sz w:val="24"/>
          <w:lang w:val="pt-PT"/>
        </w:rPr>
        <w:t>por decidir tentar dar enf</w:t>
      </w:r>
      <w:r w:rsidR="00E32125" w:rsidRPr="00FF36D5">
        <w:rPr>
          <w:color w:val="000000"/>
          <w:sz w:val="24"/>
          <w:lang w:val="pt-PT"/>
        </w:rPr>
        <w:t>â</w:t>
      </w:r>
      <w:r w:rsidR="00A230F1" w:rsidRPr="00FF36D5">
        <w:rPr>
          <w:color w:val="000000"/>
          <w:sz w:val="24"/>
          <w:lang w:val="pt-PT"/>
        </w:rPr>
        <w:t xml:space="preserve">se a cada um </w:t>
      </w:r>
      <w:r w:rsidR="00076041" w:rsidRPr="00FF36D5">
        <w:rPr>
          <w:color w:val="000000"/>
          <w:sz w:val="24"/>
          <w:lang w:val="pt-PT"/>
        </w:rPr>
        <w:t xml:space="preserve">dos membros do grupo </w:t>
      </w:r>
      <w:r w:rsidR="00A230F1" w:rsidRPr="00FF36D5">
        <w:rPr>
          <w:color w:val="000000"/>
          <w:sz w:val="24"/>
          <w:lang w:val="pt-PT"/>
        </w:rPr>
        <w:t>nas suas</w:t>
      </w:r>
      <w:r w:rsidR="00E40F68" w:rsidRPr="00FF36D5">
        <w:rPr>
          <w:color w:val="000000"/>
          <w:sz w:val="24"/>
          <w:lang w:val="pt-PT"/>
        </w:rPr>
        <w:t xml:space="preserve"> melhores</w:t>
      </w:r>
      <w:r w:rsidR="00A230F1" w:rsidRPr="00FF36D5">
        <w:rPr>
          <w:color w:val="000000"/>
          <w:sz w:val="24"/>
          <w:lang w:val="pt-PT"/>
        </w:rPr>
        <w:t xml:space="preserve"> áreas </w:t>
      </w:r>
      <w:r w:rsidR="00E32125" w:rsidRPr="00FF36D5">
        <w:rPr>
          <w:color w:val="000000"/>
          <w:sz w:val="24"/>
          <w:lang w:val="pt-PT"/>
        </w:rPr>
        <w:t>e ainda assim permitir que ambos os programadores trabalhassem em tudo.</w:t>
      </w:r>
    </w:p>
    <w:p w14:paraId="23DAEB33" w14:textId="44B59A4D" w:rsidR="002E1D56" w:rsidRDefault="002E1D56" w:rsidP="243C64A7">
      <w:pPr>
        <w:spacing w:before="120" w:after="120" w:line="360" w:lineRule="auto"/>
        <w:ind w:left="360" w:firstLine="360"/>
        <w:jc w:val="both"/>
        <w:rPr>
          <w:color w:val="000000" w:themeColor="text1"/>
          <w:lang w:val="pt-PT"/>
        </w:rPr>
      </w:pPr>
    </w:p>
    <w:p w14:paraId="6EB5ADAB" w14:textId="57471C8D" w:rsidR="76FF05C8" w:rsidRDefault="76FF05C8" w:rsidP="76FF05C8">
      <w:pPr>
        <w:spacing w:before="120" w:after="120" w:line="360" w:lineRule="auto"/>
        <w:ind w:left="360"/>
        <w:jc w:val="both"/>
        <w:rPr>
          <w:color w:val="000000" w:themeColor="text1"/>
          <w:lang w:val="pt-PT"/>
        </w:rPr>
      </w:pPr>
    </w:p>
    <w:p w14:paraId="06DE2E01" w14:textId="1077A63C" w:rsidR="76FF05C8" w:rsidRDefault="76FF05C8" w:rsidP="0096463E">
      <w:pPr>
        <w:rPr>
          <w:lang w:val="pt-PT"/>
        </w:rPr>
      </w:pPr>
      <w:r w:rsidRPr="004C49B9">
        <w:rPr>
          <w:lang w:val="pt-PT"/>
        </w:rPr>
        <w:br w:type="page"/>
      </w:r>
    </w:p>
    <w:p w14:paraId="6F8E5EA4" w14:textId="77777777" w:rsidR="009B2DEE" w:rsidRDefault="009B2DEE" w:rsidP="005454E5">
      <w:pPr>
        <w:pStyle w:val="Ttulo1"/>
        <w:numPr>
          <w:ilvl w:val="0"/>
          <w:numId w:val="9"/>
        </w:numPr>
      </w:pPr>
      <w:bookmarkStart w:id="11" w:name="_Toc64318241"/>
      <w:r>
        <w:lastRenderedPageBreak/>
        <w:t>Análise</w:t>
      </w:r>
      <w:bookmarkEnd w:id="11"/>
    </w:p>
    <w:p w14:paraId="381AD3A9" w14:textId="77777777" w:rsidR="00FF36D5" w:rsidRDefault="00FF36D5" w:rsidP="00FF36D5">
      <w:pPr>
        <w:spacing w:before="120" w:after="120" w:line="360" w:lineRule="auto"/>
        <w:jc w:val="both"/>
        <w:rPr>
          <w:color w:val="000000"/>
          <w:sz w:val="24"/>
          <w:lang w:val="pt-PT"/>
        </w:rPr>
      </w:pPr>
    </w:p>
    <w:p w14:paraId="6BD18F9B" w14:textId="7E1CF61E" w:rsidR="00B37F9E" w:rsidRPr="00FF36D5" w:rsidRDefault="5455D0DF" w:rsidP="00FF36D5">
      <w:pPr>
        <w:spacing w:before="120" w:after="120" w:line="360" w:lineRule="auto"/>
        <w:jc w:val="both"/>
        <w:rPr>
          <w:color w:val="000000"/>
          <w:sz w:val="24"/>
          <w:lang w:val="pt-PT"/>
        </w:rPr>
      </w:pPr>
      <w:r w:rsidRPr="00FF36D5">
        <w:rPr>
          <w:color w:val="000000"/>
          <w:sz w:val="24"/>
          <w:lang w:val="pt-PT"/>
        </w:rPr>
        <w:t>A temática d</w:t>
      </w:r>
      <w:r w:rsidR="00E32125" w:rsidRPr="00FF36D5">
        <w:rPr>
          <w:color w:val="000000"/>
          <w:sz w:val="24"/>
          <w:lang w:val="pt-PT"/>
        </w:rPr>
        <w:t>o projeto</w:t>
      </w:r>
      <w:r w:rsidRPr="00FF36D5">
        <w:rPr>
          <w:color w:val="000000"/>
          <w:sz w:val="24"/>
          <w:lang w:val="pt-PT"/>
        </w:rPr>
        <w:t xml:space="preserve"> </w:t>
      </w:r>
      <w:proofErr w:type="spellStart"/>
      <w:r w:rsidRPr="00FF36D5">
        <w:rPr>
          <w:i/>
          <w:iCs/>
          <w:color w:val="000000"/>
          <w:sz w:val="24"/>
          <w:lang w:val="pt-PT"/>
        </w:rPr>
        <w:t>Administration</w:t>
      </w:r>
      <w:proofErr w:type="spellEnd"/>
      <w:r w:rsidRPr="00FF36D5">
        <w:rPr>
          <w:i/>
          <w:iCs/>
          <w:color w:val="000000"/>
          <w:sz w:val="24"/>
          <w:lang w:val="pt-PT"/>
        </w:rPr>
        <w:t xml:space="preserve"> West</w:t>
      </w:r>
      <w:r w:rsidRPr="00FF36D5">
        <w:rPr>
          <w:color w:val="000000"/>
          <w:sz w:val="24"/>
          <w:lang w:val="pt-PT"/>
        </w:rPr>
        <w:t xml:space="preserve"> consiste no desenvolvimento de um</w:t>
      </w:r>
      <w:r w:rsidR="2AE7F7DF" w:rsidRPr="00FF36D5">
        <w:rPr>
          <w:color w:val="000000"/>
          <w:sz w:val="24"/>
          <w:lang w:val="pt-PT"/>
        </w:rPr>
        <w:t>a aplicação</w:t>
      </w:r>
      <w:r w:rsidRPr="00FF36D5">
        <w:rPr>
          <w:color w:val="000000"/>
          <w:sz w:val="24"/>
          <w:lang w:val="pt-PT"/>
        </w:rPr>
        <w:t xml:space="preserve"> </w:t>
      </w:r>
      <w:r w:rsidR="3D7CA5FC" w:rsidRPr="00FF36D5">
        <w:rPr>
          <w:i/>
          <w:iCs/>
          <w:color w:val="000000"/>
          <w:sz w:val="24"/>
          <w:lang w:val="pt-PT"/>
        </w:rPr>
        <w:t>web</w:t>
      </w:r>
      <w:r w:rsidRPr="00FF36D5">
        <w:rPr>
          <w:color w:val="000000"/>
          <w:sz w:val="24"/>
          <w:lang w:val="pt-PT"/>
        </w:rPr>
        <w:t xml:space="preserve"> e </w:t>
      </w:r>
      <w:r w:rsidRPr="00FF36D5">
        <w:rPr>
          <w:i/>
          <w:iCs/>
          <w:color w:val="000000"/>
          <w:sz w:val="24"/>
          <w:lang w:val="pt-PT"/>
        </w:rPr>
        <w:t>android</w:t>
      </w:r>
      <w:r w:rsidRPr="00FF36D5">
        <w:rPr>
          <w:color w:val="000000"/>
          <w:sz w:val="24"/>
          <w:lang w:val="pt-PT"/>
        </w:rPr>
        <w:t xml:space="preserve"> </w:t>
      </w:r>
      <w:r w:rsidR="39BE3F85" w:rsidRPr="00FF36D5">
        <w:rPr>
          <w:color w:val="000000"/>
          <w:sz w:val="24"/>
          <w:lang w:val="pt-PT"/>
        </w:rPr>
        <w:t xml:space="preserve">para </w:t>
      </w:r>
      <w:r w:rsidR="003F0E6D" w:rsidRPr="00FF36D5">
        <w:rPr>
          <w:color w:val="000000"/>
          <w:sz w:val="24"/>
          <w:lang w:val="pt-PT"/>
        </w:rPr>
        <w:t xml:space="preserve">comércio </w:t>
      </w:r>
      <w:r w:rsidR="003F0E6D" w:rsidRPr="00FF36D5">
        <w:rPr>
          <w:i/>
          <w:iCs/>
          <w:color w:val="000000"/>
          <w:sz w:val="24"/>
          <w:lang w:val="pt-PT"/>
        </w:rPr>
        <w:t>online</w:t>
      </w:r>
      <w:r w:rsidR="003F0E6D" w:rsidRPr="00FF36D5">
        <w:rPr>
          <w:color w:val="000000"/>
          <w:sz w:val="24"/>
          <w:lang w:val="pt-PT"/>
        </w:rPr>
        <w:t xml:space="preserve"> de produtos de empresas locais</w:t>
      </w:r>
      <w:r w:rsidR="00576FB3" w:rsidRPr="00FF36D5">
        <w:rPr>
          <w:color w:val="000000"/>
          <w:sz w:val="24"/>
          <w:lang w:val="pt-PT"/>
        </w:rPr>
        <w:t>.</w:t>
      </w:r>
    </w:p>
    <w:p w14:paraId="6A223E36" w14:textId="0A50108E" w:rsidR="39BE3F85" w:rsidRPr="00FF36D5" w:rsidRDefault="39BE3F85" w:rsidP="00FF36D5">
      <w:pPr>
        <w:spacing w:before="120" w:after="120" w:line="360" w:lineRule="auto"/>
        <w:jc w:val="both"/>
        <w:rPr>
          <w:color w:val="000000"/>
          <w:sz w:val="24"/>
          <w:lang w:val="pt-PT"/>
        </w:rPr>
      </w:pPr>
      <w:r w:rsidRPr="00FF36D5">
        <w:rPr>
          <w:color w:val="000000"/>
          <w:sz w:val="24"/>
          <w:lang w:val="pt-PT"/>
        </w:rPr>
        <w:t xml:space="preserve">Os objetivos principais </w:t>
      </w:r>
      <w:r w:rsidR="000F0CB7" w:rsidRPr="00FF36D5">
        <w:rPr>
          <w:color w:val="000000"/>
          <w:sz w:val="24"/>
          <w:lang w:val="pt-PT"/>
        </w:rPr>
        <w:t>do nosso projeto foram desenvolver</w:t>
      </w:r>
      <w:r w:rsidR="7C73DF71" w:rsidRPr="00FF36D5">
        <w:rPr>
          <w:color w:val="000000"/>
          <w:sz w:val="24"/>
          <w:lang w:val="pt-PT"/>
        </w:rPr>
        <w:t xml:space="preserve"> uma aplicação para </w:t>
      </w:r>
      <w:r w:rsidR="1D72A240" w:rsidRPr="00FF36D5">
        <w:rPr>
          <w:color w:val="000000"/>
          <w:sz w:val="24"/>
          <w:lang w:val="pt-PT"/>
        </w:rPr>
        <w:t>apresentar os produtos e</w:t>
      </w:r>
      <w:r w:rsidR="00B846B0" w:rsidRPr="00FF36D5">
        <w:rPr>
          <w:color w:val="000000"/>
          <w:sz w:val="24"/>
          <w:lang w:val="pt-PT"/>
        </w:rPr>
        <w:t xml:space="preserve"> também</w:t>
      </w:r>
      <w:r w:rsidR="1D72A240" w:rsidRPr="00FF36D5">
        <w:rPr>
          <w:color w:val="000000"/>
          <w:sz w:val="24"/>
          <w:lang w:val="pt-PT"/>
        </w:rPr>
        <w:t xml:space="preserve"> </w:t>
      </w:r>
      <w:r w:rsidR="00913B8F" w:rsidRPr="00FF36D5">
        <w:rPr>
          <w:color w:val="000000"/>
          <w:sz w:val="24"/>
          <w:lang w:val="pt-PT"/>
        </w:rPr>
        <w:t>à</w:t>
      </w:r>
      <w:r w:rsidR="1D72A240" w:rsidRPr="00FF36D5">
        <w:rPr>
          <w:color w:val="000000"/>
          <w:sz w:val="24"/>
          <w:lang w:val="pt-PT"/>
        </w:rPr>
        <w:t>s empresas</w:t>
      </w:r>
      <w:r w:rsidR="0B20F1D9" w:rsidRPr="00FF36D5">
        <w:rPr>
          <w:color w:val="000000"/>
          <w:sz w:val="24"/>
          <w:lang w:val="pt-PT"/>
        </w:rPr>
        <w:t xml:space="preserve"> locais</w:t>
      </w:r>
      <w:r w:rsidR="00624CCD" w:rsidRPr="00FF36D5">
        <w:rPr>
          <w:color w:val="000000"/>
          <w:sz w:val="24"/>
          <w:lang w:val="pt-PT"/>
        </w:rPr>
        <w:t xml:space="preserve"> </w:t>
      </w:r>
      <w:r w:rsidR="00913B8F" w:rsidRPr="00FF36D5">
        <w:rPr>
          <w:color w:val="000000"/>
          <w:sz w:val="24"/>
          <w:lang w:val="pt-PT"/>
        </w:rPr>
        <w:t>d</w:t>
      </w:r>
      <w:r w:rsidR="00624CCD" w:rsidRPr="00FF36D5">
        <w:rPr>
          <w:color w:val="000000"/>
          <w:sz w:val="24"/>
          <w:lang w:val="pt-PT"/>
        </w:rPr>
        <w:t>e promover</w:t>
      </w:r>
      <w:r w:rsidR="00913B8F" w:rsidRPr="00FF36D5">
        <w:rPr>
          <w:color w:val="000000"/>
          <w:sz w:val="24"/>
          <w:lang w:val="pt-PT"/>
        </w:rPr>
        <w:t xml:space="preserve"> os seus produtos</w:t>
      </w:r>
      <w:r w:rsidR="00624CCD" w:rsidRPr="00FF36D5">
        <w:rPr>
          <w:color w:val="000000"/>
          <w:sz w:val="24"/>
          <w:lang w:val="pt-PT"/>
        </w:rPr>
        <w:t xml:space="preserve"> </w:t>
      </w:r>
      <w:r w:rsidR="00913B8F" w:rsidRPr="00FF36D5">
        <w:rPr>
          <w:color w:val="000000"/>
          <w:sz w:val="24"/>
          <w:lang w:val="pt-PT"/>
        </w:rPr>
        <w:t xml:space="preserve">utilizando </w:t>
      </w:r>
      <w:r w:rsidR="00624CCD" w:rsidRPr="00FF36D5">
        <w:rPr>
          <w:color w:val="000000"/>
          <w:sz w:val="24"/>
          <w:lang w:val="pt-PT"/>
        </w:rPr>
        <w:t xml:space="preserve">o comércio </w:t>
      </w:r>
      <w:r w:rsidR="55CF7842" w:rsidRPr="00FF36D5">
        <w:rPr>
          <w:i/>
          <w:iCs/>
          <w:color w:val="000000"/>
          <w:sz w:val="24"/>
          <w:lang w:val="pt-PT"/>
        </w:rPr>
        <w:t>online</w:t>
      </w:r>
      <w:r w:rsidR="00913B8F" w:rsidRPr="00FF36D5">
        <w:rPr>
          <w:color w:val="000000"/>
          <w:sz w:val="24"/>
          <w:lang w:val="pt-PT"/>
        </w:rPr>
        <w:t>.</w:t>
      </w:r>
      <w:r w:rsidR="1D72A240" w:rsidRPr="00FF36D5">
        <w:rPr>
          <w:color w:val="000000"/>
          <w:sz w:val="24"/>
          <w:lang w:val="pt-PT"/>
        </w:rPr>
        <w:t xml:space="preserve"> </w:t>
      </w:r>
      <w:r w:rsidR="00913B8F" w:rsidRPr="00FF36D5">
        <w:rPr>
          <w:color w:val="000000"/>
          <w:sz w:val="24"/>
          <w:lang w:val="pt-PT"/>
        </w:rPr>
        <w:t>P</w:t>
      </w:r>
      <w:r w:rsidR="7BC3E47D" w:rsidRPr="00FF36D5">
        <w:rPr>
          <w:color w:val="000000"/>
          <w:sz w:val="24"/>
          <w:lang w:val="pt-PT"/>
        </w:rPr>
        <w:t>a</w:t>
      </w:r>
      <w:r w:rsidR="00913B8F" w:rsidRPr="00FF36D5">
        <w:rPr>
          <w:color w:val="000000"/>
          <w:sz w:val="24"/>
          <w:lang w:val="pt-PT"/>
        </w:rPr>
        <w:t>ra o bom funcionamento disto era necessário dar a</w:t>
      </w:r>
      <w:r w:rsidR="7BC3E47D" w:rsidRPr="00FF36D5">
        <w:rPr>
          <w:color w:val="000000"/>
          <w:sz w:val="24"/>
          <w:lang w:val="pt-PT"/>
        </w:rPr>
        <w:t xml:space="preserve"> possibilidade </w:t>
      </w:r>
      <w:r w:rsidR="00913B8F" w:rsidRPr="00FF36D5">
        <w:rPr>
          <w:color w:val="000000"/>
          <w:sz w:val="24"/>
          <w:lang w:val="pt-PT"/>
        </w:rPr>
        <w:t>a</w:t>
      </w:r>
      <w:r w:rsidR="005F6E01" w:rsidRPr="00FF36D5">
        <w:rPr>
          <w:color w:val="000000"/>
          <w:sz w:val="24"/>
          <w:lang w:val="pt-PT"/>
        </w:rPr>
        <w:t>os</w:t>
      </w:r>
      <w:r w:rsidR="7BC3E47D" w:rsidRPr="00FF36D5">
        <w:rPr>
          <w:color w:val="000000"/>
          <w:sz w:val="24"/>
          <w:lang w:val="pt-PT"/>
        </w:rPr>
        <w:t xml:space="preserve"> clientes </w:t>
      </w:r>
      <w:r w:rsidR="00913B8F" w:rsidRPr="00FF36D5">
        <w:rPr>
          <w:color w:val="000000"/>
          <w:sz w:val="24"/>
          <w:lang w:val="pt-PT"/>
        </w:rPr>
        <w:t xml:space="preserve">de </w:t>
      </w:r>
      <w:r w:rsidR="7BC3E47D" w:rsidRPr="00FF36D5">
        <w:rPr>
          <w:color w:val="000000"/>
          <w:sz w:val="24"/>
          <w:lang w:val="pt-PT"/>
        </w:rPr>
        <w:t>comprar</w:t>
      </w:r>
      <w:r w:rsidR="00913B8F" w:rsidRPr="00FF36D5">
        <w:rPr>
          <w:color w:val="000000"/>
          <w:sz w:val="24"/>
          <w:lang w:val="pt-PT"/>
        </w:rPr>
        <w:t>em</w:t>
      </w:r>
      <w:r w:rsidR="7BC3E47D" w:rsidRPr="00FF36D5">
        <w:rPr>
          <w:color w:val="000000"/>
          <w:sz w:val="24"/>
          <w:lang w:val="pt-PT"/>
        </w:rPr>
        <w:t xml:space="preserve"> os artigos </w:t>
      </w:r>
      <w:r w:rsidR="1A5429DB" w:rsidRPr="00FF36D5">
        <w:rPr>
          <w:color w:val="000000"/>
          <w:sz w:val="24"/>
          <w:lang w:val="pt-PT"/>
        </w:rPr>
        <w:t xml:space="preserve">e </w:t>
      </w:r>
      <w:r w:rsidR="00913B8F" w:rsidRPr="00FF36D5">
        <w:rPr>
          <w:color w:val="000000"/>
          <w:sz w:val="24"/>
          <w:lang w:val="pt-PT"/>
        </w:rPr>
        <w:t>ver</w:t>
      </w:r>
      <w:r w:rsidR="00B846B0" w:rsidRPr="00FF36D5">
        <w:rPr>
          <w:color w:val="000000"/>
          <w:sz w:val="24"/>
          <w:lang w:val="pt-PT"/>
        </w:rPr>
        <w:t>em</w:t>
      </w:r>
      <w:r w:rsidR="00913B8F" w:rsidRPr="00FF36D5">
        <w:rPr>
          <w:color w:val="000000"/>
          <w:sz w:val="24"/>
          <w:lang w:val="pt-PT"/>
        </w:rPr>
        <w:t xml:space="preserve"> os históricos das suas compras.</w:t>
      </w:r>
      <w:r w:rsidR="00FF36D5">
        <w:rPr>
          <w:color w:val="000000"/>
          <w:sz w:val="24"/>
          <w:lang w:val="pt-PT"/>
        </w:rPr>
        <w:t xml:space="preserve"> Para isso necessitávamos que os seguintes requisitos fossem cumpridos.</w:t>
      </w:r>
    </w:p>
    <w:p w14:paraId="32E9DFD6" w14:textId="534293D2" w:rsidR="15FB0F81" w:rsidRDefault="15FB0F81" w:rsidP="437F5166">
      <w:pPr>
        <w:spacing w:before="120" w:after="120" w:line="360" w:lineRule="auto"/>
        <w:ind w:left="360"/>
        <w:jc w:val="both"/>
        <w:rPr>
          <w:lang w:val="pt-PT"/>
        </w:rPr>
      </w:pPr>
    </w:p>
    <w:p w14:paraId="44581BB0" w14:textId="63D5489F" w:rsidR="6FCD2013" w:rsidRPr="0085413C" w:rsidRDefault="006D5C61" w:rsidP="00FF36D5">
      <w:pPr>
        <w:spacing w:before="120" w:after="120" w:line="360" w:lineRule="auto"/>
        <w:jc w:val="both"/>
        <w:rPr>
          <w:b/>
          <w:bCs/>
          <w:sz w:val="24"/>
          <w:szCs w:val="24"/>
          <w:lang w:val="pt-PT"/>
        </w:rPr>
      </w:pPr>
      <w:r w:rsidRPr="0085413C">
        <w:rPr>
          <w:b/>
          <w:bCs/>
          <w:sz w:val="24"/>
          <w:szCs w:val="24"/>
          <w:lang w:val="pt-PT"/>
        </w:rPr>
        <w:t>R</w:t>
      </w:r>
      <w:r w:rsidR="6FCD2013" w:rsidRPr="0085413C">
        <w:rPr>
          <w:b/>
          <w:bCs/>
          <w:sz w:val="24"/>
          <w:szCs w:val="24"/>
          <w:lang w:val="pt-PT"/>
        </w:rPr>
        <w:t>equisitos funcionais</w:t>
      </w:r>
      <w:r w:rsidR="001B4A0A" w:rsidRPr="0085413C">
        <w:rPr>
          <w:b/>
          <w:bCs/>
          <w:sz w:val="24"/>
          <w:szCs w:val="24"/>
          <w:lang w:val="pt-PT"/>
        </w:rPr>
        <w:t xml:space="preserve"> implementados</w:t>
      </w:r>
      <w:r w:rsidR="6FCD2013" w:rsidRPr="0085413C">
        <w:rPr>
          <w:b/>
          <w:bCs/>
          <w:sz w:val="24"/>
          <w:szCs w:val="24"/>
          <w:lang w:val="pt-PT"/>
        </w:rPr>
        <w:t>:</w:t>
      </w:r>
    </w:p>
    <w:p w14:paraId="3552D6D0" w14:textId="58E5EFE2" w:rsidR="527EC6E4" w:rsidRPr="0085413C" w:rsidRDefault="527EC6E4" w:rsidP="789821BD">
      <w:pPr>
        <w:pStyle w:val="PargrafodaLista"/>
        <w:numPr>
          <w:ilvl w:val="0"/>
          <w:numId w:val="26"/>
        </w:numPr>
        <w:spacing w:before="120" w:after="120" w:line="360" w:lineRule="auto"/>
        <w:jc w:val="both"/>
        <w:rPr>
          <w:rFonts w:eastAsia="Garamond"/>
          <w:sz w:val="24"/>
          <w:szCs w:val="24"/>
          <w:lang w:val="pt-PT"/>
        </w:rPr>
      </w:pPr>
      <w:r w:rsidRPr="0085413C">
        <w:rPr>
          <w:sz w:val="24"/>
          <w:szCs w:val="24"/>
          <w:lang w:val="pt-PT"/>
        </w:rPr>
        <w:t xml:space="preserve">A empresa é registada no </w:t>
      </w:r>
      <w:r w:rsidRPr="00FF36D5">
        <w:rPr>
          <w:i/>
          <w:iCs/>
          <w:sz w:val="24"/>
          <w:szCs w:val="24"/>
          <w:lang w:val="pt-PT"/>
        </w:rPr>
        <w:t>site</w:t>
      </w:r>
      <w:r w:rsidRPr="0085413C">
        <w:rPr>
          <w:sz w:val="24"/>
          <w:szCs w:val="24"/>
          <w:lang w:val="pt-PT"/>
        </w:rPr>
        <w:t xml:space="preserve"> através do</w:t>
      </w:r>
      <w:r w:rsidR="00523370" w:rsidRPr="0085413C">
        <w:rPr>
          <w:sz w:val="24"/>
          <w:szCs w:val="24"/>
          <w:lang w:val="pt-PT"/>
        </w:rPr>
        <w:t xml:space="preserve"> </w:t>
      </w:r>
      <w:proofErr w:type="spellStart"/>
      <w:r w:rsidR="00523370" w:rsidRPr="0085413C">
        <w:rPr>
          <w:i/>
          <w:iCs/>
          <w:sz w:val="24"/>
          <w:szCs w:val="24"/>
          <w:lang w:val="pt-PT"/>
        </w:rPr>
        <w:t>backoffice</w:t>
      </w:r>
      <w:proofErr w:type="spellEnd"/>
      <w:r w:rsidR="00523370" w:rsidRPr="0085413C">
        <w:rPr>
          <w:sz w:val="24"/>
          <w:szCs w:val="24"/>
          <w:lang w:val="pt-PT"/>
        </w:rPr>
        <w:t xml:space="preserve">, </w:t>
      </w:r>
      <w:r w:rsidR="00FF36D5">
        <w:rPr>
          <w:sz w:val="24"/>
          <w:szCs w:val="24"/>
          <w:lang w:val="pt-PT"/>
        </w:rPr>
        <w:t xml:space="preserve">ou seja, </w:t>
      </w:r>
      <w:r w:rsidR="00523370" w:rsidRPr="0085413C">
        <w:rPr>
          <w:sz w:val="24"/>
          <w:szCs w:val="24"/>
          <w:lang w:val="pt-PT"/>
        </w:rPr>
        <w:t>criad</w:t>
      </w:r>
      <w:r w:rsidR="00797DA2" w:rsidRPr="0085413C">
        <w:rPr>
          <w:sz w:val="24"/>
          <w:szCs w:val="24"/>
          <w:lang w:val="pt-PT"/>
        </w:rPr>
        <w:t>as</w:t>
      </w:r>
      <w:r w:rsidRPr="0085413C">
        <w:rPr>
          <w:sz w:val="24"/>
          <w:szCs w:val="24"/>
          <w:lang w:val="pt-PT"/>
        </w:rPr>
        <w:t xml:space="preserve"> </w:t>
      </w:r>
      <w:r w:rsidR="00797DA2" w:rsidRPr="0085413C">
        <w:rPr>
          <w:sz w:val="24"/>
          <w:szCs w:val="24"/>
          <w:lang w:val="pt-PT"/>
        </w:rPr>
        <w:t xml:space="preserve">pelo </w:t>
      </w:r>
      <w:r w:rsidRPr="0085413C">
        <w:rPr>
          <w:sz w:val="24"/>
          <w:szCs w:val="24"/>
          <w:lang w:val="pt-PT"/>
        </w:rPr>
        <w:t>administrador</w:t>
      </w:r>
      <w:r w:rsidR="001B4A0A" w:rsidRPr="0085413C">
        <w:rPr>
          <w:sz w:val="24"/>
          <w:szCs w:val="24"/>
          <w:lang w:val="pt-PT"/>
        </w:rPr>
        <w:t>;</w:t>
      </w:r>
    </w:p>
    <w:p w14:paraId="358B44E5" w14:textId="72470E02"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 xml:space="preserve">A empresa faz </w:t>
      </w:r>
      <w:r w:rsidRPr="00FF36D5">
        <w:rPr>
          <w:i/>
          <w:iCs/>
          <w:sz w:val="24"/>
          <w:szCs w:val="24"/>
          <w:lang w:val="pt-PT"/>
        </w:rPr>
        <w:t>login</w:t>
      </w:r>
      <w:r w:rsidRPr="0085413C">
        <w:rPr>
          <w:sz w:val="24"/>
          <w:szCs w:val="24"/>
          <w:lang w:val="pt-PT"/>
        </w:rPr>
        <w:t xml:space="preserve"> na plataforma na zona administrativa</w:t>
      </w:r>
      <w:r w:rsidR="001B4A0A" w:rsidRPr="0085413C">
        <w:rPr>
          <w:sz w:val="24"/>
          <w:szCs w:val="24"/>
          <w:lang w:val="pt-PT"/>
        </w:rPr>
        <w:t>;</w:t>
      </w:r>
    </w:p>
    <w:p w14:paraId="2D8EA5EA" w14:textId="05178822"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A empresa adiciona os produtos que tem na plataforma</w:t>
      </w:r>
      <w:r w:rsidR="001B4A0A" w:rsidRPr="0085413C">
        <w:rPr>
          <w:sz w:val="24"/>
          <w:szCs w:val="24"/>
          <w:lang w:val="pt-PT"/>
        </w:rPr>
        <w:t>;</w:t>
      </w:r>
    </w:p>
    <w:p w14:paraId="5E596121" w14:textId="698D95DF"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vê os artigos que as empresas vendem</w:t>
      </w:r>
      <w:r w:rsidR="001B4A0A" w:rsidRPr="0085413C">
        <w:rPr>
          <w:sz w:val="24"/>
          <w:szCs w:val="24"/>
          <w:lang w:val="pt-PT"/>
        </w:rPr>
        <w:t>;</w:t>
      </w:r>
    </w:p>
    <w:p w14:paraId="3125BB8A" w14:textId="2DAAD661"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faz registo na plataforma</w:t>
      </w:r>
      <w:r w:rsidR="001B4A0A" w:rsidRPr="0085413C">
        <w:rPr>
          <w:sz w:val="24"/>
          <w:szCs w:val="24"/>
          <w:lang w:val="pt-PT"/>
        </w:rPr>
        <w:t>;</w:t>
      </w:r>
    </w:p>
    <w:p w14:paraId="4417B4CF" w14:textId="299E3065"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 xml:space="preserve">O cliente faz </w:t>
      </w:r>
      <w:r w:rsidRPr="00EF532E">
        <w:rPr>
          <w:i/>
          <w:iCs/>
          <w:sz w:val="24"/>
          <w:szCs w:val="24"/>
          <w:lang w:val="pt-PT"/>
        </w:rPr>
        <w:t>login</w:t>
      </w:r>
      <w:r w:rsidRPr="0085413C">
        <w:rPr>
          <w:sz w:val="24"/>
          <w:szCs w:val="24"/>
          <w:lang w:val="pt-PT"/>
        </w:rPr>
        <w:t xml:space="preserve"> na plataforma</w:t>
      </w:r>
      <w:r w:rsidR="001B4A0A" w:rsidRPr="0085413C">
        <w:rPr>
          <w:sz w:val="24"/>
          <w:szCs w:val="24"/>
          <w:lang w:val="pt-PT"/>
        </w:rPr>
        <w:t>;</w:t>
      </w:r>
    </w:p>
    <w:p w14:paraId="125B97EF" w14:textId="62828D23"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 xml:space="preserve">O cliente não precisa de fazer registo nem </w:t>
      </w:r>
      <w:r w:rsidRPr="00EF532E">
        <w:rPr>
          <w:i/>
          <w:iCs/>
          <w:sz w:val="24"/>
          <w:szCs w:val="24"/>
          <w:lang w:val="pt-PT"/>
        </w:rPr>
        <w:t>login</w:t>
      </w:r>
      <w:r w:rsidRPr="0085413C">
        <w:rPr>
          <w:sz w:val="24"/>
          <w:szCs w:val="24"/>
          <w:lang w:val="pt-PT"/>
        </w:rPr>
        <w:t xml:space="preserve"> para ver os produtos das empresas</w:t>
      </w:r>
      <w:r w:rsidR="001B4A0A" w:rsidRPr="0085413C">
        <w:rPr>
          <w:sz w:val="24"/>
          <w:szCs w:val="24"/>
          <w:lang w:val="pt-PT"/>
        </w:rPr>
        <w:t>;</w:t>
      </w:r>
    </w:p>
    <w:p w14:paraId="27C3100B" w14:textId="664449BE"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vê os produtos que quer comprar</w:t>
      </w:r>
      <w:r w:rsidR="006318CE" w:rsidRPr="0085413C">
        <w:rPr>
          <w:sz w:val="24"/>
          <w:szCs w:val="24"/>
          <w:lang w:val="pt-PT"/>
        </w:rPr>
        <w:t>;</w:t>
      </w:r>
    </w:p>
    <w:p w14:paraId="09924DCA" w14:textId="75993A81"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coloca os produtos no carrinho</w:t>
      </w:r>
      <w:r w:rsidR="001B4A0A" w:rsidRPr="0085413C">
        <w:rPr>
          <w:sz w:val="24"/>
          <w:szCs w:val="24"/>
          <w:lang w:val="pt-PT"/>
        </w:rPr>
        <w:t>;</w:t>
      </w:r>
    </w:p>
    <w:p w14:paraId="3283FF08" w14:textId="66CDA7BA"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paga os produtos</w:t>
      </w:r>
      <w:r w:rsidR="004E376B" w:rsidRPr="0085413C">
        <w:rPr>
          <w:sz w:val="24"/>
          <w:szCs w:val="24"/>
          <w:lang w:val="pt-PT"/>
        </w:rPr>
        <w:t>;</w:t>
      </w:r>
    </w:p>
    <w:p w14:paraId="4541A35B" w14:textId="66CDA7BA" w:rsidR="004E376B" w:rsidRPr="0085413C" w:rsidRDefault="004E376B"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A empresa específica prepara os seus produtos;</w:t>
      </w:r>
    </w:p>
    <w:p w14:paraId="1B2EF1DF" w14:textId="66CDA7BA" w:rsidR="004E376B" w:rsidRPr="0085413C" w:rsidRDefault="004E376B"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Após todos os produtos sejam preparados são enviados em conjunto.</w:t>
      </w:r>
    </w:p>
    <w:p w14:paraId="7DE13727" w14:textId="77777777" w:rsidR="001B4A0A" w:rsidRPr="0085413C" w:rsidRDefault="001B4A0A" w:rsidP="001B4A0A">
      <w:pPr>
        <w:spacing w:before="120" w:after="120" w:line="360" w:lineRule="auto"/>
        <w:jc w:val="both"/>
        <w:rPr>
          <w:sz w:val="24"/>
          <w:szCs w:val="24"/>
          <w:lang w:val="pt-PT"/>
        </w:rPr>
      </w:pPr>
    </w:p>
    <w:p w14:paraId="3571F8A9" w14:textId="7D18594D" w:rsidR="30CA4C90" w:rsidRPr="0085413C" w:rsidRDefault="006D5C61" w:rsidP="00FF36D5">
      <w:pPr>
        <w:spacing w:before="120" w:after="120" w:line="360" w:lineRule="auto"/>
        <w:jc w:val="both"/>
        <w:rPr>
          <w:b/>
          <w:bCs/>
          <w:sz w:val="24"/>
          <w:szCs w:val="24"/>
          <w:lang w:val="pt-PT"/>
        </w:rPr>
      </w:pPr>
      <w:r w:rsidRPr="0085413C">
        <w:rPr>
          <w:b/>
          <w:bCs/>
          <w:sz w:val="24"/>
          <w:szCs w:val="24"/>
          <w:lang w:val="pt-PT"/>
        </w:rPr>
        <w:t>Requisitos não funcionais</w:t>
      </w:r>
      <w:r w:rsidR="001B4A0A" w:rsidRPr="0085413C">
        <w:rPr>
          <w:b/>
          <w:bCs/>
          <w:sz w:val="24"/>
          <w:szCs w:val="24"/>
          <w:lang w:val="pt-PT"/>
        </w:rPr>
        <w:t xml:space="preserve"> implementados</w:t>
      </w:r>
      <w:r w:rsidRPr="0085413C">
        <w:rPr>
          <w:b/>
          <w:bCs/>
          <w:sz w:val="24"/>
          <w:szCs w:val="24"/>
          <w:lang w:val="pt-PT"/>
        </w:rPr>
        <w:t>:</w:t>
      </w:r>
    </w:p>
    <w:p w14:paraId="1829A8D4" w14:textId="2A540C88" w:rsidR="30CA4C90" w:rsidRPr="0085413C" w:rsidRDefault="00BA6309" w:rsidP="789821BD">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Segurança dos dados do utilizador</w:t>
      </w:r>
      <w:r w:rsidR="001B4A0A" w:rsidRPr="0085413C">
        <w:rPr>
          <w:sz w:val="24"/>
          <w:szCs w:val="24"/>
          <w:lang w:val="pt-PT"/>
        </w:rPr>
        <w:t>;</w:t>
      </w:r>
    </w:p>
    <w:p w14:paraId="0F3F1822" w14:textId="575EDC77" w:rsidR="30CA4C90" w:rsidRPr="0085413C" w:rsidRDefault="00BA6309" w:rsidP="789821BD">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Usabilidade da aplicação e facilidade de uso</w:t>
      </w:r>
      <w:r w:rsidR="001B4A0A" w:rsidRPr="0085413C">
        <w:rPr>
          <w:sz w:val="24"/>
          <w:szCs w:val="24"/>
          <w:lang w:val="pt-PT"/>
        </w:rPr>
        <w:t>;</w:t>
      </w:r>
    </w:p>
    <w:p w14:paraId="0ED4DA0E" w14:textId="3F70DEEA" w:rsidR="30CA4C90" w:rsidRPr="0085413C" w:rsidRDefault="00BA6309" w:rsidP="789821BD">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 xml:space="preserve">Desempenho de acesso aos </w:t>
      </w:r>
      <w:r w:rsidR="001B4A0A" w:rsidRPr="0085413C">
        <w:rPr>
          <w:sz w:val="24"/>
          <w:szCs w:val="24"/>
          <w:lang w:val="pt-PT"/>
        </w:rPr>
        <w:t xml:space="preserve">elementos </w:t>
      </w:r>
      <w:r w:rsidR="001B4A0A" w:rsidRPr="00657A33">
        <w:rPr>
          <w:i/>
          <w:iCs/>
          <w:sz w:val="24"/>
          <w:szCs w:val="24"/>
          <w:lang w:val="pt-PT"/>
        </w:rPr>
        <w:t>web</w:t>
      </w:r>
      <w:r w:rsidR="001B4A0A" w:rsidRPr="0085413C">
        <w:rPr>
          <w:sz w:val="24"/>
          <w:szCs w:val="24"/>
          <w:lang w:val="pt-PT"/>
        </w:rPr>
        <w:t xml:space="preserve"> e da aplicação</w:t>
      </w:r>
      <w:r w:rsidR="00A80239" w:rsidRPr="0085413C">
        <w:rPr>
          <w:sz w:val="24"/>
          <w:szCs w:val="24"/>
          <w:lang w:val="pt-PT"/>
        </w:rPr>
        <w:t xml:space="preserve"> móvel</w:t>
      </w:r>
      <w:r w:rsidR="001B4A0A" w:rsidRPr="0085413C">
        <w:rPr>
          <w:sz w:val="24"/>
          <w:szCs w:val="24"/>
          <w:lang w:val="pt-PT"/>
        </w:rPr>
        <w:t>;</w:t>
      </w:r>
    </w:p>
    <w:p w14:paraId="747B187B" w14:textId="41993455" w:rsidR="37D94A37" w:rsidRPr="00126456" w:rsidRDefault="001B4A0A" w:rsidP="37D94A37">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Capacidade de implementar novas funções no futuro.</w:t>
      </w:r>
    </w:p>
    <w:p w14:paraId="4BCB2A0C" w14:textId="7346E0FD" w:rsidR="568DD696" w:rsidRPr="00126456" w:rsidRDefault="568DD696" w:rsidP="047F6507">
      <w:pPr>
        <w:spacing w:before="120" w:after="120" w:line="360" w:lineRule="auto"/>
        <w:jc w:val="both"/>
        <w:rPr>
          <w:b/>
          <w:sz w:val="24"/>
          <w:szCs w:val="24"/>
          <w:lang w:val="pt-PT"/>
        </w:rPr>
      </w:pPr>
      <w:r w:rsidRPr="00126456">
        <w:rPr>
          <w:b/>
          <w:sz w:val="24"/>
          <w:szCs w:val="24"/>
          <w:lang w:val="pt-PT"/>
        </w:rPr>
        <w:lastRenderedPageBreak/>
        <w:t xml:space="preserve">Requisitos </w:t>
      </w:r>
      <w:r w:rsidR="00126456">
        <w:rPr>
          <w:b/>
          <w:sz w:val="24"/>
          <w:szCs w:val="24"/>
          <w:lang w:val="pt-PT"/>
        </w:rPr>
        <w:t xml:space="preserve">funcionais </w:t>
      </w:r>
      <w:r w:rsidRPr="00126456">
        <w:rPr>
          <w:b/>
          <w:sz w:val="24"/>
          <w:szCs w:val="24"/>
          <w:lang w:val="pt-PT"/>
        </w:rPr>
        <w:t>não implementados</w:t>
      </w:r>
    </w:p>
    <w:p w14:paraId="2FA2C227" w14:textId="0D73F6E4" w:rsidR="37D94A37" w:rsidRPr="00126456" w:rsidRDefault="568DD696" w:rsidP="37D94A37">
      <w:pPr>
        <w:spacing w:before="120" w:after="120" w:line="360" w:lineRule="auto"/>
        <w:jc w:val="both"/>
        <w:rPr>
          <w:color w:val="000000"/>
          <w:sz w:val="24"/>
          <w:lang w:val="pt-PT"/>
        </w:rPr>
      </w:pPr>
      <w:r w:rsidRPr="70F429C3">
        <w:rPr>
          <w:color w:val="000000" w:themeColor="text1"/>
          <w:sz w:val="24"/>
          <w:szCs w:val="24"/>
          <w:lang w:val="pt-PT"/>
        </w:rPr>
        <w:t xml:space="preserve">Os requisitos que inicialmente </w:t>
      </w:r>
      <w:r w:rsidR="3AFA7903" w:rsidRPr="70F429C3">
        <w:rPr>
          <w:color w:val="000000" w:themeColor="text1"/>
          <w:sz w:val="24"/>
          <w:szCs w:val="24"/>
          <w:lang w:val="pt-PT"/>
        </w:rPr>
        <w:t>definimos,</w:t>
      </w:r>
      <w:r w:rsidR="6068FE18" w:rsidRPr="70F429C3">
        <w:rPr>
          <w:color w:val="000000" w:themeColor="text1"/>
          <w:sz w:val="24"/>
          <w:szCs w:val="24"/>
          <w:lang w:val="pt-PT"/>
        </w:rPr>
        <w:t xml:space="preserve"> mas não foram implementados</w:t>
      </w:r>
      <w:r w:rsidR="4611D127" w:rsidRPr="70F429C3">
        <w:rPr>
          <w:color w:val="000000" w:themeColor="text1"/>
          <w:sz w:val="24"/>
          <w:szCs w:val="24"/>
          <w:lang w:val="pt-PT"/>
        </w:rPr>
        <w:t xml:space="preserve"> por constrangimentos de tempo, </w:t>
      </w:r>
      <w:r w:rsidR="6068FE18" w:rsidRPr="70F429C3">
        <w:rPr>
          <w:color w:val="000000" w:themeColor="text1"/>
          <w:sz w:val="24"/>
          <w:szCs w:val="24"/>
          <w:lang w:val="pt-PT"/>
        </w:rPr>
        <w:t>são</w:t>
      </w:r>
      <w:r w:rsidR="63952CBD" w:rsidRPr="70F429C3">
        <w:rPr>
          <w:color w:val="000000" w:themeColor="text1"/>
          <w:sz w:val="24"/>
          <w:szCs w:val="24"/>
          <w:lang w:val="pt-PT"/>
        </w:rPr>
        <w:t xml:space="preserve"> </w:t>
      </w:r>
      <w:r w:rsidR="70423B51" w:rsidRPr="70F429C3">
        <w:rPr>
          <w:color w:val="000000" w:themeColor="text1"/>
          <w:sz w:val="24"/>
          <w:szCs w:val="24"/>
          <w:lang w:val="pt-PT"/>
        </w:rPr>
        <w:t xml:space="preserve">o pagamento por referências e o envio de faturas por </w:t>
      </w:r>
      <w:r w:rsidR="70423B51" w:rsidRPr="70F429C3">
        <w:rPr>
          <w:i/>
          <w:color w:val="000000" w:themeColor="text1"/>
          <w:sz w:val="24"/>
          <w:szCs w:val="24"/>
          <w:lang w:val="pt-PT"/>
        </w:rPr>
        <w:t>email</w:t>
      </w:r>
      <w:r w:rsidR="00126456" w:rsidRPr="70F429C3">
        <w:rPr>
          <w:color w:val="000000" w:themeColor="text1"/>
          <w:sz w:val="24"/>
          <w:szCs w:val="24"/>
          <w:lang w:val="pt-PT"/>
        </w:rPr>
        <w:t xml:space="preserve"> e também o envio de verificação de registo por </w:t>
      </w:r>
      <w:r w:rsidR="00126456" w:rsidRPr="70F429C3">
        <w:rPr>
          <w:i/>
          <w:color w:val="000000" w:themeColor="text1"/>
          <w:sz w:val="24"/>
          <w:szCs w:val="24"/>
          <w:lang w:val="pt-PT"/>
        </w:rPr>
        <w:t>email</w:t>
      </w:r>
      <w:r w:rsidR="00126456" w:rsidRPr="70F429C3">
        <w:rPr>
          <w:color w:val="000000" w:themeColor="text1"/>
          <w:sz w:val="24"/>
          <w:szCs w:val="24"/>
          <w:lang w:val="pt-PT"/>
        </w:rPr>
        <w:t>.</w:t>
      </w:r>
    </w:p>
    <w:p w14:paraId="0A44FE71" w14:textId="3B1F70E8" w:rsidR="6A1ECA73" w:rsidRDefault="6A1ECA73" w:rsidP="6A1ECA73">
      <w:pPr>
        <w:spacing w:before="120" w:after="120" w:line="360" w:lineRule="auto"/>
        <w:jc w:val="both"/>
        <w:rPr>
          <w:lang w:val="pt-PT"/>
        </w:rPr>
      </w:pPr>
    </w:p>
    <w:p w14:paraId="238601FE" w14:textId="77777777" w:rsidR="000B20AA" w:rsidRDefault="000B20AA" w:rsidP="00B37F9E">
      <w:pPr>
        <w:spacing w:before="120" w:after="120" w:line="360" w:lineRule="auto"/>
        <w:jc w:val="both"/>
        <w:rPr>
          <w:color w:val="000000"/>
          <w:sz w:val="24"/>
          <w:lang w:val="pt-PT"/>
        </w:rPr>
      </w:pPr>
      <w:r>
        <w:rPr>
          <w:color w:val="000000"/>
          <w:sz w:val="24"/>
          <w:lang w:val="pt-PT"/>
        </w:rPr>
        <w:br w:type="page"/>
      </w:r>
    </w:p>
    <w:p w14:paraId="6A5EA9A2" w14:textId="77777777" w:rsidR="000B20AA" w:rsidRDefault="000B20AA" w:rsidP="005454E5">
      <w:pPr>
        <w:pStyle w:val="Ttulo1"/>
        <w:numPr>
          <w:ilvl w:val="0"/>
          <w:numId w:val="9"/>
        </w:numPr>
      </w:pPr>
      <w:bookmarkStart w:id="12" w:name="_Toc64318242"/>
      <w:r>
        <w:lastRenderedPageBreak/>
        <w:t>Desenho</w:t>
      </w:r>
      <w:bookmarkEnd w:id="12"/>
    </w:p>
    <w:p w14:paraId="10BC530B" w14:textId="3A770BFA" w:rsidR="76FF05C8" w:rsidRDefault="76FF05C8" w:rsidP="76FF05C8">
      <w:pPr>
        <w:spacing w:before="120" w:after="120" w:line="360" w:lineRule="auto"/>
        <w:jc w:val="both"/>
        <w:rPr>
          <w:color w:val="000000" w:themeColor="text1"/>
          <w:sz w:val="24"/>
          <w:szCs w:val="24"/>
          <w:lang w:val="pt-PT"/>
        </w:rPr>
      </w:pPr>
    </w:p>
    <w:p w14:paraId="201CD75D" w14:textId="65F5D1D9" w:rsidR="3C5F3AFD" w:rsidRPr="007D3FE0" w:rsidRDefault="3C5F3AFD" w:rsidP="76FF05C8">
      <w:pPr>
        <w:spacing w:before="120" w:after="120" w:line="360" w:lineRule="auto"/>
        <w:jc w:val="both"/>
        <w:rPr>
          <w:b/>
          <w:bCs/>
          <w:color w:val="000000" w:themeColor="text1"/>
          <w:sz w:val="24"/>
          <w:szCs w:val="24"/>
          <w:lang w:val="pt-PT"/>
        </w:rPr>
      </w:pPr>
      <w:r w:rsidRPr="007D3FE0">
        <w:rPr>
          <w:b/>
          <w:bCs/>
          <w:color w:val="000000" w:themeColor="text1"/>
          <w:sz w:val="24"/>
          <w:szCs w:val="24"/>
          <w:lang w:val="pt-PT"/>
        </w:rPr>
        <w:t>Protótipos</w:t>
      </w:r>
      <w:r w:rsidR="1B084EE1" w:rsidRPr="007D3FE0">
        <w:rPr>
          <w:b/>
          <w:bCs/>
          <w:color w:val="000000" w:themeColor="text1"/>
          <w:sz w:val="24"/>
          <w:szCs w:val="24"/>
          <w:lang w:val="pt-PT"/>
        </w:rPr>
        <w:t xml:space="preserve"> (</w:t>
      </w:r>
      <w:proofErr w:type="spellStart"/>
      <w:r w:rsidR="1B084EE1" w:rsidRPr="008D0BB9">
        <w:rPr>
          <w:b/>
          <w:bCs/>
          <w:i/>
          <w:iCs/>
          <w:color w:val="000000" w:themeColor="text1"/>
          <w:sz w:val="24"/>
          <w:szCs w:val="24"/>
          <w:lang w:val="pt-PT"/>
        </w:rPr>
        <w:t>wireframes</w:t>
      </w:r>
      <w:proofErr w:type="spellEnd"/>
      <w:r w:rsidR="1B084EE1" w:rsidRPr="007D3FE0">
        <w:rPr>
          <w:b/>
          <w:bCs/>
          <w:color w:val="000000" w:themeColor="text1"/>
          <w:sz w:val="24"/>
          <w:szCs w:val="24"/>
          <w:lang w:val="pt-PT"/>
        </w:rPr>
        <w:t>)</w:t>
      </w:r>
    </w:p>
    <w:p w14:paraId="1D54A448" w14:textId="08533CF8" w:rsidR="002D6781" w:rsidRPr="00AA49D7" w:rsidRDefault="00F4227E" w:rsidP="00AA49D7">
      <w:pPr>
        <w:spacing w:before="120" w:after="120" w:line="360" w:lineRule="auto"/>
        <w:jc w:val="both"/>
        <w:rPr>
          <w:color w:val="000000"/>
          <w:sz w:val="24"/>
          <w:lang w:val="pt-PT"/>
        </w:rPr>
      </w:pPr>
      <w:r w:rsidRPr="00AA49D7">
        <w:rPr>
          <w:color w:val="000000"/>
          <w:sz w:val="24"/>
          <w:lang w:val="pt-PT"/>
        </w:rPr>
        <w:t xml:space="preserve">No projeto desenvolvemos vários protótipos de modo a ter uma ideia do que queríamos para o nosso </w:t>
      </w:r>
      <w:r w:rsidRPr="0011568C">
        <w:rPr>
          <w:i/>
          <w:iCs/>
          <w:color w:val="000000"/>
          <w:sz w:val="24"/>
          <w:lang w:val="pt-PT"/>
        </w:rPr>
        <w:t>website</w:t>
      </w:r>
      <w:r w:rsidRPr="00AA49D7">
        <w:rPr>
          <w:color w:val="000000"/>
          <w:sz w:val="24"/>
          <w:lang w:val="pt-PT"/>
        </w:rPr>
        <w:t xml:space="preserve">. </w:t>
      </w:r>
    </w:p>
    <w:p w14:paraId="3764A70D" w14:textId="58DCD9FC" w:rsidR="00622348" w:rsidRPr="00AA49D7" w:rsidRDefault="00E43A2E" w:rsidP="00AA49D7">
      <w:pPr>
        <w:spacing w:before="120" w:after="120" w:line="360" w:lineRule="auto"/>
        <w:jc w:val="both"/>
        <w:rPr>
          <w:color w:val="000000"/>
          <w:sz w:val="24"/>
          <w:lang w:val="pt-PT"/>
        </w:rPr>
      </w:pPr>
      <w:r w:rsidRPr="00AA49D7">
        <w:rPr>
          <w:color w:val="000000"/>
          <w:sz w:val="24"/>
          <w:lang w:val="pt-PT"/>
        </w:rPr>
        <w:t xml:space="preserve">Nos protótipos que iremos demonstrar, </w:t>
      </w:r>
      <w:r w:rsidR="4FF6FB3B" w:rsidRPr="00AA49D7">
        <w:rPr>
          <w:color w:val="000000"/>
          <w:sz w:val="24"/>
          <w:lang w:val="pt-PT"/>
        </w:rPr>
        <w:t>temos representado</w:t>
      </w:r>
      <w:r w:rsidRPr="00AA49D7">
        <w:rPr>
          <w:color w:val="000000"/>
          <w:sz w:val="24"/>
          <w:lang w:val="pt-PT"/>
        </w:rPr>
        <w:t>s</w:t>
      </w:r>
      <w:r w:rsidR="4FF6FB3B" w:rsidRPr="00AA49D7">
        <w:rPr>
          <w:color w:val="000000"/>
          <w:sz w:val="24"/>
          <w:lang w:val="pt-PT"/>
        </w:rPr>
        <w:t xml:space="preserve"> </w:t>
      </w:r>
      <w:r w:rsidRPr="00AA49D7">
        <w:rPr>
          <w:color w:val="000000"/>
          <w:sz w:val="24"/>
          <w:lang w:val="pt-PT"/>
        </w:rPr>
        <w:t>a página inicial</w:t>
      </w:r>
      <w:r w:rsidR="4FF6FB3B" w:rsidRPr="00AA49D7">
        <w:rPr>
          <w:color w:val="000000"/>
          <w:sz w:val="24"/>
          <w:lang w:val="pt-PT"/>
        </w:rPr>
        <w:t xml:space="preserve">, </w:t>
      </w:r>
      <w:r w:rsidRPr="00AA49D7">
        <w:rPr>
          <w:color w:val="000000"/>
          <w:sz w:val="24"/>
          <w:lang w:val="pt-PT"/>
        </w:rPr>
        <w:t>os produtos</w:t>
      </w:r>
      <w:r w:rsidR="4FF6FB3B" w:rsidRPr="00AA49D7">
        <w:rPr>
          <w:color w:val="000000"/>
          <w:sz w:val="24"/>
          <w:lang w:val="pt-PT"/>
        </w:rPr>
        <w:t xml:space="preserve">, </w:t>
      </w:r>
      <w:r w:rsidRPr="00AA49D7">
        <w:rPr>
          <w:color w:val="000000"/>
          <w:sz w:val="24"/>
          <w:lang w:val="pt-PT"/>
        </w:rPr>
        <w:t>os detalhes destes mesmos</w:t>
      </w:r>
      <w:r w:rsidR="43CC69B3" w:rsidRPr="00AA49D7">
        <w:rPr>
          <w:color w:val="000000"/>
          <w:sz w:val="24"/>
          <w:lang w:val="pt-PT"/>
        </w:rPr>
        <w:t xml:space="preserve">, o carrinho e o histórico. </w:t>
      </w:r>
      <w:r w:rsidR="002D7C78">
        <w:rPr>
          <w:color w:val="000000"/>
          <w:sz w:val="24"/>
          <w:lang w:val="pt-PT"/>
        </w:rPr>
        <w:t>Na aplicação</w:t>
      </w:r>
      <w:r w:rsidR="43CC69B3" w:rsidRPr="00AA49D7">
        <w:rPr>
          <w:color w:val="000000"/>
          <w:sz w:val="24"/>
          <w:lang w:val="pt-PT"/>
        </w:rPr>
        <w:t xml:space="preserve"> t</w:t>
      </w:r>
      <w:r w:rsidR="00861072" w:rsidRPr="00AA49D7">
        <w:rPr>
          <w:color w:val="000000"/>
          <w:sz w:val="24"/>
          <w:lang w:val="pt-PT"/>
        </w:rPr>
        <w:t xml:space="preserve">emos </w:t>
      </w:r>
      <w:r w:rsidR="43CC69B3" w:rsidRPr="00AA49D7">
        <w:rPr>
          <w:color w:val="000000"/>
          <w:sz w:val="24"/>
          <w:lang w:val="pt-PT"/>
        </w:rPr>
        <w:t xml:space="preserve">representado </w:t>
      </w:r>
      <w:r w:rsidR="001D5CFA" w:rsidRPr="00AA49D7">
        <w:rPr>
          <w:color w:val="000000"/>
          <w:sz w:val="24"/>
          <w:lang w:val="pt-PT"/>
        </w:rPr>
        <w:t>o fragmento</w:t>
      </w:r>
      <w:r w:rsidR="43CC69B3" w:rsidRPr="00AA49D7">
        <w:rPr>
          <w:color w:val="000000"/>
          <w:sz w:val="24"/>
          <w:lang w:val="pt-PT"/>
        </w:rPr>
        <w:t xml:space="preserve"> de produtos, a </w:t>
      </w:r>
      <w:r w:rsidR="00B756FA" w:rsidRPr="00AA49D7">
        <w:rPr>
          <w:color w:val="000000"/>
          <w:sz w:val="24"/>
          <w:lang w:val="pt-PT"/>
        </w:rPr>
        <w:t xml:space="preserve">atividade </w:t>
      </w:r>
      <w:r w:rsidR="43CC69B3" w:rsidRPr="00AA49D7">
        <w:rPr>
          <w:color w:val="000000"/>
          <w:sz w:val="24"/>
          <w:lang w:val="pt-PT"/>
        </w:rPr>
        <w:t xml:space="preserve">de detalhes </w:t>
      </w:r>
      <w:r w:rsidR="761D9F82" w:rsidRPr="00AA49D7">
        <w:rPr>
          <w:color w:val="000000"/>
          <w:sz w:val="24"/>
          <w:lang w:val="pt-PT"/>
        </w:rPr>
        <w:t xml:space="preserve">de produtos e o carrinho. </w:t>
      </w:r>
      <w:r w:rsidR="00622348" w:rsidRPr="00AA49D7">
        <w:rPr>
          <w:color w:val="000000"/>
          <w:sz w:val="24"/>
          <w:lang w:val="pt-PT"/>
        </w:rPr>
        <w:t>De seguida iremos explicar</w:t>
      </w:r>
      <w:r w:rsidR="00CC59A6" w:rsidRPr="00AA49D7">
        <w:rPr>
          <w:color w:val="000000"/>
          <w:sz w:val="24"/>
          <w:lang w:val="pt-PT"/>
        </w:rPr>
        <w:t xml:space="preserve"> o que cada </w:t>
      </w:r>
      <w:proofErr w:type="spellStart"/>
      <w:r w:rsidR="008D0BB9" w:rsidRPr="002D7C78">
        <w:rPr>
          <w:i/>
          <w:iCs/>
          <w:color w:val="000000"/>
          <w:sz w:val="24"/>
          <w:lang w:val="pt-PT"/>
        </w:rPr>
        <w:t>wireframe</w:t>
      </w:r>
      <w:proofErr w:type="spellEnd"/>
      <w:r w:rsidR="008D0BB9" w:rsidRPr="00AA49D7">
        <w:rPr>
          <w:color w:val="000000"/>
          <w:sz w:val="24"/>
          <w:lang w:val="pt-PT"/>
        </w:rPr>
        <w:t xml:space="preserve"> representa e as suas funcionalidades.</w:t>
      </w:r>
    </w:p>
    <w:p w14:paraId="3338F275" w14:textId="2F0DCAF0" w:rsidR="1FFF33D6" w:rsidRPr="00AA49D7" w:rsidRDefault="00B53D90" w:rsidP="00AA49D7">
      <w:pPr>
        <w:spacing w:before="120" w:after="120" w:line="360" w:lineRule="auto"/>
        <w:jc w:val="both"/>
        <w:rPr>
          <w:color w:val="000000"/>
          <w:sz w:val="24"/>
          <w:lang w:val="pt-PT"/>
        </w:rPr>
      </w:pPr>
      <w:r>
        <w:rPr>
          <w:noProof/>
        </w:rPr>
        <mc:AlternateContent>
          <mc:Choice Requires="wps">
            <w:drawing>
              <wp:anchor distT="0" distB="0" distL="114300" distR="114300" simplePos="0" relativeHeight="251657216" behindDoc="1" locked="0" layoutInCell="1" allowOverlap="1" wp14:anchorId="3F2F210B" wp14:editId="08FADFDB">
                <wp:simplePos x="0" y="0"/>
                <wp:positionH relativeFrom="column">
                  <wp:posOffset>1383030</wp:posOffset>
                </wp:positionH>
                <wp:positionV relativeFrom="paragraph">
                  <wp:posOffset>5770880</wp:posOffset>
                </wp:positionV>
                <wp:extent cx="290703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15D71D4E" w14:textId="35403CC4" w:rsidR="00093523" w:rsidRPr="00CB4753" w:rsidRDefault="00093523" w:rsidP="00B53D90">
                            <w:pPr>
                              <w:pStyle w:val="Legenda"/>
                              <w:rPr>
                                <w:noProof/>
                              </w:rPr>
                            </w:pPr>
                            <w:r>
                              <w:rPr>
                                <w:noProof/>
                              </w:rPr>
                              <w:fldChar w:fldCharType="begin"/>
                            </w:r>
                            <w:r>
                              <w:rPr>
                                <w:noProof/>
                              </w:rPr>
                              <w:instrText xml:space="preserve"> SEQ Figure \* ARABIC </w:instrText>
                            </w:r>
                            <w:r>
                              <w:rPr>
                                <w:noProof/>
                              </w:rPr>
                              <w:fldChar w:fldCharType="separate"/>
                            </w:r>
                            <w:bookmarkStart w:id="13" w:name="_Toc64317964"/>
                            <w:r>
                              <w:rPr>
                                <w:noProof/>
                              </w:rPr>
                              <w:t>4</w:t>
                            </w:r>
                            <w:r>
                              <w:rPr>
                                <w:noProof/>
                              </w:rPr>
                              <w:fldChar w:fldCharType="end"/>
                            </w:r>
                            <w:r>
                              <w:t xml:space="preserve"> -</w:t>
                            </w:r>
                            <w:proofErr w:type="spellStart"/>
                            <w:r>
                              <w:t>Página</w:t>
                            </w:r>
                            <w:proofErr w:type="spellEnd"/>
                            <w:r>
                              <w:t xml:space="preserve"> </w:t>
                            </w:r>
                            <w:proofErr w:type="spellStart"/>
                            <w:r>
                              <w:t>inicial</w:t>
                            </w:r>
                            <w:proofErr w:type="spellEnd"/>
                            <w:r>
                              <w:t xml:space="preserve"> do website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F210B" id="Caixa de texto 14" o:spid="_x0000_s1029" type="#_x0000_t202" style="position:absolute;left:0;text-align:left;margin-left:108.9pt;margin-top:454.4pt;width:228.9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" stroked="f">
                <v:textbox style="mso-fit-shape-to-text:t" inset="0,0,0,0">
                  <w:txbxContent>
                    <w:p w14:paraId="15D71D4E" w14:textId="35403CC4" w:rsidR="00093523" w:rsidRPr="00CB4753" w:rsidRDefault="00093523" w:rsidP="00B53D90">
                      <w:pPr>
                        <w:pStyle w:val="Legenda"/>
                        <w:rPr>
                          <w:noProof/>
                        </w:rPr>
                      </w:pPr>
                      <w:r>
                        <w:rPr>
                          <w:noProof/>
                        </w:rPr>
                        <w:fldChar w:fldCharType="begin"/>
                      </w:r>
                      <w:r>
                        <w:rPr>
                          <w:noProof/>
                        </w:rPr>
                        <w:instrText xml:space="preserve"> SEQ Figure \* ARABIC </w:instrText>
                      </w:r>
                      <w:r>
                        <w:rPr>
                          <w:noProof/>
                        </w:rPr>
                        <w:fldChar w:fldCharType="separate"/>
                      </w:r>
                      <w:bookmarkStart w:id="14" w:name="_Toc64317964"/>
                      <w:r>
                        <w:rPr>
                          <w:noProof/>
                        </w:rPr>
                        <w:t>4</w:t>
                      </w:r>
                      <w:r>
                        <w:rPr>
                          <w:noProof/>
                        </w:rPr>
                        <w:fldChar w:fldCharType="end"/>
                      </w:r>
                      <w:r>
                        <w:t xml:space="preserve"> -</w:t>
                      </w:r>
                      <w:proofErr w:type="spellStart"/>
                      <w:r>
                        <w:t>Página</w:t>
                      </w:r>
                      <w:proofErr w:type="spellEnd"/>
                      <w:r>
                        <w:t xml:space="preserve"> </w:t>
                      </w:r>
                      <w:proofErr w:type="spellStart"/>
                      <w:r>
                        <w:t>inicial</w:t>
                      </w:r>
                      <w:proofErr w:type="spellEnd"/>
                      <w:r>
                        <w:t xml:space="preserve"> do website</w:t>
                      </w:r>
                      <w:bookmarkEnd w:id="14"/>
                    </w:p>
                  </w:txbxContent>
                </v:textbox>
                <w10:wrap type="tight"/>
              </v:shape>
            </w:pict>
          </mc:Fallback>
        </mc:AlternateContent>
      </w:r>
      <w:r>
        <w:rPr>
          <w:noProof/>
        </w:rPr>
        <w:drawing>
          <wp:anchor distT="0" distB="0" distL="114300" distR="114300" simplePos="0" relativeHeight="251655168" behindDoc="1" locked="0" layoutInCell="1" allowOverlap="1" wp14:anchorId="19339F41" wp14:editId="554D7DFB">
            <wp:simplePos x="0" y="0"/>
            <wp:positionH relativeFrom="column">
              <wp:posOffset>1383279</wp:posOffset>
            </wp:positionH>
            <wp:positionV relativeFrom="paragraph">
              <wp:posOffset>1793875</wp:posOffset>
            </wp:positionV>
            <wp:extent cx="2907030" cy="3919855"/>
            <wp:effectExtent l="0" t="0" r="7620" b="4445"/>
            <wp:wrapTight wrapText="bothSides">
              <wp:wrapPolygon edited="0">
                <wp:start x="0" y="0"/>
                <wp:lineTo x="0" y="21520"/>
                <wp:lineTo x="21515" y="21520"/>
                <wp:lineTo x="21515" y="0"/>
                <wp:lineTo x="0" y="0"/>
              </wp:wrapPolygon>
            </wp:wrapTight>
            <wp:docPr id="765875258" name="Picture 76587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8752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7030" cy="3919855"/>
                    </a:xfrm>
                    <a:prstGeom prst="rect">
                      <a:avLst/>
                    </a:prstGeom>
                  </pic:spPr>
                </pic:pic>
              </a:graphicData>
            </a:graphic>
            <wp14:sizeRelH relativeFrom="margin">
              <wp14:pctWidth>0</wp14:pctWidth>
            </wp14:sizeRelH>
            <wp14:sizeRelV relativeFrom="margin">
              <wp14:pctHeight>0</wp14:pctHeight>
            </wp14:sizeRelV>
          </wp:anchor>
        </w:drawing>
      </w:r>
      <w:r w:rsidR="1FFF33D6" w:rsidRPr="2D531911">
        <w:rPr>
          <w:color w:val="000000"/>
          <w:sz w:val="24"/>
          <w:szCs w:val="24"/>
          <w:lang w:val="pt-PT"/>
        </w:rPr>
        <w:t xml:space="preserve">No </w:t>
      </w:r>
      <w:r w:rsidR="1FFF33D6" w:rsidRPr="2D531911">
        <w:rPr>
          <w:i/>
          <w:color w:val="000000"/>
          <w:sz w:val="24"/>
          <w:szCs w:val="24"/>
          <w:lang w:val="pt-PT"/>
        </w:rPr>
        <w:t>website</w:t>
      </w:r>
      <w:r w:rsidR="1FFF33D6" w:rsidRPr="2D531911">
        <w:rPr>
          <w:color w:val="000000"/>
          <w:sz w:val="24"/>
          <w:szCs w:val="24"/>
          <w:lang w:val="pt-PT"/>
        </w:rPr>
        <w:t xml:space="preserve"> a primeira página que qualquer utilizador irá ob</w:t>
      </w:r>
      <w:r w:rsidR="5FF821A8" w:rsidRPr="2D531911">
        <w:rPr>
          <w:color w:val="000000"/>
          <w:sz w:val="24"/>
          <w:szCs w:val="24"/>
          <w:lang w:val="pt-PT"/>
        </w:rPr>
        <w:t xml:space="preserve">servar será </w:t>
      </w:r>
      <w:r w:rsidR="53A858C7" w:rsidRPr="2D531911">
        <w:rPr>
          <w:color w:val="000000"/>
          <w:sz w:val="24"/>
          <w:szCs w:val="24"/>
          <w:lang w:val="pt-PT"/>
        </w:rPr>
        <w:t xml:space="preserve">o </w:t>
      </w:r>
      <w:proofErr w:type="spellStart"/>
      <w:r w:rsidR="002D7C78" w:rsidRPr="2D531911">
        <w:rPr>
          <w:i/>
          <w:color w:val="000000"/>
          <w:sz w:val="24"/>
          <w:szCs w:val="24"/>
          <w:lang w:val="pt-PT"/>
        </w:rPr>
        <w:t>home</w:t>
      </w:r>
      <w:proofErr w:type="spellEnd"/>
      <w:r w:rsidR="53A858C7" w:rsidRPr="2D531911">
        <w:rPr>
          <w:color w:val="000000"/>
          <w:sz w:val="24"/>
          <w:szCs w:val="24"/>
          <w:lang w:val="pt-PT"/>
        </w:rPr>
        <w:t xml:space="preserve">. </w:t>
      </w:r>
      <w:r w:rsidR="366DF19A" w:rsidRPr="2D531911">
        <w:rPr>
          <w:color w:val="000000"/>
          <w:sz w:val="24"/>
          <w:szCs w:val="24"/>
          <w:lang w:val="pt-PT"/>
        </w:rPr>
        <w:t xml:space="preserve">Por esse motivo </w:t>
      </w:r>
      <w:r w:rsidR="52ABA44A" w:rsidRPr="2D531911">
        <w:rPr>
          <w:color w:val="000000"/>
          <w:sz w:val="24"/>
          <w:szCs w:val="24"/>
          <w:lang w:val="pt-PT"/>
        </w:rPr>
        <w:t xml:space="preserve">existe uma pequena introdução </w:t>
      </w:r>
      <w:r w:rsidR="7C183171" w:rsidRPr="2D531911">
        <w:rPr>
          <w:color w:val="000000"/>
          <w:sz w:val="24"/>
          <w:szCs w:val="24"/>
          <w:lang w:val="pt-PT"/>
        </w:rPr>
        <w:t>sobre o</w:t>
      </w:r>
      <w:r w:rsidR="52ABA44A" w:rsidRPr="2D531911">
        <w:rPr>
          <w:color w:val="000000"/>
          <w:sz w:val="24"/>
          <w:szCs w:val="24"/>
          <w:lang w:val="pt-PT"/>
        </w:rPr>
        <w:t xml:space="preserve"> nosso site, um botão de contactos, </w:t>
      </w:r>
      <w:r w:rsidR="51ED0401" w:rsidRPr="2D531911">
        <w:rPr>
          <w:color w:val="000000"/>
          <w:sz w:val="24"/>
          <w:szCs w:val="24"/>
          <w:lang w:val="pt-PT"/>
        </w:rPr>
        <w:t xml:space="preserve">uma secção para </w:t>
      </w:r>
      <w:r w:rsidR="52ABA44A" w:rsidRPr="2D531911">
        <w:rPr>
          <w:color w:val="000000"/>
          <w:sz w:val="24"/>
          <w:szCs w:val="24"/>
          <w:lang w:val="pt-PT"/>
        </w:rPr>
        <w:t xml:space="preserve">as empresas </w:t>
      </w:r>
      <w:r w:rsidR="7219CCC8" w:rsidRPr="2D531911">
        <w:rPr>
          <w:color w:val="000000"/>
          <w:sz w:val="24"/>
          <w:szCs w:val="24"/>
          <w:lang w:val="pt-PT"/>
        </w:rPr>
        <w:t>e uma secção para as categ</w:t>
      </w:r>
      <w:r w:rsidR="6A9E297A" w:rsidRPr="2D531911">
        <w:rPr>
          <w:color w:val="000000"/>
          <w:sz w:val="24"/>
          <w:szCs w:val="24"/>
          <w:lang w:val="pt-PT"/>
        </w:rPr>
        <w:t>oria</w:t>
      </w:r>
      <w:r w:rsidR="2C0EC0BC" w:rsidRPr="2D531911">
        <w:rPr>
          <w:color w:val="000000"/>
          <w:sz w:val="24"/>
          <w:szCs w:val="24"/>
          <w:lang w:val="pt-PT"/>
        </w:rPr>
        <w:t>s.</w:t>
      </w:r>
      <w:r w:rsidR="52ABA44A" w:rsidRPr="2D531911">
        <w:rPr>
          <w:color w:val="000000"/>
          <w:sz w:val="24"/>
          <w:szCs w:val="24"/>
          <w:lang w:val="pt-PT"/>
        </w:rPr>
        <w:t xml:space="preserve"> </w:t>
      </w:r>
      <w:r w:rsidR="12103426" w:rsidRPr="2D531911">
        <w:rPr>
          <w:color w:val="000000"/>
          <w:sz w:val="24"/>
          <w:szCs w:val="24"/>
          <w:lang w:val="pt-PT"/>
        </w:rPr>
        <w:t xml:space="preserve">O botão de contactos </w:t>
      </w:r>
      <w:r w:rsidR="00AB0A57" w:rsidRPr="2D531911">
        <w:rPr>
          <w:color w:val="000000"/>
          <w:sz w:val="24"/>
          <w:szCs w:val="24"/>
          <w:lang w:val="pt-PT"/>
        </w:rPr>
        <w:t xml:space="preserve">direciona </w:t>
      </w:r>
      <w:r w:rsidR="12103426" w:rsidRPr="2D531911">
        <w:rPr>
          <w:color w:val="000000"/>
          <w:sz w:val="24"/>
          <w:szCs w:val="24"/>
          <w:lang w:val="pt-PT"/>
        </w:rPr>
        <w:t xml:space="preserve">o utilizador diretamente para a página de contactos onde o utilizador </w:t>
      </w:r>
      <w:r w:rsidR="00E607DD" w:rsidRPr="2D531911">
        <w:rPr>
          <w:color w:val="000000"/>
          <w:sz w:val="24"/>
          <w:szCs w:val="24"/>
          <w:lang w:val="pt-PT"/>
        </w:rPr>
        <w:t>pode</w:t>
      </w:r>
      <w:r w:rsidR="60B8A8C9" w:rsidRPr="2D531911">
        <w:rPr>
          <w:color w:val="000000"/>
          <w:sz w:val="24"/>
          <w:szCs w:val="24"/>
          <w:lang w:val="pt-PT"/>
        </w:rPr>
        <w:t xml:space="preserve"> enviar uma mensagem.</w:t>
      </w:r>
      <w:r w:rsidR="056A9F99" w:rsidRPr="2D531911">
        <w:rPr>
          <w:color w:val="000000"/>
          <w:sz w:val="24"/>
          <w:szCs w:val="24"/>
          <w:lang w:val="pt-PT"/>
        </w:rPr>
        <w:t xml:space="preserve"> </w:t>
      </w:r>
      <w:r w:rsidR="4DDC721E" w:rsidRPr="2D531911">
        <w:rPr>
          <w:color w:val="000000"/>
          <w:sz w:val="24"/>
          <w:szCs w:val="24"/>
          <w:lang w:val="pt-PT"/>
        </w:rPr>
        <w:t xml:space="preserve">Caso o utilizador queira observar os produtos de uma categoria ou empresa pode clicar na que escolher </w:t>
      </w:r>
      <w:r w:rsidR="00622348" w:rsidRPr="2D531911">
        <w:rPr>
          <w:color w:val="000000"/>
          <w:sz w:val="24"/>
          <w:szCs w:val="24"/>
          <w:lang w:val="pt-PT"/>
        </w:rPr>
        <w:t>e</w:t>
      </w:r>
      <w:r w:rsidR="4DDC721E" w:rsidRPr="2D531911">
        <w:rPr>
          <w:color w:val="000000"/>
          <w:sz w:val="24"/>
          <w:szCs w:val="24"/>
          <w:lang w:val="pt-PT"/>
        </w:rPr>
        <w:t xml:space="preserve"> será redirecionado para a página de</w:t>
      </w:r>
      <w:r w:rsidR="74ACBAA9" w:rsidRPr="2D531911">
        <w:rPr>
          <w:color w:val="000000"/>
          <w:sz w:val="24"/>
          <w:szCs w:val="24"/>
          <w:lang w:val="pt-PT"/>
        </w:rPr>
        <w:t xml:space="preserve"> </w:t>
      </w:r>
      <w:r w:rsidR="4DDC721E" w:rsidRPr="2D531911">
        <w:rPr>
          <w:color w:val="000000"/>
          <w:sz w:val="24"/>
          <w:szCs w:val="24"/>
          <w:lang w:val="pt-PT"/>
        </w:rPr>
        <w:t xml:space="preserve">produtos </w:t>
      </w:r>
      <w:r w:rsidR="10353C75" w:rsidRPr="2D531911">
        <w:rPr>
          <w:color w:val="000000"/>
          <w:sz w:val="24"/>
          <w:szCs w:val="24"/>
          <w:lang w:val="pt-PT"/>
        </w:rPr>
        <w:t>relacionada</w:t>
      </w:r>
      <w:r w:rsidR="00622348" w:rsidRPr="2D531911">
        <w:rPr>
          <w:color w:val="000000"/>
          <w:sz w:val="24"/>
          <w:szCs w:val="24"/>
          <w:lang w:val="pt-PT"/>
        </w:rPr>
        <w:t>.</w:t>
      </w:r>
      <w:r w:rsidR="009D037C" w:rsidRPr="2D531911">
        <w:rPr>
          <w:color w:val="000000"/>
          <w:sz w:val="24"/>
          <w:szCs w:val="24"/>
          <w:lang w:val="pt-PT"/>
        </w:rPr>
        <w:t xml:space="preserve"> A imagem seguinte representa o que foi mencionado.</w:t>
      </w:r>
    </w:p>
    <w:p w14:paraId="0CE7CF37" w14:textId="69195468" w:rsidR="5CDE96CF" w:rsidRDefault="5CDE96CF" w:rsidP="00B53D90">
      <w:pPr>
        <w:spacing w:before="120" w:after="120" w:line="360" w:lineRule="auto"/>
        <w:jc w:val="both"/>
        <w:rPr>
          <w:color w:val="000000" w:themeColor="text1"/>
          <w:lang w:val="pt-PT"/>
        </w:rPr>
      </w:pPr>
    </w:p>
    <w:p w14:paraId="540CF9A2" w14:textId="19765472" w:rsidR="6930ACCB" w:rsidRDefault="6930ACCB" w:rsidP="6930ACCB">
      <w:pPr>
        <w:spacing w:before="120" w:after="120" w:line="360" w:lineRule="auto"/>
        <w:jc w:val="both"/>
        <w:rPr>
          <w:color w:val="000000" w:themeColor="text1"/>
          <w:lang w:val="pt-PT"/>
        </w:rPr>
      </w:pPr>
    </w:p>
    <w:p w14:paraId="7C518B9F" w14:textId="7FAA4D3D" w:rsidR="45B07CE6" w:rsidRDefault="45B07CE6" w:rsidP="00B53D90">
      <w:pPr>
        <w:spacing w:before="120" w:after="120" w:line="360" w:lineRule="auto"/>
        <w:jc w:val="both"/>
        <w:rPr>
          <w:color w:val="000000" w:themeColor="text1"/>
          <w:lang w:val="pt-PT"/>
        </w:rPr>
      </w:pPr>
    </w:p>
    <w:p w14:paraId="2BB25DED" w14:textId="77777777" w:rsidR="00B53D90" w:rsidRDefault="00B53D90" w:rsidP="00B53D90">
      <w:pPr>
        <w:spacing w:before="120" w:after="120" w:line="360" w:lineRule="auto"/>
        <w:jc w:val="both"/>
        <w:rPr>
          <w:color w:val="000000" w:themeColor="text1"/>
          <w:lang w:val="pt-PT"/>
        </w:rPr>
      </w:pPr>
    </w:p>
    <w:p w14:paraId="0736BA0A" w14:textId="77777777" w:rsidR="00B53D90" w:rsidRDefault="00B53D90" w:rsidP="00B53D90">
      <w:pPr>
        <w:spacing w:before="120" w:after="120" w:line="360" w:lineRule="auto"/>
        <w:jc w:val="both"/>
        <w:rPr>
          <w:color w:val="000000" w:themeColor="text1"/>
          <w:lang w:val="pt-PT"/>
        </w:rPr>
      </w:pPr>
    </w:p>
    <w:p w14:paraId="634C06E0" w14:textId="77777777" w:rsidR="00B53D90" w:rsidRDefault="00B53D90" w:rsidP="00B53D90">
      <w:pPr>
        <w:spacing w:before="120" w:after="120" w:line="360" w:lineRule="auto"/>
        <w:jc w:val="both"/>
        <w:rPr>
          <w:color w:val="000000" w:themeColor="text1"/>
          <w:lang w:val="pt-PT"/>
        </w:rPr>
      </w:pPr>
    </w:p>
    <w:p w14:paraId="722BCB0B" w14:textId="77777777" w:rsidR="00B53D90" w:rsidRDefault="00B53D90" w:rsidP="00B53D90">
      <w:pPr>
        <w:spacing w:before="120" w:after="120" w:line="360" w:lineRule="auto"/>
        <w:jc w:val="both"/>
        <w:rPr>
          <w:color w:val="000000" w:themeColor="text1"/>
          <w:lang w:val="pt-PT"/>
        </w:rPr>
      </w:pPr>
    </w:p>
    <w:p w14:paraId="08AE39E7" w14:textId="77777777" w:rsidR="00B53D90" w:rsidRDefault="00B53D90" w:rsidP="00B53D90">
      <w:pPr>
        <w:spacing w:before="120" w:after="120" w:line="360" w:lineRule="auto"/>
        <w:jc w:val="both"/>
        <w:rPr>
          <w:color w:val="000000" w:themeColor="text1"/>
          <w:lang w:val="pt-PT"/>
        </w:rPr>
      </w:pPr>
    </w:p>
    <w:p w14:paraId="771E5A49" w14:textId="77777777" w:rsidR="00B53D90" w:rsidRDefault="00B53D90" w:rsidP="00B53D90">
      <w:pPr>
        <w:spacing w:before="120" w:after="120" w:line="360" w:lineRule="auto"/>
        <w:jc w:val="both"/>
        <w:rPr>
          <w:color w:val="000000" w:themeColor="text1"/>
          <w:lang w:val="pt-PT"/>
        </w:rPr>
      </w:pPr>
    </w:p>
    <w:p w14:paraId="14F54E10" w14:textId="77777777" w:rsidR="00B53D90" w:rsidRDefault="00B53D90" w:rsidP="00B53D90">
      <w:pPr>
        <w:spacing w:before="120" w:after="120" w:line="360" w:lineRule="auto"/>
        <w:jc w:val="both"/>
        <w:rPr>
          <w:color w:val="000000" w:themeColor="text1"/>
          <w:lang w:val="pt-PT"/>
        </w:rPr>
      </w:pPr>
    </w:p>
    <w:p w14:paraId="7203B2D0" w14:textId="77777777" w:rsidR="00B53D90" w:rsidRDefault="00B53D90" w:rsidP="00B53D90">
      <w:pPr>
        <w:spacing w:before="120" w:after="120" w:line="360" w:lineRule="auto"/>
        <w:jc w:val="both"/>
        <w:rPr>
          <w:color w:val="000000" w:themeColor="text1"/>
          <w:lang w:val="pt-PT"/>
        </w:rPr>
      </w:pPr>
    </w:p>
    <w:p w14:paraId="16C5E7EB" w14:textId="77777777" w:rsidR="00B53D90" w:rsidRDefault="00B53D90" w:rsidP="00B53D90">
      <w:pPr>
        <w:spacing w:before="120" w:after="120" w:line="360" w:lineRule="auto"/>
        <w:jc w:val="both"/>
        <w:rPr>
          <w:color w:val="000000" w:themeColor="text1"/>
          <w:lang w:val="pt-PT"/>
        </w:rPr>
      </w:pPr>
    </w:p>
    <w:p w14:paraId="725DA80A" w14:textId="77777777" w:rsidR="00B53D90" w:rsidRDefault="00B53D90" w:rsidP="00B53D90">
      <w:pPr>
        <w:spacing w:before="120" w:after="120" w:line="360" w:lineRule="auto"/>
        <w:jc w:val="both"/>
        <w:rPr>
          <w:color w:val="000000" w:themeColor="text1"/>
          <w:lang w:val="pt-PT"/>
        </w:rPr>
      </w:pPr>
    </w:p>
    <w:p w14:paraId="2781C940" w14:textId="77777777" w:rsidR="008D0BB9" w:rsidRDefault="008D0BB9">
      <w:pPr>
        <w:rPr>
          <w:color w:val="000000" w:themeColor="text1"/>
          <w:sz w:val="24"/>
          <w:szCs w:val="24"/>
          <w:lang w:val="pt-PT"/>
        </w:rPr>
      </w:pPr>
      <w:r>
        <w:rPr>
          <w:color w:val="000000" w:themeColor="text1"/>
          <w:sz w:val="24"/>
          <w:szCs w:val="24"/>
          <w:lang w:val="pt-PT"/>
        </w:rPr>
        <w:br w:type="page"/>
      </w:r>
    </w:p>
    <w:p w14:paraId="214BBE7F" w14:textId="48C7B8E9" w:rsidR="008A7C0E" w:rsidRPr="002D0A33" w:rsidRDefault="3D55D7C7" w:rsidP="002D0A33">
      <w:pPr>
        <w:spacing w:before="120" w:after="120" w:line="360" w:lineRule="auto"/>
        <w:jc w:val="both"/>
        <w:rPr>
          <w:color w:val="000000"/>
          <w:sz w:val="24"/>
          <w:lang w:val="pt-PT"/>
        </w:rPr>
      </w:pPr>
      <w:r w:rsidRPr="002D0A33">
        <w:rPr>
          <w:color w:val="000000"/>
          <w:sz w:val="24"/>
          <w:lang w:val="pt-PT"/>
        </w:rPr>
        <w:lastRenderedPageBreak/>
        <w:t>A</w:t>
      </w:r>
      <w:r w:rsidR="75A25FAE" w:rsidRPr="002D0A33">
        <w:rPr>
          <w:color w:val="000000"/>
          <w:sz w:val="24"/>
          <w:lang w:val="pt-PT"/>
        </w:rPr>
        <w:t xml:space="preserve"> página de produtos </w:t>
      </w:r>
      <w:r w:rsidR="1034BA92" w:rsidRPr="002D0A33">
        <w:rPr>
          <w:color w:val="000000"/>
          <w:sz w:val="24"/>
          <w:lang w:val="pt-PT"/>
        </w:rPr>
        <w:t>tem</w:t>
      </w:r>
      <w:r w:rsidR="10E7063A" w:rsidRPr="002D0A33">
        <w:rPr>
          <w:color w:val="000000"/>
          <w:sz w:val="24"/>
          <w:lang w:val="pt-PT"/>
        </w:rPr>
        <w:t xml:space="preserve"> </w:t>
      </w:r>
      <w:r w:rsidR="1034BA92" w:rsidRPr="002D0A33">
        <w:rPr>
          <w:color w:val="000000"/>
          <w:sz w:val="24"/>
          <w:lang w:val="pt-PT"/>
        </w:rPr>
        <w:t>uma secção de filtros, uma barra</w:t>
      </w:r>
      <w:r w:rsidR="00477B74" w:rsidRPr="002D0A33">
        <w:rPr>
          <w:color w:val="000000"/>
          <w:sz w:val="24"/>
          <w:lang w:val="pt-PT"/>
        </w:rPr>
        <w:t xml:space="preserve"> de</w:t>
      </w:r>
      <w:r w:rsidR="1034BA92" w:rsidRPr="002D0A33">
        <w:rPr>
          <w:color w:val="000000"/>
          <w:sz w:val="24"/>
          <w:lang w:val="pt-PT"/>
        </w:rPr>
        <w:t xml:space="preserve"> pesquisa e pequenas divisões </w:t>
      </w:r>
      <w:r w:rsidR="083902E3" w:rsidRPr="002D0A33">
        <w:rPr>
          <w:color w:val="000000"/>
          <w:sz w:val="24"/>
          <w:lang w:val="pt-PT"/>
        </w:rPr>
        <w:t xml:space="preserve">para </w:t>
      </w:r>
      <w:r w:rsidR="1034BA92" w:rsidRPr="002D0A33">
        <w:rPr>
          <w:color w:val="000000"/>
          <w:sz w:val="24"/>
          <w:lang w:val="pt-PT"/>
        </w:rPr>
        <w:t>cada produto</w:t>
      </w:r>
      <w:r w:rsidR="61ECEC79" w:rsidRPr="002D0A33">
        <w:rPr>
          <w:color w:val="000000"/>
          <w:sz w:val="24"/>
          <w:lang w:val="pt-PT"/>
        </w:rPr>
        <w:t xml:space="preserve">. </w:t>
      </w:r>
      <w:r w:rsidR="00D74EF5" w:rsidRPr="002D0A33">
        <w:rPr>
          <w:color w:val="000000"/>
          <w:sz w:val="24"/>
          <w:lang w:val="pt-PT"/>
        </w:rPr>
        <w:t>Optámos</w:t>
      </w:r>
      <w:r w:rsidR="61ECEC79" w:rsidRPr="002D0A33">
        <w:rPr>
          <w:color w:val="000000"/>
          <w:sz w:val="24"/>
          <w:lang w:val="pt-PT"/>
        </w:rPr>
        <w:t xml:space="preserve"> por ter um filtro de categoria</w:t>
      </w:r>
      <w:r w:rsidR="00D74EF5" w:rsidRPr="002D0A33">
        <w:rPr>
          <w:color w:val="000000"/>
          <w:sz w:val="24"/>
          <w:lang w:val="pt-PT"/>
        </w:rPr>
        <w:t xml:space="preserve">s e </w:t>
      </w:r>
      <w:r w:rsidR="61ECEC79" w:rsidRPr="002D0A33">
        <w:rPr>
          <w:color w:val="000000"/>
          <w:sz w:val="24"/>
          <w:lang w:val="pt-PT"/>
        </w:rPr>
        <w:t xml:space="preserve">de empresas. Dentro de cada </w:t>
      </w:r>
      <w:r w:rsidR="000608D4" w:rsidRPr="002D0A33">
        <w:rPr>
          <w:color w:val="000000"/>
          <w:sz w:val="24"/>
          <w:lang w:val="pt-PT"/>
        </w:rPr>
        <w:t>secção</w:t>
      </w:r>
      <w:r w:rsidR="61ECEC79" w:rsidRPr="002D0A33">
        <w:rPr>
          <w:color w:val="000000"/>
          <w:sz w:val="24"/>
          <w:lang w:val="pt-PT"/>
        </w:rPr>
        <w:t xml:space="preserve"> de produto </w:t>
      </w:r>
      <w:r w:rsidR="46DDE814" w:rsidRPr="002D0A33">
        <w:rPr>
          <w:color w:val="000000"/>
          <w:sz w:val="24"/>
          <w:lang w:val="pt-PT"/>
        </w:rPr>
        <w:t xml:space="preserve">tem uma imagem do produto, </w:t>
      </w:r>
      <w:r w:rsidR="593EE922" w:rsidRPr="002D0A33">
        <w:rPr>
          <w:color w:val="000000"/>
          <w:sz w:val="24"/>
          <w:lang w:val="pt-PT"/>
        </w:rPr>
        <w:t xml:space="preserve">um bloco onde </w:t>
      </w:r>
      <w:r w:rsidR="2DF8B487" w:rsidRPr="002D0A33">
        <w:rPr>
          <w:color w:val="000000"/>
          <w:sz w:val="24"/>
          <w:lang w:val="pt-PT"/>
        </w:rPr>
        <w:t>contém</w:t>
      </w:r>
      <w:r w:rsidR="593EE922" w:rsidRPr="002D0A33">
        <w:rPr>
          <w:color w:val="000000"/>
          <w:sz w:val="24"/>
          <w:lang w:val="pt-PT"/>
        </w:rPr>
        <w:t xml:space="preserve"> informações do produto, como o nome, a empresa e a categoria a que pertence</w:t>
      </w:r>
      <w:r w:rsidR="0049622F" w:rsidRPr="002D0A33">
        <w:rPr>
          <w:color w:val="000000"/>
          <w:sz w:val="24"/>
          <w:lang w:val="pt-PT"/>
        </w:rPr>
        <w:t>,</w:t>
      </w:r>
      <w:r w:rsidR="593EE922" w:rsidRPr="002D0A33">
        <w:rPr>
          <w:color w:val="000000"/>
          <w:sz w:val="24"/>
          <w:lang w:val="pt-PT"/>
        </w:rPr>
        <w:t xml:space="preserve"> uma pequena descrição</w:t>
      </w:r>
      <w:r w:rsidR="005021C3" w:rsidRPr="002D0A33">
        <w:rPr>
          <w:color w:val="000000"/>
          <w:sz w:val="24"/>
          <w:lang w:val="pt-PT"/>
        </w:rPr>
        <w:t xml:space="preserve"> </w:t>
      </w:r>
      <w:r w:rsidR="242CC8FA" w:rsidRPr="002D0A33">
        <w:rPr>
          <w:color w:val="000000"/>
          <w:sz w:val="24"/>
          <w:lang w:val="pt-PT"/>
        </w:rPr>
        <w:t>e um último bloco onde aparece o preço do produto e dois botões, um de detalhe</w:t>
      </w:r>
      <w:r w:rsidR="6E5D502B" w:rsidRPr="002D0A33">
        <w:rPr>
          <w:color w:val="000000"/>
          <w:sz w:val="24"/>
          <w:lang w:val="pt-PT"/>
        </w:rPr>
        <w:t>, que redireciona o utilizador para a página de detalhes do produto,</w:t>
      </w:r>
      <w:r w:rsidR="242CC8FA" w:rsidRPr="002D0A33">
        <w:rPr>
          <w:color w:val="000000"/>
          <w:sz w:val="24"/>
          <w:lang w:val="pt-PT"/>
        </w:rPr>
        <w:t xml:space="preserve"> e outro p</w:t>
      </w:r>
      <w:r w:rsidR="26DF7A39" w:rsidRPr="002D0A33">
        <w:rPr>
          <w:color w:val="000000"/>
          <w:sz w:val="24"/>
          <w:lang w:val="pt-PT"/>
        </w:rPr>
        <w:t xml:space="preserve">ara adicionar o produto ao carrinho. </w:t>
      </w:r>
      <w:r w:rsidR="009915EF" w:rsidRPr="002D0A33">
        <w:rPr>
          <w:color w:val="000000"/>
          <w:sz w:val="24"/>
          <w:lang w:val="pt-PT"/>
        </w:rPr>
        <w:t>Tal como referido nesta descrição, a imagem seguinte mostra as funcionalidades.</w:t>
      </w:r>
    </w:p>
    <w:p w14:paraId="27CB5519" w14:textId="334D6310" w:rsidR="76FF05C8" w:rsidRDefault="002D0A33" w:rsidP="3A72D717">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59264" behindDoc="1" locked="0" layoutInCell="1" allowOverlap="1" wp14:anchorId="3ADE214C" wp14:editId="070C59E1">
                <wp:simplePos x="0" y="0"/>
                <wp:positionH relativeFrom="column">
                  <wp:posOffset>351790</wp:posOffset>
                </wp:positionH>
                <wp:positionV relativeFrom="paragraph">
                  <wp:posOffset>4368800</wp:posOffset>
                </wp:positionV>
                <wp:extent cx="4572000" cy="635"/>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1E3A6A5" w14:textId="6BA8085A" w:rsidR="00093523" w:rsidRPr="00433EA2" w:rsidRDefault="00093523" w:rsidP="002D0A33">
                            <w:pPr>
                              <w:pStyle w:val="Legenda"/>
                              <w:rPr>
                                <w:noProof/>
                              </w:rPr>
                            </w:pPr>
                            <w:r>
                              <w:rPr>
                                <w:noProof/>
                              </w:rPr>
                              <w:fldChar w:fldCharType="begin"/>
                            </w:r>
                            <w:r>
                              <w:rPr>
                                <w:noProof/>
                              </w:rPr>
                              <w:instrText xml:space="preserve"> SEQ Figure \* ARABIC </w:instrText>
                            </w:r>
                            <w:r>
                              <w:rPr>
                                <w:noProof/>
                              </w:rPr>
                              <w:fldChar w:fldCharType="separate"/>
                            </w:r>
                            <w:bookmarkStart w:id="15" w:name="_Toc64317965"/>
                            <w:r>
                              <w:rPr>
                                <w:noProof/>
                              </w:rPr>
                              <w:t>5</w:t>
                            </w:r>
                            <w:r>
                              <w:rPr>
                                <w:noProof/>
                              </w:rPr>
                              <w:fldChar w:fldCharType="end"/>
                            </w:r>
                            <w:r>
                              <w:t xml:space="preserve"> - </w:t>
                            </w:r>
                            <w:proofErr w:type="spellStart"/>
                            <w:r>
                              <w:t>Página</w:t>
                            </w:r>
                            <w:proofErr w:type="spellEnd"/>
                            <w:r>
                              <w:t xml:space="preserve"> de </w:t>
                            </w:r>
                            <w:proofErr w:type="spellStart"/>
                            <w:r>
                              <w:t>produtos</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E214C" id="Caixa de texto 15" o:spid="_x0000_s1030" type="#_x0000_t202" style="position:absolute;left:0;text-align:left;margin-left:27.7pt;margin-top:344pt;width:5in;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" stroked="f">
                <v:textbox style="mso-fit-shape-to-text:t" inset="0,0,0,0">
                  <w:txbxContent>
                    <w:p w14:paraId="41E3A6A5" w14:textId="6BA8085A" w:rsidR="00093523" w:rsidRPr="00433EA2" w:rsidRDefault="00093523" w:rsidP="002D0A33">
                      <w:pPr>
                        <w:pStyle w:val="Legenda"/>
                        <w:rPr>
                          <w:noProof/>
                        </w:rPr>
                      </w:pPr>
                      <w:r>
                        <w:rPr>
                          <w:noProof/>
                        </w:rPr>
                        <w:fldChar w:fldCharType="begin"/>
                      </w:r>
                      <w:r>
                        <w:rPr>
                          <w:noProof/>
                        </w:rPr>
                        <w:instrText xml:space="preserve"> SEQ Figure \* ARABIC </w:instrText>
                      </w:r>
                      <w:r>
                        <w:rPr>
                          <w:noProof/>
                        </w:rPr>
                        <w:fldChar w:fldCharType="separate"/>
                      </w:r>
                      <w:bookmarkStart w:id="16" w:name="_Toc64317965"/>
                      <w:r>
                        <w:rPr>
                          <w:noProof/>
                        </w:rPr>
                        <w:t>5</w:t>
                      </w:r>
                      <w:r>
                        <w:rPr>
                          <w:noProof/>
                        </w:rPr>
                        <w:fldChar w:fldCharType="end"/>
                      </w:r>
                      <w:r>
                        <w:t xml:space="preserve"> - </w:t>
                      </w:r>
                      <w:proofErr w:type="spellStart"/>
                      <w:r>
                        <w:t>Página</w:t>
                      </w:r>
                      <w:proofErr w:type="spellEnd"/>
                      <w:r>
                        <w:t xml:space="preserve"> de </w:t>
                      </w:r>
                      <w:proofErr w:type="spellStart"/>
                      <w:r>
                        <w:t>produtos</w:t>
                      </w:r>
                      <w:bookmarkEnd w:id="16"/>
                      <w:proofErr w:type="spellEnd"/>
                    </w:p>
                  </w:txbxContent>
                </v:textbox>
                <w10:wrap type="tight"/>
              </v:shape>
            </w:pict>
          </mc:Fallback>
        </mc:AlternateContent>
      </w:r>
      <w:r w:rsidR="009915EF">
        <w:rPr>
          <w:noProof/>
        </w:rPr>
        <w:drawing>
          <wp:anchor distT="0" distB="0" distL="114300" distR="114300" simplePos="0" relativeHeight="251612160" behindDoc="1" locked="0" layoutInCell="1" allowOverlap="1" wp14:anchorId="115A0493" wp14:editId="27D3F805">
            <wp:simplePos x="0" y="0"/>
            <wp:positionH relativeFrom="margin">
              <wp:align>center</wp:align>
            </wp:positionH>
            <wp:positionV relativeFrom="paragraph">
              <wp:posOffset>-3506</wp:posOffset>
            </wp:positionV>
            <wp:extent cx="4572000" cy="4314825"/>
            <wp:effectExtent l="0" t="0" r="0" b="9525"/>
            <wp:wrapTight wrapText="bothSides">
              <wp:wrapPolygon edited="0">
                <wp:start x="0" y="0"/>
                <wp:lineTo x="0" y="21552"/>
                <wp:lineTo x="21510" y="21552"/>
                <wp:lineTo x="21510" y="0"/>
                <wp:lineTo x="0" y="0"/>
              </wp:wrapPolygon>
            </wp:wrapTight>
            <wp:docPr id="1163254458" name="Picture 116325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254458"/>
                    <pic:cNvPicPr/>
                  </pic:nvPicPr>
                  <pic:blipFill>
                    <a:blip r:embed="rId37">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anchor>
        </w:drawing>
      </w:r>
    </w:p>
    <w:p w14:paraId="258E9F0D" w14:textId="1C6B5DF7" w:rsidR="76FF05C8" w:rsidRDefault="76FF05C8" w:rsidP="058F7D26">
      <w:pPr>
        <w:spacing w:before="120" w:after="120" w:line="360" w:lineRule="auto"/>
        <w:jc w:val="both"/>
        <w:rPr>
          <w:rFonts w:eastAsia="Garamond"/>
          <w:color w:val="000000" w:themeColor="text1"/>
          <w:lang w:val="pt-PT"/>
        </w:rPr>
      </w:pPr>
    </w:p>
    <w:p w14:paraId="1943169A" w14:textId="77777777" w:rsidR="004162AD" w:rsidRDefault="004162AD" w:rsidP="298BFE7B">
      <w:pPr>
        <w:spacing w:before="120" w:after="120" w:line="360" w:lineRule="auto"/>
        <w:jc w:val="both"/>
        <w:rPr>
          <w:color w:val="000000" w:themeColor="text1"/>
          <w:sz w:val="24"/>
          <w:szCs w:val="24"/>
          <w:lang w:val="pt-PT"/>
        </w:rPr>
      </w:pPr>
    </w:p>
    <w:p w14:paraId="0DB5F03A" w14:textId="77777777" w:rsidR="004162AD" w:rsidRDefault="004162AD" w:rsidP="298BFE7B">
      <w:pPr>
        <w:spacing w:before="120" w:after="120" w:line="360" w:lineRule="auto"/>
        <w:jc w:val="both"/>
        <w:rPr>
          <w:color w:val="000000" w:themeColor="text1"/>
          <w:sz w:val="24"/>
          <w:szCs w:val="24"/>
          <w:lang w:val="pt-PT"/>
        </w:rPr>
      </w:pPr>
    </w:p>
    <w:p w14:paraId="482F8958" w14:textId="77777777" w:rsidR="004162AD" w:rsidRDefault="004162AD" w:rsidP="298BFE7B">
      <w:pPr>
        <w:spacing w:before="120" w:after="120" w:line="360" w:lineRule="auto"/>
        <w:jc w:val="both"/>
        <w:rPr>
          <w:color w:val="000000" w:themeColor="text1"/>
          <w:sz w:val="24"/>
          <w:szCs w:val="24"/>
          <w:lang w:val="pt-PT"/>
        </w:rPr>
      </w:pPr>
    </w:p>
    <w:p w14:paraId="4FF56FC6" w14:textId="77777777" w:rsidR="004162AD" w:rsidRDefault="004162AD" w:rsidP="298BFE7B">
      <w:pPr>
        <w:spacing w:before="120" w:after="120" w:line="360" w:lineRule="auto"/>
        <w:jc w:val="both"/>
        <w:rPr>
          <w:color w:val="000000" w:themeColor="text1"/>
          <w:sz w:val="24"/>
          <w:szCs w:val="24"/>
          <w:lang w:val="pt-PT"/>
        </w:rPr>
      </w:pPr>
    </w:p>
    <w:p w14:paraId="13F67B45" w14:textId="77777777" w:rsidR="004162AD" w:rsidRDefault="004162AD" w:rsidP="298BFE7B">
      <w:pPr>
        <w:spacing w:before="120" w:after="120" w:line="360" w:lineRule="auto"/>
        <w:jc w:val="both"/>
        <w:rPr>
          <w:color w:val="000000" w:themeColor="text1"/>
          <w:sz w:val="24"/>
          <w:szCs w:val="24"/>
          <w:lang w:val="pt-PT"/>
        </w:rPr>
      </w:pPr>
    </w:p>
    <w:p w14:paraId="48323C97" w14:textId="77777777" w:rsidR="004162AD" w:rsidRDefault="004162AD" w:rsidP="298BFE7B">
      <w:pPr>
        <w:spacing w:before="120" w:after="120" w:line="360" w:lineRule="auto"/>
        <w:jc w:val="both"/>
        <w:rPr>
          <w:color w:val="000000" w:themeColor="text1"/>
          <w:sz w:val="24"/>
          <w:szCs w:val="24"/>
          <w:lang w:val="pt-PT"/>
        </w:rPr>
      </w:pPr>
    </w:p>
    <w:p w14:paraId="45E0E0F5" w14:textId="77777777" w:rsidR="004162AD" w:rsidRDefault="004162AD" w:rsidP="298BFE7B">
      <w:pPr>
        <w:spacing w:before="120" w:after="120" w:line="360" w:lineRule="auto"/>
        <w:jc w:val="both"/>
        <w:rPr>
          <w:color w:val="000000" w:themeColor="text1"/>
          <w:sz w:val="24"/>
          <w:szCs w:val="24"/>
          <w:lang w:val="pt-PT"/>
        </w:rPr>
      </w:pPr>
    </w:p>
    <w:p w14:paraId="57D23EEB" w14:textId="77777777" w:rsidR="004162AD" w:rsidRDefault="004162AD" w:rsidP="298BFE7B">
      <w:pPr>
        <w:spacing w:before="120" w:after="120" w:line="360" w:lineRule="auto"/>
        <w:jc w:val="both"/>
        <w:rPr>
          <w:color w:val="000000" w:themeColor="text1"/>
          <w:sz w:val="24"/>
          <w:szCs w:val="24"/>
          <w:lang w:val="pt-PT"/>
        </w:rPr>
      </w:pPr>
    </w:p>
    <w:p w14:paraId="0F1A1F90" w14:textId="77777777" w:rsidR="004162AD" w:rsidRDefault="004162AD" w:rsidP="298BFE7B">
      <w:pPr>
        <w:spacing w:before="120" w:after="120" w:line="360" w:lineRule="auto"/>
        <w:jc w:val="both"/>
        <w:rPr>
          <w:color w:val="000000" w:themeColor="text1"/>
          <w:sz w:val="24"/>
          <w:szCs w:val="24"/>
          <w:lang w:val="pt-PT"/>
        </w:rPr>
      </w:pPr>
    </w:p>
    <w:p w14:paraId="5551593D" w14:textId="77777777" w:rsidR="004162AD" w:rsidRDefault="004162AD" w:rsidP="298BFE7B">
      <w:pPr>
        <w:spacing w:before="120" w:after="120" w:line="360" w:lineRule="auto"/>
        <w:jc w:val="both"/>
        <w:rPr>
          <w:color w:val="000000" w:themeColor="text1"/>
          <w:sz w:val="24"/>
          <w:szCs w:val="24"/>
          <w:lang w:val="pt-PT"/>
        </w:rPr>
      </w:pPr>
    </w:p>
    <w:p w14:paraId="2B8DD36D" w14:textId="77777777" w:rsidR="004162AD" w:rsidRDefault="004162AD" w:rsidP="298BFE7B">
      <w:pPr>
        <w:spacing w:before="120" w:after="120" w:line="360" w:lineRule="auto"/>
        <w:jc w:val="both"/>
        <w:rPr>
          <w:color w:val="000000" w:themeColor="text1"/>
          <w:sz w:val="24"/>
          <w:szCs w:val="24"/>
          <w:lang w:val="pt-PT"/>
        </w:rPr>
      </w:pPr>
    </w:p>
    <w:p w14:paraId="1E1E1500" w14:textId="77777777" w:rsidR="004162AD" w:rsidRDefault="004162AD" w:rsidP="298BFE7B">
      <w:pPr>
        <w:spacing w:before="120" w:after="120" w:line="360" w:lineRule="auto"/>
        <w:jc w:val="both"/>
        <w:rPr>
          <w:color w:val="000000" w:themeColor="text1"/>
          <w:sz w:val="24"/>
          <w:szCs w:val="24"/>
          <w:lang w:val="pt-PT"/>
        </w:rPr>
      </w:pPr>
    </w:p>
    <w:p w14:paraId="72C0ECF1" w14:textId="77777777" w:rsidR="004162AD" w:rsidRDefault="004162AD">
      <w:pPr>
        <w:rPr>
          <w:color w:val="000000" w:themeColor="text1"/>
          <w:sz w:val="24"/>
          <w:szCs w:val="24"/>
          <w:lang w:val="pt-PT"/>
        </w:rPr>
      </w:pPr>
      <w:r>
        <w:rPr>
          <w:color w:val="000000" w:themeColor="text1"/>
          <w:sz w:val="24"/>
          <w:szCs w:val="24"/>
          <w:lang w:val="pt-PT"/>
        </w:rPr>
        <w:br w:type="page"/>
      </w:r>
    </w:p>
    <w:p w14:paraId="55BCE19A" w14:textId="4EEE81B2" w:rsidR="010CE136" w:rsidRPr="002D0A33" w:rsidRDefault="010CE136" w:rsidP="002D0A33">
      <w:pPr>
        <w:spacing w:before="120" w:after="120" w:line="360" w:lineRule="auto"/>
        <w:jc w:val="both"/>
        <w:rPr>
          <w:color w:val="000000"/>
          <w:sz w:val="24"/>
          <w:lang w:val="pt-PT"/>
        </w:rPr>
      </w:pPr>
      <w:r w:rsidRPr="002D0A33">
        <w:rPr>
          <w:color w:val="000000"/>
          <w:sz w:val="24"/>
          <w:lang w:val="pt-PT"/>
        </w:rPr>
        <w:lastRenderedPageBreak/>
        <w:t>A página de detalhes é a que contém mais informações sobre o produto.</w:t>
      </w:r>
      <w:r w:rsidR="4904348E" w:rsidRPr="002D0A33">
        <w:rPr>
          <w:color w:val="000000"/>
          <w:sz w:val="24"/>
          <w:lang w:val="pt-PT"/>
        </w:rPr>
        <w:t xml:space="preserve"> Nesta página </w:t>
      </w:r>
      <w:r w:rsidR="16209383" w:rsidRPr="002D0A33">
        <w:rPr>
          <w:color w:val="000000"/>
          <w:sz w:val="24"/>
          <w:lang w:val="pt-PT"/>
        </w:rPr>
        <w:t xml:space="preserve">pode-se observar </w:t>
      </w:r>
      <w:r w:rsidR="7657C7CD" w:rsidRPr="002D0A33">
        <w:rPr>
          <w:color w:val="000000"/>
          <w:sz w:val="24"/>
          <w:lang w:val="pt-PT"/>
        </w:rPr>
        <w:t>que está dividida ao meio</w:t>
      </w:r>
      <w:r w:rsidR="48D4DAFB" w:rsidRPr="002D0A33">
        <w:rPr>
          <w:color w:val="000000"/>
          <w:sz w:val="24"/>
          <w:lang w:val="pt-PT"/>
        </w:rPr>
        <w:t>, m</w:t>
      </w:r>
      <w:r w:rsidR="7657C7CD" w:rsidRPr="002D0A33">
        <w:rPr>
          <w:color w:val="000000"/>
          <w:sz w:val="24"/>
          <w:lang w:val="pt-PT"/>
        </w:rPr>
        <w:t xml:space="preserve">etade tem a </w:t>
      </w:r>
      <w:r w:rsidR="0F633A80" w:rsidRPr="002D0A33">
        <w:rPr>
          <w:color w:val="000000"/>
          <w:sz w:val="24"/>
          <w:lang w:val="pt-PT"/>
        </w:rPr>
        <w:t>imagem e a outra metade tem informações sobre o produto</w:t>
      </w:r>
      <w:r w:rsidR="1ECA2AB1" w:rsidRPr="002D0A33">
        <w:rPr>
          <w:color w:val="000000"/>
          <w:sz w:val="24"/>
          <w:lang w:val="pt-PT"/>
        </w:rPr>
        <w:t>. O</w:t>
      </w:r>
      <w:r w:rsidR="41BF250B" w:rsidRPr="002D0A33">
        <w:rPr>
          <w:color w:val="000000"/>
          <w:sz w:val="24"/>
          <w:lang w:val="pt-PT"/>
        </w:rPr>
        <w:t xml:space="preserve"> </w:t>
      </w:r>
      <w:r w:rsidR="41BF250B" w:rsidRPr="007C53AB">
        <w:rPr>
          <w:i/>
          <w:iCs/>
          <w:color w:val="000000"/>
          <w:sz w:val="24"/>
          <w:lang w:val="pt-PT"/>
        </w:rPr>
        <w:t>design</w:t>
      </w:r>
      <w:r w:rsidR="41BF250B" w:rsidRPr="002D0A33">
        <w:rPr>
          <w:color w:val="000000"/>
          <w:sz w:val="24"/>
          <w:lang w:val="pt-PT"/>
        </w:rPr>
        <w:t xml:space="preserve"> da página foi posicionado desta forma para</w:t>
      </w:r>
      <w:r w:rsidR="0F633A80" w:rsidRPr="002D0A33">
        <w:rPr>
          <w:color w:val="000000"/>
          <w:sz w:val="24"/>
          <w:lang w:val="pt-PT"/>
        </w:rPr>
        <w:t xml:space="preserve"> </w:t>
      </w:r>
      <w:r w:rsidR="79FD73D8" w:rsidRPr="002D0A33">
        <w:rPr>
          <w:color w:val="000000"/>
          <w:sz w:val="24"/>
          <w:lang w:val="pt-PT"/>
        </w:rPr>
        <w:t xml:space="preserve">aumentar a imagem e </w:t>
      </w:r>
      <w:r w:rsidR="00A77422" w:rsidRPr="002D0A33">
        <w:rPr>
          <w:color w:val="000000"/>
          <w:sz w:val="24"/>
          <w:lang w:val="pt-PT"/>
        </w:rPr>
        <w:t>para que o</w:t>
      </w:r>
      <w:r w:rsidR="79FD73D8" w:rsidRPr="002D0A33">
        <w:rPr>
          <w:color w:val="000000"/>
          <w:sz w:val="24"/>
          <w:lang w:val="pt-PT"/>
        </w:rPr>
        <w:t xml:space="preserve"> utilizador po</w:t>
      </w:r>
      <w:r w:rsidR="00A77422" w:rsidRPr="002D0A33">
        <w:rPr>
          <w:color w:val="000000"/>
          <w:sz w:val="24"/>
          <w:lang w:val="pt-PT"/>
        </w:rPr>
        <w:t>ssa</w:t>
      </w:r>
      <w:r w:rsidR="79FD73D8" w:rsidRPr="002D0A33">
        <w:rPr>
          <w:color w:val="000000"/>
          <w:sz w:val="24"/>
          <w:lang w:val="pt-PT"/>
        </w:rPr>
        <w:t xml:space="preserve"> observar as informações do mesmo ao seu lado. Nas informações do produto </w:t>
      </w:r>
      <w:r w:rsidR="2ADD8331" w:rsidRPr="002D0A33">
        <w:rPr>
          <w:color w:val="000000"/>
          <w:sz w:val="24"/>
          <w:lang w:val="pt-PT"/>
        </w:rPr>
        <w:t>temos a categoria</w:t>
      </w:r>
      <w:r w:rsidR="0FCE7ECC" w:rsidRPr="002D0A33">
        <w:rPr>
          <w:color w:val="000000"/>
          <w:sz w:val="24"/>
          <w:lang w:val="pt-PT"/>
        </w:rPr>
        <w:t xml:space="preserve"> e</w:t>
      </w:r>
      <w:r w:rsidR="2ADD8331" w:rsidRPr="002D0A33">
        <w:rPr>
          <w:color w:val="000000"/>
          <w:sz w:val="24"/>
          <w:lang w:val="pt-PT"/>
        </w:rPr>
        <w:t xml:space="preserve"> a empresa a que pertence, o preço e o botão </w:t>
      </w:r>
      <w:r w:rsidR="5A42E13D" w:rsidRPr="002D0A33">
        <w:rPr>
          <w:color w:val="000000"/>
          <w:sz w:val="24"/>
          <w:lang w:val="pt-PT"/>
        </w:rPr>
        <w:t>“</w:t>
      </w:r>
      <w:r w:rsidR="00A77422" w:rsidRPr="002D0A33">
        <w:rPr>
          <w:color w:val="000000"/>
          <w:sz w:val="24"/>
          <w:lang w:val="pt-PT"/>
        </w:rPr>
        <w:t>A</w:t>
      </w:r>
      <w:r w:rsidR="2ADD8331" w:rsidRPr="002D0A33">
        <w:rPr>
          <w:color w:val="000000"/>
          <w:sz w:val="24"/>
          <w:lang w:val="pt-PT"/>
        </w:rPr>
        <w:t>dicionar ao carrinho</w:t>
      </w:r>
      <w:r w:rsidR="3CC4A645" w:rsidRPr="002D0A33">
        <w:rPr>
          <w:color w:val="000000"/>
          <w:sz w:val="24"/>
          <w:lang w:val="pt-PT"/>
        </w:rPr>
        <w:t>”</w:t>
      </w:r>
      <w:r w:rsidR="004E27D2" w:rsidRPr="002D0A33">
        <w:rPr>
          <w:color w:val="000000"/>
          <w:sz w:val="24"/>
          <w:lang w:val="pt-PT"/>
        </w:rPr>
        <w:t>, e</w:t>
      </w:r>
      <w:r w:rsidR="3179BBBB" w:rsidRPr="002D0A33">
        <w:rPr>
          <w:color w:val="000000"/>
          <w:sz w:val="24"/>
          <w:lang w:val="pt-PT"/>
        </w:rPr>
        <w:t xml:space="preserve"> </w:t>
      </w:r>
      <w:r w:rsidR="4657CBE2" w:rsidRPr="002D0A33">
        <w:rPr>
          <w:color w:val="000000"/>
          <w:sz w:val="24"/>
          <w:lang w:val="pt-PT"/>
        </w:rPr>
        <w:t>por último tem a descrição do produto.</w:t>
      </w:r>
      <w:r w:rsidR="001F362B" w:rsidRPr="002D0A33">
        <w:rPr>
          <w:color w:val="000000"/>
          <w:sz w:val="24"/>
          <w:lang w:val="pt-PT"/>
        </w:rPr>
        <w:t xml:space="preserve"> A seguinte imagem mostra o referido.</w:t>
      </w:r>
    </w:p>
    <w:p w14:paraId="6E47A843" w14:textId="33C73CEA" w:rsidR="4F3F7A48" w:rsidRDefault="00C0381E" w:rsidP="44E5900B">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61312" behindDoc="1" locked="0" layoutInCell="1" allowOverlap="1" wp14:anchorId="7D78AAB4" wp14:editId="0F4A9B15">
                <wp:simplePos x="0" y="0"/>
                <wp:positionH relativeFrom="column">
                  <wp:posOffset>534670</wp:posOffset>
                </wp:positionH>
                <wp:positionV relativeFrom="paragraph">
                  <wp:posOffset>3215640</wp:posOffset>
                </wp:positionV>
                <wp:extent cx="4572000"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E498E7F" w14:textId="6B7489E3" w:rsidR="00093523" w:rsidRPr="00146F1A" w:rsidRDefault="00093523" w:rsidP="00C0381E">
                            <w:pPr>
                              <w:pStyle w:val="Legenda"/>
                              <w:rPr>
                                <w:noProof/>
                              </w:rPr>
                            </w:pPr>
                            <w:r>
                              <w:rPr>
                                <w:noProof/>
                              </w:rPr>
                              <w:fldChar w:fldCharType="begin"/>
                            </w:r>
                            <w:r>
                              <w:rPr>
                                <w:noProof/>
                              </w:rPr>
                              <w:instrText xml:space="preserve"> SEQ Figure \* ARABIC </w:instrText>
                            </w:r>
                            <w:r>
                              <w:rPr>
                                <w:noProof/>
                              </w:rPr>
                              <w:fldChar w:fldCharType="separate"/>
                            </w:r>
                            <w:bookmarkStart w:id="17" w:name="_Toc64317966"/>
                            <w:r>
                              <w:rPr>
                                <w:noProof/>
                              </w:rPr>
                              <w:t>6</w:t>
                            </w:r>
                            <w:r>
                              <w:rPr>
                                <w:noProof/>
                              </w:rPr>
                              <w:fldChar w:fldCharType="end"/>
                            </w:r>
                            <w:r>
                              <w:t xml:space="preserve"> - </w:t>
                            </w:r>
                            <w:proofErr w:type="spellStart"/>
                            <w:r>
                              <w:t>Detalhes</w:t>
                            </w:r>
                            <w:proofErr w:type="spellEnd"/>
                            <w:r>
                              <w:t xml:space="preserve"> do </w:t>
                            </w:r>
                            <w:proofErr w:type="spellStart"/>
                            <w:r>
                              <w:t>produto</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8AAB4" id="Caixa de texto 16" o:spid="_x0000_s1031" type="#_x0000_t202" style="position:absolute;left:0;text-align:left;margin-left:42.1pt;margin-top:253.2pt;width:5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" stroked="f">
                <v:textbox style="mso-fit-shape-to-text:t" inset="0,0,0,0">
                  <w:txbxContent>
                    <w:p w14:paraId="1E498E7F" w14:textId="6B7489E3" w:rsidR="00093523" w:rsidRPr="00146F1A" w:rsidRDefault="00093523" w:rsidP="00C0381E">
                      <w:pPr>
                        <w:pStyle w:val="Legenda"/>
                        <w:rPr>
                          <w:noProof/>
                        </w:rPr>
                      </w:pPr>
                      <w:r>
                        <w:rPr>
                          <w:noProof/>
                        </w:rPr>
                        <w:fldChar w:fldCharType="begin"/>
                      </w:r>
                      <w:r>
                        <w:rPr>
                          <w:noProof/>
                        </w:rPr>
                        <w:instrText xml:space="preserve"> SEQ Figure \* ARABIC </w:instrText>
                      </w:r>
                      <w:r>
                        <w:rPr>
                          <w:noProof/>
                        </w:rPr>
                        <w:fldChar w:fldCharType="separate"/>
                      </w:r>
                      <w:bookmarkStart w:id="18" w:name="_Toc64317966"/>
                      <w:r>
                        <w:rPr>
                          <w:noProof/>
                        </w:rPr>
                        <w:t>6</w:t>
                      </w:r>
                      <w:r>
                        <w:rPr>
                          <w:noProof/>
                        </w:rPr>
                        <w:fldChar w:fldCharType="end"/>
                      </w:r>
                      <w:r>
                        <w:t xml:space="preserve"> - </w:t>
                      </w:r>
                      <w:proofErr w:type="spellStart"/>
                      <w:r>
                        <w:t>Detalhes</w:t>
                      </w:r>
                      <w:proofErr w:type="spellEnd"/>
                      <w:r>
                        <w:t xml:space="preserve"> do </w:t>
                      </w:r>
                      <w:proofErr w:type="spellStart"/>
                      <w:r>
                        <w:t>produto</w:t>
                      </w:r>
                      <w:bookmarkEnd w:id="18"/>
                      <w:proofErr w:type="spellEnd"/>
                    </w:p>
                  </w:txbxContent>
                </v:textbox>
                <w10:wrap type="tight"/>
              </v:shape>
            </w:pict>
          </mc:Fallback>
        </mc:AlternateContent>
      </w:r>
      <w:r>
        <w:rPr>
          <w:noProof/>
        </w:rPr>
        <w:drawing>
          <wp:anchor distT="0" distB="0" distL="114300" distR="114300" simplePos="0" relativeHeight="251616256" behindDoc="1" locked="0" layoutInCell="1" allowOverlap="1" wp14:anchorId="1E73F352" wp14:editId="566513FB">
            <wp:simplePos x="0" y="0"/>
            <wp:positionH relativeFrom="margin">
              <wp:posOffset>534670</wp:posOffset>
            </wp:positionH>
            <wp:positionV relativeFrom="paragraph">
              <wp:posOffset>167695</wp:posOffset>
            </wp:positionV>
            <wp:extent cx="4572000" cy="2990850"/>
            <wp:effectExtent l="0" t="0" r="0" b="0"/>
            <wp:wrapTight wrapText="bothSides">
              <wp:wrapPolygon edited="0">
                <wp:start x="0" y="0"/>
                <wp:lineTo x="0" y="21462"/>
                <wp:lineTo x="21510" y="21462"/>
                <wp:lineTo x="21510" y="0"/>
                <wp:lineTo x="0" y="0"/>
              </wp:wrapPolygon>
            </wp:wrapTight>
            <wp:docPr id="2074783083" name="Picture 207478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783083"/>
                    <pic:cNvPicPr/>
                  </pic:nvPicPr>
                  <pic:blipFill>
                    <a:blip r:embed="rId38">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anchor>
        </w:drawing>
      </w:r>
    </w:p>
    <w:p w14:paraId="07F2DE31" w14:textId="172D099B" w:rsidR="44E5900B" w:rsidRDefault="44E5900B" w:rsidP="44E5900B">
      <w:pPr>
        <w:spacing w:before="120" w:after="120" w:line="360" w:lineRule="auto"/>
        <w:jc w:val="both"/>
        <w:rPr>
          <w:color w:val="000000" w:themeColor="text1"/>
          <w:lang w:val="pt-PT"/>
        </w:rPr>
      </w:pPr>
    </w:p>
    <w:p w14:paraId="5E0BA04E" w14:textId="77777777" w:rsidR="00C77C7F" w:rsidRDefault="00C77C7F" w:rsidP="00CC2385">
      <w:pPr>
        <w:spacing w:before="120" w:after="120" w:line="360" w:lineRule="auto"/>
        <w:jc w:val="both"/>
        <w:rPr>
          <w:rFonts w:eastAsia="Garamond"/>
          <w:color w:val="000000" w:themeColor="text1"/>
          <w:sz w:val="24"/>
          <w:szCs w:val="24"/>
          <w:lang w:val="pt-PT"/>
        </w:rPr>
      </w:pPr>
    </w:p>
    <w:p w14:paraId="662FD5B2" w14:textId="77777777" w:rsidR="00C77C7F" w:rsidRDefault="00C77C7F" w:rsidP="00CC2385">
      <w:pPr>
        <w:spacing w:before="120" w:after="120" w:line="360" w:lineRule="auto"/>
        <w:jc w:val="both"/>
        <w:rPr>
          <w:rFonts w:eastAsia="Garamond"/>
          <w:color w:val="000000" w:themeColor="text1"/>
          <w:sz w:val="24"/>
          <w:szCs w:val="24"/>
          <w:lang w:val="pt-PT"/>
        </w:rPr>
      </w:pPr>
    </w:p>
    <w:p w14:paraId="4FDB32C1" w14:textId="77777777" w:rsidR="00C77C7F" w:rsidRDefault="00C77C7F" w:rsidP="00CC2385">
      <w:pPr>
        <w:spacing w:before="120" w:after="120" w:line="360" w:lineRule="auto"/>
        <w:jc w:val="both"/>
        <w:rPr>
          <w:rFonts w:eastAsia="Garamond"/>
          <w:color w:val="000000" w:themeColor="text1"/>
          <w:sz w:val="24"/>
          <w:szCs w:val="24"/>
          <w:lang w:val="pt-PT"/>
        </w:rPr>
      </w:pPr>
    </w:p>
    <w:p w14:paraId="040D1962" w14:textId="77777777" w:rsidR="00C77C7F" w:rsidRDefault="00C77C7F" w:rsidP="00CC2385">
      <w:pPr>
        <w:spacing w:before="120" w:after="120" w:line="360" w:lineRule="auto"/>
        <w:jc w:val="both"/>
        <w:rPr>
          <w:rFonts w:eastAsia="Garamond"/>
          <w:color w:val="000000" w:themeColor="text1"/>
          <w:sz w:val="24"/>
          <w:szCs w:val="24"/>
          <w:lang w:val="pt-PT"/>
        </w:rPr>
      </w:pPr>
    </w:p>
    <w:p w14:paraId="0436372B" w14:textId="77777777" w:rsidR="00C77C7F" w:rsidRDefault="00C77C7F" w:rsidP="00CC2385">
      <w:pPr>
        <w:spacing w:before="120" w:after="120" w:line="360" w:lineRule="auto"/>
        <w:jc w:val="both"/>
        <w:rPr>
          <w:rFonts w:eastAsia="Garamond"/>
          <w:color w:val="000000" w:themeColor="text1"/>
          <w:sz w:val="24"/>
          <w:szCs w:val="24"/>
          <w:lang w:val="pt-PT"/>
        </w:rPr>
      </w:pPr>
    </w:p>
    <w:p w14:paraId="258FBDB0" w14:textId="77777777" w:rsidR="00C77C7F" w:rsidRDefault="00C77C7F" w:rsidP="00CC2385">
      <w:pPr>
        <w:spacing w:before="120" w:after="120" w:line="360" w:lineRule="auto"/>
        <w:jc w:val="both"/>
        <w:rPr>
          <w:rFonts w:eastAsia="Garamond"/>
          <w:color w:val="000000" w:themeColor="text1"/>
          <w:sz w:val="24"/>
          <w:szCs w:val="24"/>
          <w:lang w:val="pt-PT"/>
        </w:rPr>
      </w:pPr>
    </w:p>
    <w:p w14:paraId="68B80FCF" w14:textId="77777777" w:rsidR="00C77C7F" w:rsidRDefault="00C77C7F" w:rsidP="00CC2385">
      <w:pPr>
        <w:spacing w:before="120" w:after="120" w:line="360" w:lineRule="auto"/>
        <w:jc w:val="both"/>
        <w:rPr>
          <w:rFonts w:eastAsia="Garamond"/>
          <w:color w:val="000000" w:themeColor="text1"/>
          <w:sz w:val="24"/>
          <w:szCs w:val="24"/>
          <w:lang w:val="pt-PT"/>
        </w:rPr>
      </w:pPr>
    </w:p>
    <w:p w14:paraId="4E5AE581" w14:textId="77777777" w:rsidR="00C77C7F" w:rsidRDefault="00C77C7F" w:rsidP="00CC2385">
      <w:pPr>
        <w:spacing w:before="120" w:after="120" w:line="360" w:lineRule="auto"/>
        <w:jc w:val="both"/>
        <w:rPr>
          <w:rFonts w:eastAsia="Garamond"/>
          <w:color w:val="000000" w:themeColor="text1"/>
          <w:sz w:val="24"/>
          <w:szCs w:val="24"/>
          <w:lang w:val="pt-PT"/>
        </w:rPr>
      </w:pPr>
    </w:p>
    <w:p w14:paraId="39DBB9E3" w14:textId="77777777" w:rsidR="00C77C7F" w:rsidRDefault="00C77C7F" w:rsidP="00CC2385">
      <w:pPr>
        <w:spacing w:before="120" w:after="120" w:line="360" w:lineRule="auto"/>
        <w:jc w:val="both"/>
        <w:rPr>
          <w:rFonts w:eastAsia="Garamond"/>
          <w:color w:val="000000" w:themeColor="text1"/>
          <w:sz w:val="24"/>
          <w:szCs w:val="24"/>
          <w:lang w:val="pt-PT"/>
        </w:rPr>
      </w:pPr>
    </w:p>
    <w:p w14:paraId="1D7F99C0" w14:textId="77777777" w:rsidR="00C77C7F" w:rsidRDefault="00C77C7F" w:rsidP="00CC2385">
      <w:pPr>
        <w:spacing w:before="120" w:after="120" w:line="360" w:lineRule="auto"/>
        <w:jc w:val="both"/>
        <w:rPr>
          <w:rFonts w:eastAsia="Garamond"/>
          <w:color w:val="000000" w:themeColor="text1"/>
          <w:sz w:val="24"/>
          <w:szCs w:val="24"/>
          <w:lang w:val="pt-PT"/>
        </w:rPr>
      </w:pPr>
    </w:p>
    <w:p w14:paraId="270C840D" w14:textId="77777777" w:rsidR="00C77C7F" w:rsidRDefault="00C77C7F">
      <w:pPr>
        <w:rPr>
          <w:rFonts w:eastAsia="Garamond"/>
          <w:color w:val="000000" w:themeColor="text1"/>
          <w:sz w:val="24"/>
          <w:szCs w:val="24"/>
          <w:lang w:val="pt-PT"/>
        </w:rPr>
      </w:pPr>
      <w:r>
        <w:rPr>
          <w:rFonts w:eastAsia="Garamond"/>
          <w:color w:val="000000" w:themeColor="text1"/>
          <w:sz w:val="24"/>
          <w:szCs w:val="24"/>
          <w:lang w:val="pt-PT"/>
        </w:rPr>
        <w:br w:type="page"/>
      </w:r>
    </w:p>
    <w:p w14:paraId="417A39DB" w14:textId="51171A30" w:rsidR="00CC2385" w:rsidRPr="00C0381E" w:rsidRDefault="21F65956" w:rsidP="00C0381E">
      <w:pPr>
        <w:spacing w:before="120" w:after="120" w:line="360" w:lineRule="auto"/>
        <w:jc w:val="both"/>
        <w:rPr>
          <w:color w:val="000000"/>
          <w:sz w:val="24"/>
          <w:lang w:val="pt-PT"/>
        </w:rPr>
      </w:pPr>
      <w:r w:rsidRPr="00C0381E">
        <w:rPr>
          <w:color w:val="000000"/>
          <w:sz w:val="24"/>
          <w:lang w:val="pt-PT"/>
        </w:rPr>
        <w:lastRenderedPageBreak/>
        <w:t xml:space="preserve">A página do carrinho é </w:t>
      </w:r>
      <w:r w:rsidR="0057033F" w:rsidRPr="00C0381E">
        <w:rPr>
          <w:color w:val="000000"/>
          <w:sz w:val="24"/>
          <w:lang w:val="pt-PT"/>
        </w:rPr>
        <w:t xml:space="preserve">a </w:t>
      </w:r>
      <w:r w:rsidR="001B61A9" w:rsidRPr="00C0381E">
        <w:rPr>
          <w:color w:val="000000"/>
          <w:sz w:val="24"/>
          <w:lang w:val="pt-PT"/>
        </w:rPr>
        <w:t>antecessora a</w:t>
      </w:r>
      <w:r w:rsidRPr="00C0381E">
        <w:rPr>
          <w:color w:val="000000"/>
          <w:sz w:val="24"/>
          <w:lang w:val="pt-PT"/>
        </w:rPr>
        <w:t xml:space="preserve">o </w:t>
      </w:r>
      <w:r w:rsidRPr="00C0381E">
        <w:rPr>
          <w:i/>
          <w:iCs/>
          <w:color w:val="000000"/>
          <w:sz w:val="24"/>
          <w:lang w:val="pt-PT"/>
        </w:rPr>
        <w:t>checkout</w:t>
      </w:r>
      <w:r w:rsidR="7ED67191" w:rsidRPr="00C0381E">
        <w:rPr>
          <w:color w:val="000000"/>
          <w:sz w:val="24"/>
          <w:lang w:val="pt-PT"/>
        </w:rPr>
        <w:t>, nesta página</w:t>
      </w:r>
      <w:r w:rsidRPr="00C0381E">
        <w:rPr>
          <w:color w:val="000000"/>
          <w:sz w:val="24"/>
          <w:lang w:val="pt-PT"/>
        </w:rPr>
        <w:t xml:space="preserve"> </w:t>
      </w:r>
      <w:r w:rsidR="7ED67191" w:rsidRPr="00C0381E">
        <w:rPr>
          <w:color w:val="000000"/>
          <w:sz w:val="24"/>
          <w:lang w:val="pt-PT"/>
        </w:rPr>
        <w:t xml:space="preserve">o cliente </w:t>
      </w:r>
      <w:r w:rsidR="00FD3A63" w:rsidRPr="00C0381E">
        <w:rPr>
          <w:color w:val="000000"/>
          <w:sz w:val="24"/>
          <w:lang w:val="pt-PT"/>
        </w:rPr>
        <w:t>pode</w:t>
      </w:r>
      <w:r w:rsidR="7ED67191" w:rsidRPr="00C0381E">
        <w:rPr>
          <w:color w:val="000000"/>
          <w:sz w:val="24"/>
          <w:lang w:val="pt-PT"/>
        </w:rPr>
        <w:t xml:space="preserve"> ver </w:t>
      </w:r>
      <w:r w:rsidR="266412C3" w:rsidRPr="00C0381E">
        <w:rPr>
          <w:color w:val="000000"/>
          <w:sz w:val="24"/>
          <w:lang w:val="pt-PT"/>
        </w:rPr>
        <w:t xml:space="preserve">os produtos que pretende comprar, alterar a quantidade ou remover os artigos do carrinho. </w:t>
      </w:r>
      <w:r w:rsidR="79E7081B" w:rsidRPr="00C0381E">
        <w:rPr>
          <w:color w:val="000000"/>
          <w:sz w:val="24"/>
          <w:lang w:val="pt-PT"/>
        </w:rPr>
        <w:t xml:space="preserve">O </w:t>
      </w:r>
      <w:r w:rsidR="79E7081B" w:rsidRPr="00396479">
        <w:rPr>
          <w:i/>
          <w:iCs/>
          <w:color w:val="000000"/>
          <w:sz w:val="24"/>
          <w:lang w:val="pt-PT"/>
        </w:rPr>
        <w:t>design</w:t>
      </w:r>
      <w:r w:rsidR="79E7081B" w:rsidRPr="00C0381E">
        <w:rPr>
          <w:color w:val="000000"/>
          <w:sz w:val="24"/>
          <w:lang w:val="pt-PT"/>
        </w:rPr>
        <w:t xml:space="preserve"> desta página é muito simples, uma tabela</w:t>
      </w:r>
      <w:r w:rsidR="00683618" w:rsidRPr="00C0381E">
        <w:rPr>
          <w:color w:val="000000"/>
          <w:sz w:val="24"/>
          <w:lang w:val="pt-PT"/>
        </w:rPr>
        <w:t xml:space="preserve"> de </w:t>
      </w:r>
      <w:r w:rsidR="79E7081B" w:rsidRPr="00C0381E">
        <w:rPr>
          <w:color w:val="000000"/>
          <w:sz w:val="24"/>
          <w:lang w:val="pt-PT"/>
        </w:rPr>
        <w:t xml:space="preserve">produtos que o cliente adicionou, e </w:t>
      </w:r>
      <w:r w:rsidR="61CE9035" w:rsidRPr="00C0381E">
        <w:rPr>
          <w:color w:val="000000"/>
          <w:sz w:val="24"/>
          <w:lang w:val="pt-PT"/>
        </w:rPr>
        <w:t>por baixo uma secç</w:t>
      </w:r>
      <w:r w:rsidR="17DE5FE6" w:rsidRPr="00C0381E">
        <w:rPr>
          <w:color w:val="000000"/>
          <w:sz w:val="24"/>
          <w:lang w:val="pt-PT"/>
        </w:rPr>
        <w:t xml:space="preserve">ão onde mostra </w:t>
      </w:r>
      <w:r w:rsidR="00A41B1C" w:rsidRPr="00C0381E">
        <w:rPr>
          <w:color w:val="000000"/>
          <w:sz w:val="24"/>
          <w:lang w:val="pt-PT"/>
        </w:rPr>
        <w:t>os valores a pagar</w:t>
      </w:r>
      <w:r w:rsidR="17DE5FE6" w:rsidRPr="00C0381E">
        <w:rPr>
          <w:color w:val="000000"/>
          <w:sz w:val="24"/>
          <w:lang w:val="pt-PT"/>
        </w:rPr>
        <w:t>.</w:t>
      </w:r>
      <w:r w:rsidR="4743BDF2" w:rsidRPr="00C0381E">
        <w:rPr>
          <w:color w:val="000000"/>
          <w:sz w:val="24"/>
          <w:lang w:val="pt-PT"/>
        </w:rPr>
        <w:t xml:space="preserve"> Em</w:t>
      </w:r>
      <w:r w:rsidR="4AA9131B" w:rsidRPr="00C0381E">
        <w:rPr>
          <w:color w:val="000000"/>
          <w:sz w:val="24"/>
          <w:lang w:val="pt-PT"/>
        </w:rPr>
        <w:t xml:space="preserve"> c</w:t>
      </w:r>
      <w:r w:rsidR="4743BDF2" w:rsidRPr="00C0381E">
        <w:rPr>
          <w:color w:val="000000"/>
          <w:sz w:val="24"/>
          <w:lang w:val="pt-PT"/>
        </w:rPr>
        <w:t>ada linha da tabela</w:t>
      </w:r>
      <w:r w:rsidR="00DA4028" w:rsidRPr="00C0381E">
        <w:rPr>
          <w:color w:val="000000"/>
          <w:sz w:val="24"/>
          <w:lang w:val="pt-PT"/>
        </w:rPr>
        <w:t xml:space="preserve"> de produtos</w:t>
      </w:r>
      <w:r w:rsidR="00CB4D27" w:rsidRPr="00C0381E">
        <w:rPr>
          <w:color w:val="000000"/>
          <w:sz w:val="24"/>
          <w:lang w:val="pt-PT"/>
        </w:rPr>
        <w:t xml:space="preserve">, mostra </w:t>
      </w:r>
      <w:r w:rsidR="2782BC42" w:rsidRPr="00C0381E">
        <w:rPr>
          <w:color w:val="000000"/>
          <w:sz w:val="24"/>
          <w:lang w:val="pt-PT"/>
        </w:rPr>
        <w:t xml:space="preserve">a imagem, o nome, o preço </w:t>
      </w:r>
      <w:r w:rsidR="003A2902" w:rsidRPr="00C0381E">
        <w:rPr>
          <w:color w:val="000000"/>
          <w:sz w:val="24"/>
          <w:lang w:val="pt-PT"/>
        </w:rPr>
        <w:t>unitário</w:t>
      </w:r>
      <w:r w:rsidR="2782BC42" w:rsidRPr="00C0381E">
        <w:rPr>
          <w:color w:val="000000"/>
          <w:sz w:val="24"/>
          <w:lang w:val="pt-PT"/>
        </w:rPr>
        <w:t>, o IVA</w:t>
      </w:r>
      <w:r w:rsidR="1596F2F3" w:rsidRPr="00C0381E">
        <w:rPr>
          <w:color w:val="000000"/>
          <w:sz w:val="24"/>
          <w:lang w:val="pt-PT"/>
        </w:rPr>
        <w:t xml:space="preserve"> </w:t>
      </w:r>
      <w:r w:rsidR="003A2902" w:rsidRPr="00C0381E">
        <w:rPr>
          <w:color w:val="000000"/>
          <w:sz w:val="24"/>
          <w:lang w:val="pt-PT"/>
        </w:rPr>
        <w:t>unitário</w:t>
      </w:r>
      <w:r w:rsidR="2782BC42" w:rsidRPr="00C0381E">
        <w:rPr>
          <w:color w:val="000000"/>
          <w:sz w:val="24"/>
          <w:lang w:val="pt-PT"/>
        </w:rPr>
        <w:t>, a quantidade, o total</w:t>
      </w:r>
      <w:r w:rsidR="44D16395" w:rsidRPr="00C0381E">
        <w:rPr>
          <w:color w:val="000000"/>
          <w:sz w:val="24"/>
          <w:lang w:val="pt-PT"/>
        </w:rPr>
        <w:t xml:space="preserve">, </w:t>
      </w:r>
      <w:r w:rsidR="00154911" w:rsidRPr="00C0381E">
        <w:rPr>
          <w:color w:val="000000"/>
          <w:sz w:val="24"/>
          <w:lang w:val="pt-PT"/>
        </w:rPr>
        <w:t xml:space="preserve">o IVA total </w:t>
      </w:r>
      <w:r w:rsidR="71841062" w:rsidRPr="00C0381E">
        <w:rPr>
          <w:color w:val="000000"/>
          <w:sz w:val="24"/>
          <w:lang w:val="pt-PT"/>
        </w:rPr>
        <w:t>e a ação de remover o produto. O cliente pode alterar a quantidade de cada produto e automaticamente o Total</w:t>
      </w:r>
      <w:r w:rsidR="007FBC48" w:rsidRPr="00C0381E">
        <w:rPr>
          <w:color w:val="000000"/>
          <w:sz w:val="24"/>
          <w:lang w:val="pt-PT"/>
        </w:rPr>
        <w:t xml:space="preserve"> e o Total IVA da linha do produto </w:t>
      </w:r>
      <w:r w:rsidR="006D38D4" w:rsidRPr="00C0381E">
        <w:rPr>
          <w:color w:val="000000"/>
          <w:sz w:val="24"/>
          <w:lang w:val="pt-PT"/>
        </w:rPr>
        <w:t>são</w:t>
      </w:r>
      <w:r w:rsidR="007FBC48" w:rsidRPr="00C0381E">
        <w:rPr>
          <w:color w:val="000000"/>
          <w:sz w:val="24"/>
          <w:lang w:val="pt-PT"/>
        </w:rPr>
        <w:t xml:space="preserve"> alterado</w:t>
      </w:r>
      <w:r w:rsidR="006D38D4" w:rsidRPr="00C0381E">
        <w:rPr>
          <w:color w:val="000000"/>
          <w:sz w:val="24"/>
          <w:lang w:val="pt-PT"/>
        </w:rPr>
        <w:t>s</w:t>
      </w:r>
      <w:r w:rsidR="007FBC48" w:rsidRPr="00C0381E">
        <w:rPr>
          <w:color w:val="000000"/>
          <w:sz w:val="24"/>
          <w:lang w:val="pt-PT"/>
        </w:rPr>
        <w:t xml:space="preserve"> para o correspondente. Ao mesmo tempo </w:t>
      </w:r>
      <w:r w:rsidR="275004D3" w:rsidRPr="00C0381E">
        <w:rPr>
          <w:color w:val="000000"/>
          <w:sz w:val="24"/>
          <w:lang w:val="pt-PT"/>
        </w:rPr>
        <w:t xml:space="preserve">a secção </w:t>
      </w:r>
      <w:r w:rsidR="00EA1EB4" w:rsidRPr="00C0381E">
        <w:rPr>
          <w:color w:val="000000"/>
          <w:sz w:val="24"/>
          <w:lang w:val="pt-PT"/>
        </w:rPr>
        <w:t xml:space="preserve">abaixo </w:t>
      </w:r>
      <w:r w:rsidR="275004D3" w:rsidRPr="00C0381E">
        <w:rPr>
          <w:color w:val="000000"/>
          <w:sz w:val="24"/>
          <w:lang w:val="pt-PT"/>
        </w:rPr>
        <w:t xml:space="preserve">onde mostra o total das compras </w:t>
      </w:r>
      <w:r w:rsidR="009C7F76">
        <w:rPr>
          <w:color w:val="000000"/>
          <w:sz w:val="24"/>
          <w:lang w:val="pt-PT"/>
        </w:rPr>
        <w:t>é</w:t>
      </w:r>
      <w:r w:rsidR="275004D3" w:rsidRPr="00C0381E">
        <w:rPr>
          <w:color w:val="000000"/>
          <w:sz w:val="24"/>
          <w:lang w:val="pt-PT"/>
        </w:rPr>
        <w:t xml:space="preserve"> </w:t>
      </w:r>
      <w:r w:rsidR="00FF7E69" w:rsidRPr="00C0381E">
        <w:rPr>
          <w:color w:val="000000"/>
          <w:sz w:val="24"/>
          <w:lang w:val="pt-PT"/>
        </w:rPr>
        <w:t>atualizada</w:t>
      </w:r>
      <w:r w:rsidR="275004D3" w:rsidRPr="00C0381E">
        <w:rPr>
          <w:color w:val="000000"/>
          <w:sz w:val="24"/>
          <w:lang w:val="pt-PT"/>
        </w:rPr>
        <w:t>.</w:t>
      </w:r>
    </w:p>
    <w:p w14:paraId="1C97F1D6" w14:textId="1E7CF252" w:rsidR="275004D3" w:rsidRPr="00C0381E" w:rsidRDefault="275004D3" w:rsidP="00C0381E">
      <w:pPr>
        <w:spacing w:before="120" w:after="120" w:line="360" w:lineRule="auto"/>
        <w:jc w:val="both"/>
        <w:rPr>
          <w:color w:val="000000"/>
          <w:sz w:val="24"/>
          <w:lang w:val="pt-PT"/>
        </w:rPr>
      </w:pPr>
      <w:r w:rsidRPr="00C0381E">
        <w:rPr>
          <w:color w:val="000000"/>
          <w:sz w:val="24"/>
          <w:lang w:val="pt-PT"/>
        </w:rPr>
        <w:t xml:space="preserve">Aqui o cliente </w:t>
      </w:r>
      <w:r w:rsidR="009C7F76">
        <w:rPr>
          <w:color w:val="000000"/>
          <w:sz w:val="24"/>
          <w:lang w:val="pt-PT"/>
        </w:rPr>
        <w:t>pode</w:t>
      </w:r>
      <w:r w:rsidRPr="00C0381E">
        <w:rPr>
          <w:color w:val="000000"/>
          <w:sz w:val="24"/>
          <w:lang w:val="pt-PT"/>
        </w:rPr>
        <w:t xml:space="preserve"> tomar a decisão de continuar a comprar ou concluir a compra. Se optar por continuar a comprar será redirecionado para </w:t>
      </w:r>
      <w:r w:rsidR="33957B1B" w:rsidRPr="00C0381E">
        <w:rPr>
          <w:color w:val="000000"/>
          <w:sz w:val="24"/>
          <w:lang w:val="pt-PT"/>
        </w:rPr>
        <w:t xml:space="preserve">a página de produtos e se preferir concluir a compra será redirecionado para o </w:t>
      </w:r>
      <w:r w:rsidR="33957B1B" w:rsidRPr="00611E3D">
        <w:rPr>
          <w:i/>
          <w:iCs/>
          <w:color w:val="000000"/>
          <w:sz w:val="24"/>
          <w:lang w:val="pt-PT"/>
        </w:rPr>
        <w:t>checkout</w:t>
      </w:r>
      <w:r w:rsidR="33957B1B" w:rsidRPr="00C0381E">
        <w:rPr>
          <w:color w:val="000000"/>
          <w:sz w:val="24"/>
          <w:lang w:val="pt-PT"/>
        </w:rPr>
        <w:t>.</w:t>
      </w:r>
      <w:r w:rsidR="7596EA4B" w:rsidRPr="00C0381E">
        <w:rPr>
          <w:color w:val="000000"/>
          <w:sz w:val="24"/>
          <w:lang w:val="pt-PT"/>
        </w:rPr>
        <w:t xml:space="preserve"> </w:t>
      </w:r>
      <w:r w:rsidR="7CB6757A" w:rsidRPr="00C0381E">
        <w:rPr>
          <w:color w:val="000000"/>
          <w:sz w:val="24"/>
          <w:lang w:val="pt-PT"/>
        </w:rPr>
        <w:t xml:space="preserve">A imagem a seguir mostra o </w:t>
      </w:r>
      <w:r w:rsidR="00611E3D">
        <w:rPr>
          <w:color w:val="000000"/>
          <w:sz w:val="24"/>
          <w:lang w:val="pt-PT"/>
        </w:rPr>
        <w:t>que foi explicado no texto.</w:t>
      </w:r>
    </w:p>
    <w:p w14:paraId="39442685" w14:textId="1C81C1BA" w:rsidR="4F3F7A48" w:rsidRDefault="00611E3D" w:rsidP="44E5900B">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63360" behindDoc="1" locked="0" layoutInCell="1" allowOverlap="1" wp14:anchorId="38F1AF99" wp14:editId="5B34D06E">
                <wp:simplePos x="0" y="0"/>
                <wp:positionH relativeFrom="column">
                  <wp:posOffset>480060</wp:posOffset>
                </wp:positionH>
                <wp:positionV relativeFrom="paragraph">
                  <wp:posOffset>4319270</wp:posOffset>
                </wp:positionV>
                <wp:extent cx="457200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3915C62" w14:textId="72D2A5C4" w:rsidR="00093523" w:rsidRPr="00413432" w:rsidRDefault="00093523" w:rsidP="00611E3D">
                            <w:pPr>
                              <w:pStyle w:val="Legenda"/>
                              <w:rPr>
                                <w:noProof/>
                              </w:rPr>
                            </w:pPr>
                            <w:r>
                              <w:rPr>
                                <w:noProof/>
                              </w:rPr>
                              <w:fldChar w:fldCharType="begin"/>
                            </w:r>
                            <w:r>
                              <w:rPr>
                                <w:noProof/>
                              </w:rPr>
                              <w:instrText xml:space="preserve"> SEQ Figure \* ARABIC </w:instrText>
                            </w:r>
                            <w:r>
                              <w:rPr>
                                <w:noProof/>
                              </w:rPr>
                              <w:fldChar w:fldCharType="separate"/>
                            </w:r>
                            <w:bookmarkStart w:id="19" w:name="_Toc64317967"/>
                            <w:r>
                              <w:rPr>
                                <w:noProof/>
                              </w:rPr>
                              <w:t>7</w:t>
                            </w:r>
                            <w:r>
                              <w:rPr>
                                <w:noProof/>
                              </w:rPr>
                              <w:fldChar w:fldCharType="end"/>
                            </w:r>
                            <w:r>
                              <w:t xml:space="preserve">- </w:t>
                            </w:r>
                            <w:proofErr w:type="spellStart"/>
                            <w:r>
                              <w:t>Carrinho</w:t>
                            </w:r>
                            <w:proofErr w:type="spellEnd"/>
                            <w:r>
                              <w:t xml:space="preserve"> do </w:t>
                            </w:r>
                            <w:proofErr w:type="spellStart"/>
                            <w:r>
                              <w:t>utilizador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1AF99" id="Caixa de texto 17" o:spid="_x0000_s1032" type="#_x0000_t202" style="position:absolute;left:0;text-align:left;margin-left:37.8pt;margin-top:340.1pt;width:5in;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PFMgIAAGwEAAAOAAAAZHJzL2Uyb0RvYy54bWysVMFu2zAMvQ/YPwi6L066NS2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" stroked="f">
                <v:textbox style="mso-fit-shape-to-text:t" inset="0,0,0,0">
                  <w:txbxContent>
                    <w:p w14:paraId="53915C62" w14:textId="72D2A5C4" w:rsidR="00093523" w:rsidRPr="00413432" w:rsidRDefault="00093523" w:rsidP="00611E3D">
                      <w:pPr>
                        <w:pStyle w:val="Legenda"/>
                        <w:rPr>
                          <w:noProof/>
                        </w:rPr>
                      </w:pPr>
                      <w:r>
                        <w:rPr>
                          <w:noProof/>
                        </w:rPr>
                        <w:fldChar w:fldCharType="begin"/>
                      </w:r>
                      <w:r>
                        <w:rPr>
                          <w:noProof/>
                        </w:rPr>
                        <w:instrText xml:space="preserve"> SEQ Figure \* ARABIC </w:instrText>
                      </w:r>
                      <w:r>
                        <w:rPr>
                          <w:noProof/>
                        </w:rPr>
                        <w:fldChar w:fldCharType="separate"/>
                      </w:r>
                      <w:bookmarkStart w:id="20" w:name="_Toc64317967"/>
                      <w:r>
                        <w:rPr>
                          <w:noProof/>
                        </w:rPr>
                        <w:t>7</w:t>
                      </w:r>
                      <w:r>
                        <w:rPr>
                          <w:noProof/>
                        </w:rPr>
                        <w:fldChar w:fldCharType="end"/>
                      </w:r>
                      <w:r>
                        <w:t xml:space="preserve">- </w:t>
                      </w:r>
                      <w:proofErr w:type="spellStart"/>
                      <w:r>
                        <w:t>Carrinho</w:t>
                      </w:r>
                      <w:proofErr w:type="spellEnd"/>
                      <w:r>
                        <w:t xml:space="preserve"> do </w:t>
                      </w:r>
                      <w:proofErr w:type="spellStart"/>
                      <w:r>
                        <w:t>utilizador</w:t>
                      </w:r>
                      <w:bookmarkEnd w:id="20"/>
                      <w:proofErr w:type="spellEnd"/>
                    </w:p>
                  </w:txbxContent>
                </v:textbox>
                <w10:wrap type="tight"/>
              </v:shape>
            </w:pict>
          </mc:Fallback>
        </mc:AlternateContent>
      </w:r>
      <w:r w:rsidR="001F362B">
        <w:rPr>
          <w:noProof/>
        </w:rPr>
        <w:drawing>
          <wp:anchor distT="0" distB="0" distL="114300" distR="114300" simplePos="0" relativeHeight="251619328" behindDoc="1" locked="0" layoutInCell="1" allowOverlap="1" wp14:anchorId="64ABA3F2" wp14:editId="14B49843">
            <wp:simplePos x="0" y="0"/>
            <wp:positionH relativeFrom="margin">
              <wp:posOffset>480308</wp:posOffset>
            </wp:positionH>
            <wp:positionV relativeFrom="paragraph">
              <wp:posOffset>4776</wp:posOffset>
            </wp:positionV>
            <wp:extent cx="4572000" cy="4257675"/>
            <wp:effectExtent l="0" t="0" r="0" b="9525"/>
            <wp:wrapTight wrapText="bothSides">
              <wp:wrapPolygon edited="0">
                <wp:start x="0" y="0"/>
                <wp:lineTo x="0" y="21552"/>
                <wp:lineTo x="21510" y="21552"/>
                <wp:lineTo x="21510" y="0"/>
                <wp:lineTo x="0" y="0"/>
              </wp:wrapPolygon>
            </wp:wrapTight>
            <wp:docPr id="1001170471" name="Picture 100117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170471"/>
                    <pic:cNvPicPr/>
                  </pic:nvPicPr>
                  <pic:blipFill>
                    <a:blip r:embed="rId39">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anchor>
        </w:drawing>
      </w:r>
    </w:p>
    <w:p w14:paraId="3F92013A" w14:textId="426F456A" w:rsidR="44E5900B" w:rsidRDefault="44E5900B" w:rsidP="44E5900B">
      <w:pPr>
        <w:spacing w:before="120" w:after="120" w:line="360" w:lineRule="auto"/>
        <w:jc w:val="both"/>
        <w:rPr>
          <w:color w:val="000000" w:themeColor="text1"/>
          <w:lang w:val="pt-PT"/>
        </w:rPr>
      </w:pPr>
    </w:p>
    <w:p w14:paraId="3066953C" w14:textId="77777777" w:rsidR="001F362B" w:rsidRDefault="001F362B" w:rsidP="44E5900B">
      <w:pPr>
        <w:spacing w:before="120" w:after="120" w:line="360" w:lineRule="auto"/>
        <w:jc w:val="both"/>
        <w:rPr>
          <w:color w:val="000000" w:themeColor="text1"/>
          <w:sz w:val="24"/>
          <w:szCs w:val="24"/>
          <w:lang w:val="pt-PT"/>
        </w:rPr>
      </w:pPr>
    </w:p>
    <w:p w14:paraId="179016A1" w14:textId="77777777" w:rsidR="001F362B" w:rsidRDefault="001F362B" w:rsidP="44E5900B">
      <w:pPr>
        <w:spacing w:before="120" w:after="120" w:line="360" w:lineRule="auto"/>
        <w:jc w:val="both"/>
        <w:rPr>
          <w:color w:val="000000" w:themeColor="text1"/>
          <w:sz w:val="24"/>
          <w:szCs w:val="24"/>
          <w:lang w:val="pt-PT"/>
        </w:rPr>
      </w:pPr>
    </w:p>
    <w:p w14:paraId="3DB60F31" w14:textId="77777777" w:rsidR="001F362B" w:rsidRDefault="001F362B" w:rsidP="44E5900B">
      <w:pPr>
        <w:spacing w:before="120" w:after="120" w:line="360" w:lineRule="auto"/>
        <w:jc w:val="both"/>
        <w:rPr>
          <w:color w:val="000000" w:themeColor="text1"/>
          <w:sz w:val="24"/>
          <w:szCs w:val="24"/>
          <w:lang w:val="pt-PT"/>
        </w:rPr>
      </w:pPr>
    </w:p>
    <w:p w14:paraId="7B9B5DB7" w14:textId="77777777" w:rsidR="001F362B" w:rsidRDefault="001F362B" w:rsidP="44E5900B">
      <w:pPr>
        <w:spacing w:before="120" w:after="120" w:line="360" w:lineRule="auto"/>
        <w:jc w:val="both"/>
        <w:rPr>
          <w:color w:val="000000" w:themeColor="text1"/>
          <w:sz w:val="24"/>
          <w:szCs w:val="24"/>
          <w:lang w:val="pt-PT"/>
        </w:rPr>
      </w:pPr>
    </w:p>
    <w:p w14:paraId="1E2139B3" w14:textId="77777777" w:rsidR="001F362B" w:rsidRDefault="001F362B" w:rsidP="44E5900B">
      <w:pPr>
        <w:spacing w:before="120" w:after="120" w:line="360" w:lineRule="auto"/>
        <w:jc w:val="both"/>
        <w:rPr>
          <w:color w:val="000000" w:themeColor="text1"/>
          <w:sz w:val="24"/>
          <w:szCs w:val="24"/>
          <w:lang w:val="pt-PT"/>
        </w:rPr>
      </w:pPr>
    </w:p>
    <w:p w14:paraId="1092871C" w14:textId="77777777" w:rsidR="001F362B" w:rsidRDefault="001F362B" w:rsidP="44E5900B">
      <w:pPr>
        <w:spacing w:before="120" w:after="120" w:line="360" w:lineRule="auto"/>
        <w:jc w:val="both"/>
        <w:rPr>
          <w:color w:val="000000" w:themeColor="text1"/>
          <w:sz w:val="24"/>
          <w:szCs w:val="24"/>
          <w:lang w:val="pt-PT"/>
        </w:rPr>
      </w:pPr>
    </w:p>
    <w:p w14:paraId="5E7085C8" w14:textId="77777777" w:rsidR="001F362B" w:rsidRDefault="001F362B" w:rsidP="44E5900B">
      <w:pPr>
        <w:spacing w:before="120" w:after="120" w:line="360" w:lineRule="auto"/>
        <w:jc w:val="both"/>
        <w:rPr>
          <w:color w:val="000000" w:themeColor="text1"/>
          <w:sz w:val="24"/>
          <w:szCs w:val="24"/>
          <w:lang w:val="pt-PT"/>
        </w:rPr>
      </w:pPr>
    </w:p>
    <w:p w14:paraId="4BAAEB0C" w14:textId="77777777" w:rsidR="001F362B" w:rsidRDefault="001F362B" w:rsidP="44E5900B">
      <w:pPr>
        <w:spacing w:before="120" w:after="120" w:line="360" w:lineRule="auto"/>
        <w:jc w:val="both"/>
        <w:rPr>
          <w:color w:val="000000" w:themeColor="text1"/>
          <w:sz w:val="24"/>
          <w:szCs w:val="24"/>
          <w:lang w:val="pt-PT"/>
        </w:rPr>
      </w:pPr>
    </w:p>
    <w:p w14:paraId="078EA04B" w14:textId="77777777" w:rsidR="001F362B" w:rsidRDefault="001F362B" w:rsidP="44E5900B">
      <w:pPr>
        <w:spacing w:before="120" w:after="120" w:line="360" w:lineRule="auto"/>
        <w:jc w:val="both"/>
        <w:rPr>
          <w:color w:val="000000" w:themeColor="text1"/>
          <w:sz w:val="24"/>
          <w:szCs w:val="24"/>
          <w:lang w:val="pt-PT"/>
        </w:rPr>
      </w:pPr>
    </w:p>
    <w:p w14:paraId="1A996643" w14:textId="77777777" w:rsidR="001F362B" w:rsidRDefault="001F362B" w:rsidP="44E5900B">
      <w:pPr>
        <w:spacing w:before="120" w:after="120" w:line="360" w:lineRule="auto"/>
        <w:jc w:val="both"/>
        <w:rPr>
          <w:color w:val="000000" w:themeColor="text1"/>
          <w:sz w:val="24"/>
          <w:szCs w:val="24"/>
          <w:lang w:val="pt-PT"/>
        </w:rPr>
      </w:pPr>
    </w:p>
    <w:p w14:paraId="11C58560" w14:textId="77777777" w:rsidR="001F362B" w:rsidRDefault="001F362B" w:rsidP="44E5900B">
      <w:pPr>
        <w:spacing w:before="120" w:after="120" w:line="360" w:lineRule="auto"/>
        <w:jc w:val="both"/>
        <w:rPr>
          <w:color w:val="000000" w:themeColor="text1"/>
          <w:sz w:val="24"/>
          <w:szCs w:val="24"/>
          <w:lang w:val="pt-PT"/>
        </w:rPr>
      </w:pPr>
    </w:p>
    <w:p w14:paraId="79D24C81" w14:textId="77777777" w:rsidR="001F362B" w:rsidRDefault="001F362B" w:rsidP="44E5900B">
      <w:pPr>
        <w:spacing w:before="120" w:after="120" w:line="360" w:lineRule="auto"/>
        <w:jc w:val="both"/>
        <w:rPr>
          <w:color w:val="000000" w:themeColor="text1"/>
          <w:sz w:val="24"/>
          <w:szCs w:val="24"/>
          <w:lang w:val="pt-PT"/>
        </w:rPr>
      </w:pPr>
    </w:p>
    <w:p w14:paraId="5DFF326C" w14:textId="77777777" w:rsidR="001F362B" w:rsidRDefault="001F362B">
      <w:pPr>
        <w:rPr>
          <w:color w:val="000000" w:themeColor="text1"/>
          <w:sz w:val="24"/>
          <w:szCs w:val="24"/>
          <w:lang w:val="pt-PT"/>
        </w:rPr>
      </w:pPr>
      <w:r>
        <w:rPr>
          <w:color w:val="000000" w:themeColor="text1"/>
          <w:sz w:val="24"/>
          <w:szCs w:val="24"/>
          <w:lang w:val="pt-PT"/>
        </w:rPr>
        <w:br w:type="page"/>
      </w:r>
    </w:p>
    <w:p w14:paraId="3BBD1EE4" w14:textId="2C42DE80" w:rsidR="44E5900B" w:rsidRDefault="30D490C2" w:rsidP="44E5900B">
      <w:pPr>
        <w:spacing w:before="120" w:after="120" w:line="360" w:lineRule="auto"/>
        <w:jc w:val="both"/>
        <w:rPr>
          <w:color w:val="000000" w:themeColor="text1"/>
          <w:sz w:val="24"/>
          <w:szCs w:val="24"/>
          <w:lang w:val="pt-PT"/>
        </w:rPr>
      </w:pPr>
      <w:r w:rsidRPr="6606D7B1">
        <w:rPr>
          <w:color w:val="000000" w:themeColor="text1"/>
          <w:sz w:val="24"/>
          <w:szCs w:val="24"/>
          <w:lang w:val="pt-PT"/>
        </w:rPr>
        <w:lastRenderedPageBreak/>
        <w:t xml:space="preserve">A página de histórico permite que o cliente possa visualizar as compras que já efetuou. </w:t>
      </w:r>
      <w:r w:rsidR="777907EC" w:rsidRPr="3A013CB5">
        <w:rPr>
          <w:color w:val="000000" w:themeColor="text1"/>
          <w:sz w:val="24"/>
          <w:szCs w:val="24"/>
          <w:lang w:val="pt-PT"/>
        </w:rPr>
        <w:t xml:space="preserve"> </w:t>
      </w:r>
      <w:r w:rsidR="777907EC" w:rsidRPr="7658A41E">
        <w:rPr>
          <w:color w:val="000000" w:themeColor="text1"/>
          <w:sz w:val="24"/>
          <w:szCs w:val="24"/>
          <w:lang w:val="pt-PT"/>
        </w:rPr>
        <w:t>Est</w:t>
      </w:r>
      <w:r w:rsidR="00101349">
        <w:rPr>
          <w:color w:val="000000" w:themeColor="text1"/>
          <w:sz w:val="24"/>
          <w:szCs w:val="24"/>
          <w:lang w:val="pt-PT"/>
        </w:rPr>
        <w:t>a</w:t>
      </w:r>
      <w:r w:rsidR="777907EC" w:rsidRPr="7658A41E">
        <w:rPr>
          <w:color w:val="000000" w:themeColor="text1"/>
          <w:sz w:val="24"/>
          <w:szCs w:val="24"/>
          <w:lang w:val="pt-PT"/>
        </w:rPr>
        <w:t xml:space="preserve"> </w:t>
      </w:r>
      <w:r w:rsidR="008A618D">
        <w:rPr>
          <w:color w:val="000000" w:themeColor="text1"/>
          <w:sz w:val="24"/>
          <w:szCs w:val="24"/>
          <w:lang w:val="pt-PT"/>
        </w:rPr>
        <w:t>tem</w:t>
      </w:r>
      <w:r w:rsidR="777907EC" w:rsidRPr="7658A41E">
        <w:rPr>
          <w:color w:val="000000" w:themeColor="text1"/>
          <w:sz w:val="24"/>
          <w:szCs w:val="24"/>
          <w:lang w:val="pt-PT"/>
        </w:rPr>
        <w:t xml:space="preserve"> uma tabela em que cada linha representa uma compra já </w:t>
      </w:r>
      <w:r w:rsidR="777907EC" w:rsidRPr="508E8F89">
        <w:rPr>
          <w:color w:val="000000" w:themeColor="text1"/>
          <w:sz w:val="24"/>
          <w:szCs w:val="24"/>
          <w:lang w:val="pt-PT"/>
        </w:rPr>
        <w:t xml:space="preserve">efetuada. </w:t>
      </w:r>
      <w:r w:rsidR="77AB61C3" w:rsidRPr="439FFF9F">
        <w:rPr>
          <w:color w:val="000000" w:themeColor="text1"/>
          <w:sz w:val="24"/>
          <w:szCs w:val="24"/>
          <w:lang w:val="pt-PT"/>
        </w:rPr>
        <w:t xml:space="preserve"> </w:t>
      </w:r>
      <w:r w:rsidR="77AB61C3" w:rsidRPr="3B164761">
        <w:rPr>
          <w:color w:val="000000" w:themeColor="text1"/>
          <w:sz w:val="24"/>
          <w:szCs w:val="24"/>
          <w:lang w:val="pt-PT"/>
        </w:rPr>
        <w:t xml:space="preserve">Em cada linha podemos observar que aparece o </w:t>
      </w:r>
      <w:r w:rsidR="00F56651">
        <w:rPr>
          <w:color w:val="000000" w:themeColor="text1"/>
          <w:sz w:val="24"/>
          <w:szCs w:val="24"/>
          <w:lang w:val="pt-PT"/>
        </w:rPr>
        <w:t>número</w:t>
      </w:r>
      <w:r w:rsidR="005A5E71">
        <w:rPr>
          <w:color w:val="000000" w:themeColor="text1"/>
          <w:sz w:val="24"/>
          <w:szCs w:val="24"/>
          <w:lang w:val="pt-PT"/>
        </w:rPr>
        <w:t xml:space="preserve"> identificador</w:t>
      </w:r>
      <w:r w:rsidR="77AB61C3" w:rsidRPr="3B164761">
        <w:rPr>
          <w:color w:val="000000" w:themeColor="text1"/>
          <w:sz w:val="24"/>
          <w:szCs w:val="24"/>
          <w:lang w:val="pt-PT"/>
        </w:rPr>
        <w:t xml:space="preserve"> da compra, o nome da pessoa que vai re</w:t>
      </w:r>
      <w:r w:rsidR="0127D318" w:rsidRPr="3B164761">
        <w:rPr>
          <w:color w:val="000000" w:themeColor="text1"/>
          <w:sz w:val="24"/>
          <w:szCs w:val="24"/>
          <w:lang w:val="pt-PT"/>
        </w:rPr>
        <w:t>ceber</w:t>
      </w:r>
      <w:r w:rsidR="0127D318" w:rsidRPr="6E5DD0F1">
        <w:rPr>
          <w:color w:val="000000" w:themeColor="text1"/>
          <w:sz w:val="24"/>
          <w:szCs w:val="24"/>
          <w:lang w:val="pt-PT"/>
        </w:rPr>
        <w:t>, o NIF, a data de compra, o número de telemóvel, o estado da compra, o preço total</w:t>
      </w:r>
      <w:r w:rsidR="1268FCD7" w:rsidRPr="29F43466">
        <w:rPr>
          <w:color w:val="000000" w:themeColor="text1"/>
          <w:sz w:val="24"/>
          <w:szCs w:val="24"/>
          <w:lang w:val="pt-PT"/>
        </w:rPr>
        <w:t>, o IVA total e</w:t>
      </w:r>
      <w:r w:rsidR="1268FCD7" w:rsidRPr="0ADD2954">
        <w:rPr>
          <w:color w:val="000000" w:themeColor="text1"/>
          <w:sz w:val="24"/>
          <w:szCs w:val="24"/>
          <w:lang w:val="pt-PT"/>
        </w:rPr>
        <w:t xml:space="preserve"> por último um botão que redireciona o </w:t>
      </w:r>
      <w:r w:rsidR="1268FCD7" w:rsidRPr="065DBEE8">
        <w:rPr>
          <w:color w:val="000000" w:themeColor="text1"/>
          <w:sz w:val="24"/>
          <w:szCs w:val="24"/>
          <w:lang w:val="pt-PT"/>
        </w:rPr>
        <w:t xml:space="preserve">cliente </w:t>
      </w:r>
      <w:r w:rsidR="1268FCD7" w:rsidRPr="0ADD2954">
        <w:rPr>
          <w:color w:val="000000" w:themeColor="text1"/>
          <w:sz w:val="24"/>
          <w:szCs w:val="24"/>
          <w:lang w:val="pt-PT"/>
        </w:rPr>
        <w:t>para mais detalhes</w:t>
      </w:r>
      <w:r w:rsidR="1268FCD7" w:rsidRPr="065DBEE8">
        <w:rPr>
          <w:color w:val="000000" w:themeColor="text1"/>
          <w:sz w:val="24"/>
          <w:szCs w:val="24"/>
          <w:lang w:val="pt-PT"/>
        </w:rPr>
        <w:t>.</w:t>
      </w:r>
      <w:r w:rsidR="33A2797D" w:rsidRPr="3A00FF4C">
        <w:rPr>
          <w:color w:val="000000" w:themeColor="text1"/>
          <w:sz w:val="24"/>
          <w:szCs w:val="24"/>
          <w:lang w:val="pt-PT"/>
        </w:rPr>
        <w:t xml:space="preserve"> A ilustração abaixo demonstra a </w:t>
      </w:r>
      <w:r w:rsidR="33A2797D" w:rsidRPr="61872FDC">
        <w:rPr>
          <w:color w:val="000000" w:themeColor="text1"/>
          <w:sz w:val="24"/>
          <w:szCs w:val="24"/>
          <w:lang w:val="pt-PT"/>
        </w:rPr>
        <w:t>descrição.</w:t>
      </w:r>
    </w:p>
    <w:p w14:paraId="08558D8E" w14:textId="3C3F15C6" w:rsidR="4F3F7A48" w:rsidRPr="00274C87" w:rsidRDefault="007A4D16" w:rsidP="44E5900B">
      <w:pPr>
        <w:spacing w:before="120" w:after="120" w:line="360" w:lineRule="auto"/>
        <w:jc w:val="both"/>
        <w:rPr>
          <w:lang w:val="pt-PT"/>
        </w:rPr>
      </w:pPr>
      <w:r>
        <w:rPr>
          <w:noProof/>
        </w:rPr>
        <mc:AlternateContent>
          <mc:Choice Requires="wps">
            <w:drawing>
              <wp:anchor distT="0" distB="0" distL="114300" distR="114300" simplePos="0" relativeHeight="251665408" behindDoc="1" locked="0" layoutInCell="1" allowOverlap="1" wp14:anchorId="5B333035" wp14:editId="1FFA3907">
                <wp:simplePos x="0" y="0"/>
                <wp:positionH relativeFrom="column">
                  <wp:posOffset>375285</wp:posOffset>
                </wp:positionH>
                <wp:positionV relativeFrom="paragraph">
                  <wp:posOffset>4391660</wp:posOffset>
                </wp:positionV>
                <wp:extent cx="457200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531037F" w14:textId="61E7963B" w:rsidR="00093523" w:rsidRPr="00B52A57" w:rsidRDefault="00093523" w:rsidP="007A4D16">
                            <w:pPr>
                              <w:pStyle w:val="Legenda"/>
                              <w:rPr>
                                <w:noProof/>
                              </w:rPr>
                            </w:pPr>
                            <w:r>
                              <w:rPr>
                                <w:noProof/>
                              </w:rPr>
                              <w:fldChar w:fldCharType="begin"/>
                            </w:r>
                            <w:r>
                              <w:rPr>
                                <w:noProof/>
                              </w:rPr>
                              <w:instrText xml:space="preserve"> SEQ Figure \* ARABIC </w:instrText>
                            </w:r>
                            <w:r>
                              <w:rPr>
                                <w:noProof/>
                              </w:rPr>
                              <w:fldChar w:fldCharType="separate"/>
                            </w:r>
                            <w:bookmarkStart w:id="21" w:name="_Toc64317968"/>
                            <w:r>
                              <w:rPr>
                                <w:noProof/>
                              </w:rPr>
                              <w:t>8</w:t>
                            </w:r>
                            <w:r>
                              <w:rPr>
                                <w:noProof/>
                              </w:rPr>
                              <w:fldChar w:fldCharType="end"/>
                            </w:r>
                            <w:r>
                              <w:t xml:space="preserve"> - </w:t>
                            </w:r>
                            <w:proofErr w:type="spellStart"/>
                            <w:r>
                              <w:t>Histórico</w:t>
                            </w:r>
                            <w:proofErr w:type="spellEnd"/>
                            <w:r>
                              <w:t xml:space="preserve"> de </w:t>
                            </w:r>
                            <w:proofErr w:type="spellStart"/>
                            <w:r>
                              <w:t>compras</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33035" id="Caixa de texto 18" o:spid="_x0000_s1033" type="#_x0000_t202" style="position:absolute;left:0;text-align:left;margin-left:29.55pt;margin-top:345.8pt;width:5in;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" stroked="f">
                <v:textbox style="mso-fit-shape-to-text:t" inset="0,0,0,0">
                  <w:txbxContent>
                    <w:p w14:paraId="1531037F" w14:textId="61E7963B" w:rsidR="00093523" w:rsidRPr="00B52A57" w:rsidRDefault="00093523" w:rsidP="007A4D16">
                      <w:pPr>
                        <w:pStyle w:val="Legenda"/>
                        <w:rPr>
                          <w:noProof/>
                        </w:rPr>
                      </w:pPr>
                      <w:r>
                        <w:rPr>
                          <w:noProof/>
                        </w:rPr>
                        <w:fldChar w:fldCharType="begin"/>
                      </w:r>
                      <w:r>
                        <w:rPr>
                          <w:noProof/>
                        </w:rPr>
                        <w:instrText xml:space="preserve"> SEQ Figure \* ARABIC </w:instrText>
                      </w:r>
                      <w:r>
                        <w:rPr>
                          <w:noProof/>
                        </w:rPr>
                        <w:fldChar w:fldCharType="separate"/>
                      </w:r>
                      <w:bookmarkStart w:id="22" w:name="_Toc64317968"/>
                      <w:r>
                        <w:rPr>
                          <w:noProof/>
                        </w:rPr>
                        <w:t>8</w:t>
                      </w:r>
                      <w:r>
                        <w:rPr>
                          <w:noProof/>
                        </w:rPr>
                        <w:fldChar w:fldCharType="end"/>
                      </w:r>
                      <w:r>
                        <w:t xml:space="preserve"> - </w:t>
                      </w:r>
                      <w:proofErr w:type="spellStart"/>
                      <w:r>
                        <w:t>Histórico</w:t>
                      </w:r>
                      <w:proofErr w:type="spellEnd"/>
                      <w:r>
                        <w:t xml:space="preserve"> de </w:t>
                      </w:r>
                      <w:proofErr w:type="spellStart"/>
                      <w:r>
                        <w:t>compras</w:t>
                      </w:r>
                      <w:bookmarkEnd w:id="22"/>
                      <w:proofErr w:type="spellEnd"/>
                    </w:p>
                  </w:txbxContent>
                </v:textbox>
                <w10:wrap type="tight"/>
              </v:shape>
            </w:pict>
          </mc:Fallback>
        </mc:AlternateContent>
      </w:r>
      <w:r w:rsidR="1090C2D2">
        <w:rPr>
          <w:noProof/>
        </w:rPr>
        <w:drawing>
          <wp:anchor distT="0" distB="0" distL="114300" distR="114300" simplePos="0" relativeHeight="251622400" behindDoc="1" locked="0" layoutInCell="1" allowOverlap="1" wp14:anchorId="3C44762F" wp14:editId="34771E04">
            <wp:simplePos x="0" y="0"/>
            <wp:positionH relativeFrom="column">
              <wp:posOffset>375616</wp:posOffset>
            </wp:positionH>
            <wp:positionV relativeFrom="paragraph">
              <wp:posOffset>76973</wp:posOffset>
            </wp:positionV>
            <wp:extent cx="4572000" cy="4257675"/>
            <wp:effectExtent l="0" t="0" r="0" b="9525"/>
            <wp:wrapTight wrapText="bothSides">
              <wp:wrapPolygon edited="0">
                <wp:start x="0" y="0"/>
                <wp:lineTo x="0" y="21552"/>
                <wp:lineTo x="21510" y="21552"/>
                <wp:lineTo x="21510" y="0"/>
                <wp:lineTo x="0" y="0"/>
              </wp:wrapPolygon>
            </wp:wrapTight>
            <wp:docPr id="1558771167" name="Picture 15587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anchor>
        </w:drawing>
      </w:r>
    </w:p>
    <w:p w14:paraId="1506764B" w14:textId="3AD969B0" w:rsidR="44E5900B" w:rsidRDefault="44E5900B" w:rsidP="44E5900B">
      <w:pPr>
        <w:spacing w:before="120" w:after="120" w:line="360" w:lineRule="auto"/>
        <w:jc w:val="both"/>
        <w:rPr>
          <w:color w:val="000000" w:themeColor="text1"/>
          <w:sz w:val="24"/>
          <w:szCs w:val="24"/>
          <w:lang w:val="pt-PT"/>
        </w:rPr>
      </w:pPr>
    </w:p>
    <w:p w14:paraId="00CD887D" w14:textId="77777777" w:rsidR="008152F2" w:rsidRDefault="008152F2" w:rsidP="065DBEE8">
      <w:pPr>
        <w:spacing w:before="120" w:after="120" w:line="360" w:lineRule="auto"/>
        <w:jc w:val="both"/>
        <w:rPr>
          <w:color w:val="000000" w:themeColor="text1"/>
          <w:sz w:val="24"/>
          <w:szCs w:val="24"/>
          <w:lang w:val="pt-PT"/>
        </w:rPr>
      </w:pPr>
    </w:p>
    <w:p w14:paraId="749EEC31" w14:textId="77777777" w:rsidR="008152F2" w:rsidRDefault="008152F2" w:rsidP="065DBEE8">
      <w:pPr>
        <w:spacing w:before="120" w:after="120" w:line="360" w:lineRule="auto"/>
        <w:jc w:val="both"/>
        <w:rPr>
          <w:color w:val="000000" w:themeColor="text1"/>
          <w:sz w:val="24"/>
          <w:szCs w:val="24"/>
          <w:lang w:val="pt-PT"/>
        </w:rPr>
      </w:pPr>
    </w:p>
    <w:p w14:paraId="6B4E4C88" w14:textId="77777777" w:rsidR="008152F2" w:rsidRDefault="008152F2" w:rsidP="065DBEE8">
      <w:pPr>
        <w:spacing w:before="120" w:after="120" w:line="360" w:lineRule="auto"/>
        <w:jc w:val="both"/>
        <w:rPr>
          <w:color w:val="000000" w:themeColor="text1"/>
          <w:sz w:val="24"/>
          <w:szCs w:val="24"/>
          <w:lang w:val="pt-PT"/>
        </w:rPr>
      </w:pPr>
    </w:p>
    <w:p w14:paraId="290FEBBC" w14:textId="77777777" w:rsidR="008152F2" w:rsidRDefault="008152F2" w:rsidP="065DBEE8">
      <w:pPr>
        <w:spacing w:before="120" w:after="120" w:line="360" w:lineRule="auto"/>
        <w:jc w:val="both"/>
        <w:rPr>
          <w:color w:val="000000" w:themeColor="text1"/>
          <w:sz w:val="24"/>
          <w:szCs w:val="24"/>
          <w:lang w:val="pt-PT"/>
        </w:rPr>
      </w:pPr>
    </w:p>
    <w:p w14:paraId="5F8607CB" w14:textId="77777777" w:rsidR="008152F2" w:rsidRDefault="008152F2" w:rsidP="065DBEE8">
      <w:pPr>
        <w:spacing w:before="120" w:after="120" w:line="360" w:lineRule="auto"/>
        <w:jc w:val="both"/>
        <w:rPr>
          <w:color w:val="000000" w:themeColor="text1"/>
          <w:sz w:val="24"/>
          <w:szCs w:val="24"/>
          <w:lang w:val="pt-PT"/>
        </w:rPr>
      </w:pPr>
    </w:p>
    <w:p w14:paraId="17A18111" w14:textId="77777777" w:rsidR="008152F2" w:rsidRDefault="008152F2" w:rsidP="065DBEE8">
      <w:pPr>
        <w:spacing w:before="120" w:after="120" w:line="360" w:lineRule="auto"/>
        <w:jc w:val="both"/>
        <w:rPr>
          <w:color w:val="000000" w:themeColor="text1"/>
          <w:sz w:val="24"/>
          <w:szCs w:val="24"/>
          <w:lang w:val="pt-PT"/>
        </w:rPr>
      </w:pPr>
    </w:p>
    <w:p w14:paraId="3B7CAB32" w14:textId="77777777" w:rsidR="008152F2" w:rsidRDefault="008152F2" w:rsidP="065DBEE8">
      <w:pPr>
        <w:spacing w:before="120" w:after="120" w:line="360" w:lineRule="auto"/>
        <w:jc w:val="both"/>
        <w:rPr>
          <w:color w:val="000000" w:themeColor="text1"/>
          <w:sz w:val="24"/>
          <w:szCs w:val="24"/>
          <w:lang w:val="pt-PT"/>
        </w:rPr>
      </w:pPr>
    </w:p>
    <w:p w14:paraId="48CDA81D" w14:textId="77777777" w:rsidR="008152F2" w:rsidRDefault="008152F2" w:rsidP="065DBEE8">
      <w:pPr>
        <w:spacing w:before="120" w:after="120" w:line="360" w:lineRule="auto"/>
        <w:jc w:val="both"/>
        <w:rPr>
          <w:color w:val="000000" w:themeColor="text1"/>
          <w:sz w:val="24"/>
          <w:szCs w:val="24"/>
          <w:lang w:val="pt-PT"/>
        </w:rPr>
      </w:pPr>
    </w:p>
    <w:p w14:paraId="57244591" w14:textId="77777777" w:rsidR="008152F2" w:rsidRDefault="008152F2" w:rsidP="065DBEE8">
      <w:pPr>
        <w:spacing w:before="120" w:after="120" w:line="360" w:lineRule="auto"/>
        <w:jc w:val="both"/>
        <w:rPr>
          <w:color w:val="000000" w:themeColor="text1"/>
          <w:sz w:val="24"/>
          <w:szCs w:val="24"/>
          <w:lang w:val="pt-PT"/>
        </w:rPr>
      </w:pPr>
    </w:p>
    <w:p w14:paraId="4980432E" w14:textId="77777777" w:rsidR="008152F2" w:rsidRDefault="008152F2" w:rsidP="065DBEE8">
      <w:pPr>
        <w:spacing w:before="120" w:after="120" w:line="360" w:lineRule="auto"/>
        <w:jc w:val="both"/>
        <w:rPr>
          <w:color w:val="000000" w:themeColor="text1"/>
          <w:sz w:val="24"/>
          <w:szCs w:val="24"/>
          <w:lang w:val="pt-PT"/>
        </w:rPr>
      </w:pPr>
    </w:p>
    <w:p w14:paraId="44F82506" w14:textId="77777777" w:rsidR="008152F2" w:rsidRDefault="008152F2" w:rsidP="065DBEE8">
      <w:pPr>
        <w:spacing w:before="120" w:after="120" w:line="360" w:lineRule="auto"/>
        <w:jc w:val="both"/>
        <w:rPr>
          <w:color w:val="000000" w:themeColor="text1"/>
          <w:sz w:val="24"/>
          <w:szCs w:val="24"/>
          <w:lang w:val="pt-PT"/>
        </w:rPr>
      </w:pPr>
    </w:p>
    <w:p w14:paraId="6C98D6AB" w14:textId="77777777" w:rsidR="008152F2" w:rsidRDefault="008152F2" w:rsidP="065DBEE8">
      <w:pPr>
        <w:spacing w:before="120" w:after="120" w:line="360" w:lineRule="auto"/>
        <w:jc w:val="both"/>
        <w:rPr>
          <w:color w:val="000000" w:themeColor="text1"/>
          <w:sz w:val="24"/>
          <w:szCs w:val="24"/>
          <w:lang w:val="pt-PT"/>
        </w:rPr>
      </w:pPr>
    </w:p>
    <w:p w14:paraId="785262B9" w14:textId="77777777" w:rsidR="008152F2" w:rsidRDefault="008152F2">
      <w:pPr>
        <w:rPr>
          <w:color w:val="000000" w:themeColor="text1"/>
          <w:sz w:val="24"/>
          <w:szCs w:val="24"/>
          <w:lang w:val="pt-PT"/>
        </w:rPr>
      </w:pPr>
      <w:r>
        <w:rPr>
          <w:color w:val="000000" w:themeColor="text1"/>
          <w:sz w:val="24"/>
          <w:szCs w:val="24"/>
          <w:lang w:val="pt-PT"/>
        </w:rPr>
        <w:br w:type="page"/>
      </w:r>
    </w:p>
    <w:p w14:paraId="65983004" w14:textId="35843019" w:rsidR="005D289A" w:rsidRDefault="005D289A" w:rsidP="007455EC">
      <w:pPr>
        <w:spacing w:before="120" w:after="120" w:line="360" w:lineRule="auto"/>
        <w:jc w:val="both"/>
        <w:rPr>
          <w:color w:val="000000" w:themeColor="text1"/>
          <w:sz w:val="24"/>
          <w:szCs w:val="24"/>
          <w:lang w:val="pt-PT"/>
        </w:rPr>
      </w:pPr>
      <w:r>
        <w:rPr>
          <w:color w:val="000000" w:themeColor="text1"/>
          <w:sz w:val="24"/>
          <w:szCs w:val="24"/>
          <w:lang w:val="pt-PT"/>
        </w:rPr>
        <w:lastRenderedPageBreak/>
        <w:t xml:space="preserve">De seguida iremos explicar como </w:t>
      </w:r>
      <w:r w:rsidR="00C2479A">
        <w:rPr>
          <w:color w:val="000000" w:themeColor="text1"/>
          <w:sz w:val="24"/>
          <w:szCs w:val="24"/>
          <w:lang w:val="pt-PT"/>
        </w:rPr>
        <w:t>é o funcionamento na aplicação.</w:t>
      </w:r>
    </w:p>
    <w:p w14:paraId="4328CE7C" w14:textId="0936767F" w:rsidR="009203F2" w:rsidRDefault="00C2479A" w:rsidP="007455EC">
      <w:pPr>
        <w:spacing w:before="120" w:after="120" w:line="360" w:lineRule="auto"/>
        <w:jc w:val="both"/>
        <w:rPr>
          <w:color w:val="000000" w:themeColor="text1"/>
          <w:sz w:val="24"/>
          <w:szCs w:val="24"/>
          <w:lang w:val="pt-PT"/>
        </w:rPr>
      </w:pPr>
      <w:r>
        <w:rPr>
          <w:color w:val="000000" w:themeColor="text1"/>
          <w:sz w:val="24"/>
          <w:szCs w:val="24"/>
          <w:lang w:val="pt-PT"/>
        </w:rPr>
        <w:t xml:space="preserve">O cliente inicia numa página de </w:t>
      </w:r>
      <w:r w:rsidRPr="00C144F1">
        <w:rPr>
          <w:i/>
          <w:iCs/>
          <w:color w:val="000000" w:themeColor="text1"/>
          <w:sz w:val="24"/>
          <w:szCs w:val="24"/>
          <w:lang w:val="pt-PT"/>
        </w:rPr>
        <w:t>login</w:t>
      </w:r>
      <w:r>
        <w:rPr>
          <w:color w:val="000000" w:themeColor="text1"/>
          <w:sz w:val="24"/>
          <w:szCs w:val="24"/>
          <w:lang w:val="pt-PT"/>
        </w:rPr>
        <w:t>, a qual</w:t>
      </w:r>
      <w:r w:rsidR="00050709">
        <w:rPr>
          <w:color w:val="000000" w:themeColor="text1"/>
          <w:sz w:val="24"/>
          <w:szCs w:val="24"/>
          <w:lang w:val="pt-PT"/>
        </w:rPr>
        <w:t>, depois de efetuado,</w:t>
      </w:r>
      <w:r w:rsidR="00CE5AD1">
        <w:rPr>
          <w:color w:val="000000" w:themeColor="text1"/>
          <w:sz w:val="24"/>
          <w:szCs w:val="24"/>
          <w:lang w:val="pt-PT"/>
        </w:rPr>
        <w:t xml:space="preserve"> é apresentado com a página de produtos</w:t>
      </w:r>
      <w:r w:rsidR="6FEF6EFB" w:rsidRPr="74CD1275">
        <w:rPr>
          <w:color w:val="000000" w:themeColor="text1"/>
          <w:sz w:val="24"/>
          <w:szCs w:val="24"/>
          <w:lang w:val="pt-PT"/>
        </w:rPr>
        <w:t xml:space="preserve">. </w:t>
      </w:r>
      <w:r w:rsidR="6FEF6EFB" w:rsidRPr="2ABD57B7">
        <w:rPr>
          <w:color w:val="000000" w:themeColor="text1"/>
          <w:sz w:val="24"/>
          <w:szCs w:val="24"/>
          <w:lang w:val="pt-PT"/>
        </w:rPr>
        <w:t xml:space="preserve">Nesta </w:t>
      </w:r>
      <w:r w:rsidR="4668F0D3" w:rsidRPr="17B38D00">
        <w:rPr>
          <w:color w:val="000000" w:themeColor="text1"/>
          <w:sz w:val="24"/>
          <w:szCs w:val="24"/>
          <w:lang w:val="pt-PT"/>
        </w:rPr>
        <w:t>atividade</w:t>
      </w:r>
      <w:r w:rsidR="6FEF6EFB" w:rsidRPr="2ABD57B7">
        <w:rPr>
          <w:color w:val="000000" w:themeColor="text1"/>
          <w:sz w:val="24"/>
          <w:szCs w:val="24"/>
          <w:lang w:val="pt-PT"/>
        </w:rPr>
        <w:t xml:space="preserve"> o </w:t>
      </w:r>
      <w:r w:rsidR="000871EB">
        <w:rPr>
          <w:color w:val="000000" w:themeColor="text1"/>
          <w:sz w:val="24"/>
          <w:szCs w:val="24"/>
          <w:lang w:val="pt-PT"/>
        </w:rPr>
        <w:t>cliente</w:t>
      </w:r>
      <w:r w:rsidR="6FEF6EFB" w:rsidRPr="2ABD57B7">
        <w:rPr>
          <w:color w:val="000000" w:themeColor="text1"/>
          <w:sz w:val="24"/>
          <w:szCs w:val="24"/>
          <w:lang w:val="pt-PT"/>
        </w:rPr>
        <w:t xml:space="preserve"> pode </w:t>
      </w:r>
      <w:r w:rsidR="57E1ABD1" w:rsidRPr="7DD406A9">
        <w:rPr>
          <w:color w:val="000000" w:themeColor="text1"/>
          <w:sz w:val="24"/>
          <w:szCs w:val="24"/>
          <w:lang w:val="pt-PT"/>
        </w:rPr>
        <w:t>pesquisar o produto que deseja,</w:t>
      </w:r>
      <w:r w:rsidR="57E1ABD1" w:rsidRPr="17B38D00">
        <w:rPr>
          <w:color w:val="000000" w:themeColor="text1"/>
          <w:sz w:val="24"/>
          <w:szCs w:val="24"/>
          <w:lang w:val="pt-PT"/>
        </w:rPr>
        <w:t xml:space="preserve"> ir para o carrinho</w:t>
      </w:r>
      <w:r w:rsidR="6CBFBBF8" w:rsidRPr="17B38D00">
        <w:rPr>
          <w:color w:val="000000" w:themeColor="text1"/>
          <w:sz w:val="24"/>
          <w:szCs w:val="24"/>
          <w:lang w:val="pt-PT"/>
        </w:rPr>
        <w:t xml:space="preserve">, </w:t>
      </w:r>
      <w:r w:rsidR="00BF3D84">
        <w:rPr>
          <w:color w:val="000000" w:themeColor="text1"/>
          <w:sz w:val="24"/>
          <w:szCs w:val="24"/>
          <w:lang w:val="pt-PT"/>
        </w:rPr>
        <w:t>ver</w:t>
      </w:r>
      <w:r w:rsidR="6CBFBBF8" w:rsidRPr="17B38D00">
        <w:rPr>
          <w:color w:val="000000" w:themeColor="text1"/>
          <w:sz w:val="24"/>
          <w:szCs w:val="24"/>
          <w:lang w:val="pt-PT"/>
        </w:rPr>
        <w:t xml:space="preserve"> as categorias e </w:t>
      </w:r>
      <w:r w:rsidR="6CBFBBF8" w:rsidRPr="72355FC5">
        <w:rPr>
          <w:color w:val="000000" w:themeColor="text1"/>
          <w:sz w:val="24"/>
          <w:szCs w:val="24"/>
          <w:lang w:val="pt-PT"/>
        </w:rPr>
        <w:t xml:space="preserve">por último pode observar </w:t>
      </w:r>
      <w:r w:rsidR="003356E3">
        <w:rPr>
          <w:color w:val="000000" w:themeColor="text1"/>
          <w:sz w:val="24"/>
          <w:szCs w:val="24"/>
          <w:lang w:val="pt-PT"/>
        </w:rPr>
        <w:t>os vários</w:t>
      </w:r>
      <w:r w:rsidR="1CF7DEA9" w:rsidRPr="7754B843">
        <w:rPr>
          <w:color w:val="000000" w:themeColor="text1"/>
          <w:sz w:val="24"/>
          <w:szCs w:val="24"/>
          <w:lang w:val="pt-PT"/>
        </w:rPr>
        <w:t xml:space="preserve"> produtos. </w:t>
      </w:r>
      <w:r w:rsidR="1FE492F6" w:rsidRPr="7754B843">
        <w:rPr>
          <w:color w:val="000000" w:themeColor="text1"/>
          <w:sz w:val="24"/>
          <w:szCs w:val="24"/>
          <w:lang w:val="pt-PT"/>
        </w:rPr>
        <w:t xml:space="preserve"> Ao clicar numa categoria o utilizador passa a ver os produtos dessa mesma categoria</w:t>
      </w:r>
      <w:r w:rsidR="1FE492F6" w:rsidRPr="45A8FF14">
        <w:rPr>
          <w:color w:val="000000" w:themeColor="text1"/>
          <w:sz w:val="24"/>
          <w:szCs w:val="24"/>
          <w:lang w:val="pt-PT"/>
        </w:rPr>
        <w:t xml:space="preserve"> e ao clicar num produto</w:t>
      </w:r>
      <w:r w:rsidR="1FE492F6" w:rsidRPr="13FD45E5">
        <w:rPr>
          <w:color w:val="000000" w:themeColor="text1"/>
          <w:sz w:val="24"/>
          <w:szCs w:val="24"/>
          <w:lang w:val="pt-PT"/>
        </w:rPr>
        <w:t xml:space="preserve"> </w:t>
      </w:r>
      <w:r w:rsidR="1D22C98D" w:rsidRPr="07C6D04B">
        <w:rPr>
          <w:color w:val="000000" w:themeColor="text1"/>
          <w:sz w:val="24"/>
          <w:szCs w:val="24"/>
          <w:lang w:val="pt-PT"/>
        </w:rPr>
        <w:t>será redirecionado para</w:t>
      </w:r>
      <w:r w:rsidR="00D84667">
        <w:rPr>
          <w:color w:val="000000" w:themeColor="text1"/>
          <w:sz w:val="24"/>
          <w:szCs w:val="24"/>
          <w:lang w:val="pt-PT"/>
        </w:rPr>
        <w:t xml:space="preserve"> os detalhes deste mesmo.</w:t>
      </w:r>
      <w:r w:rsidR="1D22C98D" w:rsidRPr="07C6D04B">
        <w:rPr>
          <w:color w:val="000000" w:themeColor="text1"/>
          <w:sz w:val="24"/>
          <w:szCs w:val="24"/>
          <w:lang w:val="pt-PT"/>
        </w:rPr>
        <w:t xml:space="preserve"> </w:t>
      </w:r>
      <w:r w:rsidR="12583777" w:rsidRPr="7F13738E">
        <w:rPr>
          <w:color w:val="000000" w:themeColor="text1"/>
          <w:sz w:val="24"/>
          <w:szCs w:val="24"/>
          <w:lang w:val="pt-PT"/>
        </w:rPr>
        <w:t>A figura abaixo representa a página de produtos.</w:t>
      </w:r>
    </w:p>
    <w:p w14:paraId="7D7A7C5B" w14:textId="6F8211CE" w:rsidR="00254CDA" w:rsidRPr="00254CDA" w:rsidRDefault="000537A8" w:rsidP="00254CDA">
      <w:pPr>
        <w:spacing w:before="120" w:after="120" w:line="360" w:lineRule="auto"/>
        <w:jc w:val="both"/>
        <w:rPr>
          <w:rFonts w:eastAsia="Garamond"/>
          <w:color w:val="000000" w:themeColor="text1"/>
          <w:sz w:val="24"/>
          <w:szCs w:val="24"/>
          <w:lang w:val="pt-PT"/>
        </w:rPr>
      </w:pPr>
      <w:r>
        <w:rPr>
          <w:noProof/>
        </w:rPr>
        <mc:AlternateContent>
          <mc:Choice Requires="wps">
            <w:drawing>
              <wp:anchor distT="0" distB="0" distL="114300" distR="114300" simplePos="0" relativeHeight="251667456" behindDoc="1" locked="0" layoutInCell="1" allowOverlap="1" wp14:anchorId="6BF20D29" wp14:editId="7253D1D7">
                <wp:simplePos x="0" y="0"/>
                <wp:positionH relativeFrom="column">
                  <wp:posOffset>1325880</wp:posOffset>
                </wp:positionH>
                <wp:positionV relativeFrom="paragraph">
                  <wp:posOffset>3321685</wp:posOffset>
                </wp:positionV>
                <wp:extent cx="267970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wps:spPr>
                      <wps:txbx>
                        <w:txbxContent>
                          <w:p w14:paraId="71C8288B" w14:textId="63EA1CDA" w:rsidR="00093523" w:rsidRPr="008605EC" w:rsidRDefault="00093523" w:rsidP="000537A8">
                            <w:pPr>
                              <w:pStyle w:val="Legenda"/>
                              <w:rPr>
                                <w:noProof/>
                              </w:rPr>
                            </w:pPr>
                            <w:r>
                              <w:rPr>
                                <w:noProof/>
                              </w:rPr>
                              <w:fldChar w:fldCharType="begin"/>
                            </w:r>
                            <w:r>
                              <w:rPr>
                                <w:noProof/>
                              </w:rPr>
                              <w:instrText xml:space="preserve"> SEQ Figure \* ARABIC </w:instrText>
                            </w:r>
                            <w:r>
                              <w:rPr>
                                <w:noProof/>
                              </w:rPr>
                              <w:fldChar w:fldCharType="separate"/>
                            </w:r>
                            <w:bookmarkStart w:id="23" w:name="_Toc64317969"/>
                            <w:r>
                              <w:rPr>
                                <w:noProof/>
                              </w:rPr>
                              <w:t>9</w:t>
                            </w:r>
                            <w:r>
                              <w:rPr>
                                <w:noProof/>
                              </w:rPr>
                              <w:fldChar w:fldCharType="end"/>
                            </w:r>
                            <w:r>
                              <w:t xml:space="preserve"> - </w:t>
                            </w:r>
                            <w:proofErr w:type="spellStart"/>
                            <w:r>
                              <w:t>Atividade</w:t>
                            </w:r>
                            <w:proofErr w:type="spellEnd"/>
                            <w:r>
                              <w:t xml:space="preserve"> de </w:t>
                            </w:r>
                            <w:proofErr w:type="spellStart"/>
                            <w:r>
                              <w:t>produtos</w:t>
                            </w:r>
                            <w:proofErr w:type="spellEnd"/>
                            <w:r>
                              <w:t xml:space="preserve"> da </w:t>
                            </w:r>
                            <w:proofErr w:type="spellStart"/>
                            <w:r>
                              <w:t>aplicação</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0D29" id="Caixa de texto 19" o:spid="_x0000_s1034" type="#_x0000_t202" style="position:absolute;left:0;text-align:left;margin-left:104.4pt;margin-top:261.55pt;width:211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" stroked="f">
                <v:textbox style="mso-fit-shape-to-text:t" inset="0,0,0,0">
                  <w:txbxContent>
                    <w:p w14:paraId="71C8288B" w14:textId="63EA1CDA" w:rsidR="00093523" w:rsidRPr="008605EC" w:rsidRDefault="00093523" w:rsidP="000537A8">
                      <w:pPr>
                        <w:pStyle w:val="Legenda"/>
                        <w:rPr>
                          <w:noProof/>
                        </w:rPr>
                      </w:pPr>
                      <w:r>
                        <w:rPr>
                          <w:noProof/>
                        </w:rPr>
                        <w:fldChar w:fldCharType="begin"/>
                      </w:r>
                      <w:r>
                        <w:rPr>
                          <w:noProof/>
                        </w:rPr>
                        <w:instrText xml:space="preserve"> SEQ Figure \* ARABIC </w:instrText>
                      </w:r>
                      <w:r>
                        <w:rPr>
                          <w:noProof/>
                        </w:rPr>
                        <w:fldChar w:fldCharType="separate"/>
                      </w:r>
                      <w:bookmarkStart w:id="24" w:name="_Toc64317969"/>
                      <w:r>
                        <w:rPr>
                          <w:noProof/>
                        </w:rPr>
                        <w:t>9</w:t>
                      </w:r>
                      <w:r>
                        <w:rPr>
                          <w:noProof/>
                        </w:rPr>
                        <w:fldChar w:fldCharType="end"/>
                      </w:r>
                      <w:r>
                        <w:t xml:space="preserve"> - </w:t>
                      </w:r>
                      <w:proofErr w:type="spellStart"/>
                      <w:r>
                        <w:t>Atividade</w:t>
                      </w:r>
                      <w:proofErr w:type="spellEnd"/>
                      <w:r>
                        <w:t xml:space="preserve"> de </w:t>
                      </w:r>
                      <w:proofErr w:type="spellStart"/>
                      <w:r>
                        <w:t>produtos</w:t>
                      </w:r>
                      <w:proofErr w:type="spellEnd"/>
                      <w:r>
                        <w:t xml:space="preserve"> da </w:t>
                      </w:r>
                      <w:proofErr w:type="spellStart"/>
                      <w:r>
                        <w:t>aplicação</w:t>
                      </w:r>
                      <w:bookmarkEnd w:id="24"/>
                      <w:proofErr w:type="spellEnd"/>
                    </w:p>
                  </w:txbxContent>
                </v:textbox>
                <w10:wrap type="tight"/>
              </v:shape>
            </w:pict>
          </mc:Fallback>
        </mc:AlternateContent>
      </w:r>
      <w:r w:rsidR="00531A7F">
        <w:rPr>
          <w:noProof/>
        </w:rPr>
        <w:drawing>
          <wp:anchor distT="0" distB="0" distL="114300" distR="114300" simplePos="0" relativeHeight="251625472" behindDoc="1" locked="0" layoutInCell="1" allowOverlap="1" wp14:anchorId="2B76A0D4" wp14:editId="4DE16F62">
            <wp:simplePos x="0" y="0"/>
            <wp:positionH relativeFrom="margin">
              <wp:posOffset>1326129</wp:posOffset>
            </wp:positionH>
            <wp:positionV relativeFrom="paragraph">
              <wp:posOffset>116122</wp:posOffset>
            </wp:positionV>
            <wp:extent cx="2679700" cy="3148965"/>
            <wp:effectExtent l="0" t="0" r="6350" b="0"/>
            <wp:wrapTight wrapText="bothSides">
              <wp:wrapPolygon edited="0">
                <wp:start x="0" y="0"/>
                <wp:lineTo x="0" y="21430"/>
                <wp:lineTo x="21498" y="21430"/>
                <wp:lineTo x="2149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9700" cy="3148965"/>
                    </a:xfrm>
                    <a:prstGeom prst="rect">
                      <a:avLst/>
                    </a:prstGeom>
                    <a:noFill/>
                    <a:ln>
                      <a:noFill/>
                    </a:ln>
                  </pic:spPr>
                </pic:pic>
              </a:graphicData>
            </a:graphic>
          </wp:anchor>
        </w:drawing>
      </w:r>
    </w:p>
    <w:p w14:paraId="55D135B8" w14:textId="6D01AB1D" w:rsidR="007C09F7" w:rsidRPr="007C09F7" w:rsidRDefault="007C09F7" w:rsidP="007C09F7">
      <w:pPr>
        <w:spacing w:before="120" w:after="120" w:line="360" w:lineRule="auto"/>
        <w:jc w:val="both"/>
        <w:rPr>
          <w:color w:val="000000" w:themeColor="text1"/>
          <w:lang w:val="pt-PT"/>
        </w:rPr>
      </w:pPr>
    </w:p>
    <w:p w14:paraId="13024AA0" w14:textId="1B1101D4" w:rsidR="7F13738E" w:rsidRDefault="7F13738E" w:rsidP="7F13738E">
      <w:pPr>
        <w:spacing w:before="120" w:after="120" w:line="360" w:lineRule="auto"/>
        <w:jc w:val="both"/>
        <w:rPr>
          <w:color w:val="000000" w:themeColor="text1"/>
          <w:lang w:val="pt-PT"/>
        </w:rPr>
      </w:pPr>
    </w:p>
    <w:p w14:paraId="4CEB6F28" w14:textId="77777777" w:rsidR="006E62D6" w:rsidRDefault="006E62D6" w:rsidP="60506F33">
      <w:pPr>
        <w:spacing w:before="120" w:after="120" w:line="360" w:lineRule="auto"/>
        <w:jc w:val="both"/>
        <w:rPr>
          <w:color w:val="000000" w:themeColor="text1"/>
          <w:lang w:val="pt-PT"/>
        </w:rPr>
      </w:pPr>
    </w:p>
    <w:p w14:paraId="43637219" w14:textId="77777777" w:rsidR="006E62D6" w:rsidRDefault="006E62D6" w:rsidP="60506F33">
      <w:pPr>
        <w:spacing w:before="120" w:after="120" w:line="360" w:lineRule="auto"/>
        <w:jc w:val="both"/>
        <w:rPr>
          <w:color w:val="000000" w:themeColor="text1"/>
          <w:lang w:val="pt-PT"/>
        </w:rPr>
      </w:pPr>
    </w:p>
    <w:p w14:paraId="496D64C0" w14:textId="77777777" w:rsidR="006E62D6" w:rsidRDefault="006E62D6" w:rsidP="60506F33">
      <w:pPr>
        <w:spacing w:before="120" w:after="120" w:line="360" w:lineRule="auto"/>
        <w:jc w:val="both"/>
        <w:rPr>
          <w:color w:val="000000" w:themeColor="text1"/>
          <w:lang w:val="pt-PT"/>
        </w:rPr>
      </w:pPr>
    </w:p>
    <w:p w14:paraId="2D45F183" w14:textId="77777777" w:rsidR="006E62D6" w:rsidRDefault="006E62D6" w:rsidP="60506F33">
      <w:pPr>
        <w:spacing w:before="120" w:after="120" w:line="360" w:lineRule="auto"/>
        <w:jc w:val="both"/>
        <w:rPr>
          <w:color w:val="000000" w:themeColor="text1"/>
          <w:lang w:val="pt-PT"/>
        </w:rPr>
      </w:pPr>
    </w:p>
    <w:p w14:paraId="4226621F" w14:textId="77777777" w:rsidR="006E62D6" w:rsidRDefault="006E62D6" w:rsidP="60506F33">
      <w:pPr>
        <w:spacing w:before="120" w:after="120" w:line="360" w:lineRule="auto"/>
        <w:jc w:val="both"/>
        <w:rPr>
          <w:color w:val="000000" w:themeColor="text1"/>
          <w:lang w:val="pt-PT"/>
        </w:rPr>
      </w:pPr>
    </w:p>
    <w:p w14:paraId="6D724FBC" w14:textId="77777777" w:rsidR="006E62D6" w:rsidRDefault="006E62D6" w:rsidP="60506F33">
      <w:pPr>
        <w:spacing w:before="120" w:after="120" w:line="360" w:lineRule="auto"/>
        <w:jc w:val="both"/>
        <w:rPr>
          <w:color w:val="000000" w:themeColor="text1"/>
          <w:lang w:val="pt-PT"/>
        </w:rPr>
      </w:pPr>
    </w:p>
    <w:p w14:paraId="59AA4381" w14:textId="77777777" w:rsidR="006E62D6" w:rsidRDefault="006E62D6" w:rsidP="60506F33">
      <w:pPr>
        <w:spacing w:before="120" w:after="120" w:line="360" w:lineRule="auto"/>
        <w:jc w:val="both"/>
        <w:rPr>
          <w:color w:val="000000" w:themeColor="text1"/>
          <w:lang w:val="pt-PT"/>
        </w:rPr>
      </w:pPr>
    </w:p>
    <w:p w14:paraId="56086296" w14:textId="77777777" w:rsidR="006E62D6" w:rsidRDefault="006E62D6" w:rsidP="60506F33">
      <w:pPr>
        <w:spacing w:before="120" w:after="120" w:line="360" w:lineRule="auto"/>
        <w:jc w:val="both"/>
        <w:rPr>
          <w:color w:val="000000" w:themeColor="text1"/>
          <w:lang w:val="pt-PT"/>
        </w:rPr>
      </w:pPr>
    </w:p>
    <w:p w14:paraId="0F590FEF" w14:textId="77777777" w:rsidR="006E62D6" w:rsidRDefault="006E62D6" w:rsidP="60506F33">
      <w:pPr>
        <w:spacing w:before="120" w:after="120" w:line="360" w:lineRule="auto"/>
        <w:jc w:val="both"/>
        <w:rPr>
          <w:color w:val="000000" w:themeColor="text1"/>
          <w:lang w:val="pt-PT"/>
        </w:rPr>
      </w:pPr>
    </w:p>
    <w:p w14:paraId="1DFA50F6" w14:textId="77777777" w:rsidR="003D252F" w:rsidRDefault="003D252F">
      <w:pPr>
        <w:rPr>
          <w:color w:val="000000" w:themeColor="text1"/>
          <w:lang w:val="pt-PT"/>
        </w:rPr>
      </w:pPr>
      <w:r>
        <w:rPr>
          <w:color w:val="000000" w:themeColor="text1"/>
          <w:lang w:val="pt-PT"/>
        </w:rPr>
        <w:br w:type="page"/>
      </w:r>
    </w:p>
    <w:p w14:paraId="2924233D" w14:textId="29FE5B1E" w:rsidR="71E3BE7C" w:rsidRDefault="71E3BE7C" w:rsidP="60506F33">
      <w:pPr>
        <w:spacing w:before="120" w:after="120" w:line="360" w:lineRule="auto"/>
        <w:jc w:val="both"/>
        <w:rPr>
          <w:color w:val="000000" w:themeColor="text1"/>
          <w:lang w:val="pt-PT"/>
        </w:rPr>
      </w:pPr>
      <w:r w:rsidRPr="003D252F">
        <w:rPr>
          <w:color w:val="000000" w:themeColor="text1"/>
          <w:sz w:val="24"/>
          <w:szCs w:val="24"/>
          <w:lang w:val="pt-PT"/>
        </w:rPr>
        <w:lastRenderedPageBreak/>
        <w:t>Na atividade de detalhes de produto o utilizador pode observar</w:t>
      </w:r>
      <w:r w:rsidR="2434F44C" w:rsidRPr="003D252F">
        <w:rPr>
          <w:color w:val="000000" w:themeColor="text1"/>
          <w:sz w:val="24"/>
          <w:szCs w:val="24"/>
          <w:lang w:val="pt-PT"/>
        </w:rPr>
        <w:t xml:space="preserve"> as informações do </w:t>
      </w:r>
      <w:r w:rsidR="1C92D997" w:rsidRPr="003D252F">
        <w:rPr>
          <w:color w:val="000000" w:themeColor="text1"/>
          <w:sz w:val="24"/>
          <w:szCs w:val="24"/>
          <w:lang w:val="pt-PT"/>
        </w:rPr>
        <w:t xml:space="preserve">produto </w:t>
      </w:r>
      <w:r w:rsidR="2434F44C" w:rsidRPr="003D252F">
        <w:rPr>
          <w:color w:val="000000" w:themeColor="text1"/>
          <w:sz w:val="24"/>
          <w:szCs w:val="24"/>
          <w:lang w:val="pt-PT"/>
        </w:rPr>
        <w:t xml:space="preserve">e adicionar o </w:t>
      </w:r>
      <w:r w:rsidR="2E00DFD9" w:rsidRPr="003D252F">
        <w:rPr>
          <w:color w:val="000000" w:themeColor="text1"/>
          <w:sz w:val="24"/>
          <w:szCs w:val="24"/>
          <w:lang w:val="pt-PT"/>
        </w:rPr>
        <w:t>mesmo ao carrinho</w:t>
      </w:r>
      <w:r w:rsidR="2434F44C" w:rsidRPr="003D252F">
        <w:rPr>
          <w:color w:val="000000" w:themeColor="text1"/>
          <w:sz w:val="24"/>
          <w:szCs w:val="24"/>
          <w:lang w:val="pt-PT"/>
        </w:rPr>
        <w:t>.</w:t>
      </w:r>
      <w:r w:rsidR="6AD1C393" w:rsidRPr="003D252F">
        <w:rPr>
          <w:color w:val="000000" w:themeColor="text1"/>
          <w:sz w:val="24"/>
          <w:szCs w:val="24"/>
          <w:lang w:val="pt-PT"/>
        </w:rPr>
        <w:t xml:space="preserve"> As informações que o cliente tem do carrinho são a imagem, o nome, a categoria e a empresa a que pertence</w:t>
      </w:r>
      <w:r w:rsidR="00C62A51" w:rsidRPr="003D252F">
        <w:rPr>
          <w:color w:val="000000" w:themeColor="text1"/>
          <w:sz w:val="24"/>
          <w:szCs w:val="24"/>
          <w:lang w:val="pt-PT"/>
        </w:rPr>
        <w:t xml:space="preserve"> e também </w:t>
      </w:r>
      <w:r w:rsidR="6AD1C393" w:rsidRPr="003D252F">
        <w:rPr>
          <w:color w:val="000000" w:themeColor="text1"/>
          <w:sz w:val="24"/>
          <w:szCs w:val="24"/>
          <w:lang w:val="pt-PT"/>
        </w:rPr>
        <w:t>a descrição e</w:t>
      </w:r>
      <w:r w:rsidR="217EBEAF" w:rsidRPr="003D252F">
        <w:rPr>
          <w:color w:val="000000" w:themeColor="text1"/>
          <w:sz w:val="24"/>
          <w:szCs w:val="24"/>
          <w:lang w:val="pt-PT"/>
        </w:rPr>
        <w:t xml:space="preserve"> o preço. A partir destas informações o cliente pode colocar a quantidade que deseja do produto e adicionar o mesmo ao carrinho. Nesta página </w:t>
      </w:r>
      <w:r w:rsidR="702083AB" w:rsidRPr="003D252F">
        <w:rPr>
          <w:color w:val="000000" w:themeColor="text1"/>
          <w:sz w:val="24"/>
          <w:szCs w:val="24"/>
          <w:lang w:val="pt-PT"/>
        </w:rPr>
        <w:t xml:space="preserve">também existe um botão caso o cliente queira voltar à página inicial. A figura abaixo demonstra </w:t>
      </w:r>
      <w:r w:rsidR="7F1C2F90" w:rsidRPr="003D252F">
        <w:rPr>
          <w:color w:val="000000" w:themeColor="text1"/>
          <w:sz w:val="24"/>
          <w:szCs w:val="24"/>
          <w:lang w:val="pt-PT"/>
        </w:rPr>
        <w:t>o</w:t>
      </w:r>
      <w:r w:rsidR="702083AB" w:rsidRPr="003D252F">
        <w:rPr>
          <w:color w:val="000000" w:themeColor="text1"/>
          <w:sz w:val="24"/>
          <w:szCs w:val="24"/>
          <w:lang w:val="pt-PT"/>
        </w:rPr>
        <w:t xml:space="preserve"> </w:t>
      </w:r>
      <w:r w:rsidR="7F1C2F90" w:rsidRPr="003D252F">
        <w:rPr>
          <w:color w:val="000000" w:themeColor="text1"/>
          <w:sz w:val="24"/>
          <w:szCs w:val="24"/>
          <w:lang w:val="pt-PT"/>
        </w:rPr>
        <w:t>mencionado na descrição.</w:t>
      </w:r>
      <w:r w:rsidR="702083AB" w:rsidRPr="4EA79683">
        <w:rPr>
          <w:color w:val="000000" w:themeColor="text1"/>
          <w:lang w:val="pt-PT"/>
        </w:rPr>
        <w:t xml:space="preserve"> </w:t>
      </w:r>
    </w:p>
    <w:p w14:paraId="10BE9EF1" w14:textId="37521282" w:rsidR="187EDA65" w:rsidRDefault="003D252F" w:rsidP="6103CDC3">
      <w:pPr>
        <w:spacing w:before="120" w:after="120" w:line="360" w:lineRule="auto"/>
        <w:jc w:val="both"/>
        <w:rPr>
          <w:color w:val="000000" w:themeColor="text1"/>
          <w:lang w:val="pt-PT"/>
        </w:rPr>
      </w:pPr>
      <w:r>
        <w:rPr>
          <w:noProof/>
        </w:rPr>
        <w:drawing>
          <wp:anchor distT="0" distB="0" distL="114300" distR="114300" simplePos="0" relativeHeight="251673600" behindDoc="1" locked="0" layoutInCell="1" allowOverlap="1" wp14:anchorId="241EA9ED" wp14:editId="69DB67C6">
            <wp:simplePos x="0" y="0"/>
            <wp:positionH relativeFrom="margin">
              <wp:align>center</wp:align>
            </wp:positionH>
            <wp:positionV relativeFrom="paragraph">
              <wp:posOffset>90585</wp:posOffset>
            </wp:positionV>
            <wp:extent cx="2247900" cy="4572000"/>
            <wp:effectExtent l="0" t="0" r="0" b="0"/>
            <wp:wrapTight wrapText="bothSides">
              <wp:wrapPolygon edited="0">
                <wp:start x="0" y="0"/>
                <wp:lineTo x="0" y="21510"/>
                <wp:lineTo x="21417" y="21510"/>
                <wp:lineTo x="21417" y="0"/>
                <wp:lineTo x="0" y="0"/>
              </wp:wrapPolygon>
            </wp:wrapTight>
            <wp:docPr id="1861013161" name="Picture 85654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542259"/>
                    <pic:cNvPicPr/>
                  </pic:nvPicPr>
                  <pic:blipFill>
                    <a:blip r:embed="rId42">
                      <a:extLst>
                        <a:ext uri="{28A0092B-C50C-407E-A947-70E740481C1C}">
                          <a14:useLocalDpi xmlns:a14="http://schemas.microsoft.com/office/drawing/2010/main" val="0"/>
                        </a:ext>
                      </a:extLst>
                    </a:blip>
                    <a:stretch>
                      <a:fillRect/>
                    </a:stretch>
                  </pic:blipFill>
                  <pic:spPr>
                    <a:xfrm>
                      <a:off x="0" y="0"/>
                      <a:ext cx="2247900" cy="4572000"/>
                    </a:xfrm>
                    <a:prstGeom prst="rect">
                      <a:avLst/>
                    </a:prstGeom>
                  </pic:spPr>
                </pic:pic>
              </a:graphicData>
            </a:graphic>
          </wp:anchor>
        </w:drawing>
      </w:r>
    </w:p>
    <w:p w14:paraId="541F7305" w14:textId="0703948B" w:rsidR="187EDA65" w:rsidRDefault="187EDA65" w:rsidP="187EDA65">
      <w:pPr>
        <w:spacing w:before="120" w:after="120" w:line="360" w:lineRule="auto"/>
        <w:jc w:val="both"/>
      </w:pPr>
    </w:p>
    <w:p w14:paraId="277107C9" w14:textId="7DA6A2A0" w:rsidR="187EDA65" w:rsidRDefault="187EDA65" w:rsidP="187EDA65">
      <w:pPr>
        <w:spacing w:before="120" w:after="120" w:line="360" w:lineRule="auto"/>
        <w:jc w:val="both"/>
      </w:pPr>
    </w:p>
    <w:p w14:paraId="4A4AAC3C" w14:textId="77777777" w:rsidR="003D252F" w:rsidRDefault="003D252F" w:rsidP="44E5900B">
      <w:pPr>
        <w:spacing w:before="120" w:after="120" w:line="360" w:lineRule="auto"/>
        <w:jc w:val="both"/>
        <w:rPr>
          <w:color w:val="000000" w:themeColor="text1"/>
          <w:lang w:val="pt-PT"/>
        </w:rPr>
      </w:pPr>
    </w:p>
    <w:p w14:paraId="7BFCCA77" w14:textId="77777777" w:rsidR="003D252F" w:rsidRDefault="003D252F" w:rsidP="44E5900B">
      <w:pPr>
        <w:spacing w:before="120" w:after="120" w:line="360" w:lineRule="auto"/>
        <w:jc w:val="both"/>
        <w:rPr>
          <w:color w:val="000000" w:themeColor="text1"/>
          <w:lang w:val="pt-PT"/>
        </w:rPr>
      </w:pPr>
    </w:p>
    <w:p w14:paraId="3AC7A0D9" w14:textId="77777777" w:rsidR="003D252F" w:rsidRDefault="003D252F" w:rsidP="44E5900B">
      <w:pPr>
        <w:spacing w:before="120" w:after="120" w:line="360" w:lineRule="auto"/>
        <w:jc w:val="both"/>
        <w:rPr>
          <w:color w:val="000000" w:themeColor="text1"/>
          <w:lang w:val="pt-PT"/>
        </w:rPr>
      </w:pPr>
    </w:p>
    <w:p w14:paraId="1ABAE8F7" w14:textId="77777777" w:rsidR="003D252F" w:rsidRDefault="003D252F" w:rsidP="44E5900B">
      <w:pPr>
        <w:spacing w:before="120" w:after="120" w:line="360" w:lineRule="auto"/>
        <w:jc w:val="both"/>
        <w:rPr>
          <w:color w:val="000000" w:themeColor="text1"/>
          <w:lang w:val="pt-PT"/>
        </w:rPr>
      </w:pPr>
    </w:p>
    <w:p w14:paraId="727861D7" w14:textId="77777777" w:rsidR="003D252F" w:rsidRDefault="003D252F" w:rsidP="44E5900B">
      <w:pPr>
        <w:spacing w:before="120" w:after="120" w:line="360" w:lineRule="auto"/>
        <w:jc w:val="both"/>
        <w:rPr>
          <w:color w:val="000000" w:themeColor="text1"/>
          <w:lang w:val="pt-PT"/>
        </w:rPr>
      </w:pPr>
    </w:p>
    <w:p w14:paraId="50110835" w14:textId="77777777" w:rsidR="003D252F" w:rsidRDefault="003D252F" w:rsidP="44E5900B">
      <w:pPr>
        <w:spacing w:before="120" w:after="120" w:line="360" w:lineRule="auto"/>
        <w:jc w:val="both"/>
        <w:rPr>
          <w:color w:val="000000" w:themeColor="text1"/>
          <w:lang w:val="pt-PT"/>
        </w:rPr>
      </w:pPr>
    </w:p>
    <w:p w14:paraId="70270FF7" w14:textId="77777777" w:rsidR="003D252F" w:rsidRDefault="003D252F" w:rsidP="44E5900B">
      <w:pPr>
        <w:spacing w:before="120" w:after="120" w:line="360" w:lineRule="auto"/>
        <w:jc w:val="both"/>
        <w:rPr>
          <w:color w:val="000000" w:themeColor="text1"/>
          <w:lang w:val="pt-PT"/>
        </w:rPr>
      </w:pPr>
    </w:p>
    <w:p w14:paraId="7D6EED4C" w14:textId="77777777" w:rsidR="003D252F" w:rsidRDefault="003D252F" w:rsidP="44E5900B">
      <w:pPr>
        <w:spacing w:before="120" w:after="120" w:line="360" w:lineRule="auto"/>
        <w:jc w:val="both"/>
        <w:rPr>
          <w:color w:val="000000" w:themeColor="text1"/>
          <w:lang w:val="pt-PT"/>
        </w:rPr>
      </w:pPr>
    </w:p>
    <w:p w14:paraId="43A04258" w14:textId="77777777" w:rsidR="003D252F" w:rsidRDefault="003D252F" w:rsidP="44E5900B">
      <w:pPr>
        <w:spacing w:before="120" w:after="120" w:line="360" w:lineRule="auto"/>
        <w:jc w:val="both"/>
        <w:rPr>
          <w:color w:val="000000" w:themeColor="text1"/>
          <w:lang w:val="pt-PT"/>
        </w:rPr>
      </w:pPr>
    </w:p>
    <w:p w14:paraId="7900884F" w14:textId="77777777" w:rsidR="003D252F" w:rsidRDefault="003D252F" w:rsidP="44E5900B">
      <w:pPr>
        <w:spacing w:before="120" w:after="120" w:line="360" w:lineRule="auto"/>
        <w:jc w:val="both"/>
        <w:rPr>
          <w:color w:val="000000" w:themeColor="text1"/>
          <w:lang w:val="pt-PT"/>
        </w:rPr>
      </w:pPr>
    </w:p>
    <w:p w14:paraId="7D2E5F4E" w14:textId="77777777" w:rsidR="003D252F" w:rsidRDefault="003D252F" w:rsidP="44E5900B">
      <w:pPr>
        <w:spacing w:before="120" w:after="120" w:line="360" w:lineRule="auto"/>
        <w:jc w:val="both"/>
        <w:rPr>
          <w:color w:val="000000" w:themeColor="text1"/>
          <w:lang w:val="pt-PT"/>
        </w:rPr>
      </w:pPr>
    </w:p>
    <w:p w14:paraId="026376B7" w14:textId="629CD6AC" w:rsidR="003D252F" w:rsidRDefault="003D252F" w:rsidP="44E5900B">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79744" behindDoc="1" locked="0" layoutInCell="1" allowOverlap="1" wp14:anchorId="3560D6FC" wp14:editId="35E46F55">
                <wp:simplePos x="0" y="0"/>
                <wp:positionH relativeFrom="margin">
                  <wp:align>center</wp:align>
                </wp:positionH>
                <wp:positionV relativeFrom="paragraph">
                  <wp:posOffset>305131</wp:posOffset>
                </wp:positionV>
                <wp:extent cx="2247900" cy="635"/>
                <wp:effectExtent l="0" t="0" r="0" b="0"/>
                <wp:wrapTight wrapText="bothSides">
                  <wp:wrapPolygon edited="0">
                    <wp:start x="0" y="0"/>
                    <wp:lineTo x="0" y="19918"/>
                    <wp:lineTo x="21417" y="19918"/>
                    <wp:lineTo x="21417"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5105DB6A" w14:textId="6FF03B3A" w:rsidR="00093523" w:rsidRPr="00204A13" w:rsidRDefault="00093523" w:rsidP="003D252F">
                            <w:pPr>
                              <w:pStyle w:val="Legenda"/>
                              <w:rPr>
                                <w:noProof/>
                              </w:rPr>
                            </w:pPr>
                            <w:r>
                              <w:rPr>
                                <w:noProof/>
                              </w:rPr>
                              <w:fldChar w:fldCharType="begin"/>
                            </w:r>
                            <w:r>
                              <w:rPr>
                                <w:noProof/>
                              </w:rPr>
                              <w:instrText xml:space="preserve"> SEQ Figure \* ARABIC </w:instrText>
                            </w:r>
                            <w:r>
                              <w:rPr>
                                <w:noProof/>
                              </w:rPr>
                              <w:fldChar w:fldCharType="separate"/>
                            </w:r>
                            <w:bookmarkStart w:id="25" w:name="_Toc64317970"/>
                            <w:r>
                              <w:rPr>
                                <w:noProof/>
                              </w:rPr>
                              <w:t>10</w:t>
                            </w:r>
                            <w:r>
                              <w:rPr>
                                <w:noProof/>
                              </w:rPr>
                              <w:fldChar w:fldCharType="end"/>
                            </w:r>
                            <w:r>
                              <w:t xml:space="preserve"> - </w:t>
                            </w:r>
                            <w:proofErr w:type="spellStart"/>
                            <w:r>
                              <w:t>Detalhes</w:t>
                            </w:r>
                            <w:proofErr w:type="spellEnd"/>
                            <w:r>
                              <w:t xml:space="preserve"> dos </w:t>
                            </w:r>
                            <w:proofErr w:type="spellStart"/>
                            <w:r>
                              <w:t>produto</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0D6FC" id="Caixa de texto 20" o:spid="_x0000_s1035" type="#_x0000_t202" style="position:absolute;left:0;text-align:left;margin-left:0;margin-top:24.05pt;width:177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" stroked="f">
                <v:textbox style="mso-fit-shape-to-text:t" inset="0,0,0,0">
                  <w:txbxContent>
                    <w:p w14:paraId="5105DB6A" w14:textId="6FF03B3A" w:rsidR="00093523" w:rsidRPr="00204A13" w:rsidRDefault="00093523" w:rsidP="003D252F">
                      <w:pPr>
                        <w:pStyle w:val="Legenda"/>
                        <w:rPr>
                          <w:noProof/>
                        </w:rPr>
                      </w:pPr>
                      <w:r>
                        <w:rPr>
                          <w:noProof/>
                        </w:rPr>
                        <w:fldChar w:fldCharType="begin"/>
                      </w:r>
                      <w:r>
                        <w:rPr>
                          <w:noProof/>
                        </w:rPr>
                        <w:instrText xml:space="preserve"> SEQ Figure \* ARABIC </w:instrText>
                      </w:r>
                      <w:r>
                        <w:rPr>
                          <w:noProof/>
                        </w:rPr>
                        <w:fldChar w:fldCharType="separate"/>
                      </w:r>
                      <w:bookmarkStart w:id="26" w:name="_Toc64317970"/>
                      <w:r>
                        <w:rPr>
                          <w:noProof/>
                        </w:rPr>
                        <w:t>10</w:t>
                      </w:r>
                      <w:r>
                        <w:rPr>
                          <w:noProof/>
                        </w:rPr>
                        <w:fldChar w:fldCharType="end"/>
                      </w:r>
                      <w:r>
                        <w:t xml:space="preserve"> - </w:t>
                      </w:r>
                      <w:proofErr w:type="spellStart"/>
                      <w:r>
                        <w:t>Detalhes</w:t>
                      </w:r>
                      <w:proofErr w:type="spellEnd"/>
                      <w:r>
                        <w:t xml:space="preserve"> dos </w:t>
                      </w:r>
                      <w:proofErr w:type="spellStart"/>
                      <w:r>
                        <w:t>produto</w:t>
                      </w:r>
                      <w:bookmarkEnd w:id="26"/>
                      <w:proofErr w:type="spellEnd"/>
                    </w:p>
                  </w:txbxContent>
                </v:textbox>
                <w10:wrap type="tight" anchorx="margin"/>
              </v:shape>
            </w:pict>
          </mc:Fallback>
        </mc:AlternateContent>
      </w:r>
    </w:p>
    <w:p w14:paraId="46BF643A" w14:textId="77777777" w:rsidR="003D252F" w:rsidRDefault="003D252F" w:rsidP="44E5900B">
      <w:pPr>
        <w:spacing w:before="120" w:after="120" w:line="360" w:lineRule="auto"/>
        <w:jc w:val="both"/>
        <w:rPr>
          <w:color w:val="000000" w:themeColor="text1"/>
          <w:lang w:val="pt-PT"/>
        </w:rPr>
      </w:pPr>
    </w:p>
    <w:p w14:paraId="1BFCA6C6" w14:textId="77777777" w:rsidR="003D252F" w:rsidRDefault="003D252F" w:rsidP="44E5900B">
      <w:pPr>
        <w:spacing w:before="120" w:after="120" w:line="360" w:lineRule="auto"/>
        <w:jc w:val="both"/>
        <w:rPr>
          <w:color w:val="000000" w:themeColor="text1"/>
          <w:lang w:val="pt-PT"/>
        </w:rPr>
      </w:pPr>
    </w:p>
    <w:p w14:paraId="1E255958" w14:textId="77777777" w:rsidR="003D252F" w:rsidRDefault="003D252F">
      <w:pPr>
        <w:rPr>
          <w:color w:val="000000" w:themeColor="text1"/>
          <w:lang w:val="pt-PT"/>
        </w:rPr>
      </w:pPr>
      <w:r>
        <w:rPr>
          <w:color w:val="000000" w:themeColor="text1"/>
          <w:lang w:val="pt-PT"/>
        </w:rPr>
        <w:br w:type="page"/>
      </w:r>
    </w:p>
    <w:p w14:paraId="031FF088" w14:textId="4295AC4C" w:rsidR="4F3F7A48" w:rsidRDefault="04BAB893" w:rsidP="44E5900B">
      <w:pPr>
        <w:spacing w:before="120" w:after="120" w:line="360" w:lineRule="auto"/>
        <w:jc w:val="both"/>
        <w:rPr>
          <w:color w:val="000000" w:themeColor="text1"/>
          <w:lang w:val="pt-PT"/>
        </w:rPr>
      </w:pPr>
      <w:r w:rsidRPr="003D252F">
        <w:rPr>
          <w:color w:val="000000" w:themeColor="text1"/>
          <w:sz w:val="24"/>
          <w:szCs w:val="24"/>
          <w:lang w:val="pt-PT"/>
        </w:rPr>
        <w:lastRenderedPageBreak/>
        <w:t xml:space="preserve">Na atividade do carrinho o cliente pode observar os produtos que </w:t>
      </w:r>
      <w:r w:rsidR="003D252F">
        <w:rPr>
          <w:color w:val="000000" w:themeColor="text1"/>
          <w:sz w:val="24"/>
          <w:szCs w:val="24"/>
          <w:lang w:val="pt-PT"/>
        </w:rPr>
        <w:t>adicionou</w:t>
      </w:r>
      <w:r w:rsidRPr="003D252F">
        <w:rPr>
          <w:color w:val="000000" w:themeColor="text1"/>
          <w:sz w:val="24"/>
          <w:szCs w:val="24"/>
          <w:lang w:val="pt-PT"/>
        </w:rPr>
        <w:t>, o to</w:t>
      </w:r>
      <w:r w:rsidR="2C4859C4" w:rsidRPr="003D252F">
        <w:rPr>
          <w:color w:val="000000" w:themeColor="text1"/>
          <w:sz w:val="24"/>
          <w:szCs w:val="24"/>
          <w:lang w:val="pt-PT"/>
        </w:rPr>
        <w:t xml:space="preserve">tal da compra e dois botões, um para </w:t>
      </w:r>
      <w:r w:rsidR="47C2A275" w:rsidRPr="003D252F">
        <w:rPr>
          <w:color w:val="000000" w:themeColor="text1"/>
          <w:sz w:val="24"/>
          <w:szCs w:val="24"/>
          <w:lang w:val="pt-PT"/>
        </w:rPr>
        <w:t>continuar a comprar e outro para finalizar</w:t>
      </w:r>
      <w:r w:rsidR="2C4859C4" w:rsidRPr="003D252F">
        <w:rPr>
          <w:color w:val="000000" w:themeColor="text1"/>
          <w:sz w:val="24"/>
          <w:szCs w:val="24"/>
          <w:lang w:val="pt-PT"/>
        </w:rPr>
        <w:t>.</w:t>
      </w:r>
      <w:r w:rsidR="323BB6F6" w:rsidRPr="003D252F">
        <w:rPr>
          <w:color w:val="000000" w:themeColor="text1"/>
          <w:sz w:val="24"/>
          <w:szCs w:val="24"/>
          <w:lang w:val="pt-PT"/>
        </w:rPr>
        <w:t xml:space="preserve"> Em cada secção de produto o utilizador pode observar a imagem do produto, informações do mesmo e um botão para remover o produto do carrinho.</w:t>
      </w:r>
      <w:r w:rsidR="62144E34" w:rsidRPr="003D252F">
        <w:rPr>
          <w:color w:val="000000" w:themeColor="text1"/>
          <w:sz w:val="24"/>
          <w:szCs w:val="24"/>
          <w:lang w:val="pt-PT"/>
        </w:rPr>
        <w:t xml:space="preserve"> Caso o cliente queira continuar a comprar será redirecionado para a atividade de produtos, ou caso queira finalizar a com</w:t>
      </w:r>
      <w:r w:rsidR="440EBD50" w:rsidRPr="003D252F">
        <w:rPr>
          <w:color w:val="000000" w:themeColor="text1"/>
          <w:sz w:val="24"/>
          <w:szCs w:val="24"/>
          <w:lang w:val="pt-PT"/>
        </w:rPr>
        <w:t>pra o cliente será redirecionado para a atividade de morada de entrega</w:t>
      </w:r>
      <w:r w:rsidR="4D1D5037" w:rsidRPr="003D252F">
        <w:rPr>
          <w:color w:val="000000" w:themeColor="text1"/>
          <w:sz w:val="24"/>
          <w:szCs w:val="24"/>
          <w:lang w:val="pt-PT"/>
        </w:rPr>
        <w:t>. A ilustração abaixo representa a explicação</w:t>
      </w:r>
      <w:r w:rsidR="00369369" w:rsidRPr="003D252F">
        <w:rPr>
          <w:color w:val="000000" w:themeColor="text1"/>
          <w:sz w:val="24"/>
          <w:szCs w:val="24"/>
          <w:lang w:val="pt-PT"/>
        </w:rPr>
        <w:t>.</w:t>
      </w:r>
    </w:p>
    <w:p w14:paraId="65DA6972" w14:textId="3346F697" w:rsidR="003D252F" w:rsidRPr="00DD253D" w:rsidRDefault="00DD253D" w:rsidP="44E5900B">
      <w:pPr>
        <w:spacing w:before="120" w:after="120" w:line="360" w:lineRule="auto"/>
        <w:jc w:val="both"/>
        <w:rPr>
          <w:noProof/>
          <w:lang w:val="pt-PT"/>
        </w:rPr>
      </w:pPr>
      <w:r>
        <w:rPr>
          <w:noProof/>
        </w:rPr>
        <mc:AlternateContent>
          <mc:Choice Requires="wps">
            <w:drawing>
              <wp:anchor distT="0" distB="0" distL="114300" distR="114300" simplePos="0" relativeHeight="251687936" behindDoc="1" locked="0" layoutInCell="1" allowOverlap="1" wp14:anchorId="446EC656" wp14:editId="5F54B89D">
                <wp:simplePos x="0" y="0"/>
                <wp:positionH relativeFrom="column">
                  <wp:posOffset>1527175</wp:posOffset>
                </wp:positionH>
                <wp:positionV relativeFrom="paragraph">
                  <wp:posOffset>4641215</wp:posOffset>
                </wp:positionV>
                <wp:extent cx="2419350" cy="635"/>
                <wp:effectExtent l="0" t="0" r="0" b="0"/>
                <wp:wrapTight wrapText="bothSides">
                  <wp:wrapPolygon edited="0">
                    <wp:start x="0" y="0"/>
                    <wp:lineTo x="0" y="21600"/>
                    <wp:lineTo x="21600" y="21600"/>
                    <wp:lineTo x="21600" y="0"/>
                  </wp:wrapPolygon>
                </wp:wrapTight>
                <wp:docPr id="21" name="Caixa de texto 2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F1EEFEE" w14:textId="3B37A5CD" w:rsidR="00093523" w:rsidRPr="00932DC0" w:rsidRDefault="00093523" w:rsidP="00DD253D">
                            <w:pPr>
                              <w:pStyle w:val="Legenda"/>
                              <w:rPr>
                                <w:noProof/>
                              </w:rPr>
                            </w:pPr>
                            <w:r>
                              <w:rPr>
                                <w:noProof/>
                              </w:rPr>
                              <w:fldChar w:fldCharType="begin"/>
                            </w:r>
                            <w:r>
                              <w:rPr>
                                <w:noProof/>
                              </w:rPr>
                              <w:instrText xml:space="preserve"> SEQ Figure \* ARABIC </w:instrText>
                            </w:r>
                            <w:r>
                              <w:rPr>
                                <w:noProof/>
                              </w:rPr>
                              <w:fldChar w:fldCharType="separate"/>
                            </w:r>
                            <w:bookmarkStart w:id="27" w:name="_Toc64317971"/>
                            <w:r>
                              <w:rPr>
                                <w:noProof/>
                              </w:rPr>
                              <w:t>11</w:t>
                            </w:r>
                            <w:r>
                              <w:rPr>
                                <w:noProof/>
                              </w:rPr>
                              <w:fldChar w:fldCharType="end"/>
                            </w:r>
                            <w:r>
                              <w:t xml:space="preserve"> - </w:t>
                            </w:r>
                            <w:proofErr w:type="spellStart"/>
                            <w:r>
                              <w:t>Carrinho</w:t>
                            </w:r>
                            <w:proofErr w:type="spellEnd"/>
                            <w:r>
                              <w:t xml:space="preserve"> </w:t>
                            </w:r>
                            <w:proofErr w:type="spellStart"/>
                            <w:r>
                              <w:t>na</w:t>
                            </w:r>
                            <w:proofErr w:type="spellEnd"/>
                            <w:r>
                              <w:t xml:space="preserve"> </w:t>
                            </w:r>
                            <w:proofErr w:type="spellStart"/>
                            <w:r>
                              <w:t>aplicação</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EC656" id="Caixa de texto 21" o:spid="_x0000_s1036" type="#_x0000_t202" style="position:absolute;left:0;text-align:left;margin-left:120.25pt;margin-top:365.45pt;width:190.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" stroked="f">
                <v:textbox style="mso-fit-shape-to-text:t" inset="0,0,0,0">
                  <w:txbxContent>
                    <w:p w14:paraId="0F1EEFEE" w14:textId="3B37A5CD" w:rsidR="00093523" w:rsidRPr="00932DC0" w:rsidRDefault="00093523" w:rsidP="00DD253D">
                      <w:pPr>
                        <w:pStyle w:val="Legenda"/>
                        <w:rPr>
                          <w:noProof/>
                        </w:rPr>
                      </w:pPr>
                      <w:r>
                        <w:rPr>
                          <w:noProof/>
                        </w:rPr>
                        <w:fldChar w:fldCharType="begin"/>
                      </w:r>
                      <w:r>
                        <w:rPr>
                          <w:noProof/>
                        </w:rPr>
                        <w:instrText xml:space="preserve"> SEQ Figure \* ARABIC </w:instrText>
                      </w:r>
                      <w:r>
                        <w:rPr>
                          <w:noProof/>
                        </w:rPr>
                        <w:fldChar w:fldCharType="separate"/>
                      </w:r>
                      <w:bookmarkStart w:id="28" w:name="_Toc64317971"/>
                      <w:r>
                        <w:rPr>
                          <w:noProof/>
                        </w:rPr>
                        <w:t>11</w:t>
                      </w:r>
                      <w:r>
                        <w:rPr>
                          <w:noProof/>
                        </w:rPr>
                        <w:fldChar w:fldCharType="end"/>
                      </w:r>
                      <w:r>
                        <w:t xml:space="preserve"> - </w:t>
                      </w:r>
                      <w:proofErr w:type="spellStart"/>
                      <w:r>
                        <w:t>Carrinho</w:t>
                      </w:r>
                      <w:proofErr w:type="spellEnd"/>
                      <w:r>
                        <w:t xml:space="preserve"> </w:t>
                      </w:r>
                      <w:proofErr w:type="spellStart"/>
                      <w:r>
                        <w:t>na</w:t>
                      </w:r>
                      <w:proofErr w:type="spellEnd"/>
                      <w:r>
                        <w:t xml:space="preserve"> </w:t>
                      </w:r>
                      <w:proofErr w:type="spellStart"/>
                      <w:r>
                        <w:t>aplicação</w:t>
                      </w:r>
                      <w:bookmarkEnd w:id="28"/>
                      <w:proofErr w:type="spellEnd"/>
                    </w:p>
                  </w:txbxContent>
                </v:textbox>
                <w10:wrap type="tight"/>
              </v:shape>
            </w:pict>
          </mc:Fallback>
        </mc:AlternateContent>
      </w:r>
      <w:r w:rsidR="003D252F">
        <w:rPr>
          <w:noProof/>
        </w:rPr>
        <w:drawing>
          <wp:anchor distT="0" distB="0" distL="114300" distR="114300" simplePos="0" relativeHeight="251685888" behindDoc="1" locked="0" layoutInCell="1" allowOverlap="1" wp14:anchorId="54B7E1F3" wp14:editId="25D425BD">
            <wp:simplePos x="0" y="0"/>
            <wp:positionH relativeFrom="column">
              <wp:posOffset>1527424</wp:posOffset>
            </wp:positionH>
            <wp:positionV relativeFrom="paragraph">
              <wp:posOffset>12065</wp:posOffset>
            </wp:positionV>
            <wp:extent cx="2419350" cy="4572000"/>
            <wp:effectExtent l="0" t="0" r="0" b="0"/>
            <wp:wrapTight wrapText="bothSides">
              <wp:wrapPolygon edited="0">
                <wp:start x="0" y="0"/>
                <wp:lineTo x="0" y="21510"/>
                <wp:lineTo x="21430" y="21510"/>
                <wp:lineTo x="21430" y="0"/>
                <wp:lineTo x="0" y="0"/>
              </wp:wrapPolygon>
            </wp:wrapTight>
            <wp:docPr id="1882952890" name="Picture 188295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952890"/>
                    <pic:cNvPicPr/>
                  </pic:nvPicPr>
                  <pic:blipFill>
                    <a:blip r:embed="rId43">
                      <a:extLst>
                        <a:ext uri="{28A0092B-C50C-407E-A947-70E740481C1C}">
                          <a14:useLocalDpi xmlns:a14="http://schemas.microsoft.com/office/drawing/2010/main" val="0"/>
                        </a:ext>
                      </a:extLst>
                    </a:blip>
                    <a:stretch>
                      <a:fillRect/>
                    </a:stretch>
                  </pic:blipFill>
                  <pic:spPr>
                    <a:xfrm>
                      <a:off x="0" y="0"/>
                      <a:ext cx="2419350" cy="4572000"/>
                    </a:xfrm>
                    <a:prstGeom prst="rect">
                      <a:avLst/>
                    </a:prstGeom>
                  </pic:spPr>
                </pic:pic>
              </a:graphicData>
            </a:graphic>
          </wp:anchor>
        </w:drawing>
      </w:r>
    </w:p>
    <w:p w14:paraId="361249A8" w14:textId="6F7443C6" w:rsidR="003D252F" w:rsidRDefault="003D252F" w:rsidP="44E5900B">
      <w:pPr>
        <w:spacing w:before="120" w:after="120" w:line="360" w:lineRule="auto"/>
        <w:jc w:val="both"/>
        <w:rPr>
          <w:color w:val="000000" w:themeColor="text1"/>
          <w:lang w:val="pt-PT"/>
        </w:rPr>
      </w:pPr>
    </w:p>
    <w:p w14:paraId="06EC49A8" w14:textId="3E47566A" w:rsidR="003D252F" w:rsidRDefault="003D252F" w:rsidP="44E5900B">
      <w:pPr>
        <w:spacing w:before="120" w:after="120" w:line="360" w:lineRule="auto"/>
        <w:jc w:val="both"/>
        <w:rPr>
          <w:color w:val="000000" w:themeColor="text1"/>
          <w:lang w:val="pt-PT"/>
        </w:rPr>
      </w:pPr>
    </w:p>
    <w:p w14:paraId="6D3718CC" w14:textId="78ABA22A" w:rsidR="003D252F" w:rsidRDefault="003D252F" w:rsidP="44E5900B">
      <w:pPr>
        <w:spacing w:before="120" w:after="120" w:line="360" w:lineRule="auto"/>
        <w:jc w:val="both"/>
        <w:rPr>
          <w:color w:val="000000" w:themeColor="text1"/>
          <w:lang w:val="pt-PT"/>
        </w:rPr>
      </w:pPr>
    </w:p>
    <w:p w14:paraId="42BB9D0A" w14:textId="77777777" w:rsidR="003D252F" w:rsidRDefault="003D252F" w:rsidP="44E5900B">
      <w:pPr>
        <w:spacing w:before="120" w:after="120" w:line="360" w:lineRule="auto"/>
        <w:jc w:val="both"/>
        <w:rPr>
          <w:color w:val="000000" w:themeColor="text1"/>
          <w:lang w:val="pt-PT"/>
        </w:rPr>
      </w:pPr>
    </w:p>
    <w:p w14:paraId="77437E55" w14:textId="77777777" w:rsidR="003D252F" w:rsidRDefault="003D252F" w:rsidP="44E5900B">
      <w:pPr>
        <w:spacing w:before="120" w:after="120" w:line="360" w:lineRule="auto"/>
        <w:jc w:val="both"/>
        <w:rPr>
          <w:color w:val="000000" w:themeColor="text1"/>
          <w:lang w:val="pt-PT"/>
        </w:rPr>
      </w:pPr>
    </w:p>
    <w:p w14:paraId="52EF25B5" w14:textId="77777777" w:rsidR="003D252F" w:rsidRDefault="003D252F" w:rsidP="44E5900B">
      <w:pPr>
        <w:spacing w:before="120" w:after="120" w:line="360" w:lineRule="auto"/>
        <w:jc w:val="both"/>
        <w:rPr>
          <w:color w:val="000000" w:themeColor="text1"/>
          <w:lang w:val="pt-PT"/>
        </w:rPr>
      </w:pPr>
    </w:p>
    <w:p w14:paraId="3123DED4" w14:textId="77777777" w:rsidR="003D252F" w:rsidRDefault="003D252F" w:rsidP="44E5900B">
      <w:pPr>
        <w:spacing w:before="120" w:after="120" w:line="360" w:lineRule="auto"/>
        <w:jc w:val="both"/>
        <w:rPr>
          <w:color w:val="000000" w:themeColor="text1"/>
          <w:lang w:val="pt-PT"/>
        </w:rPr>
      </w:pPr>
    </w:p>
    <w:p w14:paraId="4A0C0C92" w14:textId="77777777" w:rsidR="003D252F" w:rsidRDefault="003D252F" w:rsidP="44E5900B">
      <w:pPr>
        <w:spacing w:before="120" w:after="120" w:line="360" w:lineRule="auto"/>
        <w:jc w:val="both"/>
        <w:rPr>
          <w:color w:val="000000" w:themeColor="text1"/>
          <w:lang w:val="pt-PT"/>
        </w:rPr>
      </w:pPr>
    </w:p>
    <w:p w14:paraId="1912FA6C" w14:textId="77777777" w:rsidR="003D252F" w:rsidRDefault="003D252F" w:rsidP="44E5900B">
      <w:pPr>
        <w:spacing w:before="120" w:after="120" w:line="360" w:lineRule="auto"/>
        <w:jc w:val="both"/>
        <w:rPr>
          <w:color w:val="000000" w:themeColor="text1"/>
          <w:lang w:val="pt-PT"/>
        </w:rPr>
      </w:pPr>
    </w:p>
    <w:p w14:paraId="54C3B766" w14:textId="14300B81" w:rsidR="4F3F7A48" w:rsidRDefault="4F3F7A48" w:rsidP="44E5900B">
      <w:pPr>
        <w:spacing w:before="120" w:after="120" w:line="360" w:lineRule="auto"/>
        <w:jc w:val="both"/>
        <w:rPr>
          <w:color w:val="000000" w:themeColor="text1"/>
          <w:lang w:val="pt-PT"/>
        </w:rPr>
      </w:pPr>
    </w:p>
    <w:p w14:paraId="70CB6D1B" w14:textId="3C14841A" w:rsidR="44E5900B" w:rsidRPr="00DD253D" w:rsidRDefault="4A760BB0" w:rsidP="00DD253D">
      <w:pPr>
        <w:rPr>
          <w:lang w:val="pt-PT"/>
        </w:rPr>
      </w:pPr>
      <w:r w:rsidRPr="00DD253D">
        <w:rPr>
          <w:lang w:val="pt-PT"/>
        </w:rPr>
        <w:br w:type="page"/>
      </w:r>
    </w:p>
    <w:p w14:paraId="1DF568F9" w14:textId="7568AA69" w:rsidR="003C6E66" w:rsidRPr="00747AA2" w:rsidRDefault="3C5F3AFD" w:rsidP="003C6E66">
      <w:pPr>
        <w:spacing w:before="120" w:after="120" w:line="360" w:lineRule="auto"/>
        <w:jc w:val="both"/>
        <w:rPr>
          <w:b/>
          <w:bCs/>
          <w:color w:val="000000" w:themeColor="text1"/>
          <w:sz w:val="24"/>
          <w:szCs w:val="24"/>
          <w:lang w:val="pt-PT"/>
        </w:rPr>
      </w:pPr>
      <w:r w:rsidRPr="00747AA2">
        <w:rPr>
          <w:b/>
          <w:bCs/>
          <w:color w:val="000000" w:themeColor="text1"/>
          <w:sz w:val="24"/>
          <w:szCs w:val="24"/>
          <w:lang w:val="pt-PT"/>
        </w:rPr>
        <w:lastRenderedPageBreak/>
        <w:t>Casos de uso</w:t>
      </w:r>
    </w:p>
    <w:p w14:paraId="356790D7" w14:textId="2B1DF67D" w:rsidR="39323ADC" w:rsidRDefault="256052BA" w:rsidP="34B1DC2D">
      <w:pPr>
        <w:spacing w:before="120" w:after="120" w:line="360" w:lineRule="auto"/>
        <w:jc w:val="both"/>
        <w:rPr>
          <w:color w:val="000000" w:themeColor="text1"/>
          <w:sz w:val="24"/>
          <w:szCs w:val="24"/>
          <w:lang w:val="pt-PT"/>
        </w:rPr>
      </w:pPr>
      <w:r w:rsidRPr="34B1DC2D">
        <w:rPr>
          <w:color w:val="000000" w:themeColor="text1"/>
          <w:sz w:val="24"/>
          <w:szCs w:val="24"/>
          <w:lang w:val="pt-PT"/>
        </w:rPr>
        <w:t xml:space="preserve">O caso de uso </w:t>
      </w:r>
      <w:r w:rsidR="2163FBB9" w:rsidRPr="34B1DC2D">
        <w:rPr>
          <w:color w:val="000000" w:themeColor="text1"/>
          <w:sz w:val="24"/>
          <w:szCs w:val="24"/>
          <w:lang w:val="pt-PT"/>
        </w:rPr>
        <w:t xml:space="preserve">fornece o comportamento normal </w:t>
      </w:r>
      <w:r w:rsidR="0FFF2EF9" w:rsidRPr="34B1DC2D">
        <w:rPr>
          <w:color w:val="000000" w:themeColor="text1"/>
          <w:sz w:val="24"/>
          <w:szCs w:val="24"/>
          <w:lang w:val="pt-PT"/>
        </w:rPr>
        <w:t>do sistema para uma ação do utilizador. Devido ao</w:t>
      </w:r>
      <w:r w:rsidR="00DD253D">
        <w:rPr>
          <w:color w:val="000000" w:themeColor="text1"/>
          <w:sz w:val="24"/>
          <w:szCs w:val="24"/>
          <w:lang w:val="pt-PT"/>
        </w:rPr>
        <w:t>s</w:t>
      </w:r>
      <w:r w:rsidR="0FFF2EF9" w:rsidRPr="34B1DC2D">
        <w:rPr>
          <w:color w:val="000000" w:themeColor="text1"/>
          <w:sz w:val="24"/>
          <w:szCs w:val="24"/>
          <w:lang w:val="pt-PT"/>
        </w:rPr>
        <w:t xml:space="preserve"> caso</w:t>
      </w:r>
      <w:r w:rsidR="00DD253D">
        <w:rPr>
          <w:color w:val="000000" w:themeColor="text1"/>
          <w:sz w:val="24"/>
          <w:szCs w:val="24"/>
          <w:lang w:val="pt-PT"/>
        </w:rPr>
        <w:t>s</w:t>
      </w:r>
      <w:r w:rsidR="0FFF2EF9" w:rsidRPr="34B1DC2D">
        <w:rPr>
          <w:color w:val="000000" w:themeColor="text1"/>
          <w:sz w:val="24"/>
          <w:szCs w:val="24"/>
          <w:lang w:val="pt-PT"/>
        </w:rPr>
        <w:t xml:space="preserve"> de uso</w:t>
      </w:r>
      <w:r w:rsidR="00DD253D">
        <w:rPr>
          <w:color w:val="000000" w:themeColor="text1"/>
          <w:sz w:val="24"/>
          <w:szCs w:val="24"/>
          <w:lang w:val="pt-PT"/>
        </w:rPr>
        <w:t xml:space="preserve">, </w:t>
      </w:r>
      <w:r w:rsidR="0FFF2EF9" w:rsidRPr="34B1DC2D">
        <w:rPr>
          <w:color w:val="000000" w:themeColor="text1"/>
          <w:sz w:val="24"/>
          <w:szCs w:val="24"/>
          <w:lang w:val="pt-PT"/>
        </w:rPr>
        <w:t>pode</w:t>
      </w:r>
      <w:r w:rsidR="1722DAAD" w:rsidRPr="34B1DC2D">
        <w:rPr>
          <w:color w:val="000000" w:themeColor="text1"/>
          <w:sz w:val="24"/>
          <w:szCs w:val="24"/>
          <w:lang w:val="pt-PT"/>
        </w:rPr>
        <w:t xml:space="preserve">mos fazer o levantamento de requisitos </w:t>
      </w:r>
      <w:r w:rsidR="7296FC39" w:rsidRPr="34B1DC2D">
        <w:rPr>
          <w:color w:val="000000" w:themeColor="text1"/>
          <w:sz w:val="24"/>
          <w:szCs w:val="24"/>
          <w:lang w:val="pt-PT"/>
        </w:rPr>
        <w:t>funcionais, não</w:t>
      </w:r>
      <w:r w:rsidR="1722DAAD" w:rsidRPr="34B1DC2D">
        <w:rPr>
          <w:color w:val="000000" w:themeColor="text1"/>
          <w:sz w:val="24"/>
          <w:szCs w:val="24"/>
          <w:lang w:val="pt-PT"/>
        </w:rPr>
        <w:t xml:space="preserve"> funcionais e d</w:t>
      </w:r>
      <w:r w:rsidR="49B549CE" w:rsidRPr="34B1DC2D">
        <w:rPr>
          <w:color w:val="000000" w:themeColor="text1"/>
          <w:sz w:val="24"/>
          <w:szCs w:val="24"/>
          <w:lang w:val="pt-PT"/>
        </w:rPr>
        <w:t xml:space="preserve">e utilização. </w:t>
      </w:r>
      <w:r w:rsidR="1A9CC0D5" w:rsidRPr="6E6087E5">
        <w:rPr>
          <w:color w:val="000000" w:themeColor="text1"/>
          <w:sz w:val="24"/>
          <w:szCs w:val="24"/>
          <w:lang w:val="pt-PT"/>
        </w:rPr>
        <w:t xml:space="preserve">Os componentes do caso de uso são o nome, </w:t>
      </w:r>
      <w:r w:rsidR="1A9CC0D5" w:rsidRPr="441FF289">
        <w:rPr>
          <w:color w:val="000000" w:themeColor="text1"/>
          <w:sz w:val="24"/>
          <w:szCs w:val="24"/>
          <w:lang w:val="pt-PT"/>
        </w:rPr>
        <w:t xml:space="preserve">o ator, o objetivo, os </w:t>
      </w:r>
      <w:proofErr w:type="spellStart"/>
      <w:r w:rsidR="1A9CC0D5" w:rsidRPr="00DB6058">
        <w:rPr>
          <w:i/>
          <w:iCs/>
          <w:color w:val="000000" w:themeColor="text1"/>
          <w:sz w:val="24"/>
          <w:szCs w:val="24"/>
          <w:lang w:val="pt-PT"/>
        </w:rPr>
        <w:t>triggers</w:t>
      </w:r>
      <w:proofErr w:type="spellEnd"/>
      <w:r w:rsidR="1A9CC0D5" w:rsidRPr="441FF289">
        <w:rPr>
          <w:color w:val="000000" w:themeColor="text1"/>
          <w:sz w:val="24"/>
          <w:szCs w:val="24"/>
          <w:lang w:val="pt-PT"/>
        </w:rPr>
        <w:t>, as pré</w:t>
      </w:r>
      <w:r w:rsidR="1A9CC0D5" w:rsidRPr="26F09F33">
        <w:rPr>
          <w:color w:val="000000" w:themeColor="text1"/>
          <w:sz w:val="24"/>
          <w:szCs w:val="24"/>
          <w:lang w:val="pt-PT"/>
        </w:rPr>
        <w:t>-condições, as pós-condições, o fluxo básico</w:t>
      </w:r>
      <w:r w:rsidR="1B163E3B" w:rsidRPr="26F09F33">
        <w:rPr>
          <w:color w:val="000000" w:themeColor="text1"/>
          <w:sz w:val="24"/>
          <w:szCs w:val="24"/>
          <w:lang w:val="pt-PT"/>
        </w:rPr>
        <w:t xml:space="preserve">, as exceções e as qualidades. </w:t>
      </w:r>
      <w:r w:rsidR="1B163E3B" w:rsidRPr="55C1A7FC">
        <w:rPr>
          <w:color w:val="000000" w:themeColor="text1"/>
          <w:sz w:val="24"/>
          <w:szCs w:val="24"/>
          <w:lang w:val="pt-PT"/>
        </w:rPr>
        <w:t>O nome é</w:t>
      </w:r>
      <w:r w:rsidR="18992F22" w:rsidRPr="55C1A7FC">
        <w:rPr>
          <w:color w:val="000000" w:themeColor="text1"/>
          <w:sz w:val="24"/>
          <w:szCs w:val="24"/>
          <w:lang w:val="pt-PT"/>
        </w:rPr>
        <w:t xml:space="preserve"> a designação do caso de uso</w:t>
      </w:r>
      <w:r w:rsidR="00DB6058">
        <w:rPr>
          <w:color w:val="000000" w:themeColor="text1"/>
          <w:sz w:val="24"/>
          <w:szCs w:val="24"/>
          <w:lang w:val="pt-PT"/>
        </w:rPr>
        <w:t>, o</w:t>
      </w:r>
      <w:r w:rsidR="18992F22" w:rsidRPr="0FDC86AA">
        <w:rPr>
          <w:color w:val="000000" w:themeColor="text1"/>
          <w:sz w:val="24"/>
          <w:szCs w:val="24"/>
          <w:lang w:val="pt-PT"/>
        </w:rPr>
        <w:t xml:space="preserve"> ator é quem </w:t>
      </w:r>
      <w:r w:rsidR="18992F22" w:rsidRPr="3C04D3C2">
        <w:rPr>
          <w:color w:val="000000" w:themeColor="text1"/>
          <w:sz w:val="24"/>
          <w:szCs w:val="24"/>
          <w:lang w:val="pt-PT"/>
        </w:rPr>
        <w:t>interage com o sistema.</w:t>
      </w:r>
      <w:r w:rsidR="00DB6058">
        <w:rPr>
          <w:color w:val="000000" w:themeColor="text1"/>
          <w:sz w:val="24"/>
          <w:szCs w:val="24"/>
          <w:lang w:val="pt-PT"/>
        </w:rPr>
        <w:t>, o</w:t>
      </w:r>
      <w:r w:rsidR="18992F22" w:rsidRPr="05D9B027">
        <w:rPr>
          <w:color w:val="000000" w:themeColor="text1"/>
          <w:sz w:val="24"/>
          <w:szCs w:val="24"/>
          <w:lang w:val="pt-PT"/>
        </w:rPr>
        <w:t xml:space="preserve"> </w:t>
      </w:r>
      <w:r w:rsidR="33DDD5AD" w:rsidRPr="05D9B027">
        <w:rPr>
          <w:color w:val="000000" w:themeColor="text1"/>
          <w:sz w:val="24"/>
          <w:szCs w:val="24"/>
          <w:lang w:val="pt-PT"/>
        </w:rPr>
        <w:t xml:space="preserve">objetivo indica o propósito </w:t>
      </w:r>
      <w:r w:rsidR="4E652392" w:rsidRPr="05D9B027">
        <w:rPr>
          <w:color w:val="000000" w:themeColor="text1"/>
          <w:sz w:val="24"/>
          <w:szCs w:val="24"/>
          <w:lang w:val="pt-PT"/>
        </w:rPr>
        <w:t xml:space="preserve">da realização do caso </w:t>
      </w:r>
      <w:r w:rsidR="4E652392" w:rsidRPr="78535186">
        <w:rPr>
          <w:color w:val="000000" w:themeColor="text1"/>
          <w:sz w:val="24"/>
          <w:szCs w:val="24"/>
          <w:lang w:val="pt-PT"/>
        </w:rPr>
        <w:t>de uso</w:t>
      </w:r>
      <w:r w:rsidR="00DB6058">
        <w:rPr>
          <w:color w:val="000000" w:themeColor="text1"/>
          <w:sz w:val="24"/>
          <w:szCs w:val="24"/>
          <w:lang w:val="pt-PT"/>
        </w:rPr>
        <w:t>, o</w:t>
      </w:r>
      <w:r w:rsidR="4E652392" w:rsidRPr="0E288A0B">
        <w:rPr>
          <w:color w:val="000000" w:themeColor="text1"/>
          <w:sz w:val="24"/>
          <w:szCs w:val="24"/>
          <w:lang w:val="pt-PT"/>
        </w:rPr>
        <w:t xml:space="preserve">s </w:t>
      </w:r>
      <w:proofErr w:type="spellStart"/>
      <w:r w:rsidR="4E652392" w:rsidRPr="00DB6058">
        <w:rPr>
          <w:i/>
          <w:iCs/>
          <w:color w:val="000000" w:themeColor="text1"/>
          <w:sz w:val="24"/>
          <w:szCs w:val="24"/>
          <w:lang w:val="pt-PT"/>
        </w:rPr>
        <w:t>triggers</w:t>
      </w:r>
      <w:proofErr w:type="spellEnd"/>
      <w:r w:rsidR="4E652392" w:rsidRPr="0E288A0B">
        <w:rPr>
          <w:color w:val="000000" w:themeColor="text1"/>
          <w:sz w:val="24"/>
          <w:szCs w:val="24"/>
          <w:lang w:val="pt-PT"/>
        </w:rPr>
        <w:t xml:space="preserve"> </w:t>
      </w:r>
      <w:r w:rsidR="00DB6058">
        <w:rPr>
          <w:color w:val="000000" w:themeColor="text1"/>
          <w:sz w:val="24"/>
          <w:szCs w:val="24"/>
          <w:lang w:val="pt-PT"/>
        </w:rPr>
        <w:t>são os</w:t>
      </w:r>
      <w:r w:rsidR="4E652392" w:rsidRPr="0E288A0B">
        <w:rPr>
          <w:color w:val="000000" w:themeColor="text1"/>
          <w:sz w:val="24"/>
          <w:szCs w:val="24"/>
          <w:lang w:val="pt-PT"/>
        </w:rPr>
        <w:t xml:space="preserve"> evento</w:t>
      </w:r>
      <w:r w:rsidR="00DB6058">
        <w:rPr>
          <w:color w:val="000000" w:themeColor="text1"/>
          <w:sz w:val="24"/>
          <w:szCs w:val="24"/>
          <w:lang w:val="pt-PT"/>
        </w:rPr>
        <w:t>s</w:t>
      </w:r>
      <w:r w:rsidR="4E652392" w:rsidRPr="0E288A0B">
        <w:rPr>
          <w:color w:val="000000" w:themeColor="text1"/>
          <w:sz w:val="24"/>
          <w:szCs w:val="24"/>
          <w:lang w:val="pt-PT"/>
        </w:rPr>
        <w:t xml:space="preserve"> que </w:t>
      </w:r>
      <w:r w:rsidR="00690777">
        <w:rPr>
          <w:color w:val="000000" w:themeColor="text1"/>
          <w:sz w:val="24"/>
          <w:szCs w:val="24"/>
          <w:lang w:val="pt-PT"/>
        </w:rPr>
        <w:t>dã</w:t>
      </w:r>
      <w:r w:rsidR="4E652392" w:rsidRPr="0E288A0B">
        <w:rPr>
          <w:color w:val="000000" w:themeColor="text1"/>
          <w:sz w:val="24"/>
          <w:szCs w:val="24"/>
          <w:lang w:val="pt-PT"/>
        </w:rPr>
        <w:t xml:space="preserve">o </w:t>
      </w:r>
      <w:r w:rsidR="4E652392" w:rsidRPr="3D19DE6E">
        <w:rPr>
          <w:color w:val="000000" w:themeColor="text1"/>
          <w:sz w:val="24"/>
          <w:szCs w:val="24"/>
          <w:lang w:val="pt-PT"/>
        </w:rPr>
        <w:t>início</w:t>
      </w:r>
      <w:r w:rsidR="4E652392" w:rsidRPr="0E288A0B">
        <w:rPr>
          <w:color w:val="000000" w:themeColor="text1"/>
          <w:sz w:val="24"/>
          <w:szCs w:val="24"/>
          <w:lang w:val="pt-PT"/>
        </w:rPr>
        <w:t xml:space="preserve"> </w:t>
      </w:r>
      <w:r w:rsidR="00690777">
        <w:rPr>
          <w:color w:val="000000" w:themeColor="text1"/>
          <w:sz w:val="24"/>
          <w:szCs w:val="24"/>
          <w:lang w:val="pt-PT"/>
        </w:rPr>
        <w:t>ao</w:t>
      </w:r>
      <w:r w:rsidR="4E652392" w:rsidRPr="0E288A0B">
        <w:rPr>
          <w:color w:val="000000" w:themeColor="text1"/>
          <w:sz w:val="24"/>
          <w:szCs w:val="24"/>
          <w:lang w:val="pt-PT"/>
        </w:rPr>
        <w:t xml:space="preserve"> caso de </w:t>
      </w:r>
      <w:r w:rsidR="4E652392" w:rsidRPr="3D19DE6E">
        <w:rPr>
          <w:color w:val="000000" w:themeColor="text1"/>
          <w:sz w:val="24"/>
          <w:szCs w:val="24"/>
          <w:lang w:val="pt-PT"/>
        </w:rPr>
        <w:t>uso</w:t>
      </w:r>
      <w:r w:rsidR="00F135DB">
        <w:rPr>
          <w:color w:val="000000" w:themeColor="text1"/>
          <w:sz w:val="24"/>
          <w:szCs w:val="24"/>
          <w:lang w:val="pt-PT"/>
        </w:rPr>
        <w:t>, a</w:t>
      </w:r>
      <w:r w:rsidR="4E652392" w:rsidRPr="3D19DE6E">
        <w:rPr>
          <w:color w:val="000000" w:themeColor="text1"/>
          <w:sz w:val="24"/>
          <w:szCs w:val="24"/>
          <w:lang w:val="pt-PT"/>
        </w:rPr>
        <w:t xml:space="preserve">s pré-condições </w:t>
      </w:r>
      <w:r w:rsidR="1B818287" w:rsidRPr="3D19DE6E">
        <w:rPr>
          <w:color w:val="000000" w:themeColor="text1"/>
          <w:sz w:val="24"/>
          <w:szCs w:val="24"/>
          <w:lang w:val="pt-PT"/>
        </w:rPr>
        <w:t xml:space="preserve">são </w:t>
      </w:r>
      <w:r w:rsidR="1B818287" w:rsidRPr="706167FE">
        <w:rPr>
          <w:color w:val="000000" w:themeColor="text1"/>
          <w:sz w:val="24"/>
          <w:szCs w:val="24"/>
          <w:lang w:val="pt-PT"/>
        </w:rPr>
        <w:t>os requisitos para que</w:t>
      </w:r>
      <w:r w:rsidR="1B818287" w:rsidRPr="6326F0B9">
        <w:rPr>
          <w:color w:val="000000" w:themeColor="text1"/>
          <w:sz w:val="24"/>
          <w:szCs w:val="24"/>
          <w:lang w:val="pt-PT"/>
        </w:rPr>
        <w:t xml:space="preserve"> seja realizado</w:t>
      </w:r>
      <w:r w:rsidR="013A8B84" w:rsidRPr="011F6761">
        <w:rPr>
          <w:color w:val="000000" w:themeColor="text1"/>
          <w:sz w:val="24"/>
          <w:szCs w:val="24"/>
          <w:lang w:val="pt-PT"/>
        </w:rPr>
        <w:t xml:space="preserve">, estas devem estar cumpridas antes de iniciar </w:t>
      </w:r>
      <w:r w:rsidR="013A8B84" w:rsidRPr="2CFBCD1E">
        <w:rPr>
          <w:color w:val="000000" w:themeColor="text1"/>
          <w:sz w:val="24"/>
          <w:szCs w:val="24"/>
          <w:lang w:val="pt-PT"/>
        </w:rPr>
        <w:t>o caso de us</w:t>
      </w:r>
      <w:r w:rsidR="00F135DB">
        <w:rPr>
          <w:color w:val="000000" w:themeColor="text1"/>
          <w:sz w:val="24"/>
          <w:szCs w:val="24"/>
          <w:lang w:val="pt-PT"/>
        </w:rPr>
        <w:t>o, a</w:t>
      </w:r>
      <w:r w:rsidR="1B818287" w:rsidRPr="011F6761">
        <w:rPr>
          <w:color w:val="000000" w:themeColor="text1"/>
          <w:sz w:val="24"/>
          <w:szCs w:val="24"/>
          <w:lang w:val="pt-PT"/>
        </w:rPr>
        <w:t>s pós-condições são</w:t>
      </w:r>
      <w:r w:rsidR="04AA9569" w:rsidRPr="6DC9B54E">
        <w:rPr>
          <w:color w:val="000000" w:themeColor="text1"/>
          <w:sz w:val="24"/>
          <w:szCs w:val="24"/>
          <w:lang w:val="pt-PT"/>
        </w:rPr>
        <w:t xml:space="preserve"> </w:t>
      </w:r>
      <w:r w:rsidR="00FF71AB">
        <w:rPr>
          <w:color w:val="000000" w:themeColor="text1"/>
          <w:sz w:val="24"/>
          <w:szCs w:val="24"/>
          <w:lang w:val="pt-PT"/>
        </w:rPr>
        <w:t xml:space="preserve">as </w:t>
      </w:r>
      <w:r w:rsidR="04AA9569" w:rsidRPr="6DC9B54E">
        <w:rPr>
          <w:color w:val="000000" w:themeColor="text1"/>
          <w:sz w:val="24"/>
          <w:szCs w:val="24"/>
          <w:lang w:val="pt-PT"/>
        </w:rPr>
        <w:t xml:space="preserve">que são cumpridas </w:t>
      </w:r>
      <w:r w:rsidR="04AA9569" w:rsidRPr="37F362B3">
        <w:rPr>
          <w:color w:val="000000" w:themeColor="text1"/>
          <w:sz w:val="24"/>
          <w:szCs w:val="24"/>
          <w:lang w:val="pt-PT"/>
        </w:rPr>
        <w:t>quando o caso de uso termina</w:t>
      </w:r>
      <w:r w:rsidR="00F135DB">
        <w:rPr>
          <w:color w:val="000000" w:themeColor="text1"/>
          <w:sz w:val="24"/>
          <w:szCs w:val="24"/>
          <w:lang w:val="pt-PT"/>
        </w:rPr>
        <w:t>, o</w:t>
      </w:r>
      <w:r w:rsidR="04AA9569" w:rsidRPr="1D52D868">
        <w:rPr>
          <w:color w:val="000000" w:themeColor="text1"/>
          <w:sz w:val="24"/>
          <w:szCs w:val="24"/>
          <w:lang w:val="pt-PT"/>
        </w:rPr>
        <w:t xml:space="preserve"> fluxo básico é a sequência de todos os passos</w:t>
      </w:r>
      <w:r w:rsidR="699B9103" w:rsidRPr="307F553B">
        <w:rPr>
          <w:color w:val="000000" w:themeColor="text1"/>
          <w:sz w:val="24"/>
          <w:szCs w:val="24"/>
          <w:lang w:val="pt-PT"/>
        </w:rPr>
        <w:t xml:space="preserve"> que ocorrem no melhor cenário possível</w:t>
      </w:r>
      <w:r w:rsidR="00F135DB">
        <w:rPr>
          <w:color w:val="000000" w:themeColor="text1"/>
          <w:sz w:val="24"/>
          <w:szCs w:val="24"/>
          <w:lang w:val="pt-PT"/>
        </w:rPr>
        <w:t>, a</w:t>
      </w:r>
      <w:r w:rsidR="699B9103" w:rsidRPr="307F553B">
        <w:rPr>
          <w:color w:val="000000" w:themeColor="text1"/>
          <w:sz w:val="24"/>
          <w:szCs w:val="24"/>
          <w:lang w:val="pt-PT"/>
        </w:rPr>
        <w:t xml:space="preserve">s exceções são </w:t>
      </w:r>
      <w:r w:rsidR="699B9103" w:rsidRPr="513230AE">
        <w:rPr>
          <w:color w:val="000000" w:themeColor="text1"/>
          <w:sz w:val="24"/>
          <w:szCs w:val="24"/>
          <w:lang w:val="pt-PT"/>
        </w:rPr>
        <w:t xml:space="preserve">as situações caso </w:t>
      </w:r>
      <w:r w:rsidR="699B9103" w:rsidRPr="6D8ED6F4">
        <w:rPr>
          <w:color w:val="000000" w:themeColor="text1"/>
          <w:sz w:val="24"/>
          <w:szCs w:val="24"/>
          <w:lang w:val="pt-PT"/>
        </w:rPr>
        <w:t>não funcione</w:t>
      </w:r>
      <w:r w:rsidR="000261C8">
        <w:rPr>
          <w:color w:val="000000" w:themeColor="text1"/>
          <w:sz w:val="24"/>
          <w:szCs w:val="24"/>
          <w:lang w:val="pt-PT"/>
        </w:rPr>
        <w:t>, a</w:t>
      </w:r>
      <w:r w:rsidR="699B9103" w:rsidRPr="39D230CA">
        <w:rPr>
          <w:color w:val="000000" w:themeColor="text1"/>
          <w:sz w:val="24"/>
          <w:szCs w:val="24"/>
          <w:lang w:val="pt-PT"/>
        </w:rPr>
        <w:t xml:space="preserve">s qualidades </w:t>
      </w:r>
      <w:r w:rsidR="1D722CDB" w:rsidRPr="39D230CA">
        <w:rPr>
          <w:color w:val="000000" w:themeColor="text1"/>
          <w:sz w:val="24"/>
          <w:szCs w:val="24"/>
          <w:lang w:val="pt-PT"/>
        </w:rPr>
        <w:t>são especificações de qualidade que devem ser cumpridas.</w:t>
      </w:r>
    </w:p>
    <w:p w14:paraId="2B75EF4D" w14:textId="0AA53F66" w:rsidR="39323ADC" w:rsidRDefault="000261C8" w:rsidP="46F18774">
      <w:pPr>
        <w:spacing w:before="120" w:after="120" w:line="360" w:lineRule="auto"/>
        <w:jc w:val="both"/>
        <w:rPr>
          <w:color w:val="000000" w:themeColor="text1"/>
          <w:sz w:val="24"/>
          <w:szCs w:val="24"/>
          <w:lang w:val="pt-PT"/>
        </w:rPr>
      </w:pPr>
      <w:r>
        <w:rPr>
          <w:noProof/>
        </w:rPr>
        <mc:AlternateContent>
          <mc:Choice Requires="wps">
            <w:drawing>
              <wp:anchor distT="0" distB="0" distL="114300" distR="114300" simplePos="0" relativeHeight="251689984" behindDoc="1" locked="0" layoutInCell="1" allowOverlap="1" wp14:anchorId="007DE993" wp14:editId="1AF5CC22">
                <wp:simplePos x="0" y="0"/>
                <wp:positionH relativeFrom="column">
                  <wp:posOffset>0</wp:posOffset>
                </wp:positionH>
                <wp:positionV relativeFrom="paragraph">
                  <wp:posOffset>3695700</wp:posOffset>
                </wp:positionV>
                <wp:extent cx="5435600"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681BAF57" w14:textId="4540EFBD" w:rsidR="00093523" w:rsidRPr="00D832C9" w:rsidRDefault="00093523" w:rsidP="000261C8">
                            <w:pPr>
                              <w:pStyle w:val="Legenda"/>
                              <w:rPr>
                                <w:noProof/>
                              </w:rPr>
                            </w:pPr>
                            <w:r>
                              <w:rPr>
                                <w:noProof/>
                              </w:rPr>
                              <w:fldChar w:fldCharType="begin"/>
                            </w:r>
                            <w:r>
                              <w:rPr>
                                <w:noProof/>
                              </w:rPr>
                              <w:instrText xml:space="preserve"> SEQ Figure \* ARABIC </w:instrText>
                            </w:r>
                            <w:r>
                              <w:rPr>
                                <w:noProof/>
                              </w:rPr>
                              <w:fldChar w:fldCharType="separate"/>
                            </w:r>
                            <w:bookmarkStart w:id="29" w:name="_Toc64317972"/>
                            <w:r>
                              <w:rPr>
                                <w:noProof/>
                              </w:rPr>
                              <w:t>12</w:t>
                            </w:r>
                            <w:r>
                              <w:rPr>
                                <w:noProof/>
                              </w:rPr>
                              <w:fldChar w:fldCharType="end"/>
                            </w:r>
                            <w:r>
                              <w:t xml:space="preserve"> - Caso de </w:t>
                            </w:r>
                            <w:proofErr w:type="spellStart"/>
                            <w:r>
                              <w:t>uso</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DE993" id="Caixa de texto 22" o:spid="_x0000_s1037" type="#_x0000_t202" style="position:absolute;left:0;text-align:left;margin-left:0;margin-top:291pt;width:42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" stroked="f">
                <v:textbox style="mso-fit-shape-to-text:t" inset="0,0,0,0">
                  <w:txbxContent>
                    <w:p w14:paraId="681BAF57" w14:textId="4540EFBD" w:rsidR="00093523" w:rsidRPr="00D832C9" w:rsidRDefault="00093523" w:rsidP="000261C8">
                      <w:pPr>
                        <w:pStyle w:val="Legenda"/>
                        <w:rPr>
                          <w:noProof/>
                        </w:rPr>
                      </w:pPr>
                      <w:r>
                        <w:rPr>
                          <w:noProof/>
                        </w:rPr>
                        <w:fldChar w:fldCharType="begin"/>
                      </w:r>
                      <w:r>
                        <w:rPr>
                          <w:noProof/>
                        </w:rPr>
                        <w:instrText xml:space="preserve"> SEQ Figure \* ARABIC </w:instrText>
                      </w:r>
                      <w:r>
                        <w:rPr>
                          <w:noProof/>
                        </w:rPr>
                        <w:fldChar w:fldCharType="separate"/>
                      </w:r>
                      <w:bookmarkStart w:id="30" w:name="_Toc64317972"/>
                      <w:r>
                        <w:rPr>
                          <w:noProof/>
                        </w:rPr>
                        <w:t>12</w:t>
                      </w:r>
                      <w:r>
                        <w:rPr>
                          <w:noProof/>
                        </w:rPr>
                        <w:fldChar w:fldCharType="end"/>
                      </w:r>
                      <w:r>
                        <w:t xml:space="preserve"> - Caso de </w:t>
                      </w:r>
                      <w:proofErr w:type="spellStart"/>
                      <w:r>
                        <w:t>uso</w:t>
                      </w:r>
                      <w:bookmarkEnd w:id="30"/>
                      <w:proofErr w:type="spellEnd"/>
                    </w:p>
                  </w:txbxContent>
                </v:textbox>
                <w10:wrap type="tight"/>
              </v:shape>
            </w:pict>
          </mc:Fallback>
        </mc:AlternateContent>
      </w:r>
      <w:r>
        <w:rPr>
          <w:noProof/>
        </w:rPr>
        <w:drawing>
          <wp:anchor distT="0" distB="0" distL="114300" distR="114300" simplePos="0" relativeHeight="251606016" behindDoc="1" locked="0" layoutInCell="1" allowOverlap="1" wp14:anchorId="158D4FCE" wp14:editId="7CC82134">
            <wp:simplePos x="0" y="0"/>
            <wp:positionH relativeFrom="margin">
              <wp:align>left</wp:align>
            </wp:positionH>
            <wp:positionV relativeFrom="paragraph">
              <wp:posOffset>649191</wp:posOffset>
            </wp:positionV>
            <wp:extent cx="5435600" cy="2989580"/>
            <wp:effectExtent l="0" t="0" r="0" b="1270"/>
            <wp:wrapTight wrapText="bothSides">
              <wp:wrapPolygon edited="0">
                <wp:start x="0" y="0"/>
                <wp:lineTo x="0" y="21472"/>
                <wp:lineTo x="21499" y="21472"/>
                <wp:lineTo x="21499" y="0"/>
                <wp:lineTo x="0" y="0"/>
              </wp:wrapPolygon>
            </wp:wrapTight>
            <wp:docPr id="1244534575" name="Picture 124453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534575"/>
                    <pic:cNvPicPr/>
                  </pic:nvPicPr>
                  <pic:blipFill>
                    <a:blip r:embed="rId44">
                      <a:extLst>
                        <a:ext uri="{28A0092B-C50C-407E-A947-70E740481C1C}">
                          <a14:useLocalDpi xmlns:a14="http://schemas.microsoft.com/office/drawing/2010/main" val="0"/>
                        </a:ext>
                      </a:extLst>
                    </a:blip>
                    <a:stretch>
                      <a:fillRect/>
                    </a:stretch>
                  </pic:blipFill>
                  <pic:spPr>
                    <a:xfrm>
                      <a:off x="0" y="0"/>
                      <a:ext cx="5435600" cy="2989580"/>
                    </a:xfrm>
                    <a:prstGeom prst="rect">
                      <a:avLst/>
                    </a:prstGeom>
                  </pic:spPr>
                </pic:pic>
              </a:graphicData>
            </a:graphic>
            <wp14:sizeRelH relativeFrom="margin">
              <wp14:pctWidth>0</wp14:pctWidth>
            </wp14:sizeRelH>
            <wp14:sizeRelV relativeFrom="margin">
              <wp14:pctHeight>0</wp14:pctHeight>
            </wp14:sizeRelV>
          </wp:anchor>
        </w:drawing>
      </w:r>
      <w:r w:rsidR="39323ADC" w:rsidRPr="46F18774">
        <w:rPr>
          <w:color w:val="000000" w:themeColor="text1"/>
          <w:sz w:val="24"/>
          <w:szCs w:val="24"/>
          <w:lang w:val="pt-PT"/>
        </w:rPr>
        <w:t xml:space="preserve">Na imagem abaixo temos um </w:t>
      </w:r>
      <w:r w:rsidR="39323ADC" w:rsidRPr="00A0332D">
        <w:rPr>
          <w:color w:val="000000" w:themeColor="text1"/>
          <w:sz w:val="24"/>
          <w:szCs w:val="24"/>
          <w:lang w:val="pt-PT"/>
        </w:rPr>
        <w:t xml:space="preserve">exemplo de caso de uso </w:t>
      </w:r>
      <w:r w:rsidR="558A0BD5" w:rsidRPr="01B53DD9">
        <w:rPr>
          <w:color w:val="000000" w:themeColor="text1"/>
          <w:sz w:val="24"/>
          <w:szCs w:val="24"/>
          <w:lang w:val="pt-PT"/>
        </w:rPr>
        <w:t>mais comum entre</w:t>
      </w:r>
      <w:r w:rsidR="558A0BD5" w:rsidRPr="4DACB053">
        <w:rPr>
          <w:color w:val="000000" w:themeColor="text1"/>
          <w:sz w:val="24"/>
          <w:szCs w:val="24"/>
          <w:lang w:val="pt-PT"/>
        </w:rPr>
        <w:t xml:space="preserve"> os utilizadores, comprar produtos.</w:t>
      </w:r>
    </w:p>
    <w:p w14:paraId="7C391F5F" w14:textId="6EFC21AE" w:rsidR="45DD726B" w:rsidRPr="00E81740" w:rsidRDefault="45DD726B" w:rsidP="70BB671F">
      <w:pPr>
        <w:spacing w:before="120" w:after="120" w:line="360" w:lineRule="auto"/>
        <w:jc w:val="both"/>
        <w:rPr>
          <w:lang w:val="pt-PT"/>
        </w:rPr>
      </w:pPr>
    </w:p>
    <w:p w14:paraId="30FC7286" w14:textId="2F47D5DC" w:rsidR="7D8BD261" w:rsidRPr="000261C8" w:rsidRDefault="7D8BD261">
      <w:pPr>
        <w:rPr>
          <w:lang w:val="pt-PT"/>
        </w:rPr>
      </w:pPr>
      <w:r w:rsidRPr="000261C8">
        <w:rPr>
          <w:lang w:val="pt-PT"/>
        </w:rPr>
        <w:br w:type="page"/>
      </w:r>
    </w:p>
    <w:p w14:paraId="75047278" w14:textId="37309AC9" w:rsidR="5D24DE49" w:rsidRDefault="5D24DE49" w:rsidP="5D24DE49">
      <w:pPr>
        <w:spacing w:before="120" w:after="120" w:line="360" w:lineRule="auto"/>
        <w:jc w:val="both"/>
        <w:rPr>
          <w:color w:val="000000" w:themeColor="text1"/>
          <w:sz w:val="24"/>
          <w:szCs w:val="24"/>
          <w:lang w:val="pt-PT"/>
        </w:rPr>
      </w:pPr>
    </w:p>
    <w:p w14:paraId="088F0CE1" w14:textId="1607ECAE" w:rsidR="001F3E14" w:rsidRPr="00C20912" w:rsidRDefault="3C5F3AFD" w:rsidP="001F3E14">
      <w:pPr>
        <w:spacing w:before="120" w:after="120" w:line="360" w:lineRule="auto"/>
        <w:jc w:val="both"/>
        <w:rPr>
          <w:b/>
          <w:bCs/>
          <w:color w:val="000000" w:themeColor="text1"/>
          <w:sz w:val="24"/>
          <w:szCs w:val="24"/>
          <w:lang w:val="pt-PT"/>
        </w:rPr>
      </w:pPr>
      <w:r w:rsidRPr="00C20912">
        <w:rPr>
          <w:b/>
          <w:bCs/>
          <w:color w:val="000000" w:themeColor="text1"/>
          <w:sz w:val="24"/>
          <w:szCs w:val="24"/>
          <w:lang w:val="pt-PT"/>
        </w:rPr>
        <w:t>Modelo de dados</w:t>
      </w:r>
    </w:p>
    <w:p w14:paraId="17813869" w14:textId="20DECCE1" w:rsidR="6F8E41D5" w:rsidRPr="0016763E" w:rsidRDefault="5FD3E56E" w:rsidP="0016763E">
      <w:pPr>
        <w:spacing w:before="120" w:after="120" w:line="360" w:lineRule="auto"/>
        <w:jc w:val="both"/>
        <w:rPr>
          <w:i/>
          <w:iCs/>
          <w:color w:val="000000" w:themeColor="text1"/>
          <w:sz w:val="24"/>
          <w:szCs w:val="24"/>
          <w:lang w:val="en-US"/>
        </w:rPr>
      </w:pPr>
      <w:r w:rsidRPr="0016763E">
        <w:rPr>
          <w:color w:val="000000" w:themeColor="text1"/>
          <w:sz w:val="24"/>
          <w:szCs w:val="24"/>
          <w:lang w:val="en-US"/>
        </w:rPr>
        <w:t xml:space="preserve">As </w:t>
      </w:r>
      <w:proofErr w:type="spellStart"/>
      <w:r w:rsidRPr="0016763E">
        <w:rPr>
          <w:color w:val="000000" w:themeColor="text1"/>
          <w:sz w:val="24"/>
          <w:szCs w:val="24"/>
          <w:lang w:val="en-US"/>
        </w:rPr>
        <w:t>tabelas</w:t>
      </w:r>
      <w:proofErr w:type="spellEnd"/>
      <w:r w:rsidRPr="0016763E">
        <w:rPr>
          <w:color w:val="000000" w:themeColor="text1"/>
          <w:sz w:val="24"/>
          <w:szCs w:val="24"/>
          <w:lang w:val="en-US"/>
        </w:rPr>
        <w:t xml:space="preserve"> que </w:t>
      </w:r>
      <w:proofErr w:type="spellStart"/>
      <w:r w:rsidRPr="0016763E">
        <w:rPr>
          <w:color w:val="000000" w:themeColor="text1"/>
          <w:sz w:val="24"/>
          <w:szCs w:val="24"/>
          <w:lang w:val="en-US"/>
        </w:rPr>
        <w:t>existem</w:t>
      </w:r>
      <w:proofErr w:type="spellEnd"/>
      <w:r w:rsidRPr="0016763E">
        <w:rPr>
          <w:color w:val="000000" w:themeColor="text1"/>
          <w:sz w:val="24"/>
          <w:szCs w:val="24"/>
          <w:lang w:val="en-US"/>
        </w:rPr>
        <w:t xml:space="preserve"> </w:t>
      </w:r>
      <w:proofErr w:type="spellStart"/>
      <w:r w:rsidRPr="0016763E">
        <w:rPr>
          <w:color w:val="000000" w:themeColor="text1"/>
          <w:sz w:val="24"/>
          <w:szCs w:val="24"/>
          <w:lang w:val="en-US"/>
        </w:rPr>
        <w:t>na</w:t>
      </w:r>
      <w:proofErr w:type="spellEnd"/>
      <w:r w:rsidRPr="0016763E">
        <w:rPr>
          <w:color w:val="000000" w:themeColor="text1"/>
          <w:sz w:val="24"/>
          <w:szCs w:val="24"/>
          <w:lang w:val="en-US"/>
        </w:rPr>
        <w:t xml:space="preserve"> base de dados </w:t>
      </w:r>
      <w:proofErr w:type="spellStart"/>
      <w:r w:rsidRPr="0016763E">
        <w:rPr>
          <w:color w:val="000000" w:themeColor="text1"/>
          <w:sz w:val="24"/>
          <w:szCs w:val="24"/>
          <w:lang w:val="en-US"/>
        </w:rPr>
        <w:t>são</w:t>
      </w:r>
      <w:proofErr w:type="spellEnd"/>
      <w:r w:rsidRPr="0016763E">
        <w:rPr>
          <w:color w:val="000000" w:themeColor="text1"/>
          <w:sz w:val="24"/>
          <w:szCs w:val="24"/>
          <w:lang w:val="en-US"/>
        </w:rPr>
        <w:t xml:space="preserve"> </w:t>
      </w:r>
      <w:r w:rsidR="17CB0293" w:rsidRPr="0016763E">
        <w:rPr>
          <w:i/>
          <w:iCs/>
          <w:color w:val="000000" w:themeColor="text1"/>
          <w:sz w:val="24"/>
          <w:szCs w:val="24"/>
          <w:lang w:val="en-US"/>
        </w:rPr>
        <w:t>user,</w:t>
      </w:r>
      <w:r w:rsidRPr="0016763E">
        <w:rPr>
          <w:i/>
          <w:iCs/>
          <w:color w:val="000000" w:themeColor="text1"/>
          <w:sz w:val="24"/>
          <w:szCs w:val="24"/>
          <w:lang w:val="en-US"/>
        </w:rPr>
        <w:t xml:space="preserve"> </w:t>
      </w:r>
      <w:r w:rsidR="732DE66D" w:rsidRPr="0016763E">
        <w:rPr>
          <w:i/>
          <w:iCs/>
          <w:color w:val="000000" w:themeColor="text1"/>
          <w:sz w:val="24"/>
          <w:szCs w:val="24"/>
          <w:lang w:val="en-US"/>
        </w:rPr>
        <w:t xml:space="preserve">roles, </w:t>
      </w:r>
      <w:r w:rsidR="17CB0293" w:rsidRPr="0016763E">
        <w:rPr>
          <w:i/>
          <w:iCs/>
          <w:color w:val="000000" w:themeColor="text1"/>
          <w:sz w:val="24"/>
          <w:szCs w:val="24"/>
          <w:lang w:val="en-US"/>
        </w:rPr>
        <w:t xml:space="preserve">permissions, </w:t>
      </w:r>
      <w:proofErr w:type="spellStart"/>
      <w:r w:rsidR="17CB0293" w:rsidRPr="0016763E">
        <w:rPr>
          <w:i/>
          <w:iCs/>
          <w:color w:val="000000" w:themeColor="text1"/>
          <w:sz w:val="24"/>
          <w:szCs w:val="24"/>
          <w:lang w:val="en-US"/>
        </w:rPr>
        <w:t>permission_assignment</w:t>
      </w:r>
      <w:proofErr w:type="spellEnd"/>
      <w:r w:rsidR="17CB0293" w:rsidRPr="0016763E">
        <w:rPr>
          <w:i/>
          <w:iCs/>
          <w:color w:val="000000" w:themeColor="text1"/>
          <w:sz w:val="24"/>
          <w:szCs w:val="24"/>
          <w:lang w:val="en-US"/>
        </w:rPr>
        <w:t>,</w:t>
      </w:r>
      <w:r w:rsidRPr="0016763E">
        <w:rPr>
          <w:i/>
          <w:iCs/>
          <w:color w:val="000000" w:themeColor="text1"/>
          <w:sz w:val="24"/>
          <w:szCs w:val="24"/>
          <w:lang w:val="en-US"/>
        </w:rPr>
        <w:t xml:space="preserve"> </w:t>
      </w:r>
      <w:r w:rsidR="000261C8" w:rsidRPr="0016763E">
        <w:rPr>
          <w:i/>
          <w:iCs/>
          <w:color w:val="000000" w:themeColor="text1"/>
          <w:sz w:val="24"/>
          <w:szCs w:val="24"/>
          <w:lang w:val="en-US"/>
        </w:rPr>
        <w:t>categories</w:t>
      </w:r>
      <w:r w:rsidR="17CB0293" w:rsidRPr="0016763E">
        <w:rPr>
          <w:i/>
          <w:iCs/>
          <w:color w:val="000000" w:themeColor="text1"/>
          <w:sz w:val="24"/>
          <w:szCs w:val="24"/>
          <w:lang w:val="en-US"/>
        </w:rPr>
        <w:t>,</w:t>
      </w:r>
      <w:r w:rsidR="350FB673" w:rsidRPr="0016763E">
        <w:rPr>
          <w:i/>
          <w:iCs/>
          <w:color w:val="000000" w:themeColor="text1"/>
          <w:sz w:val="24"/>
          <w:szCs w:val="24"/>
          <w:lang w:val="en-US"/>
        </w:rPr>
        <w:t xml:space="preserve"> </w:t>
      </w:r>
      <w:r w:rsidR="17CB0293" w:rsidRPr="0016763E">
        <w:rPr>
          <w:i/>
          <w:iCs/>
          <w:color w:val="000000" w:themeColor="text1"/>
          <w:sz w:val="24"/>
          <w:szCs w:val="24"/>
          <w:lang w:val="en-US"/>
        </w:rPr>
        <w:t>companies,</w:t>
      </w:r>
      <w:r w:rsidR="46F73A1B" w:rsidRPr="0016763E">
        <w:rPr>
          <w:i/>
          <w:iCs/>
          <w:color w:val="000000" w:themeColor="text1"/>
          <w:sz w:val="24"/>
          <w:szCs w:val="24"/>
          <w:lang w:val="en-US"/>
        </w:rPr>
        <w:t xml:space="preserve"> </w:t>
      </w:r>
      <w:r w:rsidR="17CB0293" w:rsidRPr="0016763E">
        <w:rPr>
          <w:i/>
          <w:iCs/>
          <w:color w:val="000000" w:themeColor="text1"/>
          <w:sz w:val="24"/>
          <w:szCs w:val="24"/>
          <w:lang w:val="en-US"/>
        </w:rPr>
        <w:t>products,</w:t>
      </w:r>
      <w:r w:rsidRPr="0016763E">
        <w:rPr>
          <w:i/>
          <w:iCs/>
          <w:color w:val="000000" w:themeColor="text1"/>
          <w:sz w:val="24"/>
          <w:szCs w:val="24"/>
          <w:lang w:val="en-US"/>
        </w:rPr>
        <w:t xml:space="preserve"> </w:t>
      </w:r>
      <w:proofErr w:type="spellStart"/>
      <w:r w:rsidR="07E38C40" w:rsidRPr="0016763E">
        <w:rPr>
          <w:i/>
          <w:iCs/>
          <w:color w:val="000000" w:themeColor="text1"/>
          <w:sz w:val="24"/>
          <w:szCs w:val="24"/>
          <w:lang w:val="en-US"/>
        </w:rPr>
        <w:t>user_cart</w:t>
      </w:r>
      <w:proofErr w:type="spellEnd"/>
      <w:r w:rsidR="07E38C40" w:rsidRPr="0016763E">
        <w:rPr>
          <w:i/>
          <w:iCs/>
          <w:color w:val="000000" w:themeColor="text1"/>
          <w:sz w:val="24"/>
          <w:szCs w:val="24"/>
          <w:lang w:val="en-US"/>
        </w:rPr>
        <w:t>,</w:t>
      </w:r>
      <w:r w:rsidRPr="0016763E">
        <w:rPr>
          <w:i/>
          <w:iCs/>
          <w:color w:val="000000" w:themeColor="text1"/>
          <w:sz w:val="24"/>
          <w:szCs w:val="24"/>
          <w:lang w:val="en-US"/>
        </w:rPr>
        <w:t xml:space="preserve"> </w:t>
      </w:r>
      <w:proofErr w:type="spellStart"/>
      <w:r w:rsidRPr="0016763E">
        <w:rPr>
          <w:i/>
          <w:iCs/>
          <w:color w:val="000000" w:themeColor="text1"/>
          <w:sz w:val="24"/>
          <w:szCs w:val="24"/>
          <w:lang w:val="en-US"/>
        </w:rPr>
        <w:t>billing_address</w:t>
      </w:r>
      <w:proofErr w:type="spellEnd"/>
      <w:r w:rsidRPr="0016763E">
        <w:rPr>
          <w:i/>
          <w:iCs/>
          <w:color w:val="000000" w:themeColor="text1"/>
          <w:sz w:val="24"/>
          <w:szCs w:val="24"/>
          <w:lang w:val="en-US"/>
        </w:rPr>
        <w:t>,</w:t>
      </w:r>
      <w:r w:rsidR="20A90B6E" w:rsidRPr="0016763E">
        <w:rPr>
          <w:i/>
          <w:iCs/>
          <w:color w:val="000000" w:themeColor="text1"/>
          <w:sz w:val="24"/>
          <w:szCs w:val="24"/>
          <w:lang w:val="en-US"/>
        </w:rPr>
        <w:t xml:space="preserve"> </w:t>
      </w:r>
      <w:proofErr w:type="spellStart"/>
      <w:r w:rsidR="6D872BC4" w:rsidRPr="0016763E">
        <w:rPr>
          <w:i/>
          <w:iCs/>
          <w:color w:val="000000" w:themeColor="text1"/>
          <w:sz w:val="24"/>
          <w:szCs w:val="24"/>
          <w:lang w:val="en-US"/>
        </w:rPr>
        <w:t>shipping_address</w:t>
      </w:r>
      <w:proofErr w:type="spellEnd"/>
      <w:r w:rsidR="294E3B41" w:rsidRPr="0016763E">
        <w:rPr>
          <w:i/>
          <w:iCs/>
          <w:color w:val="000000" w:themeColor="text1"/>
          <w:sz w:val="24"/>
          <w:szCs w:val="24"/>
          <w:lang w:val="en-US"/>
        </w:rPr>
        <w:t xml:space="preserve">, </w:t>
      </w:r>
      <w:proofErr w:type="spellStart"/>
      <w:r w:rsidR="6148E5DA" w:rsidRPr="0016763E">
        <w:rPr>
          <w:i/>
          <w:iCs/>
          <w:color w:val="000000" w:themeColor="text1"/>
          <w:sz w:val="24"/>
          <w:szCs w:val="24"/>
          <w:lang w:val="en-US"/>
        </w:rPr>
        <w:t>sales_group</w:t>
      </w:r>
      <w:proofErr w:type="spellEnd"/>
      <w:r w:rsidR="6148E5DA" w:rsidRPr="0016763E">
        <w:rPr>
          <w:i/>
          <w:iCs/>
          <w:color w:val="000000" w:themeColor="text1"/>
          <w:sz w:val="24"/>
          <w:szCs w:val="24"/>
          <w:lang w:val="en-US"/>
        </w:rPr>
        <w:t xml:space="preserve">, </w:t>
      </w:r>
      <w:proofErr w:type="spellStart"/>
      <w:r w:rsidR="6148E5DA" w:rsidRPr="0016763E">
        <w:rPr>
          <w:i/>
          <w:iCs/>
          <w:color w:val="000000" w:themeColor="text1"/>
          <w:sz w:val="24"/>
          <w:szCs w:val="24"/>
          <w:lang w:val="en-US"/>
        </w:rPr>
        <w:t>sales_product</w:t>
      </w:r>
      <w:proofErr w:type="spellEnd"/>
      <w:r w:rsidR="6148E5DA" w:rsidRPr="0016763E">
        <w:rPr>
          <w:i/>
          <w:iCs/>
          <w:color w:val="000000" w:themeColor="text1"/>
          <w:sz w:val="24"/>
          <w:szCs w:val="24"/>
          <w:lang w:val="en-US"/>
        </w:rPr>
        <w:t>,</w:t>
      </w:r>
      <w:r w:rsidR="294E3B41" w:rsidRPr="0016763E">
        <w:rPr>
          <w:i/>
          <w:iCs/>
          <w:color w:val="000000" w:themeColor="text1"/>
          <w:sz w:val="24"/>
          <w:szCs w:val="24"/>
          <w:lang w:val="en-US"/>
        </w:rPr>
        <w:t xml:space="preserve"> </w:t>
      </w:r>
      <w:proofErr w:type="spellStart"/>
      <w:r w:rsidR="294E3B41" w:rsidRPr="0016763E">
        <w:rPr>
          <w:i/>
          <w:iCs/>
          <w:color w:val="000000" w:themeColor="text1"/>
          <w:sz w:val="24"/>
          <w:szCs w:val="24"/>
          <w:lang w:val="en-US"/>
        </w:rPr>
        <w:t>payment_methods</w:t>
      </w:r>
      <w:proofErr w:type="spellEnd"/>
      <w:r w:rsidR="294E3B41" w:rsidRPr="0016763E">
        <w:rPr>
          <w:i/>
          <w:iCs/>
          <w:color w:val="000000" w:themeColor="text1"/>
          <w:sz w:val="24"/>
          <w:szCs w:val="24"/>
          <w:lang w:val="en-US"/>
        </w:rPr>
        <w:t xml:space="preserve">, </w:t>
      </w:r>
      <w:proofErr w:type="spellStart"/>
      <w:r w:rsidR="294E3B41" w:rsidRPr="0016763E">
        <w:rPr>
          <w:i/>
          <w:iCs/>
          <w:color w:val="000000" w:themeColor="text1"/>
          <w:sz w:val="24"/>
          <w:szCs w:val="24"/>
          <w:lang w:val="en-US"/>
        </w:rPr>
        <w:t>payment_reference</w:t>
      </w:r>
      <w:proofErr w:type="spellEnd"/>
      <w:r w:rsidR="000261C8" w:rsidRPr="0016763E">
        <w:rPr>
          <w:i/>
          <w:iCs/>
          <w:color w:val="000000" w:themeColor="text1"/>
          <w:sz w:val="24"/>
          <w:szCs w:val="24"/>
          <w:lang w:val="en-US"/>
        </w:rPr>
        <w:t xml:space="preserve"> </w:t>
      </w:r>
      <w:r w:rsidR="06722EBD" w:rsidRPr="0016763E">
        <w:rPr>
          <w:i/>
          <w:iCs/>
          <w:color w:val="000000" w:themeColor="text1"/>
          <w:sz w:val="24"/>
          <w:szCs w:val="24"/>
          <w:lang w:val="en-US"/>
        </w:rPr>
        <w:t>e</w:t>
      </w:r>
      <w:r w:rsidR="25A43277" w:rsidRPr="0016763E">
        <w:rPr>
          <w:i/>
          <w:iCs/>
          <w:color w:val="000000" w:themeColor="text1"/>
          <w:sz w:val="24"/>
          <w:szCs w:val="24"/>
          <w:lang w:val="en-US"/>
        </w:rPr>
        <w:t xml:space="preserve"> </w:t>
      </w:r>
      <w:proofErr w:type="spellStart"/>
      <w:r w:rsidR="25A43277" w:rsidRPr="0016763E">
        <w:rPr>
          <w:i/>
          <w:iCs/>
          <w:color w:val="000000" w:themeColor="text1"/>
          <w:sz w:val="24"/>
          <w:szCs w:val="24"/>
          <w:lang w:val="en-US"/>
        </w:rPr>
        <w:t>contact_form</w:t>
      </w:r>
      <w:proofErr w:type="spellEnd"/>
      <w:r w:rsidR="06722EBD" w:rsidRPr="0016763E">
        <w:rPr>
          <w:i/>
          <w:iCs/>
          <w:color w:val="000000" w:themeColor="text1"/>
          <w:sz w:val="24"/>
          <w:szCs w:val="24"/>
          <w:lang w:val="en-US"/>
        </w:rPr>
        <w:t>.</w:t>
      </w:r>
    </w:p>
    <w:p w14:paraId="15555959" w14:textId="44E09FFF" w:rsidR="6F8E41D5" w:rsidRPr="0016763E" w:rsidRDefault="6F8E41D5"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N</w:t>
      </w:r>
      <w:r w:rsidR="34E34839" w:rsidRPr="0016763E">
        <w:rPr>
          <w:color w:val="000000" w:themeColor="text1"/>
          <w:sz w:val="24"/>
          <w:szCs w:val="24"/>
          <w:lang w:val="pt-PT"/>
        </w:rPr>
        <w:t>a tabela</w:t>
      </w:r>
      <w:r w:rsidRPr="0016763E">
        <w:rPr>
          <w:color w:val="000000" w:themeColor="text1"/>
          <w:sz w:val="24"/>
          <w:szCs w:val="24"/>
          <w:lang w:val="pt-PT"/>
        </w:rPr>
        <w:t xml:space="preserve"> </w:t>
      </w:r>
      <w:proofErr w:type="spellStart"/>
      <w:r w:rsidRPr="0016763E">
        <w:rPr>
          <w:i/>
          <w:iCs/>
          <w:color w:val="000000" w:themeColor="text1"/>
          <w:sz w:val="24"/>
          <w:szCs w:val="24"/>
          <w:lang w:val="pt-PT"/>
        </w:rPr>
        <w:t>user</w:t>
      </w:r>
      <w:proofErr w:type="spellEnd"/>
      <w:r w:rsidRPr="0016763E">
        <w:rPr>
          <w:color w:val="000000" w:themeColor="text1"/>
          <w:sz w:val="24"/>
          <w:szCs w:val="24"/>
          <w:lang w:val="pt-PT"/>
        </w:rPr>
        <w:t xml:space="preserve"> são armazenados os utilizadores</w:t>
      </w:r>
      <w:r w:rsidR="237541F7" w:rsidRPr="0016763E">
        <w:rPr>
          <w:color w:val="000000" w:themeColor="text1"/>
          <w:sz w:val="24"/>
          <w:szCs w:val="24"/>
          <w:lang w:val="pt-PT"/>
        </w:rPr>
        <w:t>, a</w:t>
      </w:r>
      <w:r w:rsidRPr="0016763E">
        <w:rPr>
          <w:color w:val="000000" w:themeColor="text1"/>
          <w:sz w:val="24"/>
          <w:szCs w:val="24"/>
          <w:lang w:val="pt-PT"/>
        </w:rPr>
        <w:t xml:space="preserve"> estrutura d</w:t>
      </w:r>
      <w:r w:rsidR="67830E04" w:rsidRPr="0016763E">
        <w:rPr>
          <w:color w:val="000000" w:themeColor="text1"/>
          <w:sz w:val="24"/>
          <w:szCs w:val="24"/>
          <w:lang w:val="pt-PT"/>
        </w:rPr>
        <w:t>esta é composta por</w:t>
      </w:r>
      <w:r w:rsidRPr="0016763E">
        <w:rPr>
          <w:color w:val="000000" w:themeColor="text1"/>
          <w:sz w:val="24"/>
          <w:szCs w:val="24"/>
          <w:lang w:val="pt-PT"/>
        </w:rPr>
        <w:t xml:space="preserve"> </w:t>
      </w:r>
      <w:r w:rsidRPr="0016763E">
        <w:rPr>
          <w:i/>
          <w:iCs/>
          <w:color w:val="000000" w:themeColor="text1"/>
          <w:sz w:val="24"/>
          <w:szCs w:val="24"/>
          <w:lang w:val="pt-PT"/>
        </w:rPr>
        <w:t>id,</w:t>
      </w:r>
      <w:r w:rsidRPr="0016763E">
        <w:rPr>
          <w:color w:val="000000" w:themeColor="text1"/>
          <w:sz w:val="24"/>
          <w:szCs w:val="24"/>
          <w:lang w:val="pt-PT"/>
        </w:rPr>
        <w:t xml:space="preserve"> </w:t>
      </w:r>
      <w:proofErr w:type="spellStart"/>
      <w:r w:rsidRPr="0016763E">
        <w:rPr>
          <w:i/>
          <w:iCs/>
          <w:color w:val="000000" w:themeColor="text1"/>
          <w:sz w:val="24"/>
          <w:szCs w:val="24"/>
          <w:lang w:val="pt-PT"/>
        </w:rPr>
        <w:t>username</w:t>
      </w:r>
      <w:proofErr w:type="spellEnd"/>
      <w:r w:rsidRPr="0016763E">
        <w:rPr>
          <w:i/>
          <w:iCs/>
          <w:color w:val="000000" w:themeColor="text1"/>
          <w:sz w:val="24"/>
          <w:szCs w:val="24"/>
          <w:lang w:val="pt-PT"/>
        </w:rPr>
        <w:t xml:space="preserve">, email, </w:t>
      </w:r>
      <w:proofErr w:type="spellStart"/>
      <w:r w:rsidRPr="0016763E">
        <w:rPr>
          <w:i/>
          <w:iCs/>
          <w:color w:val="000000" w:themeColor="text1"/>
          <w:sz w:val="24"/>
          <w:szCs w:val="24"/>
          <w:lang w:val="pt-PT"/>
        </w:rPr>
        <w:t>phone_number</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birthday_date</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password_hash</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password_reset_token</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unique_key</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role_id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store_id</w:t>
      </w:r>
      <w:proofErr w:type="spellEnd"/>
      <w:r w:rsidRPr="0016763E">
        <w:rPr>
          <w:i/>
          <w:iCs/>
          <w:color w:val="000000" w:themeColor="text1"/>
          <w:sz w:val="24"/>
          <w:szCs w:val="24"/>
          <w:lang w:val="pt-PT"/>
        </w:rPr>
        <w:t xml:space="preserve">, status, </w:t>
      </w:r>
      <w:proofErr w:type="spellStart"/>
      <w:r w:rsidRPr="0016763E">
        <w:rPr>
          <w:i/>
          <w:iCs/>
          <w:color w:val="000000" w:themeColor="text1"/>
          <w:sz w:val="24"/>
          <w:szCs w:val="24"/>
          <w:lang w:val="pt-PT"/>
        </w:rPr>
        <w:t>created_at</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update_at</w:t>
      </w:r>
      <w:proofErr w:type="spellEnd"/>
      <w:r w:rsidRPr="0016763E">
        <w:rPr>
          <w:i/>
          <w:iCs/>
          <w:color w:val="000000" w:themeColor="text1"/>
          <w:sz w:val="24"/>
          <w:szCs w:val="24"/>
          <w:lang w:val="pt-PT"/>
        </w:rPr>
        <w:t>.</w:t>
      </w:r>
      <w:r w:rsidRPr="0016763E">
        <w:rPr>
          <w:color w:val="000000" w:themeColor="text1"/>
          <w:sz w:val="24"/>
          <w:szCs w:val="24"/>
          <w:lang w:val="pt-PT"/>
        </w:rPr>
        <w:t xml:space="preserve"> </w:t>
      </w:r>
      <w:r w:rsidR="00B82DC9" w:rsidRPr="0016763E">
        <w:rPr>
          <w:color w:val="000000" w:themeColor="text1"/>
          <w:sz w:val="24"/>
          <w:szCs w:val="24"/>
          <w:lang w:val="pt-PT"/>
        </w:rPr>
        <w:t xml:space="preserve">Esta tabela </w:t>
      </w:r>
      <w:r w:rsidR="6AF317E9" w:rsidRPr="0016763E">
        <w:rPr>
          <w:color w:val="000000" w:themeColor="text1"/>
          <w:sz w:val="24"/>
          <w:szCs w:val="24"/>
          <w:lang w:val="pt-PT"/>
        </w:rPr>
        <w:t xml:space="preserve">tem uma relação </w:t>
      </w:r>
      <w:r w:rsidRPr="0016763E">
        <w:rPr>
          <w:color w:val="000000" w:themeColor="text1"/>
          <w:sz w:val="24"/>
          <w:szCs w:val="24"/>
          <w:lang w:val="pt-PT"/>
        </w:rPr>
        <w:t xml:space="preserve">com a tabela </w:t>
      </w:r>
      <w:r w:rsidRPr="0016763E">
        <w:rPr>
          <w:i/>
          <w:iCs/>
          <w:color w:val="000000" w:themeColor="text1"/>
          <w:sz w:val="24"/>
          <w:szCs w:val="24"/>
          <w:lang w:val="pt-PT"/>
        </w:rPr>
        <w:t>role</w:t>
      </w:r>
      <w:r w:rsidRPr="0016763E">
        <w:rPr>
          <w:color w:val="000000" w:themeColor="text1"/>
          <w:sz w:val="24"/>
          <w:szCs w:val="24"/>
          <w:lang w:val="pt-PT"/>
        </w:rPr>
        <w:t xml:space="preserve"> para saber qu</w:t>
      </w:r>
      <w:r w:rsidR="00B82DC9" w:rsidRPr="0016763E">
        <w:rPr>
          <w:color w:val="000000" w:themeColor="text1"/>
          <w:sz w:val="24"/>
          <w:szCs w:val="24"/>
          <w:lang w:val="pt-PT"/>
        </w:rPr>
        <w:t>ais as permissões que este tem.</w:t>
      </w:r>
    </w:p>
    <w:p w14:paraId="272E5582" w14:textId="2B2398D1" w:rsidR="4F104F21" w:rsidRPr="0016763E" w:rsidRDefault="4F104F21" w:rsidP="0A8DE2E7">
      <w:pPr>
        <w:spacing w:before="120" w:after="120" w:line="360" w:lineRule="auto"/>
        <w:jc w:val="both"/>
        <w:rPr>
          <w:i/>
          <w:iCs/>
          <w:color w:val="000000" w:themeColor="text1"/>
          <w:sz w:val="24"/>
          <w:szCs w:val="24"/>
          <w:lang w:val="pt-PT"/>
        </w:rPr>
      </w:pPr>
      <w:r w:rsidRPr="0016763E">
        <w:rPr>
          <w:color w:val="000000" w:themeColor="text1"/>
          <w:sz w:val="24"/>
          <w:szCs w:val="24"/>
          <w:lang w:val="pt-PT"/>
        </w:rPr>
        <w:t xml:space="preserve">Nos </w:t>
      </w:r>
      <w:r w:rsidRPr="0016763E">
        <w:rPr>
          <w:i/>
          <w:iCs/>
          <w:color w:val="000000" w:themeColor="text1"/>
          <w:sz w:val="24"/>
          <w:szCs w:val="24"/>
          <w:lang w:val="pt-PT"/>
        </w:rPr>
        <w:t>roles</w:t>
      </w:r>
      <w:r w:rsidRPr="0016763E">
        <w:rPr>
          <w:color w:val="000000" w:themeColor="text1"/>
          <w:sz w:val="24"/>
          <w:szCs w:val="24"/>
          <w:lang w:val="pt-PT"/>
        </w:rPr>
        <w:t xml:space="preserve"> é onde estão arquivados os tipos de utilizador, é estruturado por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name</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description</w:t>
      </w:r>
      <w:proofErr w:type="spellEnd"/>
      <w:r w:rsidRPr="0016763E">
        <w:rPr>
          <w:i/>
          <w:iCs/>
          <w:color w:val="000000" w:themeColor="text1"/>
          <w:sz w:val="24"/>
          <w:szCs w:val="24"/>
          <w:lang w:val="pt-PT"/>
        </w:rPr>
        <w:t xml:space="preserve"> e status.</w:t>
      </w:r>
    </w:p>
    <w:p w14:paraId="307B1C6F" w14:textId="5844B83F" w:rsidR="6F8E41D5" w:rsidRPr="0016763E" w:rsidRDefault="6F8E41D5" w:rsidP="0A8DE2E7">
      <w:pPr>
        <w:spacing w:before="120" w:after="120" w:line="360" w:lineRule="auto"/>
        <w:jc w:val="both"/>
        <w:rPr>
          <w:i/>
          <w:iCs/>
          <w:color w:val="000000" w:themeColor="text1"/>
          <w:sz w:val="24"/>
          <w:szCs w:val="24"/>
          <w:lang w:val="pt-PT"/>
        </w:rPr>
      </w:pPr>
      <w:r w:rsidRPr="0016763E">
        <w:rPr>
          <w:color w:val="000000" w:themeColor="text1"/>
          <w:sz w:val="24"/>
          <w:szCs w:val="24"/>
          <w:lang w:val="pt-PT"/>
        </w:rPr>
        <w:t xml:space="preserve">Nas </w:t>
      </w:r>
      <w:proofErr w:type="spellStart"/>
      <w:r w:rsidRPr="0016763E">
        <w:rPr>
          <w:i/>
          <w:iCs/>
          <w:color w:val="000000" w:themeColor="text1"/>
          <w:sz w:val="24"/>
          <w:szCs w:val="24"/>
          <w:lang w:val="pt-PT"/>
        </w:rPr>
        <w:t>permissions</w:t>
      </w:r>
      <w:proofErr w:type="spellEnd"/>
      <w:r w:rsidRPr="0016763E">
        <w:rPr>
          <w:color w:val="000000" w:themeColor="text1"/>
          <w:sz w:val="24"/>
          <w:szCs w:val="24"/>
          <w:lang w:val="pt-PT"/>
        </w:rPr>
        <w:t xml:space="preserve"> é onde estão arquivadas as permissões que podem ser acedidas no </w:t>
      </w:r>
      <w:proofErr w:type="spellStart"/>
      <w:r w:rsidR="0016763E" w:rsidRPr="0016763E">
        <w:rPr>
          <w:i/>
          <w:iCs/>
          <w:color w:val="000000" w:themeColor="text1"/>
          <w:sz w:val="24"/>
          <w:szCs w:val="24"/>
          <w:lang w:val="pt-PT"/>
        </w:rPr>
        <w:t>backoffice</w:t>
      </w:r>
      <w:proofErr w:type="spellEnd"/>
      <w:r w:rsidR="474EFE03" w:rsidRPr="0016763E">
        <w:rPr>
          <w:color w:val="000000" w:themeColor="text1"/>
          <w:sz w:val="24"/>
          <w:szCs w:val="24"/>
          <w:lang w:val="pt-PT"/>
        </w:rPr>
        <w:t xml:space="preserve">, a </w:t>
      </w:r>
      <w:r w:rsidR="000E0479" w:rsidRPr="0016763E">
        <w:rPr>
          <w:color w:val="000000" w:themeColor="text1"/>
          <w:sz w:val="24"/>
          <w:szCs w:val="24"/>
          <w:lang w:val="pt-PT"/>
        </w:rPr>
        <w:t>e</w:t>
      </w:r>
      <w:r w:rsidRPr="0016763E">
        <w:rPr>
          <w:color w:val="000000" w:themeColor="text1"/>
          <w:sz w:val="24"/>
          <w:szCs w:val="24"/>
          <w:lang w:val="pt-PT"/>
        </w:rPr>
        <w:t>strutura d</w:t>
      </w:r>
      <w:r w:rsidR="6C6C0A90" w:rsidRPr="0016763E">
        <w:rPr>
          <w:color w:val="000000" w:themeColor="text1"/>
          <w:sz w:val="24"/>
          <w:szCs w:val="24"/>
          <w:lang w:val="pt-PT"/>
        </w:rPr>
        <w:t>esta</w:t>
      </w:r>
      <w:r w:rsidRPr="0016763E">
        <w:rPr>
          <w:color w:val="000000" w:themeColor="text1"/>
          <w:sz w:val="24"/>
          <w:szCs w:val="24"/>
          <w:lang w:val="pt-PT"/>
        </w:rPr>
        <w:t xml:space="preserve"> tabela é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name</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description</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created_date</w:t>
      </w:r>
      <w:proofErr w:type="spellEnd"/>
      <w:r w:rsidRPr="0016763E">
        <w:rPr>
          <w:i/>
          <w:iCs/>
          <w:color w:val="000000" w:themeColor="text1"/>
          <w:sz w:val="24"/>
          <w:szCs w:val="24"/>
          <w:lang w:val="pt-PT"/>
        </w:rPr>
        <w:t xml:space="preserve"> e </w:t>
      </w:r>
      <w:proofErr w:type="spellStart"/>
      <w:r w:rsidRPr="0016763E">
        <w:rPr>
          <w:i/>
          <w:iCs/>
          <w:color w:val="000000" w:themeColor="text1"/>
          <w:sz w:val="24"/>
          <w:szCs w:val="24"/>
          <w:lang w:val="pt-PT"/>
        </w:rPr>
        <w:t>modified_date</w:t>
      </w:r>
      <w:proofErr w:type="spellEnd"/>
      <w:r w:rsidRPr="0016763E">
        <w:rPr>
          <w:i/>
          <w:iCs/>
          <w:color w:val="000000" w:themeColor="text1"/>
          <w:sz w:val="24"/>
          <w:szCs w:val="24"/>
          <w:lang w:val="pt-PT"/>
        </w:rPr>
        <w:t>.</w:t>
      </w:r>
    </w:p>
    <w:p w14:paraId="23941939" w14:textId="3718E963" w:rsidR="25DD2728" w:rsidRPr="0016763E" w:rsidRDefault="6F8E41D5"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No </w:t>
      </w:r>
      <w:proofErr w:type="spellStart"/>
      <w:r w:rsidRPr="0016763E">
        <w:rPr>
          <w:i/>
          <w:iCs/>
          <w:color w:val="000000" w:themeColor="text1"/>
          <w:sz w:val="24"/>
          <w:szCs w:val="24"/>
          <w:lang w:val="pt-PT"/>
        </w:rPr>
        <w:t>permission_assignment</w:t>
      </w:r>
      <w:proofErr w:type="spellEnd"/>
      <w:r w:rsidRPr="0016763E">
        <w:rPr>
          <w:color w:val="000000" w:themeColor="text1"/>
          <w:sz w:val="24"/>
          <w:szCs w:val="24"/>
          <w:lang w:val="pt-PT"/>
        </w:rPr>
        <w:t xml:space="preserve"> é onde estão guardadas as permissões </w:t>
      </w:r>
      <w:r w:rsidR="470B22C3" w:rsidRPr="0016763E">
        <w:rPr>
          <w:color w:val="000000" w:themeColor="text1"/>
          <w:sz w:val="24"/>
          <w:szCs w:val="24"/>
          <w:lang w:val="pt-PT"/>
        </w:rPr>
        <w:t>que c</w:t>
      </w:r>
      <w:r w:rsidRPr="0016763E">
        <w:rPr>
          <w:color w:val="000000" w:themeColor="text1"/>
          <w:sz w:val="24"/>
          <w:szCs w:val="24"/>
          <w:lang w:val="pt-PT"/>
        </w:rPr>
        <w:t xml:space="preserve">ada utilizador </w:t>
      </w:r>
      <w:r w:rsidR="2419ACC7" w:rsidRPr="0016763E">
        <w:rPr>
          <w:color w:val="000000" w:themeColor="text1"/>
          <w:sz w:val="24"/>
          <w:szCs w:val="24"/>
          <w:lang w:val="pt-PT"/>
        </w:rPr>
        <w:t>tem</w:t>
      </w:r>
      <w:r w:rsidRPr="0016763E">
        <w:rPr>
          <w:color w:val="000000" w:themeColor="text1"/>
          <w:sz w:val="24"/>
          <w:szCs w:val="24"/>
          <w:lang w:val="pt-PT"/>
        </w:rPr>
        <w:t xml:space="preserve"> no </w:t>
      </w:r>
      <w:proofErr w:type="spellStart"/>
      <w:r w:rsidR="0016763E" w:rsidRPr="0016763E">
        <w:rPr>
          <w:i/>
          <w:iCs/>
          <w:color w:val="000000" w:themeColor="text1"/>
          <w:sz w:val="24"/>
          <w:szCs w:val="24"/>
          <w:lang w:val="pt-PT"/>
        </w:rPr>
        <w:t>backoffice</w:t>
      </w:r>
      <w:proofErr w:type="spellEnd"/>
      <w:r w:rsidR="7D946FD9" w:rsidRPr="0016763E">
        <w:rPr>
          <w:color w:val="000000" w:themeColor="text1"/>
          <w:sz w:val="24"/>
          <w:szCs w:val="24"/>
          <w:lang w:val="pt-PT"/>
        </w:rPr>
        <w:t xml:space="preserve">, e tem ligação à tabela </w:t>
      </w:r>
      <w:r w:rsidR="7D946FD9" w:rsidRPr="0016763E">
        <w:rPr>
          <w:i/>
          <w:iCs/>
          <w:color w:val="000000" w:themeColor="text1"/>
          <w:sz w:val="24"/>
          <w:szCs w:val="24"/>
          <w:lang w:val="pt-PT"/>
        </w:rPr>
        <w:t>roles</w:t>
      </w:r>
      <w:r w:rsidR="7D946FD9" w:rsidRPr="0016763E">
        <w:rPr>
          <w:color w:val="000000" w:themeColor="text1"/>
          <w:sz w:val="24"/>
          <w:szCs w:val="24"/>
          <w:lang w:val="pt-PT"/>
        </w:rPr>
        <w:t>, para saber que tipo de utilizador pertence a permissão, e</w:t>
      </w:r>
      <w:r w:rsidR="0016763E" w:rsidRPr="0016763E">
        <w:rPr>
          <w:color w:val="000000" w:themeColor="text1"/>
          <w:sz w:val="24"/>
          <w:szCs w:val="24"/>
          <w:lang w:val="pt-PT"/>
        </w:rPr>
        <w:t xml:space="preserve"> também tem ligação</w:t>
      </w:r>
      <w:r w:rsidR="7D946FD9" w:rsidRPr="0016763E">
        <w:rPr>
          <w:color w:val="000000" w:themeColor="text1"/>
          <w:sz w:val="24"/>
          <w:szCs w:val="24"/>
          <w:lang w:val="pt-PT"/>
        </w:rPr>
        <w:t xml:space="preserve"> à </w:t>
      </w:r>
      <w:proofErr w:type="spellStart"/>
      <w:r w:rsidR="7D946FD9" w:rsidRPr="0016763E">
        <w:rPr>
          <w:i/>
          <w:iCs/>
          <w:color w:val="000000" w:themeColor="text1"/>
          <w:sz w:val="24"/>
          <w:szCs w:val="24"/>
          <w:lang w:val="pt-PT"/>
        </w:rPr>
        <w:t>permissions</w:t>
      </w:r>
      <w:proofErr w:type="spellEnd"/>
      <w:r w:rsidR="7D946FD9" w:rsidRPr="0016763E">
        <w:rPr>
          <w:color w:val="000000" w:themeColor="text1"/>
          <w:sz w:val="24"/>
          <w:szCs w:val="24"/>
          <w:lang w:val="pt-PT"/>
        </w:rPr>
        <w:t xml:space="preserve"> para saber que </w:t>
      </w:r>
      <w:r w:rsidR="0016763E" w:rsidRPr="0016763E">
        <w:rPr>
          <w:color w:val="000000" w:themeColor="text1"/>
          <w:sz w:val="24"/>
          <w:szCs w:val="24"/>
          <w:lang w:val="pt-PT"/>
        </w:rPr>
        <w:t>acessos este tem</w:t>
      </w:r>
      <w:r w:rsidR="7D946FD9" w:rsidRPr="0016763E">
        <w:rPr>
          <w:color w:val="000000" w:themeColor="text1"/>
          <w:sz w:val="24"/>
          <w:szCs w:val="24"/>
          <w:lang w:val="pt-PT"/>
        </w:rPr>
        <w:t>.</w:t>
      </w:r>
      <w:r w:rsidRPr="0016763E">
        <w:rPr>
          <w:color w:val="000000" w:themeColor="text1"/>
          <w:sz w:val="24"/>
          <w:szCs w:val="24"/>
          <w:lang w:val="pt-PT"/>
        </w:rPr>
        <w:t xml:space="preserve"> </w:t>
      </w:r>
      <w:r w:rsidR="4DE081D1" w:rsidRPr="0016763E">
        <w:rPr>
          <w:color w:val="000000" w:themeColor="text1"/>
          <w:sz w:val="24"/>
          <w:szCs w:val="24"/>
          <w:lang w:val="pt-PT"/>
        </w:rPr>
        <w:t>Esta tabela é constituída por</w:t>
      </w:r>
      <w:r w:rsidRPr="0016763E">
        <w:rPr>
          <w:color w:val="000000" w:themeColor="text1"/>
          <w:sz w:val="24"/>
          <w:szCs w:val="24"/>
          <w:lang w:val="pt-PT"/>
        </w:rPr>
        <w:t xml:space="preserve">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role_id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permission_id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view</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crud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created_date</w:t>
      </w:r>
      <w:proofErr w:type="spellEnd"/>
      <w:r w:rsidRPr="0016763E">
        <w:rPr>
          <w:i/>
          <w:iCs/>
          <w:color w:val="000000" w:themeColor="text1"/>
          <w:sz w:val="24"/>
          <w:szCs w:val="24"/>
          <w:lang w:val="pt-PT"/>
        </w:rPr>
        <w:t xml:space="preserve"> e </w:t>
      </w:r>
      <w:proofErr w:type="spellStart"/>
      <w:r w:rsidRPr="0016763E">
        <w:rPr>
          <w:i/>
          <w:iCs/>
          <w:color w:val="000000" w:themeColor="text1"/>
          <w:sz w:val="24"/>
          <w:szCs w:val="24"/>
          <w:lang w:val="pt-PT"/>
        </w:rPr>
        <w:t>modified_date</w:t>
      </w:r>
      <w:proofErr w:type="spellEnd"/>
      <w:r w:rsidRPr="0016763E">
        <w:rPr>
          <w:i/>
          <w:iCs/>
          <w:color w:val="000000" w:themeColor="text1"/>
          <w:sz w:val="24"/>
          <w:szCs w:val="24"/>
          <w:lang w:val="pt-PT"/>
        </w:rPr>
        <w:t>.</w:t>
      </w:r>
      <w:r w:rsidRPr="0016763E">
        <w:rPr>
          <w:color w:val="000000" w:themeColor="text1"/>
          <w:sz w:val="24"/>
          <w:szCs w:val="24"/>
          <w:lang w:val="pt-PT"/>
        </w:rPr>
        <w:t xml:space="preserve"> </w:t>
      </w:r>
    </w:p>
    <w:p w14:paraId="790BF339" w14:textId="018007A1" w:rsidR="4E2E1084" w:rsidRPr="0016763E" w:rsidRDefault="4E2E1084"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Na </w:t>
      </w:r>
      <w:proofErr w:type="spellStart"/>
      <w:r w:rsidRPr="0016763E">
        <w:rPr>
          <w:i/>
          <w:iCs/>
          <w:color w:val="000000" w:themeColor="text1"/>
          <w:sz w:val="24"/>
          <w:szCs w:val="24"/>
          <w:lang w:val="pt-PT"/>
        </w:rPr>
        <w:t>categories</w:t>
      </w:r>
      <w:proofErr w:type="spellEnd"/>
      <w:r w:rsidRPr="0016763E">
        <w:rPr>
          <w:color w:val="000000" w:themeColor="text1"/>
          <w:sz w:val="24"/>
          <w:szCs w:val="24"/>
          <w:lang w:val="pt-PT"/>
        </w:rPr>
        <w:t xml:space="preserve"> são </w:t>
      </w:r>
      <w:r w:rsidR="74E66C82" w:rsidRPr="0016763E">
        <w:rPr>
          <w:color w:val="000000" w:themeColor="text1"/>
          <w:sz w:val="24"/>
          <w:szCs w:val="24"/>
          <w:lang w:val="pt-PT"/>
        </w:rPr>
        <w:t>classificadas</w:t>
      </w:r>
      <w:r w:rsidRPr="0016763E">
        <w:rPr>
          <w:color w:val="000000" w:themeColor="text1"/>
          <w:sz w:val="24"/>
          <w:szCs w:val="24"/>
          <w:lang w:val="pt-PT"/>
        </w:rPr>
        <w:t xml:space="preserve"> as categorias de produtos</w:t>
      </w:r>
      <w:r w:rsidR="0755A6AB" w:rsidRPr="0016763E">
        <w:rPr>
          <w:color w:val="000000" w:themeColor="text1"/>
          <w:sz w:val="24"/>
          <w:szCs w:val="24"/>
          <w:lang w:val="pt-PT"/>
        </w:rPr>
        <w:t>, a</w:t>
      </w:r>
      <w:r w:rsidRPr="0016763E">
        <w:rPr>
          <w:color w:val="000000" w:themeColor="text1"/>
          <w:sz w:val="24"/>
          <w:szCs w:val="24"/>
          <w:lang w:val="pt-PT"/>
        </w:rPr>
        <w:t xml:space="preserve"> estrutura da </w:t>
      </w:r>
      <w:r w:rsidR="0AE9BDAD" w:rsidRPr="0016763E">
        <w:rPr>
          <w:color w:val="000000" w:themeColor="text1"/>
          <w:sz w:val="24"/>
          <w:szCs w:val="24"/>
          <w:lang w:val="pt-PT"/>
        </w:rPr>
        <w:t>mesma</w:t>
      </w:r>
      <w:r w:rsidRPr="0016763E">
        <w:rPr>
          <w:color w:val="000000" w:themeColor="text1"/>
          <w:sz w:val="24"/>
          <w:szCs w:val="24"/>
          <w:lang w:val="pt-PT"/>
        </w:rPr>
        <w:t xml:space="preserve"> é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category_name</w:t>
      </w:r>
      <w:proofErr w:type="spellEnd"/>
      <w:r w:rsidRPr="0016763E">
        <w:rPr>
          <w:i/>
          <w:iCs/>
          <w:color w:val="000000" w:themeColor="text1"/>
          <w:sz w:val="24"/>
          <w:szCs w:val="24"/>
          <w:lang w:val="pt-PT"/>
        </w:rPr>
        <w:t xml:space="preserve"> e iva.</w:t>
      </w:r>
    </w:p>
    <w:p w14:paraId="576F7F9E" w14:textId="29876B68" w:rsidR="4E2E1084" w:rsidRPr="0016763E" w:rsidRDefault="4E2E1084"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Nas </w:t>
      </w:r>
      <w:proofErr w:type="spellStart"/>
      <w:r w:rsidRPr="0016763E">
        <w:rPr>
          <w:i/>
          <w:iCs/>
          <w:color w:val="000000" w:themeColor="text1"/>
          <w:sz w:val="24"/>
          <w:szCs w:val="24"/>
          <w:lang w:val="pt-PT"/>
        </w:rPr>
        <w:t>companies</w:t>
      </w:r>
      <w:proofErr w:type="spellEnd"/>
      <w:r w:rsidRPr="0016763E">
        <w:rPr>
          <w:color w:val="000000" w:themeColor="text1"/>
          <w:sz w:val="24"/>
          <w:szCs w:val="24"/>
          <w:lang w:val="pt-PT"/>
        </w:rPr>
        <w:t xml:space="preserve"> são armazenadas as empresas que</w:t>
      </w:r>
      <w:r w:rsidR="00235F3E">
        <w:rPr>
          <w:color w:val="000000" w:themeColor="text1"/>
          <w:sz w:val="24"/>
          <w:szCs w:val="24"/>
          <w:lang w:val="pt-PT"/>
        </w:rPr>
        <w:t xml:space="preserve"> têm parceria com a nossa empresa</w:t>
      </w:r>
      <w:r w:rsidR="666EF2BF" w:rsidRPr="0016763E">
        <w:rPr>
          <w:color w:val="000000" w:themeColor="text1"/>
          <w:sz w:val="24"/>
          <w:szCs w:val="24"/>
          <w:lang w:val="pt-PT"/>
        </w:rPr>
        <w:t>, esta é composta por</w:t>
      </w:r>
      <w:r w:rsidRPr="0016763E">
        <w:rPr>
          <w:color w:val="000000" w:themeColor="text1"/>
          <w:sz w:val="24"/>
          <w:szCs w:val="24"/>
          <w:lang w:val="pt-PT"/>
        </w:rPr>
        <w:t xml:space="preserve"> </w:t>
      </w:r>
      <w:r w:rsidRPr="00235F3E">
        <w:rPr>
          <w:i/>
          <w:iCs/>
          <w:color w:val="000000" w:themeColor="text1"/>
          <w:sz w:val="24"/>
          <w:szCs w:val="24"/>
          <w:lang w:val="pt-PT"/>
        </w:rPr>
        <w:t xml:space="preserve">id, </w:t>
      </w:r>
      <w:proofErr w:type="spellStart"/>
      <w:r w:rsidRPr="00235F3E">
        <w:rPr>
          <w:i/>
          <w:iCs/>
          <w:color w:val="000000" w:themeColor="text1"/>
          <w:sz w:val="24"/>
          <w:szCs w:val="24"/>
          <w:lang w:val="pt-PT"/>
        </w:rPr>
        <w:t>company_name</w:t>
      </w:r>
      <w:proofErr w:type="spellEnd"/>
      <w:r w:rsidRPr="00235F3E">
        <w:rPr>
          <w:i/>
          <w:iCs/>
          <w:color w:val="000000" w:themeColor="text1"/>
          <w:sz w:val="24"/>
          <w:szCs w:val="24"/>
          <w:lang w:val="pt-PT"/>
        </w:rPr>
        <w:t xml:space="preserve">, </w:t>
      </w:r>
      <w:proofErr w:type="spellStart"/>
      <w:r w:rsidRPr="00235F3E">
        <w:rPr>
          <w:i/>
          <w:iCs/>
          <w:color w:val="000000" w:themeColor="text1"/>
          <w:sz w:val="24"/>
          <w:szCs w:val="24"/>
          <w:lang w:val="pt-PT"/>
        </w:rPr>
        <w:t>image</w:t>
      </w:r>
      <w:proofErr w:type="spellEnd"/>
      <w:r w:rsidRPr="00235F3E">
        <w:rPr>
          <w:i/>
          <w:iCs/>
          <w:color w:val="000000" w:themeColor="text1"/>
          <w:sz w:val="24"/>
          <w:szCs w:val="24"/>
          <w:lang w:val="pt-PT"/>
        </w:rPr>
        <w:t xml:space="preserve">, </w:t>
      </w:r>
      <w:proofErr w:type="spellStart"/>
      <w:r w:rsidRPr="00235F3E">
        <w:rPr>
          <w:i/>
          <w:iCs/>
          <w:color w:val="000000" w:themeColor="text1"/>
          <w:sz w:val="24"/>
          <w:szCs w:val="24"/>
          <w:lang w:val="pt-PT"/>
        </w:rPr>
        <w:t>description</w:t>
      </w:r>
      <w:proofErr w:type="spellEnd"/>
      <w:r w:rsidRPr="00235F3E">
        <w:rPr>
          <w:i/>
          <w:iCs/>
          <w:color w:val="000000" w:themeColor="text1"/>
          <w:sz w:val="24"/>
          <w:szCs w:val="24"/>
          <w:lang w:val="pt-PT"/>
        </w:rPr>
        <w:t xml:space="preserve">, status e </w:t>
      </w:r>
      <w:proofErr w:type="spellStart"/>
      <w:r w:rsidRPr="00235F3E">
        <w:rPr>
          <w:i/>
          <w:iCs/>
          <w:color w:val="000000" w:themeColor="text1"/>
          <w:sz w:val="24"/>
          <w:szCs w:val="24"/>
          <w:lang w:val="pt-PT"/>
        </w:rPr>
        <w:t>created_date</w:t>
      </w:r>
      <w:proofErr w:type="spellEnd"/>
      <w:r w:rsidRPr="00235F3E">
        <w:rPr>
          <w:i/>
          <w:iCs/>
          <w:color w:val="000000" w:themeColor="text1"/>
          <w:sz w:val="24"/>
          <w:szCs w:val="24"/>
          <w:lang w:val="pt-PT"/>
        </w:rPr>
        <w:t>.</w:t>
      </w:r>
    </w:p>
    <w:p w14:paraId="4378EEB2" w14:textId="11CC6043" w:rsidR="15ABE677" w:rsidRPr="0016763E" w:rsidRDefault="1EFE549E"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Nos </w:t>
      </w:r>
      <w:proofErr w:type="spellStart"/>
      <w:r w:rsidRPr="00235F3E">
        <w:rPr>
          <w:i/>
          <w:iCs/>
          <w:color w:val="000000" w:themeColor="text1"/>
          <w:sz w:val="24"/>
          <w:szCs w:val="24"/>
          <w:lang w:val="pt-PT"/>
        </w:rPr>
        <w:t>products</w:t>
      </w:r>
      <w:proofErr w:type="spellEnd"/>
      <w:r w:rsidRPr="0016763E">
        <w:rPr>
          <w:color w:val="000000" w:themeColor="text1"/>
          <w:sz w:val="24"/>
          <w:szCs w:val="24"/>
          <w:lang w:val="pt-PT"/>
        </w:rPr>
        <w:t xml:space="preserve"> é onde estão </w:t>
      </w:r>
      <w:r w:rsidR="4926BA81" w:rsidRPr="0016763E">
        <w:rPr>
          <w:color w:val="000000" w:themeColor="text1"/>
          <w:sz w:val="24"/>
          <w:szCs w:val="24"/>
          <w:lang w:val="pt-PT"/>
        </w:rPr>
        <w:t>catalogados</w:t>
      </w:r>
      <w:r w:rsidR="5D8B4D42" w:rsidRPr="0016763E">
        <w:rPr>
          <w:color w:val="000000" w:themeColor="text1"/>
          <w:sz w:val="24"/>
          <w:szCs w:val="24"/>
          <w:lang w:val="pt-PT"/>
        </w:rPr>
        <w:t xml:space="preserve"> </w:t>
      </w:r>
      <w:r w:rsidR="7E79318B" w:rsidRPr="0016763E">
        <w:rPr>
          <w:color w:val="000000" w:themeColor="text1"/>
          <w:sz w:val="24"/>
          <w:szCs w:val="24"/>
          <w:lang w:val="pt-PT"/>
        </w:rPr>
        <w:t>todos</w:t>
      </w:r>
      <w:r w:rsidR="5D8B4D42" w:rsidRPr="0016763E">
        <w:rPr>
          <w:color w:val="000000" w:themeColor="text1"/>
          <w:sz w:val="24"/>
          <w:szCs w:val="24"/>
          <w:lang w:val="pt-PT"/>
        </w:rPr>
        <w:t xml:space="preserve"> </w:t>
      </w:r>
      <w:r w:rsidRPr="0016763E">
        <w:rPr>
          <w:color w:val="000000" w:themeColor="text1"/>
          <w:sz w:val="24"/>
          <w:szCs w:val="24"/>
          <w:lang w:val="pt-PT"/>
        </w:rPr>
        <w:t xml:space="preserve">os produtos </w:t>
      </w:r>
      <w:r w:rsidR="376A2443" w:rsidRPr="0016763E">
        <w:rPr>
          <w:color w:val="000000" w:themeColor="text1"/>
          <w:sz w:val="24"/>
          <w:szCs w:val="24"/>
          <w:lang w:val="pt-PT"/>
        </w:rPr>
        <w:t>que têm ou tiveram alguma relação com a nossa empresa</w:t>
      </w:r>
      <w:r w:rsidRPr="0016763E">
        <w:rPr>
          <w:color w:val="000000" w:themeColor="text1"/>
          <w:sz w:val="24"/>
          <w:szCs w:val="24"/>
          <w:lang w:val="pt-PT"/>
        </w:rPr>
        <w:t xml:space="preserve">. </w:t>
      </w:r>
      <w:r w:rsidR="73670CF1" w:rsidRPr="0016763E">
        <w:rPr>
          <w:color w:val="000000" w:themeColor="text1"/>
          <w:sz w:val="24"/>
          <w:szCs w:val="24"/>
          <w:lang w:val="pt-PT"/>
        </w:rPr>
        <w:t>Está composta por</w:t>
      </w:r>
      <w:r w:rsidR="3FD44C5A" w:rsidRPr="0016763E">
        <w:rPr>
          <w:color w:val="000000" w:themeColor="text1"/>
          <w:sz w:val="24"/>
          <w:szCs w:val="24"/>
          <w:lang w:val="pt-PT"/>
        </w:rPr>
        <w:t xml:space="preserve"> </w:t>
      </w:r>
      <w:r w:rsidR="3FD44C5A" w:rsidRPr="00C15359">
        <w:rPr>
          <w:i/>
          <w:iCs/>
          <w:color w:val="000000" w:themeColor="text1"/>
          <w:sz w:val="24"/>
          <w:szCs w:val="24"/>
          <w:lang w:val="pt-PT"/>
        </w:rPr>
        <w:t xml:space="preserve">id, </w:t>
      </w:r>
      <w:proofErr w:type="spellStart"/>
      <w:r w:rsidR="3FD44C5A" w:rsidRPr="00C15359">
        <w:rPr>
          <w:i/>
          <w:iCs/>
          <w:color w:val="000000" w:themeColor="text1"/>
          <w:sz w:val="24"/>
          <w:szCs w:val="24"/>
          <w:lang w:val="pt-PT"/>
        </w:rPr>
        <w:t>product_name</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image</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small_description</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big_description</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category_id</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company_id</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quantity_in_stock</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price</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price_without_iva</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price_iva</w:t>
      </w:r>
      <w:proofErr w:type="spellEnd"/>
      <w:r w:rsidR="3FD44C5A" w:rsidRPr="00C15359">
        <w:rPr>
          <w:i/>
          <w:iCs/>
          <w:color w:val="000000" w:themeColor="text1"/>
          <w:sz w:val="24"/>
          <w:szCs w:val="24"/>
          <w:lang w:val="pt-PT"/>
        </w:rPr>
        <w:t xml:space="preserve">, status e </w:t>
      </w:r>
      <w:proofErr w:type="spellStart"/>
      <w:r w:rsidR="3FD44C5A" w:rsidRPr="00C15359">
        <w:rPr>
          <w:i/>
          <w:iCs/>
          <w:color w:val="000000" w:themeColor="text1"/>
          <w:sz w:val="24"/>
          <w:szCs w:val="24"/>
          <w:lang w:val="pt-PT"/>
        </w:rPr>
        <w:t>created_date</w:t>
      </w:r>
      <w:proofErr w:type="spellEnd"/>
      <w:r w:rsidR="3FD44C5A" w:rsidRPr="00C15359">
        <w:rPr>
          <w:i/>
          <w:iCs/>
          <w:color w:val="000000" w:themeColor="text1"/>
          <w:sz w:val="24"/>
          <w:szCs w:val="24"/>
          <w:lang w:val="pt-PT"/>
        </w:rPr>
        <w:t>.</w:t>
      </w:r>
      <w:r w:rsidR="3FD44C5A" w:rsidRPr="0016763E">
        <w:rPr>
          <w:color w:val="000000" w:themeColor="text1"/>
          <w:sz w:val="24"/>
          <w:szCs w:val="24"/>
          <w:lang w:val="pt-PT"/>
        </w:rPr>
        <w:t xml:space="preserve"> </w:t>
      </w:r>
      <w:r w:rsidR="72A9B44B" w:rsidRPr="0016763E">
        <w:rPr>
          <w:color w:val="000000" w:themeColor="text1"/>
          <w:sz w:val="24"/>
          <w:szCs w:val="24"/>
          <w:lang w:val="pt-PT"/>
        </w:rPr>
        <w:t>Tem ligações</w:t>
      </w:r>
      <w:r w:rsidR="3FD44C5A" w:rsidRPr="0016763E">
        <w:rPr>
          <w:color w:val="000000" w:themeColor="text1"/>
          <w:sz w:val="24"/>
          <w:szCs w:val="24"/>
          <w:lang w:val="pt-PT"/>
        </w:rPr>
        <w:t xml:space="preserve"> </w:t>
      </w:r>
      <w:r w:rsidR="00C15359">
        <w:rPr>
          <w:color w:val="000000" w:themeColor="text1"/>
          <w:sz w:val="24"/>
          <w:szCs w:val="24"/>
          <w:lang w:val="pt-PT"/>
        </w:rPr>
        <w:t>à tabela</w:t>
      </w:r>
      <w:r w:rsidR="3FD44C5A" w:rsidRPr="0016763E">
        <w:rPr>
          <w:color w:val="000000" w:themeColor="text1"/>
          <w:sz w:val="24"/>
          <w:szCs w:val="24"/>
          <w:lang w:val="pt-PT"/>
        </w:rPr>
        <w:t xml:space="preserve"> </w:t>
      </w:r>
      <w:proofErr w:type="spellStart"/>
      <w:r w:rsidR="3FD44C5A" w:rsidRPr="00C15359">
        <w:rPr>
          <w:i/>
          <w:iCs/>
          <w:color w:val="000000" w:themeColor="text1"/>
          <w:sz w:val="24"/>
          <w:szCs w:val="24"/>
          <w:lang w:val="pt-PT"/>
        </w:rPr>
        <w:t>categories</w:t>
      </w:r>
      <w:proofErr w:type="spellEnd"/>
      <w:r w:rsidR="3FD44C5A" w:rsidRPr="0016763E">
        <w:rPr>
          <w:color w:val="000000" w:themeColor="text1"/>
          <w:sz w:val="24"/>
          <w:szCs w:val="24"/>
          <w:lang w:val="pt-PT"/>
        </w:rPr>
        <w:t xml:space="preserve">, para saber a que categoria o produto pertence, e </w:t>
      </w:r>
      <w:r w:rsidR="17C939E0" w:rsidRPr="0016763E">
        <w:rPr>
          <w:color w:val="000000" w:themeColor="text1"/>
          <w:sz w:val="24"/>
          <w:szCs w:val="24"/>
          <w:lang w:val="pt-PT"/>
        </w:rPr>
        <w:t>a</w:t>
      </w:r>
      <w:r w:rsidR="3FD44C5A" w:rsidRPr="0016763E">
        <w:rPr>
          <w:color w:val="000000" w:themeColor="text1"/>
          <w:sz w:val="24"/>
          <w:szCs w:val="24"/>
          <w:lang w:val="pt-PT"/>
        </w:rPr>
        <w:t xml:space="preserve"> </w:t>
      </w:r>
      <w:proofErr w:type="spellStart"/>
      <w:r w:rsidR="3FD44C5A" w:rsidRPr="00C15359">
        <w:rPr>
          <w:i/>
          <w:iCs/>
          <w:color w:val="000000" w:themeColor="text1"/>
          <w:sz w:val="24"/>
          <w:szCs w:val="24"/>
          <w:lang w:val="pt-PT"/>
        </w:rPr>
        <w:t>companies</w:t>
      </w:r>
      <w:proofErr w:type="spellEnd"/>
      <w:r w:rsidR="3FD44C5A" w:rsidRPr="0016763E">
        <w:rPr>
          <w:color w:val="000000" w:themeColor="text1"/>
          <w:sz w:val="24"/>
          <w:szCs w:val="24"/>
          <w:lang w:val="pt-PT"/>
        </w:rPr>
        <w:t>, para saber a que empresa o produto pertence.</w:t>
      </w:r>
    </w:p>
    <w:p w14:paraId="4E3AB91D" w14:textId="7E550799" w:rsidR="15ABE677" w:rsidRPr="0016763E" w:rsidRDefault="15ABE677"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No</w:t>
      </w:r>
      <w:r w:rsidRPr="00C15359">
        <w:rPr>
          <w:i/>
          <w:iCs/>
          <w:color w:val="000000" w:themeColor="text1"/>
          <w:sz w:val="24"/>
          <w:szCs w:val="24"/>
          <w:lang w:val="pt-PT"/>
        </w:rPr>
        <w:t xml:space="preserve"> </w:t>
      </w:r>
      <w:proofErr w:type="spellStart"/>
      <w:r w:rsidRPr="00C15359">
        <w:rPr>
          <w:i/>
          <w:iCs/>
          <w:color w:val="000000" w:themeColor="text1"/>
          <w:sz w:val="24"/>
          <w:szCs w:val="24"/>
          <w:lang w:val="pt-PT"/>
        </w:rPr>
        <w:t>user_cart</w:t>
      </w:r>
      <w:proofErr w:type="spellEnd"/>
      <w:r w:rsidRPr="00C15359">
        <w:rPr>
          <w:i/>
          <w:iCs/>
          <w:color w:val="000000" w:themeColor="text1"/>
          <w:sz w:val="24"/>
          <w:szCs w:val="24"/>
          <w:lang w:val="pt-PT"/>
        </w:rPr>
        <w:t xml:space="preserve"> </w:t>
      </w:r>
      <w:r w:rsidRPr="0016763E">
        <w:rPr>
          <w:color w:val="000000" w:themeColor="text1"/>
          <w:sz w:val="24"/>
          <w:szCs w:val="24"/>
          <w:lang w:val="pt-PT"/>
        </w:rPr>
        <w:t>são armazenados os produtos e a quantidade que cada utilizador adicionou ao carrinho</w:t>
      </w:r>
      <w:r w:rsidR="29330162" w:rsidRPr="0016763E">
        <w:rPr>
          <w:color w:val="000000" w:themeColor="text1"/>
          <w:sz w:val="24"/>
          <w:szCs w:val="24"/>
          <w:lang w:val="pt-PT"/>
        </w:rPr>
        <w:t xml:space="preserve">, isto até o utilizador </w:t>
      </w:r>
      <w:r w:rsidR="00C15359">
        <w:rPr>
          <w:color w:val="000000" w:themeColor="text1"/>
          <w:sz w:val="24"/>
          <w:szCs w:val="24"/>
          <w:lang w:val="pt-PT"/>
        </w:rPr>
        <w:t>terminar a compra</w:t>
      </w:r>
      <w:r w:rsidRPr="0016763E">
        <w:rPr>
          <w:color w:val="000000" w:themeColor="text1"/>
          <w:sz w:val="24"/>
          <w:szCs w:val="24"/>
          <w:lang w:val="pt-PT"/>
        </w:rPr>
        <w:t xml:space="preserve">. </w:t>
      </w:r>
      <w:r w:rsidR="73A763D3" w:rsidRPr="0016763E">
        <w:rPr>
          <w:color w:val="000000" w:themeColor="text1"/>
          <w:sz w:val="24"/>
          <w:szCs w:val="24"/>
          <w:lang w:val="pt-PT"/>
        </w:rPr>
        <w:t>É composta por</w:t>
      </w:r>
      <w:r w:rsidRPr="0016763E">
        <w:rPr>
          <w:color w:val="000000" w:themeColor="text1"/>
          <w:sz w:val="24"/>
          <w:szCs w:val="24"/>
          <w:lang w:val="pt-PT"/>
        </w:rPr>
        <w:t xml:space="preserve"> </w:t>
      </w:r>
      <w:r w:rsidRPr="00C15359">
        <w:rPr>
          <w:i/>
          <w:iCs/>
          <w:color w:val="000000" w:themeColor="text1"/>
          <w:sz w:val="24"/>
          <w:szCs w:val="24"/>
          <w:lang w:val="pt-PT"/>
        </w:rPr>
        <w:t xml:space="preserve">id, </w:t>
      </w:r>
      <w:proofErr w:type="spellStart"/>
      <w:r w:rsidRPr="00C15359">
        <w:rPr>
          <w:i/>
          <w:iCs/>
          <w:color w:val="000000" w:themeColor="text1"/>
          <w:sz w:val="24"/>
          <w:szCs w:val="24"/>
          <w:lang w:val="pt-PT"/>
        </w:rPr>
        <w:t>user_id</w:t>
      </w:r>
      <w:proofErr w:type="spellEnd"/>
      <w:r w:rsidRPr="00C15359">
        <w:rPr>
          <w:i/>
          <w:iCs/>
          <w:color w:val="000000" w:themeColor="text1"/>
          <w:sz w:val="24"/>
          <w:szCs w:val="24"/>
          <w:lang w:val="pt-PT"/>
        </w:rPr>
        <w:t xml:space="preserve">, </w:t>
      </w:r>
      <w:proofErr w:type="spellStart"/>
      <w:r w:rsidRPr="00C15359">
        <w:rPr>
          <w:i/>
          <w:iCs/>
          <w:color w:val="000000" w:themeColor="text1"/>
          <w:sz w:val="24"/>
          <w:szCs w:val="24"/>
          <w:lang w:val="pt-PT"/>
        </w:rPr>
        <w:t>product_id</w:t>
      </w:r>
      <w:proofErr w:type="spellEnd"/>
      <w:r w:rsidRPr="00C15359">
        <w:rPr>
          <w:i/>
          <w:iCs/>
          <w:color w:val="000000" w:themeColor="text1"/>
          <w:sz w:val="24"/>
          <w:szCs w:val="24"/>
          <w:lang w:val="pt-PT"/>
        </w:rPr>
        <w:t xml:space="preserve"> e </w:t>
      </w:r>
      <w:proofErr w:type="spellStart"/>
      <w:r w:rsidRPr="00C15359">
        <w:rPr>
          <w:i/>
          <w:iCs/>
          <w:color w:val="000000" w:themeColor="text1"/>
          <w:sz w:val="24"/>
          <w:szCs w:val="24"/>
          <w:lang w:val="pt-PT"/>
        </w:rPr>
        <w:t>quantity</w:t>
      </w:r>
      <w:proofErr w:type="spellEnd"/>
      <w:r w:rsidRPr="0016763E">
        <w:rPr>
          <w:color w:val="000000" w:themeColor="text1"/>
          <w:sz w:val="24"/>
          <w:szCs w:val="24"/>
          <w:lang w:val="pt-PT"/>
        </w:rPr>
        <w:t xml:space="preserve">. </w:t>
      </w:r>
      <w:r w:rsidR="3E1BC645" w:rsidRPr="0016763E">
        <w:rPr>
          <w:color w:val="000000" w:themeColor="text1"/>
          <w:sz w:val="24"/>
          <w:szCs w:val="24"/>
          <w:lang w:val="pt-PT"/>
        </w:rPr>
        <w:t>T</w:t>
      </w:r>
      <w:r w:rsidRPr="0016763E">
        <w:rPr>
          <w:color w:val="000000" w:themeColor="text1"/>
          <w:sz w:val="24"/>
          <w:szCs w:val="24"/>
          <w:lang w:val="pt-PT"/>
        </w:rPr>
        <w:t xml:space="preserve">em ligação com </w:t>
      </w:r>
      <w:proofErr w:type="spellStart"/>
      <w:r w:rsidRPr="00C15359">
        <w:rPr>
          <w:i/>
          <w:iCs/>
          <w:color w:val="000000" w:themeColor="text1"/>
          <w:sz w:val="24"/>
          <w:szCs w:val="24"/>
          <w:lang w:val="pt-PT"/>
        </w:rPr>
        <w:t>user</w:t>
      </w:r>
      <w:proofErr w:type="spellEnd"/>
      <w:r w:rsidRPr="00C15359">
        <w:rPr>
          <w:i/>
          <w:iCs/>
          <w:color w:val="000000" w:themeColor="text1"/>
          <w:sz w:val="24"/>
          <w:szCs w:val="24"/>
          <w:lang w:val="pt-PT"/>
        </w:rPr>
        <w:t xml:space="preserve"> e </w:t>
      </w:r>
      <w:proofErr w:type="spellStart"/>
      <w:r w:rsidRPr="00C15359">
        <w:rPr>
          <w:i/>
          <w:iCs/>
          <w:color w:val="000000" w:themeColor="text1"/>
          <w:sz w:val="24"/>
          <w:szCs w:val="24"/>
          <w:lang w:val="pt-PT"/>
        </w:rPr>
        <w:t>product</w:t>
      </w:r>
      <w:proofErr w:type="spellEnd"/>
      <w:r w:rsidRPr="0016763E">
        <w:rPr>
          <w:color w:val="000000" w:themeColor="text1"/>
          <w:sz w:val="24"/>
          <w:szCs w:val="24"/>
          <w:lang w:val="pt-PT"/>
        </w:rPr>
        <w:t xml:space="preserve">, para saber qual produto pertence a compra </w:t>
      </w:r>
      <w:r w:rsidR="770CB8FC" w:rsidRPr="0016763E">
        <w:rPr>
          <w:color w:val="000000" w:themeColor="text1"/>
          <w:sz w:val="24"/>
          <w:szCs w:val="24"/>
          <w:lang w:val="pt-PT"/>
        </w:rPr>
        <w:t>e</w:t>
      </w:r>
      <w:r w:rsidRPr="0016763E">
        <w:rPr>
          <w:color w:val="000000" w:themeColor="text1"/>
          <w:sz w:val="24"/>
          <w:szCs w:val="24"/>
          <w:lang w:val="pt-PT"/>
        </w:rPr>
        <w:t xml:space="preserve"> de que utilizador.</w:t>
      </w:r>
    </w:p>
    <w:p w14:paraId="302C30DB" w14:textId="19A36F97" w:rsidR="71D0F119" w:rsidRPr="00C15359" w:rsidRDefault="2BE5B2A1"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lastRenderedPageBreak/>
        <w:t>No</w:t>
      </w:r>
      <w:r w:rsidR="71D0F119" w:rsidRPr="00C15359">
        <w:rPr>
          <w:color w:val="000000" w:themeColor="text1"/>
          <w:sz w:val="24"/>
          <w:szCs w:val="24"/>
          <w:lang w:val="pt-PT"/>
        </w:rPr>
        <w:t xml:space="preserve"> </w:t>
      </w:r>
      <w:proofErr w:type="spellStart"/>
      <w:r w:rsidR="71D0F119" w:rsidRPr="00C15359">
        <w:rPr>
          <w:i/>
          <w:iCs/>
          <w:color w:val="000000" w:themeColor="text1"/>
          <w:sz w:val="24"/>
          <w:szCs w:val="24"/>
          <w:lang w:val="pt-PT"/>
        </w:rPr>
        <w:t>billing_address</w:t>
      </w:r>
      <w:proofErr w:type="spellEnd"/>
      <w:r w:rsidR="1041C64A" w:rsidRPr="00C15359">
        <w:rPr>
          <w:color w:val="000000" w:themeColor="text1"/>
          <w:sz w:val="24"/>
          <w:szCs w:val="24"/>
          <w:lang w:val="pt-PT"/>
        </w:rPr>
        <w:t xml:space="preserve"> são</w:t>
      </w:r>
      <w:r w:rsidR="71D0F119" w:rsidRPr="00C15359">
        <w:rPr>
          <w:color w:val="000000" w:themeColor="text1"/>
          <w:sz w:val="24"/>
          <w:szCs w:val="24"/>
          <w:lang w:val="pt-PT"/>
        </w:rPr>
        <w:t xml:space="preserve"> </w:t>
      </w:r>
      <w:r w:rsidR="7A9BA8C0" w:rsidRPr="00C15359">
        <w:rPr>
          <w:color w:val="000000" w:themeColor="text1"/>
          <w:sz w:val="24"/>
          <w:szCs w:val="24"/>
          <w:lang w:val="pt-PT"/>
        </w:rPr>
        <w:t xml:space="preserve">depositados </w:t>
      </w:r>
      <w:r w:rsidR="71D0F119" w:rsidRPr="00C15359">
        <w:rPr>
          <w:color w:val="000000" w:themeColor="text1"/>
          <w:sz w:val="24"/>
          <w:szCs w:val="24"/>
          <w:lang w:val="pt-PT"/>
        </w:rPr>
        <w:t xml:space="preserve">os dados de faturação de cada cliente que já </w:t>
      </w:r>
      <w:r w:rsidR="00C8286B" w:rsidRPr="00C15359">
        <w:rPr>
          <w:color w:val="000000" w:themeColor="text1"/>
          <w:sz w:val="24"/>
          <w:szCs w:val="24"/>
          <w:lang w:val="pt-PT"/>
        </w:rPr>
        <w:t>e</w:t>
      </w:r>
      <w:r w:rsidR="724D32B4" w:rsidRPr="00C15359">
        <w:rPr>
          <w:color w:val="000000" w:themeColor="text1"/>
          <w:sz w:val="24"/>
          <w:szCs w:val="24"/>
          <w:lang w:val="pt-PT"/>
        </w:rPr>
        <w:t>fetuou uma compra</w:t>
      </w:r>
      <w:r w:rsidR="40EE7501" w:rsidRPr="00C15359">
        <w:rPr>
          <w:color w:val="000000" w:themeColor="text1"/>
          <w:sz w:val="24"/>
          <w:szCs w:val="24"/>
          <w:lang w:val="pt-PT"/>
        </w:rPr>
        <w:t>.</w:t>
      </w:r>
      <w:r w:rsidR="1F3DD15B" w:rsidRPr="00C15359">
        <w:rPr>
          <w:color w:val="000000" w:themeColor="text1"/>
          <w:sz w:val="24"/>
          <w:szCs w:val="24"/>
          <w:lang w:val="pt-PT"/>
        </w:rPr>
        <w:t xml:space="preserve"> </w:t>
      </w:r>
      <w:r w:rsidR="00C15359" w:rsidRPr="00C15359">
        <w:rPr>
          <w:color w:val="000000" w:themeColor="text1"/>
          <w:sz w:val="24"/>
          <w:szCs w:val="24"/>
          <w:lang w:val="en-US"/>
        </w:rPr>
        <w:t>A</w:t>
      </w:r>
      <w:r w:rsidR="00C15359">
        <w:rPr>
          <w:color w:val="000000" w:themeColor="text1"/>
          <w:sz w:val="24"/>
          <w:szCs w:val="24"/>
          <w:lang w:val="en-US"/>
        </w:rPr>
        <w:t xml:space="preserve"> </w:t>
      </w:r>
      <w:proofErr w:type="spellStart"/>
      <w:r w:rsidR="1F3DD15B" w:rsidRPr="00C15359">
        <w:rPr>
          <w:color w:val="000000" w:themeColor="text1"/>
          <w:sz w:val="24"/>
          <w:szCs w:val="24"/>
          <w:lang w:val="en-US"/>
        </w:rPr>
        <w:t>estrutura</w:t>
      </w:r>
      <w:proofErr w:type="spellEnd"/>
      <w:r w:rsidR="1F3DD15B" w:rsidRPr="00C15359">
        <w:rPr>
          <w:color w:val="000000" w:themeColor="text1"/>
          <w:sz w:val="24"/>
          <w:szCs w:val="24"/>
          <w:lang w:val="en-US"/>
        </w:rPr>
        <w:t xml:space="preserve"> </w:t>
      </w:r>
      <w:proofErr w:type="spellStart"/>
      <w:r w:rsidR="1F3DD15B" w:rsidRPr="00C15359">
        <w:rPr>
          <w:color w:val="000000" w:themeColor="text1"/>
          <w:sz w:val="24"/>
          <w:szCs w:val="24"/>
          <w:lang w:val="en-US"/>
        </w:rPr>
        <w:t>d</w:t>
      </w:r>
      <w:r w:rsidR="5C4C4493" w:rsidRPr="00C15359">
        <w:rPr>
          <w:color w:val="000000" w:themeColor="text1"/>
          <w:sz w:val="24"/>
          <w:szCs w:val="24"/>
          <w:lang w:val="en-US"/>
        </w:rPr>
        <w:t>e</w:t>
      </w:r>
      <w:r w:rsidR="1F3DD15B" w:rsidRPr="00C15359">
        <w:rPr>
          <w:color w:val="000000" w:themeColor="text1"/>
          <w:sz w:val="24"/>
          <w:szCs w:val="24"/>
          <w:lang w:val="en-US"/>
        </w:rPr>
        <w:t>s</w:t>
      </w:r>
      <w:r w:rsidR="5C4C4493" w:rsidRPr="00C15359">
        <w:rPr>
          <w:color w:val="000000" w:themeColor="text1"/>
          <w:sz w:val="24"/>
          <w:szCs w:val="24"/>
          <w:lang w:val="en-US"/>
        </w:rPr>
        <w:t>ta</w:t>
      </w:r>
      <w:proofErr w:type="spellEnd"/>
      <w:r w:rsidR="1F3DD15B" w:rsidRPr="00C15359">
        <w:rPr>
          <w:color w:val="000000" w:themeColor="text1"/>
          <w:sz w:val="24"/>
          <w:szCs w:val="24"/>
          <w:lang w:val="en-US"/>
        </w:rPr>
        <w:t xml:space="preserve"> é </w:t>
      </w:r>
      <w:r w:rsidR="1F3DD15B" w:rsidRPr="00C15359">
        <w:rPr>
          <w:i/>
          <w:iCs/>
          <w:color w:val="000000" w:themeColor="text1"/>
          <w:sz w:val="24"/>
          <w:szCs w:val="24"/>
          <w:lang w:val="en-US"/>
        </w:rPr>
        <w:t xml:space="preserve">id, </w:t>
      </w:r>
      <w:proofErr w:type="spellStart"/>
      <w:r w:rsidR="1F3DD15B" w:rsidRPr="00C15359">
        <w:rPr>
          <w:i/>
          <w:iCs/>
          <w:color w:val="000000" w:themeColor="text1"/>
          <w:sz w:val="24"/>
          <w:szCs w:val="24"/>
          <w:lang w:val="en-US"/>
        </w:rPr>
        <w:t>user_id</w:t>
      </w:r>
      <w:proofErr w:type="spellEnd"/>
      <w:r w:rsidR="1F3DD15B" w:rsidRPr="00C15359">
        <w:rPr>
          <w:i/>
          <w:iCs/>
          <w:color w:val="000000" w:themeColor="text1"/>
          <w:sz w:val="24"/>
          <w:szCs w:val="24"/>
          <w:lang w:val="en-US"/>
        </w:rPr>
        <w:t xml:space="preserve">, name, </w:t>
      </w:r>
      <w:proofErr w:type="spellStart"/>
      <w:r w:rsidR="1F3DD15B" w:rsidRPr="00C15359">
        <w:rPr>
          <w:i/>
          <w:iCs/>
          <w:color w:val="000000" w:themeColor="text1"/>
          <w:sz w:val="24"/>
          <w:szCs w:val="24"/>
          <w:lang w:val="en-US"/>
        </w:rPr>
        <w:t>nif</w:t>
      </w:r>
      <w:proofErr w:type="spellEnd"/>
      <w:r w:rsidR="1F3DD15B" w:rsidRPr="00C15359">
        <w:rPr>
          <w:i/>
          <w:iCs/>
          <w:color w:val="000000" w:themeColor="text1"/>
          <w:sz w:val="24"/>
          <w:szCs w:val="24"/>
          <w:lang w:val="en-US"/>
        </w:rPr>
        <w:t xml:space="preserve">, </w:t>
      </w:r>
      <w:proofErr w:type="spellStart"/>
      <w:r w:rsidR="1F3DD15B" w:rsidRPr="00C15359">
        <w:rPr>
          <w:i/>
          <w:iCs/>
          <w:color w:val="000000" w:themeColor="text1"/>
          <w:sz w:val="24"/>
          <w:szCs w:val="24"/>
          <w:lang w:val="en-US"/>
        </w:rPr>
        <w:t>contact_number</w:t>
      </w:r>
      <w:proofErr w:type="spellEnd"/>
      <w:r w:rsidR="1F3DD15B" w:rsidRPr="00C15359">
        <w:rPr>
          <w:i/>
          <w:iCs/>
          <w:color w:val="000000" w:themeColor="text1"/>
          <w:sz w:val="24"/>
          <w:szCs w:val="24"/>
          <w:lang w:val="en-US"/>
        </w:rPr>
        <w:t xml:space="preserve">, city, address, </w:t>
      </w:r>
      <w:proofErr w:type="spellStart"/>
      <w:r w:rsidR="1F3DD15B" w:rsidRPr="00C15359">
        <w:rPr>
          <w:i/>
          <w:iCs/>
          <w:color w:val="000000" w:themeColor="text1"/>
          <w:sz w:val="24"/>
          <w:szCs w:val="24"/>
          <w:lang w:val="en-US"/>
        </w:rPr>
        <w:t>zip_code</w:t>
      </w:r>
      <w:proofErr w:type="spellEnd"/>
      <w:r w:rsidR="1F3DD15B" w:rsidRPr="00C15359">
        <w:rPr>
          <w:i/>
          <w:iCs/>
          <w:color w:val="000000" w:themeColor="text1"/>
          <w:sz w:val="24"/>
          <w:szCs w:val="24"/>
          <w:lang w:val="en-US"/>
        </w:rPr>
        <w:t xml:space="preserve">, </w:t>
      </w:r>
      <w:proofErr w:type="spellStart"/>
      <w:r w:rsidR="1F3DD15B" w:rsidRPr="00C15359">
        <w:rPr>
          <w:i/>
          <w:iCs/>
          <w:color w:val="000000" w:themeColor="text1"/>
          <w:sz w:val="24"/>
          <w:szCs w:val="24"/>
          <w:lang w:val="en-US"/>
        </w:rPr>
        <w:t>created_date</w:t>
      </w:r>
      <w:proofErr w:type="spellEnd"/>
      <w:r w:rsidR="1F3DD15B" w:rsidRPr="00C15359">
        <w:rPr>
          <w:i/>
          <w:iCs/>
          <w:color w:val="000000" w:themeColor="text1"/>
          <w:sz w:val="24"/>
          <w:szCs w:val="24"/>
          <w:lang w:val="en-US"/>
        </w:rPr>
        <w:t xml:space="preserve">, </w:t>
      </w:r>
      <w:proofErr w:type="spellStart"/>
      <w:r w:rsidR="1F3DD15B" w:rsidRPr="00C15359">
        <w:rPr>
          <w:i/>
          <w:iCs/>
          <w:color w:val="000000" w:themeColor="text1"/>
          <w:sz w:val="24"/>
          <w:szCs w:val="24"/>
          <w:lang w:val="en-US"/>
        </w:rPr>
        <w:t>modified_date</w:t>
      </w:r>
      <w:proofErr w:type="spellEnd"/>
      <w:r w:rsidR="1F3DD15B" w:rsidRPr="00C15359">
        <w:rPr>
          <w:i/>
          <w:iCs/>
          <w:color w:val="000000" w:themeColor="text1"/>
          <w:sz w:val="24"/>
          <w:szCs w:val="24"/>
          <w:lang w:val="en-US"/>
        </w:rPr>
        <w:t xml:space="preserve"> e status</w:t>
      </w:r>
      <w:r w:rsidR="1F3DD15B" w:rsidRPr="00C15359">
        <w:rPr>
          <w:color w:val="000000" w:themeColor="text1"/>
          <w:sz w:val="24"/>
          <w:szCs w:val="24"/>
          <w:lang w:val="en-US"/>
        </w:rPr>
        <w:t>.</w:t>
      </w:r>
      <w:r w:rsidR="1EA3337C" w:rsidRPr="00C15359">
        <w:rPr>
          <w:color w:val="000000" w:themeColor="text1"/>
          <w:sz w:val="24"/>
          <w:szCs w:val="24"/>
          <w:lang w:val="en-US"/>
        </w:rPr>
        <w:t xml:space="preserve"> </w:t>
      </w:r>
      <w:r w:rsidR="1EA3337C" w:rsidRPr="00C15359">
        <w:rPr>
          <w:color w:val="000000" w:themeColor="text1"/>
          <w:sz w:val="24"/>
          <w:szCs w:val="24"/>
          <w:lang w:val="pt-PT"/>
        </w:rPr>
        <w:t xml:space="preserve">A </w:t>
      </w:r>
      <w:r w:rsidR="3DCD3649" w:rsidRPr="00C15359">
        <w:rPr>
          <w:color w:val="000000" w:themeColor="text1"/>
          <w:sz w:val="24"/>
          <w:szCs w:val="24"/>
          <w:lang w:val="pt-PT"/>
        </w:rPr>
        <w:t>mesma tem</w:t>
      </w:r>
      <w:r w:rsidR="1EA3337C" w:rsidRPr="00C15359">
        <w:rPr>
          <w:color w:val="000000" w:themeColor="text1"/>
          <w:sz w:val="24"/>
          <w:szCs w:val="24"/>
          <w:lang w:val="pt-PT"/>
        </w:rPr>
        <w:t xml:space="preserve"> </w:t>
      </w:r>
      <w:r w:rsidR="0B38253A" w:rsidRPr="00C15359">
        <w:rPr>
          <w:color w:val="000000" w:themeColor="text1"/>
          <w:sz w:val="24"/>
          <w:szCs w:val="24"/>
          <w:lang w:val="pt-PT"/>
        </w:rPr>
        <w:t>ligação com</w:t>
      </w:r>
      <w:r w:rsidR="1EA3337C" w:rsidRPr="00C15359">
        <w:rPr>
          <w:color w:val="000000" w:themeColor="text1"/>
          <w:sz w:val="24"/>
          <w:szCs w:val="24"/>
          <w:lang w:val="pt-PT"/>
        </w:rPr>
        <w:t xml:space="preserve"> </w:t>
      </w:r>
      <w:r w:rsidR="230CC1E0" w:rsidRPr="00C15359">
        <w:rPr>
          <w:color w:val="000000" w:themeColor="text1"/>
          <w:sz w:val="24"/>
          <w:szCs w:val="24"/>
          <w:lang w:val="pt-PT"/>
        </w:rPr>
        <w:t>o</w:t>
      </w:r>
      <w:r w:rsidR="1EA3337C" w:rsidRPr="00C15359">
        <w:rPr>
          <w:color w:val="000000" w:themeColor="text1"/>
          <w:sz w:val="24"/>
          <w:szCs w:val="24"/>
          <w:lang w:val="pt-PT"/>
        </w:rPr>
        <w:t xml:space="preserve"> </w:t>
      </w:r>
      <w:proofErr w:type="spellStart"/>
      <w:r w:rsidR="1EA3337C" w:rsidRPr="00C15359">
        <w:rPr>
          <w:i/>
          <w:iCs/>
          <w:color w:val="000000" w:themeColor="text1"/>
          <w:sz w:val="24"/>
          <w:szCs w:val="24"/>
          <w:lang w:val="pt-PT"/>
        </w:rPr>
        <w:t>user</w:t>
      </w:r>
      <w:proofErr w:type="spellEnd"/>
      <w:r w:rsidR="1EA3337C" w:rsidRPr="00C15359">
        <w:rPr>
          <w:color w:val="000000" w:themeColor="text1"/>
          <w:sz w:val="24"/>
          <w:szCs w:val="24"/>
          <w:lang w:val="pt-PT"/>
        </w:rPr>
        <w:t xml:space="preserve">, para receber o </w:t>
      </w:r>
      <w:r w:rsidR="1EA3337C" w:rsidRPr="00C15359">
        <w:rPr>
          <w:i/>
          <w:iCs/>
          <w:color w:val="000000" w:themeColor="text1"/>
          <w:sz w:val="24"/>
          <w:szCs w:val="24"/>
          <w:lang w:val="pt-PT"/>
        </w:rPr>
        <w:t>id</w:t>
      </w:r>
      <w:r w:rsidR="1EA3337C" w:rsidRPr="00C15359">
        <w:rPr>
          <w:color w:val="000000" w:themeColor="text1"/>
          <w:sz w:val="24"/>
          <w:szCs w:val="24"/>
          <w:lang w:val="pt-PT"/>
        </w:rPr>
        <w:t xml:space="preserve"> do utilizador.</w:t>
      </w:r>
    </w:p>
    <w:p w14:paraId="5DC85EBE" w14:textId="104AF1B5" w:rsidR="71D0F119" w:rsidRPr="00C15359" w:rsidRDefault="51E1F5A9"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C15359">
        <w:rPr>
          <w:i/>
          <w:iCs/>
          <w:color w:val="000000" w:themeColor="text1"/>
          <w:sz w:val="24"/>
          <w:szCs w:val="24"/>
          <w:lang w:val="pt-PT"/>
        </w:rPr>
        <w:t>shipping_address</w:t>
      </w:r>
      <w:proofErr w:type="spellEnd"/>
      <w:r w:rsidRPr="00C15359">
        <w:rPr>
          <w:color w:val="000000" w:themeColor="text1"/>
          <w:sz w:val="24"/>
          <w:szCs w:val="24"/>
          <w:lang w:val="pt-PT"/>
        </w:rPr>
        <w:t xml:space="preserve"> são depositados os dados de envio de cada cliente que já efetuou uma compra. </w:t>
      </w:r>
      <w:proofErr w:type="spellStart"/>
      <w:r w:rsidR="00F34AA8" w:rsidRPr="00F34AA8">
        <w:rPr>
          <w:color w:val="000000" w:themeColor="text1"/>
          <w:sz w:val="24"/>
          <w:szCs w:val="24"/>
          <w:lang w:val="en-US"/>
        </w:rPr>
        <w:t>E</w:t>
      </w:r>
      <w:r w:rsidR="6EAD45A1" w:rsidRPr="00F34AA8">
        <w:rPr>
          <w:color w:val="000000" w:themeColor="text1"/>
          <w:sz w:val="24"/>
          <w:szCs w:val="24"/>
          <w:lang w:val="en-US"/>
        </w:rPr>
        <w:t>sta</w:t>
      </w:r>
      <w:proofErr w:type="spellEnd"/>
      <w:r w:rsidRPr="00F34AA8">
        <w:rPr>
          <w:color w:val="000000" w:themeColor="text1"/>
          <w:sz w:val="24"/>
          <w:szCs w:val="24"/>
          <w:lang w:val="en-US"/>
        </w:rPr>
        <w:t xml:space="preserve"> </w:t>
      </w:r>
      <w:proofErr w:type="spellStart"/>
      <w:r w:rsidRPr="00F34AA8">
        <w:rPr>
          <w:color w:val="000000" w:themeColor="text1"/>
          <w:sz w:val="24"/>
          <w:szCs w:val="24"/>
          <w:lang w:val="en-US"/>
        </w:rPr>
        <w:t>tabela</w:t>
      </w:r>
      <w:proofErr w:type="spellEnd"/>
      <w:r w:rsidRPr="00F34AA8">
        <w:rPr>
          <w:color w:val="000000" w:themeColor="text1"/>
          <w:sz w:val="24"/>
          <w:szCs w:val="24"/>
          <w:lang w:val="en-US"/>
        </w:rPr>
        <w:t xml:space="preserve"> </w:t>
      </w:r>
      <w:r w:rsidR="6EAD45A1" w:rsidRPr="00F34AA8">
        <w:rPr>
          <w:color w:val="000000" w:themeColor="text1"/>
          <w:sz w:val="24"/>
          <w:szCs w:val="24"/>
          <w:lang w:val="en-US"/>
        </w:rPr>
        <w:t xml:space="preserve">é </w:t>
      </w:r>
      <w:proofErr w:type="spellStart"/>
      <w:r w:rsidR="6EAD45A1" w:rsidRPr="00F34AA8">
        <w:rPr>
          <w:color w:val="000000" w:themeColor="text1"/>
          <w:sz w:val="24"/>
          <w:szCs w:val="24"/>
          <w:lang w:val="en-US"/>
        </w:rPr>
        <w:t>constituída</w:t>
      </w:r>
      <w:proofErr w:type="spellEnd"/>
      <w:r w:rsidR="6EAD45A1" w:rsidRPr="00F34AA8">
        <w:rPr>
          <w:color w:val="000000" w:themeColor="text1"/>
          <w:sz w:val="24"/>
          <w:szCs w:val="24"/>
          <w:lang w:val="en-US"/>
        </w:rPr>
        <w:t xml:space="preserve"> por</w:t>
      </w:r>
      <w:r w:rsidRPr="00F34AA8">
        <w:rPr>
          <w:color w:val="000000" w:themeColor="text1"/>
          <w:sz w:val="24"/>
          <w:szCs w:val="24"/>
          <w:lang w:val="en-US"/>
        </w:rPr>
        <w:t xml:space="preserve"> </w:t>
      </w:r>
      <w:r w:rsidRPr="00F34AA8">
        <w:rPr>
          <w:i/>
          <w:iCs/>
          <w:color w:val="000000" w:themeColor="text1"/>
          <w:sz w:val="24"/>
          <w:szCs w:val="24"/>
          <w:lang w:val="en-US"/>
        </w:rPr>
        <w:t xml:space="preserve">id, </w:t>
      </w:r>
      <w:proofErr w:type="spellStart"/>
      <w:r w:rsidRPr="00F34AA8">
        <w:rPr>
          <w:i/>
          <w:iCs/>
          <w:color w:val="000000" w:themeColor="text1"/>
          <w:sz w:val="24"/>
          <w:szCs w:val="24"/>
          <w:lang w:val="en-US"/>
        </w:rPr>
        <w:t>user_id</w:t>
      </w:r>
      <w:proofErr w:type="spellEnd"/>
      <w:r w:rsidRPr="00F34AA8">
        <w:rPr>
          <w:i/>
          <w:iCs/>
          <w:color w:val="000000" w:themeColor="text1"/>
          <w:sz w:val="24"/>
          <w:szCs w:val="24"/>
          <w:lang w:val="en-US"/>
        </w:rPr>
        <w:t xml:space="preserve">, name, </w:t>
      </w:r>
      <w:proofErr w:type="spellStart"/>
      <w:r w:rsidRPr="00F34AA8">
        <w:rPr>
          <w:i/>
          <w:iCs/>
          <w:color w:val="000000" w:themeColor="text1"/>
          <w:sz w:val="24"/>
          <w:szCs w:val="24"/>
          <w:lang w:val="en-US"/>
        </w:rPr>
        <w:t>nif</w:t>
      </w:r>
      <w:proofErr w:type="spellEnd"/>
      <w:r w:rsidRPr="00F34AA8">
        <w:rPr>
          <w:i/>
          <w:iCs/>
          <w:color w:val="000000" w:themeColor="text1"/>
          <w:sz w:val="24"/>
          <w:szCs w:val="24"/>
          <w:lang w:val="en-US"/>
        </w:rPr>
        <w:t xml:space="preserve">, </w:t>
      </w:r>
      <w:proofErr w:type="spellStart"/>
      <w:r w:rsidRPr="00F34AA8">
        <w:rPr>
          <w:i/>
          <w:iCs/>
          <w:color w:val="000000" w:themeColor="text1"/>
          <w:sz w:val="24"/>
          <w:szCs w:val="24"/>
          <w:lang w:val="en-US"/>
        </w:rPr>
        <w:t>contact_number</w:t>
      </w:r>
      <w:proofErr w:type="spellEnd"/>
      <w:r w:rsidRPr="00F34AA8">
        <w:rPr>
          <w:i/>
          <w:iCs/>
          <w:color w:val="000000" w:themeColor="text1"/>
          <w:sz w:val="24"/>
          <w:szCs w:val="24"/>
          <w:lang w:val="en-US"/>
        </w:rPr>
        <w:t xml:space="preserve">, city, address, </w:t>
      </w:r>
      <w:proofErr w:type="spellStart"/>
      <w:r w:rsidRPr="00F34AA8">
        <w:rPr>
          <w:i/>
          <w:iCs/>
          <w:color w:val="000000" w:themeColor="text1"/>
          <w:sz w:val="24"/>
          <w:szCs w:val="24"/>
          <w:lang w:val="en-US"/>
        </w:rPr>
        <w:t>zip_code</w:t>
      </w:r>
      <w:proofErr w:type="spellEnd"/>
      <w:r w:rsidRPr="00F34AA8">
        <w:rPr>
          <w:i/>
          <w:iCs/>
          <w:color w:val="000000" w:themeColor="text1"/>
          <w:sz w:val="24"/>
          <w:szCs w:val="24"/>
          <w:lang w:val="en-US"/>
        </w:rPr>
        <w:t xml:space="preserve">, </w:t>
      </w:r>
      <w:proofErr w:type="spellStart"/>
      <w:r w:rsidRPr="00F34AA8">
        <w:rPr>
          <w:i/>
          <w:iCs/>
          <w:color w:val="000000" w:themeColor="text1"/>
          <w:sz w:val="24"/>
          <w:szCs w:val="24"/>
          <w:lang w:val="en-US"/>
        </w:rPr>
        <w:t>created_date</w:t>
      </w:r>
      <w:proofErr w:type="spellEnd"/>
      <w:r w:rsidRPr="00F34AA8">
        <w:rPr>
          <w:i/>
          <w:iCs/>
          <w:color w:val="000000" w:themeColor="text1"/>
          <w:sz w:val="24"/>
          <w:szCs w:val="24"/>
          <w:lang w:val="en-US"/>
        </w:rPr>
        <w:t xml:space="preserve">, </w:t>
      </w:r>
      <w:proofErr w:type="spellStart"/>
      <w:r w:rsidRPr="00F34AA8">
        <w:rPr>
          <w:i/>
          <w:iCs/>
          <w:color w:val="000000" w:themeColor="text1"/>
          <w:sz w:val="24"/>
          <w:szCs w:val="24"/>
          <w:lang w:val="en-US"/>
        </w:rPr>
        <w:t>modified_date</w:t>
      </w:r>
      <w:proofErr w:type="spellEnd"/>
      <w:r w:rsidRPr="00F34AA8">
        <w:rPr>
          <w:i/>
          <w:iCs/>
          <w:color w:val="000000" w:themeColor="text1"/>
          <w:sz w:val="24"/>
          <w:szCs w:val="24"/>
          <w:lang w:val="en-US"/>
        </w:rPr>
        <w:t xml:space="preserve"> e status</w:t>
      </w:r>
      <w:r w:rsidRPr="00F34AA8">
        <w:rPr>
          <w:color w:val="000000" w:themeColor="text1"/>
          <w:sz w:val="24"/>
          <w:szCs w:val="24"/>
          <w:lang w:val="en-US"/>
        </w:rPr>
        <w:t xml:space="preserve">. </w:t>
      </w:r>
      <w:r w:rsidR="17B6C206" w:rsidRPr="00C15359">
        <w:rPr>
          <w:color w:val="000000" w:themeColor="text1"/>
          <w:sz w:val="24"/>
          <w:szCs w:val="24"/>
          <w:lang w:val="pt-PT"/>
        </w:rPr>
        <w:t>Tem ligação</w:t>
      </w:r>
      <w:r w:rsidRPr="00C15359">
        <w:rPr>
          <w:color w:val="000000" w:themeColor="text1"/>
          <w:sz w:val="24"/>
          <w:szCs w:val="24"/>
          <w:lang w:val="pt-PT"/>
        </w:rPr>
        <w:t xml:space="preserve"> com </w:t>
      </w:r>
      <w:r w:rsidR="23426406" w:rsidRPr="00C15359">
        <w:rPr>
          <w:color w:val="000000" w:themeColor="text1"/>
          <w:sz w:val="24"/>
          <w:szCs w:val="24"/>
          <w:lang w:val="pt-PT"/>
        </w:rPr>
        <w:t>o</w:t>
      </w:r>
      <w:r w:rsidRPr="00C15359">
        <w:rPr>
          <w:color w:val="000000" w:themeColor="text1"/>
          <w:sz w:val="24"/>
          <w:szCs w:val="24"/>
          <w:lang w:val="pt-PT"/>
        </w:rPr>
        <w:t xml:space="preserve"> </w:t>
      </w:r>
      <w:proofErr w:type="spellStart"/>
      <w:r w:rsidRPr="00F34AA8">
        <w:rPr>
          <w:i/>
          <w:iCs/>
          <w:color w:val="000000" w:themeColor="text1"/>
          <w:sz w:val="24"/>
          <w:szCs w:val="24"/>
          <w:lang w:val="pt-PT"/>
        </w:rPr>
        <w:t>user</w:t>
      </w:r>
      <w:proofErr w:type="spellEnd"/>
      <w:r w:rsidRPr="00C15359">
        <w:rPr>
          <w:color w:val="000000" w:themeColor="text1"/>
          <w:sz w:val="24"/>
          <w:szCs w:val="24"/>
          <w:lang w:val="pt-PT"/>
        </w:rPr>
        <w:t xml:space="preserve"> para </w:t>
      </w:r>
      <w:r w:rsidR="00F34AA8">
        <w:rPr>
          <w:color w:val="000000" w:themeColor="text1"/>
          <w:sz w:val="24"/>
          <w:szCs w:val="24"/>
          <w:lang w:val="pt-PT"/>
        </w:rPr>
        <w:t xml:space="preserve">definir </w:t>
      </w:r>
      <w:r w:rsidRPr="00C15359">
        <w:rPr>
          <w:color w:val="000000" w:themeColor="text1"/>
          <w:sz w:val="24"/>
          <w:szCs w:val="24"/>
          <w:lang w:val="pt-PT"/>
        </w:rPr>
        <w:t>a que utilizador pertence.</w:t>
      </w:r>
    </w:p>
    <w:p w14:paraId="69C72A2C" w14:textId="1A7267CA" w:rsidR="71D0F119" w:rsidRPr="00C15359" w:rsidRDefault="63269965"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C15359">
        <w:rPr>
          <w:color w:val="000000" w:themeColor="text1"/>
          <w:sz w:val="24"/>
          <w:szCs w:val="24"/>
          <w:lang w:val="pt-PT"/>
        </w:rPr>
        <w:t>s</w:t>
      </w:r>
      <w:r w:rsidRPr="00F34AA8">
        <w:rPr>
          <w:i/>
          <w:iCs/>
          <w:color w:val="000000" w:themeColor="text1"/>
          <w:sz w:val="24"/>
          <w:szCs w:val="24"/>
          <w:lang w:val="pt-PT"/>
        </w:rPr>
        <w:t>ales_group</w:t>
      </w:r>
      <w:proofErr w:type="spellEnd"/>
      <w:r w:rsidRPr="00C15359">
        <w:rPr>
          <w:color w:val="000000" w:themeColor="text1"/>
          <w:sz w:val="24"/>
          <w:szCs w:val="24"/>
          <w:lang w:val="pt-PT"/>
        </w:rPr>
        <w:t xml:space="preserve"> é onde </w:t>
      </w:r>
      <w:r w:rsidR="124DDB2A" w:rsidRPr="00C15359">
        <w:rPr>
          <w:color w:val="000000" w:themeColor="text1"/>
          <w:sz w:val="24"/>
          <w:szCs w:val="24"/>
          <w:lang w:val="pt-PT"/>
        </w:rPr>
        <w:t>são</w:t>
      </w:r>
      <w:r w:rsidRPr="00C15359">
        <w:rPr>
          <w:color w:val="000000" w:themeColor="text1"/>
          <w:sz w:val="24"/>
          <w:szCs w:val="24"/>
          <w:lang w:val="pt-PT"/>
        </w:rPr>
        <w:t xml:space="preserve"> depositadas as compras</w:t>
      </w:r>
      <w:r w:rsidR="7B74B371" w:rsidRPr="00C15359">
        <w:rPr>
          <w:color w:val="000000" w:themeColor="text1"/>
          <w:sz w:val="24"/>
          <w:szCs w:val="24"/>
          <w:lang w:val="pt-PT"/>
        </w:rPr>
        <w:t xml:space="preserve">, as moradas e o método de pagamento. </w:t>
      </w:r>
      <w:r w:rsidR="1B5C6E11" w:rsidRPr="00C15359">
        <w:rPr>
          <w:color w:val="000000" w:themeColor="text1"/>
          <w:sz w:val="24"/>
          <w:szCs w:val="24"/>
          <w:lang w:val="pt-PT"/>
        </w:rPr>
        <w:t>Esta é formada</w:t>
      </w:r>
      <w:r w:rsidR="2AA12284" w:rsidRPr="00C15359">
        <w:rPr>
          <w:color w:val="000000" w:themeColor="text1"/>
          <w:sz w:val="24"/>
          <w:szCs w:val="24"/>
          <w:lang w:val="pt-PT"/>
        </w:rPr>
        <w:t xml:space="preserve"> </w:t>
      </w:r>
      <w:r w:rsidR="1B5C6E11" w:rsidRPr="00C15359">
        <w:rPr>
          <w:color w:val="000000" w:themeColor="text1"/>
          <w:sz w:val="24"/>
          <w:szCs w:val="24"/>
          <w:lang w:val="pt-PT"/>
        </w:rPr>
        <w:t xml:space="preserve">por </w:t>
      </w:r>
      <w:r w:rsidR="2AA12284" w:rsidRPr="00C15359">
        <w:rPr>
          <w:color w:val="000000" w:themeColor="text1"/>
          <w:sz w:val="24"/>
          <w:szCs w:val="24"/>
          <w:lang w:val="pt-PT"/>
        </w:rPr>
        <w:t xml:space="preserve">id, </w:t>
      </w:r>
      <w:proofErr w:type="spellStart"/>
      <w:r w:rsidR="2AA12284" w:rsidRPr="00F34AA8">
        <w:rPr>
          <w:i/>
          <w:iCs/>
          <w:color w:val="000000" w:themeColor="text1"/>
          <w:sz w:val="24"/>
          <w:szCs w:val="24"/>
          <w:lang w:val="pt-PT"/>
        </w:rPr>
        <w:t>user_id</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billing_address_id</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shipping_address_id</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payment_method_id</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total_price</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total_iva</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created_date</w:t>
      </w:r>
      <w:proofErr w:type="spellEnd"/>
      <w:r w:rsidR="2AA12284" w:rsidRPr="00F34AA8">
        <w:rPr>
          <w:i/>
          <w:iCs/>
          <w:color w:val="000000" w:themeColor="text1"/>
          <w:sz w:val="24"/>
          <w:szCs w:val="24"/>
          <w:lang w:val="pt-PT"/>
        </w:rPr>
        <w:t xml:space="preserve"> e status</w:t>
      </w:r>
      <w:r w:rsidR="2AA12284" w:rsidRPr="00C15359">
        <w:rPr>
          <w:color w:val="000000" w:themeColor="text1"/>
          <w:sz w:val="24"/>
          <w:szCs w:val="24"/>
          <w:lang w:val="pt-PT"/>
        </w:rPr>
        <w:t>.</w:t>
      </w:r>
      <w:r w:rsidR="7B74B371" w:rsidRPr="00C15359">
        <w:rPr>
          <w:color w:val="000000" w:themeColor="text1"/>
          <w:sz w:val="24"/>
          <w:szCs w:val="24"/>
          <w:lang w:val="pt-PT"/>
        </w:rPr>
        <w:t xml:space="preserve"> </w:t>
      </w:r>
      <w:r w:rsidR="58627C28" w:rsidRPr="00C15359">
        <w:rPr>
          <w:color w:val="000000" w:themeColor="text1"/>
          <w:sz w:val="24"/>
          <w:szCs w:val="24"/>
          <w:lang w:val="pt-PT"/>
        </w:rPr>
        <w:t>Esta</w:t>
      </w:r>
      <w:r w:rsidR="4523431B" w:rsidRPr="00C15359">
        <w:rPr>
          <w:color w:val="000000" w:themeColor="text1"/>
          <w:sz w:val="24"/>
          <w:szCs w:val="24"/>
          <w:lang w:val="pt-PT"/>
        </w:rPr>
        <w:t xml:space="preserve"> tem conexão com</w:t>
      </w:r>
      <w:r w:rsidR="58627C28" w:rsidRPr="00C15359">
        <w:rPr>
          <w:color w:val="000000" w:themeColor="text1"/>
          <w:sz w:val="24"/>
          <w:szCs w:val="24"/>
          <w:lang w:val="pt-PT"/>
        </w:rPr>
        <w:t xml:space="preserve"> </w:t>
      </w:r>
      <w:proofErr w:type="spellStart"/>
      <w:r w:rsidR="58627C28" w:rsidRPr="00F34AA8">
        <w:rPr>
          <w:i/>
          <w:iCs/>
          <w:color w:val="000000" w:themeColor="text1"/>
          <w:sz w:val="24"/>
          <w:szCs w:val="24"/>
          <w:lang w:val="pt-PT"/>
        </w:rPr>
        <w:t>user</w:t>
      </w:r>
      <w:proofErr w:type="spellEnd"/>
      <w:r w:rsidR="58627C28" w:rsidRPr="00F34AA8">
        <w:rPr>
          <w:i/>
          <w:iCs/>
          <w:color w:val="000000" w:themeColor="text1"/>
          <w:sz w:val="24"/>
          <w:szCs w:val="24"/>
          <w:lang w:val="pt-PT"/>
        </w:rPr>
        <w:t xml:space="preserve">, </w:t>
      </w:r>
      <w:proofErr w:type="spellStart"/>
      <w:r w:rsidR="58627C28" w:rsidRPr="00F34AA8">
        <w:rPr>
          <w:i/>
          <w:iCs/>
          <w:color w:val="000000" w:themeColor="text1"/>
          <w:sz w:val="24"/>
          <w:szCs w:val="24"/>
          <w:lang w:val="pt-PT"/>
        </w:rPr>
        <w:t>billing_address</w:t>
      </w:r>
      <w:proofErr w:type="spellEnd"/>
      <w:r w:rsidR="58627C28" w:rsidRPr="00F34AA8">
        <w:rPr>
          <w:i/>
          <w:iCs/>
          <w:color w:val="000000" w:themeColor="text1"/>
          <w:sz w:val="24"/>
          <w:szCs w:val="24"/>
          <w:lang w:val="pt-PT"/>
        </w:rPr>
        <w:t xml:space="preserve">, </w:t>
      </w:r>
      <w:proofErr w:type="spellStart"/>
      <w:r w:rsidR="58627C28" w:rsidRPr="00F34AA8">
        <w:rPr>
          <w:i/>
          <w:iCs/>
          <w:color w:val="000000" w:themeColor="text1"/>
          <w:sz w:val="24"/>
          <w:szCs w:val="24"/>
          <w:lang w:val="pt-PT"/>
        </w:rPr>
        <w:t>shipping_address</w:t>
      </w:r>
      <w:proofErr w:type="spellEnd"/>
      <w:r w:rsidR="58627C28" w:rsidRPr="00F34AA8">
        <w:rPr>
          <w:i/>
          <w:iCs/>
          <w:color w:val="000000" w:themeColor="text1"/>
          <w:sz w:val="24"/>
          <w:szCs w:val="24"/>
          <w:lang w:val="pt-PT"/>
        </w:rPr>
        <w:t xml:space="preserve"> e </w:t>
      </w:r>
      <w:proofErr w:type="spellStart"/>
      <w:r w:rsidR="58627C28" w:rsidRPr="00F34AA8">
        <w:rPr>
          <w:i/>
          <w:iCs/>
          <w:color w:val="000000" w:themeColor="text1"/>
          <w:sz w:val="24"/>
          <w:szCs w:val="24"/>
          <w:lang w:val="pt-PT"/>
        </w:rPr>
        <w:t>payment_method</w:t>
      </w:r>
      <w:proofErr w:type="spellEnd"/>
      <w:r w:rsidR="58627C28" w:rsidRPr="00C15359">
        <w:rPr>
          <w:color w:val="000000" w:themeColor="text1"/>
          <w:sz w:val="24"/>
          <w:szCs w:val="24"/>
          <w:lang w:val="pt-PT"/>
        </w:rPr>
        <w:t xml:space="preserve">. </w:t>
      </w:r>
      <w:r w:rsidR="18EA13B4" w:rsidRPr="00C15359">
        <w:rPr>
          <w:color w:val="000000" w:themeColor="text1"/>
          <w:sz w:val="24"/>
          <w:szCs w:val="24"/>
          <w:lang w:val="pt-PT"/>
        </w:rPr>
        <w:t>A conexão com</w:t>
      </w:r>
      <w:r w:rsidR="58627C28" w:rsidRPr="00C15359">
        <w:rPr>
          <w:color w:val="000000" w:themeColor="text1"/>
          <w:sz w:val="24"/>
          <w:szCs w:val="24"/>
          <w:lang w:val="pt-PT"/>
        </w:rPr>
        <w:t xml:space="preserve"> </w:t>
      </w:r>
      <w:r w:rsidR="18EA13B4" w:rsidRPr="00C15359">
        <w:rPr>
          <w:color w:val="000000" w:themeColor="text1"/>
          <w:sz w:val="24"/>
          <w:szCs w:val="24"/>
          <w:lang w:val="pt-PT"/>
        </w:rPr>
        <w:t>a</w:t>
      </w:r>
      <w:r w:rsidR="58627C28" w:rsidRPr="00C15359">
        <w:rPr>
          <w:color w:val="000000" w:themeColor="text1"/>
          <w:sz w:val="24"/>
          <w:szCs w:val="24"/>
          <w:lang w:val="pt-PT"/>
        </w:rPr>
        <w:t xml:space="preserve"> tabela </w:t>
      </w:r>
      <w:proofErr w:type="spellStart"/>
      <w:r w:rsidR="69975BE6" w:rsidRPr="00F34AA8">
        <w:rPr>
          <w:i/>
          <w:iCs/>
          <w:color w:val="000000" w:themeColor="text1"/>
          <w:sz w:val="24"/>
          <w:szCs w:val="24"/>
          <w:lang w:val="pt-PT"/>
        </w:rPr>
        <w:t>user</w:t>
      </w:r>
      <w:proofErr w:type="spellEnd"/>
      <w:r w:rsidR="69975BE6" w:rsidRPr="00C15359">
        <w:rPr>
          <w:color w:val="000000" w:themeColor="text1"/>
          <w:sz w:val="24"/>
          <w:szCs w:val="24"/>
          <w:lang w:val="pt-PT"/>
        </w:rPr>
        <w:t xml:space="preserve"> </w:t>
      </w:r>
      <w:r w:rsidR="3C4A525A" w:rsidRPr="00C15359">
        <w:rPr>
          <w:color w:val="000000" w:themeColor="text1"/>
          <w:sz w:val="24"/>
          <w:szCs w:val="24"/>
          <w:lang w:val="pt-PT"/>
        </w:rPr>
        <w:t>serve</w:t>
      </w:r>
      <w:r w:rsidR="69975BE6" w:rsidRPr="00C15359">
        <w:rPr>
          <w:color w:val="000000" w:themeColor="text1"/>
          <w:sz w:val="24"/>
          <w:szCs w:val="24"/>
          <w:lang w:val="pt-PT"/>
        </w:rPr>
        <w:t xml:space="preserve"> para </w:t>
      </w:r>
      <w:r w:rsidR="00F34AA8">
        <w:rPr>
          <w:color w:val="000000" w:themeColor="text1"/>
          <w:sz w:val="24"/>
          <w:szCs w:val="24"/>
          <w:lang w:val="pt-PT"/>
        </w:rPr>
        <w:t>fazer a conexão ao</w:t>
      </w:r>
      <w:r w:rsidR="69975BE6" w:rsidRPr="00C15359">
        <w:rPr>
          <w:color w:val="000000" w:themeColor="text1"/>
          <w:sz w:val="24"/>
          <w:szCs w:val="24"/>
          <w:lang w:val="pt-PT"/>
        </w:rPr>
        <w:t xml:space="preserve"> utilizador, </w:t>
      </w:r>
      <w:r w:rsidR="1307AF72" w:rsidRPr="00C15359">
        <w:rPr>
          <w:color w:val="000000" w:themeColor="text1"/>
          <w:sz w:val="24"/>
          <w:szCs w:val="24"/>
          <w:lang w:val="pt-PT"/>
        </w:rPr>
        <w:t>a</w:t>
      </w:r>
      <w:r w:rsidR="69975BE6" w:rsidRPr="00C15359">
        <w:rPr>
          <w:color w:val="000000" w:themeColor="text1"/>
          <w:sz w:val="24"/>
          <w:szCs w:val="24"/>
          <w:lang w:val="pt-PT"/>
        </w:rPr>
        <w:t xml:space="preserve"> tabela </w:t>
      </w:r>
      <w:proofErr w:type="spellStart"/>
      <w:r w:rsidR="69975BE6" w:rsidRPr="00F34AA8">
        <w:rPr>
          <w:i/>
          <w:iCs/>
          <w:color w:val="000000" w:themeColor="text1"/>
          <w:sz w:val="24"/>
          <w:szCs w:val="24"/>
          <w:lang w:val="pt-PT"/>
        </w:rPr>
        <w:t>billing_address</w:t>
      </w:r>
      <w:proofErr w:type="spellEnd"/>
      <w:r w:rsidR="69975BE6" w:rsidRPr="00C15359">
        <w:rPr>
          <w:color w:val="000000" w:themeColor="text1"/>
          <w:sz w:val="24"/>
          <w:szCs w:val="24"/>
          <w:lang w:val="pt-PT"/>
        </w:rPr>
        <w:t xml:space="preserve"> para </w:t>
      </w:r>
      <w:r w:rsidR="0C5D3DCE" w:rsidRPr="00C15359">
        <w:rPr>
          <w:color w:val="000000" w:themeColor="text1"/>
          <w:sz w:val="24"/>
          <w:szCs w:val="24"/>
          <w:lang w:val="pt-PT"/>
        </w:rPr>
        <w:t xml:space="preserve">identificar </w:t>
      </w:r>
      <w:r w:rsidR="69975BE6" w:rsidRPr="00C15359">
        <w:rPr>
          <w:color w:val="000000" w:themeColor="text1"/>
          <w:sz w:val="24"/>
          <w:szCs w:val="24"/>
          <w:lang w:val="pt-PT"/>
        </w:rPr>
        <w:t xml:space="preserve">a que </w:t>
      </w:r>
      <w:r w:rsidR="1D2A1C7E" w:rsidRPr="00C15359">
        <w:rPr>
          <w:color w:val="000000" w:themeColor="text1"/>
          <w:sz w:val="24"/>
          <w:szCs w:val="24"/>
          <w:lang w:val="pt-PT"/>
        </w:rPr>
        <w:t xml:space="preserve">morada de faturação pertence, </w:t>
      </w:r>
      <w:r w:rsidR="0966B14F" w:rsidRPr="00C15359">
        <w:rPr>
          <w:color w:val="000000" w:themeColor="text1"/>
          <w:sz w:val="24"/>
          <w:szCs w:val="24"/>
          <w:lang w:val="pt-PT"/>
        </w:rPr>
        <w:t>a</w:t>
      </w:r>
      <w:r w:rsidR="1D2A1C7E" w:rsidRPr="00C15359">
        <w:rPr>
          <w:color w:val="000000" w:themeColor="text1"/>
          <w:sz w:val="24"/>
          <w:szCs w:val="24"/>
          <w:lang w:val="pt-PT"/>
        </w:rPr>
        <w:t xml:space="preserve"> tabela </w:t>
      </w:r>
      <w:proofErr w:type="spellStart"/>
      <w:r w:rsidR="1D2A1C7E" w:rsidRPr="00F34AA8">
        <w:rPr>
          <w:i/>
          <w:iCs/>
          <w:color w:val="000000" w:themeColor="text1"/>
          <w:sz w:val="24"/>
          <w:szCs w:val="24"/>
          <w:lang w:val="pt-PT"/>
        </w:rPr>
        <w:t>shipping_address</w:t>
      </w:r>
      <w:proofErr w:type="spellEnd"/>
      <w:r w:rsidR="1D2A1C7E" w:rsidRPr="00C15359">
        <w:rPr>
          <w:color w:val="000000" w:themeColor="text1"/>
          <w:sz w:val="24"/>
          <w:szCs w:val="24"/>
          <w:lang w:val="pt-PT"/>
        </w:rPr>
        <w:t xml:space="preserve"> para </w:t>
      </w:r>
      <w:r w:rsidR="2B4B14C2" w:rsidRPr="00C15359">
        <w:rPr>
          <w:color w:val="000000" w:themeColor="text1"/>
          <w:sz w:val="24"/>
          <w:szCs w:val="24"/>
          <w:lang w:val="pt-PT"/>
        </w:rPr>
        <w:t>indicar</w:t>
      </w:r>
      <w:r w:rsidR="1D2A1C7E" w:rsidRPr="00C15359">
        <w:rPr>
          <w:color w:val="000000" w:themeColor="text1"/>
          <w:sz w:val="24"/>
          <w:szCs w:val="24"/>
          <w:lang w:val="pt-PT"/>
        </w:rPr>
        <w:t xml:space="preserve"> a que morada de entrega </w:t>
      </w:r>
      <w:r w:rsidR="6932A14D" w:rsidRPr="00C15359">
        <w:rPr>
          <w:color w:val="000000" w:themeColor="text1"/>
          <w:sz w:val="24"/>
          <w:szCs w:val="24"/>
          <w:lang w:val="pt-PT"/>
        </w:rPr>
        <w:t>diz respeito</w:t>
      </w:r>
      <w:r w:rsidR="1D2A1C7E" w:rsidRPr="00C15359">
        <w:rPr>
          <w:color w:val="000000" w:themeColor="text1"/>
          <w:sz w:val="24"/>
          <w:szCs w:val="24"/>
          <w:lang w:val="pt-PT"/>
        </w:rPr>
        <w:t xml:space="preserve">, e </w:t>
      </w:r>
      <w:proofErr w:type="spellStart"/>
      <w:r w:rsidR="1D2A1C7E" w:rsidRPr="00F34AA8">
        <w:rPr>
          <w:i/>
          <w:iCs/>
          <w:color w:val="000000" w:themeColor="text1"/>
          <w:sz w:val="24"/>
          <w:szCs w:val="24"/>
          <w:lang w:val="pt-PT"/>
        </w:rPr>
        <w:t>payment_method</w:t>
      </w:r>
      <w:proofErr w:type="spellEnd"/>
      <w:r w:rsidR="1D2A1C7E" w:rsidRPr="00C15359">
        <w:rPr>
          <w:color w:val="000000" w:themeColor="text1"/>
          <w:sz w:val="24"/>
          <w:szCs w:val="24"/>
          <w:lang w:val="pt-PT"/>
        </w:rPr>
        <w:t xml:space="preserve"> para </w:t>
      </w:r>
      <w:r w:rsidR="00F34AA8">
        <w:rPr>
          <w:color w:val="000000" w:themeColor="text1"/>
          <w:sz w:val="24"/>
          <w:szCs w:val="24"/>
          <w:lang w:val="pt-PT"/>
        </w:rPr>
        <w:t xml:space="preserve">mostrar </w:t>
      </w:r>
      <w:r w:rsidR="1D2A1C7E" w:rsidRPr="00C15359">
        <w:rPr>
          <w:color w:val="000000" w:themeColor="text1"/>
          <w:sz w:val="24"/>
          <w:szCs w:val="24"/>
          <w:lang w:val="pt-PT"/>
        </w:rPr>
        <w:t xml:space="preserve">o método de pagamento </w:t>
      </w:r>
      <w:r w:rsidR="46F0F188" w:rsidRPr="00C15359">
        <w:rPr>
          <w:color w:val="000000" w:themeColor="text1"/>
          <w:sz w:val="24"/>
          <w:szCs w:val="24"/>
          <w:lang w:val="pt-PT"/>
        </w:rPr>
        <w:t>escolhido pelo cliente.</w:t>
      </w:r>
    </w:p>
    <w:p w14:paraId="1F057E18" w14:textId="16C5C587" w:rsidR="71D0F119" w:rsidRPr="00C15359" w:rsidRDefault="7B74B371"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F34AA8">
        <w:rPr>
          <w:i/>
          <w:iCs/>
          <w:color w:val="000000" w:themeColor="text1"/>
          <w:sz w:val="24"/>
          <w:szCs w:val="24"/>
          <w:lang w:val="pt-PT"/>
        </w:rPr>
        <w:t>sales_product</w:t>
      </w:r>
      <w:proofErr w:type="spellEnd"/>
      <w:r w:rsidRPr="00C15359">
        <w:rPr>
          <w:color w:val="000000" w:themeColor="text1"/>
          <w:sz w:val="24"/>
          <w:szCs w:val="24"/>
          <w:lang w:val="pt-PT"/>
        </w:rPr>
        <w:t xml:space="preserve"> é onde são depositados os produtos de cada compra e os respetivos valores</w:t>
      </w:r>
      <w:r w:rsidR="3B0094EF" w:rsidRPr="00C15359">
        <w:rPr>
          <w:color w:val="000000" w:themeColor="text1"/>
          <w:sz w:val="24"/>
          <w:szCs w:val="24"/>
          <w:lang w:val="pt-PT"/>
        </w:rPr>
        <w:t xml:space="preserve">, </w:t>
      </w:r>
      <w:r w:rsidR="00D1056D">
        <w:rPr>
          <w:color w:val="000000" w:themeColor="text1"/>
          <w:sz w:val="24"/>
          <w:szCs w:val="24"/>
          <w:lang w:val="pt-PT"/>
        </w:rPr>
        <w:t xml:space="preserve">esta tabela </w:t>
      </w:r>
      <w:r w:rsidR="3B0094EF" w:rsidRPr="00C15359">
        <w:rPr>
          <w:color w:val="000000" w:themeColor="text1"/>
          <w:sz w:val="24"/>
          <w:szCs w:val="24"/>
          <w:lang w:val="pt-PT"/>
        </w:rPr>
        <w:t>é constituída por</w:t>
      </w:r>
      <w:r w:rsidR="3C24923E" w:rsidRPr="00C15359">
        <w:rPr>
          <w:color w:val="000000" w:themeColor="text1"/>
          <w:sz w:val="24"/>
          <w:szCs w:val="24"/>
          <w:lang w:val="pt-PT"/>
        </w:rPr>
        <w:t xml:space="preserve"> </w:t>
      </w:r>
      <w:r w:rsidR="3C24923E" w:rsidRPr="00D1056D">
        <w:rPr>
          <w:i/>
          <w:iCs/>
          <w:color w:val="000000" w:themeColor="text1"/>
          <w:sz w:val="24"/>
          <w:szCs w:val="24"/>
          <w:lang w:val="pt-PT"/>
        </w:rPr>
        <w:t xml:space="preserve">id, </w:t>
      </w:r>
      <w:proofErr w:type="spellStart"/>
      <w:r w:rsidR="3C24923E" w:rsidRPr="00D1056D">
        <w:rPr>
          <w:i/>
          <w:iCs/>
          <w:color w:val="000000" w:themeColor="text1"/>
          <w:sz w:val="24"/>
          <w:szCs w:val="24"/>
          <w:lang w:val="pt-PT"/>
        </w:rPr>
        <w:t>sale_group_id</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sale_product_id</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quantity</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price</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price_iva</w:t>
      </w:r>
      <w:proofErr w:type="spellEnd"/>
      <w:r w:rsidR="3C24923E" w:rsidRPr="00D1056D">
        <w:rPr>
          <w:i/>
          <w:iCs/>
          <w:color w:val="000000" w:themeColor="text1"/>
          <w:sz w:val="24"/>
          <w:szCs w:val="24"/>
          <w:lang w:val="pt-PT"/>
        </w:rPr>
        <w:t xml:space="preserve">, status e </w:t>
      </w:r>
      <w:proofErr w:type="spellStart"/>
      <w:r w:rsidR="3C24923E" w:rsidRPr="00D1056D">
        <w:rPr>
          <w:i/>
          <w:iCs/>
          <w:color w:val="000000" w:themeColor="text1"/>
          <w:sz w:val="24"/>
          <w:szCs w:val="24"/>
          <w:lang w:val="pt-PT"/>
        </w:rPr>
        <w:t>created_date</w:t>
      </w:r>
      <w:proofErr w:type="spellEnd"/>
      <w:r w:rsidR="3C24923E" w:rsidRPr="00C15359">
        <w:rPr>
          <w:color w:val="000000" w:themeColor="text1"/>
          <w:sz w:val="24"/>
          <w:szCs w:val="24"/>
          <w:lang w:val="pt-PT"/>
        </w:rPr>
        <w:t>.</w:t>
      </w:r>
      <w:r w:rsidR="116553FA" w:rsidRPr="00C15359">
        <w:rPr>
          <w:color w:val="000000" w:themeColor="text1"/>
          <w:sz w:val="24"/>
          <w:szCs w:val="24"/>
          <w:lang w:val="pt-PT"/>
        </w:rPr>
        <w:t xml:space="preserve"> Esta t</w:t>
      </w:r>
      <w:r w:rsidR="3227A42E" w:rsidRPr="00C15359">
        <w:rPr>
          <w:color w:val="000000" w:themeColor="text1"/>
          <w:sz w:val="24"/>
          <w:szCs w:val="24"/>
          <w:lang w:val="pt-PT"/>
        </w:rPr>
        <w:t>em associação com</w:t>
      </w:r>
      <w:r w:rsidR="116553FA" w:rsidRPr="00C15359">
        <w:rPr>
          <w:color w:val="000000" w:themeColor="text1"/>
          <w:sz w:val="24"/>
          <w:szCs w:val="24"/>
          <w:lang w:val="pt-PT"/>
        </w:rPr>
        <w:t xml:space="preserve"> </w:t>
      </w:r>
      <w:proofErr w:type="spellStart"/>
      <w:r w:rsidR="116553FA" w:rsidRPr="00456D0F">
        <w:rPr>
          <w:i/>
          <w:iCs/>
          <w:color w:val="000000" w:themeColor="text1"/>
          <w:sz w:val="24"/>
          <w:szCs w:val="24"/>
          <w:lang w:val="pt-PT"/>
        </w:rPr>
        <w:t>sale_group</w:t>
      </w:r>
      <w:proofErr w:type="spellEnd"/>
      <w:r w:rsidR="67DED5D1" w:rsidRPr="00C15359">
        <w:rPr>
          <w:color w:val="000000" w:themeColor="text1"/>
          <w:sz w:val="24"/>
          <w:szCs w:val="24"/>
          <w:lang w:val="pt-PT"/>
        </w:rPr>
        <w:t xml:space="preserve">, para saber-se a que compra pertence, e </w:t>
      </w:r>
      <w:proofErr w:type="spellStart"/>
      <w:r w:rsidR="67DED5D1" w:rsidRPr="00456D0F">
        <w:rPr>
          <w:i/>
          <w:iCs/>
          <w:color w:val="000000" w:themeColor="text1"/>
          <w:sz w:val="24"/>
          <w:szCs w:val="24"/>
          <w:lang w:val="pt-PT"/>
        </w:rPr>
        <w:t>products</w:t>
      </w:r>
      <w:proofErr w:type="spellEnd"/>
      <w:r w:rsidR="67DED5D1" w:rsidRPr="00C15359">
        <w:rPr>
          <w:color w:val="000000" w:themeColor="text1"/>
          <w:sz w:val="24"/>
          <w:szCs w:val="24"/>
          <w:lang w:val="pt-PT"/>
        </w:rPr>
        <w:t xml:space="preserve">, para saber-se a que produto </w:t>
      </w:r>
      <w:r w:rsidR="5C0F5891" w:rsidRPr="00C15359">
        <w:rPr>
          <w:color w:val="000000" w:themeColor="text1"/>
          <w:sz w:val="24"/>
          <w:szCs w:val="24"/>
          <w:lang w:val="pt-PT"/>
        </w:rPr>
        <w:t>esta relacionada.</w:t>
      </w:r>
    </w:p>
    <w:p w14:paraId="28EFB454" w14:textId="527238C5" w:rsidR="2F30D68F" w:rsidRPr="005340C4" w:rsidRDefault="2F30D68F" w:rsidP="7F100D06">
      <w:pPr>
        <w:spacing w:before="120" w:after="120" w:line="360" w:lineRule="auto"/>
        <w:jc w:val="both"/>
        <w:rPr>
          <w:i/>
          <w:iCs/>
          <w:color w:val="000000" w:themeColor="text1"/>
          <w:sz w:val="24"/>
          <w:szCs w:val="24"/>
          <w:lang w:val="pt-PT"/>
        </w:rPr>
      </w:pPr>
      <w:r w:rsidRPr="00C15359">
        <w:rPr>
          <w:color w:val="000000" w:themeColor="text1"/>
          <w:sz w:val="24"/>
          <w:szCs w:val="24"/>
          <w:lang w:val="pt-PT"/>
        </w:rPr>
        <w:t xml:space="preserve">No </w:t>
      </w:r>
      <w:proofErr w:type="spellStart"/>
      <w:r w:rsidRPr="00456D0F">
        <w:rPr>
          <w:i/>
          <w:iCs/>
          <w:color w:val="000000" w:themeColor="text1"/>
          <w:sz w:val="24"/>
          <w:szCs w:val="24"/>
          <w:lang w:val="pt-PT"/>
        </w:rPr>
        <w:t>payment_methods</w:t>
      </w:r>
      <w:proofErr w:type="spellEnd"/>
      <w:r w:rsidRPr="00C15359">
        <w:rPr>
          <w:color w:val="000000" w:themeColor="text1"/>
          <w:sz w:val="24"/>
          <w:szCs w:val="24"/>
          <w:lang w:val="pt-PT"/>
        </w:rPr>
        <w:t xml:space="preserve"> são mantidos os métodos de pagamento. A estrutura da tabela </w:t>
      </w:r>
      <w:proofErr w:type="spellStart"/>
      <w:r w:rsidRPr="005340C4">
        <w:rPr>
          <w:i/>
          <w:iCs/>
          <w:color w:val="000000" w:themeColor="text1"/>
          <w:sz w:val="24"/>
          <w:szCs w:val="24"/>
          <w:lang w:val="pt-PT"/>
        </w:rPr>
        <w:t>payment_methods</w:t>
      </w:r>
      <w:proofErr w:type="spellEnd"/>
      <w:r w:rsidRPr="005340C4">
        <w:rPr>
          <w:i/>
          <w:iCs/>
          <w:color w:val="000000" w:themeColor="text1"/>
          <w:sz w:val="24"/>
          <w:szCs w:val="24"/>
          <w:lang w:val="pt-PT"/>
        </w:rPr>
        <w:t xml:space="preserve"> </w:t>
      </w:r>
      <w:r w:rsidRPr="005340C4">
        <w:rPr>
          <w:color w:val="000000" w:themeColor="text1"/>
          <w:sz w:val="24"/>
          <w:szCs w:val="24"/>
          <w:lang w:val="pt-PT"/>
        </w:rPr>
        <w:t>é</w:t>
      </w:r>
      <w:r w:rsidRPr="005340C4">
        <w:rPr>
          <w:i/>
          <w:iCs/>
          <w:color w:val="000000" w:themeColor="text1"/>
          <w:sz w:val="24"/>
          <w:szCs w:val="24"/>
          <w:lang w:val="pt-PT"/>
        </w:rPr>
        <w:t xml:space="preserve"> id, </w:t>
      </w:r>
      <w:proofErr w:type="spellStart"/>
      <w:r w:rsidRPr="005340C4">
        <w:rPr>
          <w:i/>
          <w:iCs/>
          <w:color w:val="000000" w:themeColor="text1"/>
          <w:sz w:val="24"/>
          <w:szCs w:val="24"/>
          <w:lang w:val="pt-PT"/>
        </w:rPr>
        <w:t>name</w:t>
      </w:r>
      <w:proofErr w:type="spellEnd"/>
      <w:r w:rsidRPr="005340C4">
        <w:rPr>
          <w:i/>
          <w:iCs/>
          <w:color w:val="000000" w:themeColor="text1"/>
          <w:sz w:val="24"/>
          <w:szCs w:val="24"/>
          <w:lang w:val="pt-PT"/>
        </w:rPr>
        <w:t xml:space="preserve">, </w:t>
      </w:r>
      <w:proofErr w:type="spellStart"/>
      <w:r w:rsidRPr="005340C4">
        <w:rPr>
          <w:i/>
          <w:iCs/>
          <w:color w:val="000000" w:themeColor="text1"/>
          <w:sz w:val="24"/>
          <w:szCs w:val="24"/>
          <w:lang w:val="pt-PT"/>
        </w:rPr>
        <w:t>image</w:t>
      </w:r>
      <w:proofErr w:type="spellEnd"/>
      <w:r w:rsidRPr="005340C4">
        <w:rPr>
          <w:i/>
          <w:iCs/>
          <w:color w:val="000000" w:themeColor="text1"/>
          <w:sz w:val="24"/>
          <w:szCs w:val="24"/>
          <w:lang w:val="pt-PT"/>
        </w:rPr>
        <w:t xml:space="preserve">, status e </w:t>
      </w:r>
      <w:proofErr w:type="spellStart"/>
      <w:r w:rsidRPr="005340C4">
        <w:rPr>
          <w:i/>
          <w:iCs/>
          <w:color w:val="000000" w:themeColor="text1"/>
          <w:sz w:val="24"/>
          <w:szCs w:val="24"/>
          <w:lang w:val="pt-PT"/>
        </w:rPr>
        <w:t>created_date</w:t>
      </w:r>
      <w:proofErr w:type="spellEnd"/>
      <w:r w:rsidRPr="005340C4">
        <w:rPr>
          <w:i/>
          <w:iCs/>
          <w:color w:val="000000" w:themeColor="text1"/>
          <w:sz w:val="24"/>
          <w:szCs w:val="24"/>
          <w:lang w:val="pt-PT"/>
        </w:rPr>
        <w:t>.</w:t>
      </w:r>
    </w:p>
    <w:p w14:paraId="0CC60D47" w14:textId="3B2BC1E8" w:rsidR="2F30D68F" w:rsidRPr="00C15359" w:rsidRDefault="2F30D68F"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C15359">
        <w:rPr>
          <w:color w:val="000000" w:themeColor="text1"/>
          <w:sz w:val="24"/>
          <w:szCs w:val="24"/>
          <w:lang w:val="pt-PT"/>
        </w:rPr>
        <w:t>payment_reference</w:t>
      </w:r>
      <w:proofErr w:type="spellEnd"/>
      <w:r w:rsidRPr="00C15359">
        <w:rPr>
          <w:color w:val="000000" w:themeColor="text1"/>
          <w:sz w:val="24"/>
          <w:szCs w:val="24"/>
          <w:lang w:val="pt-PT"/>
        </w:rPr>
        <w:t xml:space="preserve"> é </w:t>
      </w:r>
      <w:r w:rsidR="005340C4">
        <w:rPr>
          <w:color w:val="000000" w:themeColor="text1"/>
          <w:sz w:val="24"/>
          <w:szCs w:val="24"/>
          <w:lang w:val="pt-PT"/>
        </w:rPr>
        <w:t>planeávamos</w:t>
      </w:r>
      <w:r w:rsidRPr="00C15359">
        <w:rPr>
          <w:color w:val="000000" w:themeColor="text1"/>
          <w:sz w:val="24"/>
          <w:szCs w:val="24"/>
          <w:lang w:val="pt-PT"/>
        </w:rPr>
        <w:t xml:space="preserve"> arquivar as informações sobre referências de pagamento</w:t>
      </w:r>
      <w:r w:rsidR="005340C4">
        <w:rPr>
          <w:color w:val="000000" w:themeColor="text1"/>
          <w:sz w:val="24"/>
          <w:szCs w:val="24"/>
          <w:lang w:val="pt-PT"/>
        </w:rPr>
        <w:t xml:space="preserve"> mas acabamos por não implementar</w:t>
      </w:r>
      <w:r w:rsidRPr="00C15359">
        <w:rPr>
          <w:color w:val="000000" w:themeColor="text1"/>
          <w:sz w:val="24"/>
          <w:szCs w:val="24"/>
          <w:lang w:val="pt-PT"/>
        </w:rPr>
        <w:t xml:space="preserve">.  </w:t>
      </w:r>
      <w:r w:rsidR="583A9413" w:rsidRPr="00C15359">
        <w:rPr>
          <w:color w:val="000000" w:themeColor="text1"/>
          <w:sz w:val="24"/>
          <w:szCs w:val="24"/>
          <w:lang w:val="pt-PT"/>
        </w:rPr>
        <w:t>Esta é constituída por</w:t>
      </w:r>
      <w:r w:rsidRPr="00C15359">
        <w:rPr>
          <w:color w:val="000000" w:themeColor="text1"/>
          <w:sz w:val="24"/>
          <w:szCs w:val="24"/>
          <w:lang w:val="pt-PT"/>
        </w:rPr>
        <w:t xml:space="preserve"> </w:t>
      </w:r>
      <w:r w:rsidRPr="005340C4">
        <w:rPr>
          <w:i/>
          <w:iCs/>
          <w:color w:val="000000" w:themeColor="text1"/>
          <w:sz w:val="24"/>
          <w:szCs w:val="24"/>
          <w:lang w:val="pt-PT"/>
        </w:rPr>
        <w:t xml:space="preserve">id, </w:t>
      </w:r>
      <w:proofErr w:type="spellStart"/>
      <w:r w:rsidRPr="005340C4">
        <w:rPr>
          <w:i/>
          <w:iCs/>
          <w:color w:val="000000" w:themeColor="text1"/>
          <w:sz w:val="24"/>
          <w:szCs w:val="24"/>
          <w:lang w:val="pt-PT"/>
        </w:rPr>
        <w:t>sales_group_id</w:t>
      </w:r>
      <w:proofErr w:type="spellEnd"/>
      <w:r w:rsidRPr="005340C4">
        <w:rPr>
          <w:i/>
          <w:iCs/>
          <w:color w:val="000000" w:themeColor="text1"/>
          <w:sz w:val="24"/>
          <w:szCs w:val="24"/>
          <w:lang w:val="pt-PT"/>
        </w:rPr>
        <w:t xml:space="preserve">, </w:t>
      </w:r>
      <w:proofErr w:type="spellStart"/>
      <w:r w:rsidRPr="005340C4">
        <w:rPr>
          <w:i/>
          <w:iCs/>
          <w:color w:val="000000" w:themeColor="text1"/>
          <w:sz w:val="24"/>
          <w:szCs w:val="24"/>
          <w:lang w:val="pt-PT"/>
        </w:rPr>
        <w:t>payment_method_id</w:t>
      </w:r>
      <w:proofErr w:type="spellEnd"/>
      <w:r w:rsidRPr="005340C4">
        <w:rPr>
          <w:i/>
          <w:iCs/>
          <w:color w:val="000000" w:themeColor="text1"/>
          <w:sz w:val="24"/>
          <w:szCs w:val="24"/>
          <w:lang w:val="pt-PT"/>
        </w:rPr>
        <w:t xml:space="preserve">, </w:t>
      </w:r>
      <w:proofErr w:type="spellStart"/>
      <w:r w:rsidRPr="005340C4">
        <w:rPr>
          <w:i/>
          <w:iCs/>
          <w:color w:val="000000" w:themeColor="text1"/>
          <w:sz w:val="24"/>
          <w:szCs w:val="24"/>
          <w:lang w:val="pt-PT"/>
        </w:rPr>
        <w:t>company_reference</w:t>
      </w:r>
      <w:proofErr w:type="spellEnd"/>
      <w:r w:rsidRPr="005340C4">
        <w:rPr>
          <w:i/>
          <w:iCs/>
          <w:color w:val="000000" w:themeColor="text1"/>
          <w:sz w:val="24"/>
          <w:szCs w:val="24"/>
          <w:lang w:val="pt-PT"/>
        </w:rPr>
        <w:t xml:space="preserve">, </w:t>
      </w:r>
      <w:proofErr w:type="spellStart"/>
      <w:r w:rsidRPr="005340C4">
        <w:rPr>
          <w:i/>
          <w:iCs/>
          <w:color w:val="000000" w:themeColor="text1"/>
          <w:sz w:val="24"/>
          <w:szCs w:val="24"/>
          <w:lang w:val="pt-PT"/>
        </w:rPr>
        <w:t>reference</w:t>
      </w:r>
      <w:proofErr w:type="spellEnd"/>
      <w:r w:rsidRPr="005340C4">
        <w:rPr>
          <w:i/>
          <w:iCs/>
          <w:color w:val="000000" w:themeColor="text1"/>
          <w:sz w:val="24"/>
          <w:szCs w:val="24"/>
          <w:lang w:val="pt-PT"/>
        </w:rPr>
        <w:t xml:space="preserve">, status, </w:t>
      </w:r>
      <w:proofErr w:type="spellStart"/>
      <w:r w:rsidRPr="005340C4">
        <w:rPr>
          <w:i/>
          <w:iCs/>
          <w:color w:val="000000" w:themeColor="text1"/>
          <w:sz w:val="24"/>
          <w:szCs w:val="24"/>
          <w:lang w:val="pt-PT"/>
        </w:rPr>
        <w:t>created_date</w:t>
      </w:r>
      <w:proofErr w:type="spellEnd"/>
      <w:r w:rsidRPr="005340C4">
        <w:rPr>
          <w:i/>
          <w:iCs/>
          <w:color w:val="000000" w:themeColor="text1"/>
          <w:sz w:val="24"/>
          <w:szCs w:val="24"/>
          <w:lang w:val="pt-PT"/>
        </w:rPr>
        <w:t xml:space="preserve"> e </w:t>
      </w:r>
      <w:proofErr w:type="spellStart"/>
      <w:r w:rsidRPr="005340C4">
        <w:rPr>
          <w:i/>
          <w:iCs/>
          <w:color w:val="000000" w:themeColor="text1"/>
          <w:sz w:val="24"/>
          <w:szCs w:val="24"/>
          <w:lang w:val="pt-PT"/>
        </w:rPr>
        <w:t>update_date</w:t>
      </w:r>
      <w:proofErr w:type="spellEnd"/>
      <w:r w:rsidRPr="005340C4">
        <w:rPr>
          <w:i/>
          <w:iCs/>
          <w:color w:val="000000" w:themeColor="text1"/>
          <w:sz w:val="24"/>
          <w:szCs w:val="24"/>
          <w:lang w:val="pt-PT"/>
        </w:rPr>
        <w:t>.</w:t>
      </w:r>
      <w:r w:rsidRPr="00C15359">
        <w:rPr>
          <w:color w:val="000000" w:themeColor="text1"/>
          <w:sz w:val="24"/>
          <w:szCs w:val="24"/>
          <w:lang w:val="pt-PT"/>
        </w:rPr>
        <w:t xml:space="preserve"> </w:t>
      </w:r>
      <w:r w:rsidR="3BA4FFBF" w:rsidRPr="00C15359">
        <w:rPr>
          <w:color w:val="000000" w:themeColor="text1"/>
          <w:sz w:val="24"/>
          <w:szCs w:val="24"/>
          <w:lang w:val="pt-PT"/>
        </w:rPr>
        <w:t>Esta comunica com a</w:t>
      </w:r>
      <w:r w:rsidRPr="00C15359">
        <w:rPr>
          <w:color w:val="000000" w:themeColor="text1"/>
          <w:sz w:val="24"/>
          <w:szCs w:val="24"/>
          <w:lang w:val="pt-PT"/>
        </w:rPr>
        <w:t xml:space="preserve"> tabela </w:t>
      </w:r>
      <w:proofErr w:type="spellStart"/>
      <w:r w:rsidRPr="00CD0324">
        <w:rPr>
          <w:i/>
          <w:iCs/>
          <w:color w:val="000000" w:themeColor="text1"/>
          <w:sz w:val="24"/>
          <w:szCs w:val="24"/>
          <w:lang w:val="pt-PT"/>
        </w:rPr>
        <w:t>sales_group</w:t>
      </w:r>
      <w:proofErr w:type="spellEnd"/>
      <w:r w:rsidRPr="00C15359">
        <w:rPr>
          <w:color w:val="000000" w:themeColor="text1"/>
          <w:sz w:val="24"/>
          <w:szCs w:val="24"/>
          <w:lang w:val="pt-PT"/>
        </w:rPr>
        <w:t xml:space="preserve">, para saber a que compra pertence, e </w:t>
      </w:r>
      <w:r w:rsidR="284D7F87" w:rsidRPr="00C15359">
        <w:rPr>
          <w:color w:val="000000" w:themeColor="text1"/>
          <w:sz w:val="24"/>
          <w:szCs w:val="24"/>
          <w:lang w:val="pt-PT"/>
        </w:rPr>
        <w:t>a</w:t>
      </w:r>
      <w:r w:rsidRPr="00C15359">
        <w:rPr>
          <w:color w:val="000000" w:themeColor="text1"/>
          <w:sz w:val="24"/>
          <w:szCs w:val="24"/>
          <w:lang w:val="pt-PT"/>
        </w:rPr>
        <w:t xml:space="preserve"> </w:t>
      </w:r>
      <w:proofErr w:type="spellStart"/>
      <w:r w:rsidRPr="00CD0324">
        <w:rPr>
          <w:i/>
          <w:iCs/>
          <w:color w:val="000000" w:themeColor="text1"/>
          <w:sz w:val="24"/>
          <w:szCs w:val="24"/>
          <w:lang w:val="pt-PT"/>
        </w:rPr>
        <w:t>payment_method</w:t>
      </w:r>
      <w:r w:rsidRPr="00C15359">
        <w:rPr>
          <w:color w:val="000000" w:themeColor="text1"/>
          <w:sz w:val="24"/>
          <w:szCs w:val="24"/>
          <w:lang w:val="pt-PT"/>
        </w:rPr>
        <w:t>s</w:t>
      </w:r>
      <w:proofErr w:type="spellEnd"/>
      <w:r w:rsidRPr="00C15359">
        <w:rPr>
          <w:color w:val="000000" w:themeColor="text1"/>
          <w:sz w:val="24"/>
          <w:szCs w:val="24"/>
          <w:lang w:val="pt-PT"/>
        </w:rPr>
        <w:t xml:space="preserve">, para receber o </w:t>
      </w:r>
      <w:r w:rsidRPr="00CD0324">
        <w:rPr>
          <w:i/>
          <w:iCs/>
          <w:color w:val="000000" w:themeColor="text1"/>
          <w:sz w:val="24"/>
          <w:szCs w:val="24"/>
          <w:lang w:val="pt-PT"/>
        </w:rPr>
        <w:t>id</w:t>
      </w:r>
      <w:r w:rsidRPr="00C15359">
        <w:rPr>
          <w:color w:val="000000" w:themeColor="text1"/>
          <w:sz w:val="24"/>
          <w:szCs w:val="24"/>
          <w:lang w:val="pt-PT"/>
        </w:rPr>
        <w:t xml:space="preserve"> do método de pagamento.</w:t>
      </w:r>
    </w:p>
    <w:p w14:paraId="706450D6" w14:textId="2898E57C" w:rsidR="07E7109E" w:rsidRPr="00CD0324" w:rsidRDefault="07E7109E" w:rsidP="7F100D06">
      <w:pPr>
        <w:spacing w:before="120" w:after="120" w:line="360" w:lineRule="auto"/>
        <w:jc w:val="both"/>
        <w:rPr>
          <w:i/>
          <w:iCs/>
          <w:color w:val="000000" w:themeColor="text1"/>
          <w:sz w:val="24"/>
          <w:szCs w:val="24"/>
          <w:lang w:val="pt-PT"/>
        </w:rPr>
      </w:pPr>
      <w:r w:rsidRPr="00C15359">
        <w:rPr>
          <w:color w:val="000000" w:themeColor="text1"/>
          <w:sz w:val="24"/>
          <w:szCs w:val="24"/>
          <w:lang w:val="pt-PT"/>
        </w:rPr>
        <w:t xml:space="preserve">No </w:t>
      </w:r>
      <w:proofErr w:type="spellStart"/>
      <w:r w:rsidRPr="00CD0324">
        <w:rPr>
          <w:i/>
          <w:iCs/>
          <w:color w:val="000000" w:themeColor="text1"/>
          <w:sz w:val="24"/>
          <w:szCs w:val="24"/>
          <w:lang w:val="pt-PT"/>
        </w:rPr>
        <w:t>contact_form</w:t>
      </w:r>
      <w:proofErr w:type="spellEnd"/>
      <w:r w:rsidRPr="00C15359">
        <w:rPr>
          <w:color w:val="000000" w:themeColor="text1"/>
          <w:sz w:val="24"/>
          <w:szCs w:val="24"/>
          <w:lang w:val="pt-PT"/>
        </w:rPr>
        <w:t xml:space="preserve"> são </w:t>
      </w:r>
      <w:r w:rsidR="11AFB8ED" w:rsidRPr="00C15359">
        <w:rPr>
          <w:color w:val="000000" w:themeColor="text1"/>
          <w:sz w:val="24"/>
          <w:szCs w:val="24"/>
          <w:lang w:val="pt-PT"/>
        </w:rPr>
        <w:t>recolhidas</w:t>
      </w:r>
      <w:r w:rsidRPr="00C15359">
        <w:rPr>
          <w:color w:val="000000" w:themeColor="text1"/>
          <w:sz w:val="24"/>
          <w:szCs w:val="24"/>
          <w:lang w:val="pt-PT"/>
        </w:rPr>
        <w:t xml:space="preserve"> as mensagens escritas pelos utilizadores para a administração</w:t>
      </w:r>
      <w:r w:rsidR="00CD0324">
        <w:rPr>
          <w:color w:val="000000" w:themeColor="text1"/>
          <w:sz w:val="24"/>
          <w:szCs w:val="24"/>
          <w:lang w:val="pt-PT"/>
        </w:rPr>
        <w:t xml:space="preserve"> da empresa</w:t>
      </w:r>
      <w:r w:rsidR="0EB92C6E" w:rsidRPr="00C15359">
        <w:rPr>
          <w:color w:val="000000" w:themeColor="text1"/>
          <w:sz w:val="24"/>
          <w:szCs w:val="24"/>
          <w:lang w:val="pt-PT"/>
        </w:rPr>
        <w:t>,</w:t>
      </w:r>
      <w:r w:rsidRPr="00C15359">
        <w:rPr>
          <w:color w:val="000000" w:themeColor="text1"/>
          <w:sz w:val="24"/>
          <w:szCs w:val="24"/>
          <w:lang w:val="pt-PT"/>
        </w:rPr>
        <w:t xml:space="preserve"> </w:t>
      </w:r>
      <w:r w:rsidR="0EB92C6E" w:rsidRPr="00C15359">
        <w:rPr>
          <w:color w:val="000000" w:themeColor="text1"/>
          <w:sz w:val="24"/>
          <w:szCs w:val="24"/>
          <w:lang w:val="pt-PT"/>
        </w:rPr>
        <w:t>es</w:t>
      </w:r>
      <w:r w:rsidR="00CD0324">
        <w:rPr>
          <w:color w:val="000000" w:themeColor="text1"/>
          <w:sz w:val="24"/>
          <w:szCs w:val="24"/>
          <w:lang w:val="pt-PT"/>
        </w:rPr>
        <w:t>ta é</w:t>
      </w:r>
      <w:r w:rsidR="0EB92C6E" w:rsidRPr="00C15359">
        <w:rPr>
          <w:color w:val="000000" w:themeColor="text1"/>
          <w:sz w:val="24"/>
          <w:szCs w:val="24"/>
          <w:lang w:val="pt-PT"/>
        </w:rPr>
        <w:t xml:space="preserve"> constituída por</w:t>
      </w:r>
      <w:r w:rsidRPr="00C15359">
        <w:rPr>
          <w:color w:val="000000" w:themeColor="text1"/>
          <w:sz w:val="24"/>
          <w:szCs w:val="24"/>
          <w:lang w:val="pt-PT"/>
        </w:rPr>
        <w:t xml:space="preserve"> </w:t>
      </w:r>
      <w:r w:rsidRPr="00CD0324">
        <w:rPr>
          <w:i/>
          <w:iCs/>
          <w:color w:val="000000" w:themeColor="text1"/>
          <w:sz w:val="24"/>
          <w:szCs w:val="24"/>
          <w:lang w:val="pt-PT"/>
        </w:rPr>
        <w:t xml:space="preserve">id, name, email, subject, message, status, type e </w:t>
      </w:r>
      <w:proofErr w:type="spellStart"/>
      <w:r w:rsidRPr="00CD0324">
        <w:rPr>
          <w:i/>
          <w:iCs/>
          <w:color w:val="000000" w:themeColor="text1"/>
          <w:sz w:val="24"/>
          <w:szCs w:val="24"/>
          <w:lang w:val="pt-PT"/>
        </w:rPr>
        <w:t>created_date</w:t>
      </w:r>
      <w:proofErr w:type="spellEnd"/>
      <w:r w:rsidRPr="00CD0324">
        <w:rPr>
          <w:i/>
          <w:iCs/>
          <w:color w:val="000000" w:themeColor="text1"/>
          <w:sz w:val="24"/>
          <w:szCs w:val="24"/>
          <w:lang w:val="pt-PT"/>
        </w:rPr>
        <w:t>.</w:t>
      </w:r>
    </w:p>
    <w:p w14:paraId="3C35B733" w14:textId="77777777" w:rsidR="00CD0324" w:rsidRDefault="00CD0324" w:rsidP="7F100D06">
      <w:pPr>
        <w:spacing w:before="120" w:after="120" w:line="360" w:lineRule="auto"/>
        <w:jc w:val="both"/>
        <w:rPr>
          <w:color w:val="000000" w:themeColor="text1"/>
          <w:sz w:val="24"/>
          <w:szCs w:val="24"/>
          <w:lang w:val="pt-PT"/>
        </w:rPr>
      </w:pPr>
    </w:p>
    <w:p w14:paraId="6FF36613" w14:textId="77777777" w:rsidR="00CD0324" w:rsidRDefault="00CD0324" w:rsidP="7F100D06">
      <w:pPr>
        <w:spacing w:before="120" w:after="120" w:line="360" w:lineRule="auto"/>
        <w:jc w:val="both"/>
        <w:rPr>
          <w:color w:val="000000" w:themeColor="text1"/>
          <w:sz w:val="24"/>
          <w:szCs w:val="24"/>
          <w:lang w:val="pt-PT"/>
        </w:rPr>
      </w:pPr>
    </w:p>
    <w:p w14:paraId="782D79B2" w14:textId="77777777" w:rsidR="00CD0324" w:rsidRDefault="00CD0324" w:rsidP="7F100D06">
      <w:pPr>
        <w:spacing w:before="120" w:after="120" w:line="360" w:lineRule="auto"/>
        <w:jc w:val="both"/>
        <w:rPr>
          <w:color w:val="000000" w:themeColor="text1"/>
          <w:sz w:val="24"/>
          <w:szCs w:val="24"/>
          <w:lang w:val="pt-PT"/>
        </w:rPr>
      </w:pPr>
    </w:p>
    <w:p w14:paraId="23BF6C83" w14:textId="1B519E27" w:rsidR="71D0F119" w:rsidRPr="00CD0324" w:rsidRDefault="3DE522D6"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lastRenderedPageBreak/>
        <w:t xml:space="preserve">A imagem abaixo descreve a </w:t>
      </w:r>
      <w:r w:rsidR="7C8DCD85" w:rsidRPr="00C15359">
        <w:rPr>
          <w:color w:val="000000" w:themeColor="text1"/>
          <w:sz w:val="24"/>
          <w:szCs w:val="24"/>
          <w:lang w:val="pt-PT"/>
        </w:rPr>
        <w:t>relação</w:t>
      </w:r>
      <w:r w:rsidRPr="00C15359">
        <w:rPr>
          <w:color w:val="000000" w:themeColor="text1"/>
          <w:sz w:val="24"/>
          <w:szCs w:val="24"/>
          <w:lang w:val="pt-PT"/>
        </w:rPr>
        <w:t xml:space="preserve"> que as tabelas têm entre si</w:t>
      </w:r>
      <w:r w:rsidR="3A734BF9" w:rsidRPr="00C15359">
        <w:rPr>
          <w:color w:val="000000" w:themeColor="text1"/>
          <w:sz w:val="24"/>
          <w:szCs w:val="24"/>
          <w:lang w:val="pt-PT"/>
        </w:rPr>
        <w:t>, descrito anteriormente</w:t>
      </w:r>
      <w:r w:rsidRPr="00C15359">
        <w:rPr>
          <w:color w:val="000000" w:themeColor="text1"/>
          <w:sz w:val="24"/>
          <w:szCs w:val="24"/>
          <w:lang w:val="pt-PT"/>
        </w:rPr>
        <w:t>.</w:t>
      </w:r>
      <w:r w:rsidR="00CD0324">
        <w:rPr>
          <w:color w:val="000000" w:themeColor="text1"/>
          <w:sz w:val="24"/>
          <w:szCs w:val="24"/>
          <w:lang w:val="pt-PT"/>
        </w:rPr>
        <w:t xml:space="preserve"> Esta imagem será anexada ao relatório para melhor visualização</w:t>
      </w:r>
      <w:r w:rsidR="00603CB3">
        <w:rPr>
          <w:color w:val="000000" w:themeColor="text1"/>
          <w:sz w:val="24"/>
          <w:szCs w:val="24"/>
          <w:lang w:val="pt-PT"/>
        </w:rPr>
        <w:t xml:space="preserve"> devido ao tamanho desta imagem.</w:t>
      </w:r>
    </w:p>
    <w:p w14:paraId="16A4E485" w14:textId="77777777" w:rsidR="00341E61" w:rsidRDefault="1CC1BB3E" w:rsidP="00341E61">
      <w:pPr>
        <w:keepNext/>
        <w:spacing w:before="120" w:beforeAutospacing="1" w:after="120" w:afterAutospacing="1" w:line="360" w:lineRule="auto"/>
        <w:jc w:val="both"/>
      </w:pPr>
      <w:r>
        <w:rPr>
          <w:noProof/>
        </w:rPr>
        <w:drawing>
          <wp:inline distT="0" distB="0" distL="0" distR="0" wp14:anchorId="51AC6EF1" wp14:editId="1344A0E5">
            <wp:extent cx="5516218" cy="2941983"/>
            <wp:effectExtent l="0" t="0" r="8890" b="0"/>
            <wp:docPr id="1347991478" name="Picture 134799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991478"/>
                    <pic:cNvPicPr/>
                  </pic:nvPicPr>
                  <pic:blipFill>
                    <a:blip r:embed="rId45">
                      <a:extLst>
                        <a:ext uri="{28A0092B-C50C-407E-A947-70E740481C1C}">
                          <a14:useLocalDpi xmlns:a14="http://schemas.microsoft.com/office/drawing/2010/main" val="0"/>
                        </a:ext>
                      </a:extLst>
                    </a:blip>
                    <a:stretch>
                      <a:fillRect/>
                    </a:stretch>
                  </pic:blipFill>
                  <pic:spPr>
                    <a:xfrm>
                      <a:off x="0" y="0"/>
                      <a:ext cx="5516218" cy="2941983"/>
                    </a:xfrm>
                    <a:prstGeom prst="rect">
                      <a:avLst/>
                    </a:prstGeom>
                  </pic:spPr>
                </pic:pic>
              </a:graphicData>
            </a:graphic>
          </wp:inline>
        </w:drawing>
      </w:r>
    </w:p>
    <w:p w14:paraId="28B846AC" w14:textId="7C9B15A8" w:rsidR="30905E3C" w:rsidRDefault="00341E61" w:rsidP="00341E61">
      <w:pPr>
        <w:pStyle w:val="Legenda"/>
        <w:jc w:val="both"/>
        <w:rPr>
          <w:rFonts w:ascii="Times New Roman" w:hAnsi="Times New Roman" w:cs="Times New Roman"/>
          <w:i w:val="0"/>
          <w:iCs/>
          <w:color w:val="000000" w:themeColor="text1"/>
          <w:sz w:val="24"/>
          <w:szCs w:val="24"/>
          <w:lang w:val="pt-PT"/>
        </w:rPr>
      </w:pPr>
      <w:r>
        <w:rPr>
          <w:rFonts w:ascii="Times New Roman" w:hAnsi="Times New Roman" w:cs="Times New Roman"/>
          <w:i w:val="0"/>
          <w:iCs/>
          <w:color w:val="000000" w:themeColor="text1"/>
          <w:sz w:val="24"/>
          <w:szCs w:val="24"/>
          <w:lang w:val="pt-PT"/>
        </w:rPr>
        <w:fldChar w:fldCharType="begin"/>
      </w:r>
      <w:r>
        <w:rPr>
          <w:rFonts w:ascii="Times New Roman" w:hAnsi="Times New Roman" w:cs="Times New Roman"/>
          <w:i w:val="0"/>
          <w:iCs/>
          <w:color w:val="000000" w:themeColor="text1"/>
          <w:sz w:val="24"/>
          <w:szCs w:val="24"/>
          <w:lang w:val="pt-PT"/>
        </w:rPr>
        <w:instrText xml:space="preserve"> SEQ Figure \* ARABIC </w:instrText>
      </w:r>
      <w:r>
        <w:rPr>
          <w:rFonts w:ascii="Times New Roman" w:hAnsi="Times New Roman" w:cs="Times New Roman"/>
          <w:i w:val="0"/>
          <w:iCs/>
          <w:color w:val="000000" w:themeColor="text1"/>
          <w:sz w:val="24"/>
          <w:szCs w:val="24"/>
          <w:lang w:val="pt-PT"/>
        </w:rPr>
        <w:fldChar w:fldCharType="separate"/>
      </w:r>
      <w:bookmarkStart w:id="31" w:name="_Toc64317973"/>
      <w:r w:rsidR="00093523">
        <w:rPr>
          <w:rFonts w:ascii="Times New Roman" w:hAnsi="Times New Roman" w:cs="Times New Roman"/>
          <w:i w:val="0"/>
          <w:iCs/>
          <w:noProof/>
          <w:color w:val="000000" w:themeColor="text1"/>
          <w:sz w:val="24"/>
          <w:szCs w:val="24"/>
          <w:lang w:val="pt-PT"/>
        </w:rPr>
        <w:t>13</w:t>
      </w:r>
      <w:r>
        <w:rPr>
          <w:rFonts w:ascii="Times New Roman" w:hAnsi="Times New Roman" w:cs="Times New Roman"/>
          <w:i w:val="0"/>
          <w:iCs/>
          <w:color w:val="000000" w:themeColor="text1"/>
          <w:sz w:val="24"/>
          <w:szCs w:val="24"/>
          <w:lang w:val="pt-PT"/>
        </w:rPr>
        <w:fldChar w:fldCharType="end"/>
      </w:r>
      <w:r w:rsidRPr="00341E61">
        <w:rPr>
          <w:lang w:val="pt-PT"/>
        </w:rPr>
        <w:t xml:space="preserve"> - Estrutura das tabelas da base de dados</w:t>
      </w:r>
      <w:bookmarkEnd w:id="31"/>
    </w:p>
    <w:p w14:paraId="2CD7355C" w14:textId="1249BCD6" w:rsidR="6C92F4A5" w:rsidRPr="00603CB3" w:rsidRDefault="66C15B62" w:rsidP="2745A209">
      <w:pPr>
        <w:spacing w:beforeAutospacing="1" w:afterAutospacing="1"/>
        <w:jc w:val="both"/>
        <w:rPr>
          <w:rFonts w:ascii="Times New Roman" w:hAnsi="Times New Roman" w:cs="Times New Roman"/>
          <w:b/>
          <w:bCs/>
          <w:i/>
          <w:color w:val="000000" w:themeColor="text1"/>
          <w:sz w:val="24"/>
          <w:szCs w:val="24"/>
          <w:lang w:val="pt-PT"/>
        </w:rPr>
      </w:pPr>
      <w:proofErr w:type="spellStart"/>
      <w:r w:rsidRPr="00603CB3">
        <w:rPr>
          <w:rFonts w:ascii="Times New Roman" w:hAnsi="Times New Roman" w:cs="Times New Roman"/>
          <w:b/>
          <w:bCs/>
          <w:i/>
          <w:iCs/>
          <w:color w:val="000000" w:themeColor="text1"/>
          <w:sz w:val="24"/>
          <w:szCs w:val="24"/>
          <w:lang w:val="pt-PT"/>
        </w:rPr>
        <w:t>Mockups</w:t>
      </w:r>
      <w:proofErr w:type="spellEnd"/>
    </w:p>
    <w:p w14:paraId="25CAB186" w14:textId="1DCC1DE8" w:rsidR="7B0624D1" w:rsidRPr="00A43291" w:rsidRDefault="4527E81F" w:rsidP="00A43291">
      <w:pPr>
        <w:spacing w:before="120" w:after="120" w:line="360" w:lineRule="auto"/>
        <w:jc w:val="both"/>
        <w:rPr>
          <w:color w:val="000000" w:themeColor="text1"/>
          <w:sz w:val="24"/>
          <w:szCs w:val="24"/>
          <w:lang w:val="pt-PT"/>
        </w:rPr>
      </w:pPr>
      <w:r w:rsidRPr="00A43291">
        <w:rPr>
          <w:color w:val="000000" w:themeColor="text1"/>
          <w:sz w:val="24"/>
          <w:szCs w:val="24"/>
          <w:lang w:val="pt-PT"/>
        </w:rPr>
        <w:t xml:space="preserve">No </w:t>
      </w:r>
      <w:proofErr w:type="spellStart"/>
      <w:r w:rsidRPr="00A43291">
        <w:rPr>
          <w:i/>
          <w:iCs/>
          <w:color w:val="000000" w:themeColor="text1"/>
          <w:sz w:val="24"/>
          <w:szCs w:val="24"/>
          <w:lang w:val="pt-PT"/>
        </w:rPr>
        <w:t>mockup</w:t>
      </w:r>
      <w:proofErr w:type="spellEnd"/>
      <w:r w:rsidRPr="00A43291">
        <w:rPr>
          <w:color w:val="000000" w:themeColor="text1"/>
          <w:sz w:val="24"/>
          <w:szCs w:val="24"/>
          <w:lang w:val="pt-PT"/>
        </w:rPr>
        <w:t xml:space="preserve"> inicial da aplicação </w:t>
      </w:r>
      <w:r w:rsidRPr="00A43291">
        <w:rPr>
          <w:i/>
          <w:iCs/>
          <w:color w:val="000000" w:themeColor="text1"/>
          <w:sz w:val="24"/>
          <w:szCs w:val="24"/>
          <w:lang w:val="pt-PT"/>
        </w:rPr>
        <w:t>android</w:t>
      </w:r>
      <w:r w:rsidRPr="00A43291">
        <w:rPr>
          <w:color w:val="000000" w:themeColor="text1"/>
          <w:sz w:val="24"/>
          <w:szCs w:val="24"/>
          <w:lang w:val="pt-PT"/>
        </w:rPr>
        <w:t xml:space="preserve"> o cliente </w:t>
      </w:r>
      <w:r w:rsidR="00E7126D" w:rsidRPr="00A43291">
        <w:rPr>
          <w:color w:val="000000" w:themeColor="text1"/>
          <w:sz w:val="24"/>
          <w:szCs w:val="24"/>
          <w:lang w:val="pt-PT"/>
        </w:rPr>
        <w:t>podia ver</w:t>
      </w:r>
      <w:r w:rsidRPr="00A43291">
        <w:rPr>
          <w:color w:val="000000" w:themeColor="text1"/>
          <w:sz w:val="24"/>
          <w:szCs w:val="24"/>
          <w:lang w:val="pt-PT"/>
        </w:rPr>
        <w:t xml:space="preserve"> como primeira janela, o </w:t>
      </w:r>
      <w:r w:rsidRPr="00A43291">
        <w:rPr>
          <w:i/>
          <w:iCs/>
          <w:color w:val="000000" w:themeColor="text1"/>
          <w:sz w:val="24"/>
          <w:szCs w:val="24"/>
          <w:lang w:val="pt-PT"/>
        </w:rPr>
        <w:t>login</w:t>
      </w:r>
      <w:r w:rsidR="003B7145" w:rsidRPr="00A43291">
        <w:rPr>
          <w:color w:val="000000" w:themeColor="text1"/>
          <w:sz w:val="24"/>
          <w:szCs w:val="24"/>
          <w:lang w:val="pt-PT"/>
        </w:rPr>
        <w:t xml:space="preserve"> e também </w:t>
      </w:r>
      <w:r w:rsidRPr="00A43291">
        <w:rPr>
          <w:color w:val="000000" w:themeColor="text1"/>
          <w:sz w:val="24"/>
          <w:szCs w:val="24"/>
          <w:lang w:val="pt-PT"/>
        </w:rPr>
        <w:t xml:space="preserve">botão que </w:t>
      </w:r>
      <w:r w:rsidR="003B7145" w:rsidRPr="00A43291">
        <w:rPr>
          <w:color w:val="000000" w:themeColor="text1"/>
          <w:sz w:val="24"/>
          <w:szCs w:val="24"/>
          <w:lang w:val="pt-PT"/>
        </w:rPr>
        <w:t>direcionava</w:t>
      </w:r>
      <w:r w:rsidRPr="00A43291">
        <w:rPr>
          <w:color w:val="000000" w:themeColor="text1"/>
          <w:sz w:val="24"/>
          <w:szCs w:val="24"/>
          <w:lang w:val="pt-PT"/>
        </w:rPr>
        <w:t xml:space="preserve"> para o registo</w:t>
      </w:r>
      <w:r w:rsidR="00341E61">
        <w:rPr>
          <w:color w:val="000000" w:themeColor="text1"/>
          <w:sz w:val="24"/>
          <w:szCs w:val="24"/>
          <w:lang w:val="pt-PT"/>
        </w:rPr>
        <w:t xml:space="preserve">. </w:t>
      </w:r>
      <w:r w:rsidRPr="00A43291">
        <w:rPr>
          <w:color w:val="000000" w:themeColor="text1"/>
          <w:sz w:val="24"/>
          <w:szCs w:val="24"/>
          <w:lang w:val="pt-PT"/>
        </w:rPr>
        <w:t xml:space="preserve">Assim que o cliente preenche os seus dados e </w:t>
      </w:r>
      <w:r w:rsidR="003B7145" w:rsidRPr="00A43291">
        <w:rPr>
          <w:color w:val="000000" w:themeColor="text1"/>
          <w:sz w:val="24"/>
          <w:szCs w:val="24"/>
          <w:lang w:val="pt-PT"/>
        </w:rPr>
        <w:t xml:space="preserve">inicia a sua sessão, </w:t>
      </w:r>
      <w:r w:rsidRPr="00A43291">
        <w:rPr>
          <w:color w:val="000000" w:themeColor="text1"/>
          <w:sz w:val="24"/>
          <w:szCs w:val="24"/>
          <w:lang w:val="pt-PT"/>
        </w:rPr>
        <w:t>vai para o fragmento dos prod</w:t>
      </w:r>
      <w:r w:rsidR="7363F832" w:rsidRPr="00A43291">
        <w:rPr>
          <w:color w:val="000000" w:themeColor="text1"/>
          <w:sz w:val="24"/>
          <w:szCs w:val="24"/>
          <w:lang w:val="pt-PT"/>
        </w:rPr>
        <w:t>utos</w:t>
      </w:r>
      <w:r w:rsidRPr="00A43291">
        <w:rPr>
          <w:color w:val="000000" w:themeColor="text1"/>
          <w:sz w:val="24"/>
          <w:szCs w:val="24"/>
          <w:lang w:val="pt-PT"/>
        </w:rPr>
        <w:t xml:space="preserve">. No fragmento dos </w:t>
      </w:r>
      <w:r w:rsidR="19BAC358" w:rsidRPr="00A43291">
        <w:rPr>
          <w:color w:val="000000" w:themeColor="text1"/>
          <w:sz w:val="24"/>
          <w:szCs w:val="24"/>
          <w:lang w:val="pt-PT"/>
        </w:rPr>
        <w:t xml:space="preserve">produtos </w:t>
      </w:r>
      <w:r w:rsidRPr="00A43291">
        <w:rPr>
          <w:color w:val="000000" w:themeColor="text1"/>
          <w:sz w:val="24"/>
          <w:szCs w:val="24"/>
          <w:lang w:val="pt-PT"/>
        </w:rPr>
        <w:t xml:space="preserve">o utilizador vê os </w:t>
      </w:r>
      <w:r w:rsidR="2F8052C6" w:rsidRPr="00A43291">
        <w:rPr>
          <w:color w:val="000000" w:themeColor="text1"/>
          <w:sz w:val="24"/>
          <w:szCs w:val="24"/>
          <w:lang w:val="pt-PT"/>
        </w:rPr>
        <w:t>produtos</w:t>
      </w:r>
      <w:r w:rsidRPr="00A43291">
        <w:rPr>
          <w:color w:val="000000" w:themeColor="text1"/>
          <w:sz w:val="24"/>
          <w:szCs w:val="24"/>
          <w:lang w:val="pt-PT"/>
        </w:rPr>
        <w:t xml:space="preserve"> que a </w:t>
      </w:r>
      <w:r w:rsidR="51632D94" w:rsidRPr="00A43291">
        <w:rPr>
          <w:color w:val="000000" w:themeColor="text1"/>
          <w:sz w:val="24"/>
          <w:szCs w:val="24"/>
          <w:lang w:val="pt-PT"/>
        </w:rPr>
        <w:t>aplicação</w:t>
      </w:r>
      <w:r w:rsidRPr="00A43291">
        <w:rPr>
          <w:color w:val="000000" w:themeColor="text1"/>
          <w:sz w:val="24"/>
          <w:szCs w:val="24"/>
          <w:lang w:val="pt-PT"/>
        </w:rPr>
        <w:t xml:space="preserve"> tem disponíveis. Outros fragmentos que o cliente pode usar são </w:t>
      </w:r>
      <w:r w:rsidR="462D7457" w:rsidRPr="00A43291">
        <w:rPr>
          <w:color w:val="000000" w:themeColor="text1"/>
          <w:sz w:val="24"/>
          <w:szCs w:val="24"/>
          <w:lang w:val="pt-PT"/>
        </w:rPr>
        <w:t>Categorias</w:t>
      </w:r>
      <w:r w:rsidR="7CC11B15" w:rsidRPr="00A43291">
        <w:rPr>
          <w:color w:val="000000" w:themeColor="text1"/>
          <w:sz w:val="24"/>
          <w:szCs w:val="24"/>
          <w:lang w:val="pt-PT"/>
        </w:rPr>
        <w:t xml:space="preserve">, </w:t>
      </w:r>
      <w:r w:rsidR="57BDDA4C" w:rsidRPr="00A43291">
        <w:rPr>
          <w:color w:val="000000" w:themeColor="text1"/>
          <w:sz w:val="24"/>
          <w:szCs w:val="24"/>
          <w:lang w:val="pt-PT"/>
        </w:rPr>
        <w:t>Empresas</w:t>
      </w:r>
      <w:r w:rsidR="7F691798" w:rsidRPr="00A43291">
        <w:rPr>
          <w:color w:val="000000" w:themeColor="text1"/>
          <w:sz w:val="24"/>
          <w:szCs w:val="24"/>
          <w:lang w:val="pt-PT"/>
        </w:rPr>
        <w:t xml:space="preserve"> e </w:t>
      </w:r>
      <w:r w:rsidR="78A86389" w:rsidRPr="00A43291">
        <w:rPr>
          <w:color w:val="000000" w:themeColor="text1"/>
          <w:sz w:val="24"/>
          <w:szCs w:val="24"/>
          <w:lang w:val="pt-PT"/>
        </w:rPr>
        <w:t>Contacto</w:t>
      </w:r>
      <w:r w:rsidR="74CCEC06" w:rsidRPr="00A43291">
        <w:rPr>
          <w:color w:val="000000" w:themeColor="text1"/>
          <w:sz w:val="24"/>
          <w:szCs w:val="24"/>
          <w:lang w:val="pt-PT"/>
        </w:rPr>
        <w:t>s</w:t>
      </w:r>
      <w:r w:rsidRPr="00A43291">
        <w:rPr>
          <w:color w:val="000000" w:themeColor="text1"/>
          <w:sz w:val="24"/>
          <w:szCs w:val="24"/>
          <w:lang w:val="pt-PT"/>
        </w:rPr>
        <w:t>.</w:t>
      </w:r>
      <w:r w:rsidR="33B5AC78" w:rsidRPr="00A43291">
        <w:rPr>
          <w:color w:val="000000" w:themeColor="text1"/>
          <w:sz w:val="24"/>
          <w:szCs w:val="24"/>
          <w:lang w:val="pt-PT"/>
        </w:rPr>
        <w:t xml:space="preserve"> Nas categorias o utilizador pode observar as categorias</w:t>
      </w:r>
      <w:r w:rsidRPr="00A43291">
        <w:rPr>
          <w:color w:val="000000" w:themeColor="text1"/>
          <w:sz w:val="24"/>
          <w:szCs w:val="24"/>
          <w:lang w:val="pt-PT"/>
        </w:rPr>
        <w:t xml:space="preserve"> </w:t>
      </w:r>
      <w:r w:rsidR="33B5AC78" w:rsidRPr="00A43291">
        <w:rPr>
          <w:color w:val="000000" w:themeColor="text1"/>
          <w:sz w:val="24"/>
          <w:szCs w:val="24"/>
          <w:lang w:val="pt-PT"/>
        </w:rPr>
        <w:t>de produtos.</w:t>
      </w:r>
      <w:r w:rsidRPr="00A43291">
        <w:rPr>
          <w:color w:val="000000" w:themeColor="text1"/>
          <w:sz w:val="24"/>
          <w:szCs w:val="24"/>
          <w:lang w:val="pt-PT"/>
        </w:rPr>
        <w:t xml:space="preserve"> N</w:t>
      </w:r>
      <w:r w:rsidR="6DFB1156" w:rsidRPr="00A43291">
        <w:rPr>
          <w:color w:val="000000" w:themeColor="text1"/>
          <w:sz w:val="24"/>
          <w:szCs w:val="24"/>
          <w:lang w:val="pt-PT"/>
        </w:rPr>
        <w:t>a</w:t>
      </w:r>
      <w:r w:rsidRPr="00A43291">
        <w:rPr>
          <w:color w:val="000000" w:themeColor="text1"/>
          <w:sz w:val="24"/>
          <w:szCs w:val="24"/>
          <w:lang w:val="pt-PT"/>
        </w:rPr>
        <w:t xml:space="preserve">s </w:t>
      </w:r>
      <w:r w:rsidR="3D6E9812" w:rsidRPr="00A43291">
        <w:rPr>
          <w:color w:val="000000" w:themeColor="text1"/>
          <w:sz w:val="24"/>
          <w:szCs w:val="24"/>
          <w:lang w:val="pt-PT"/>
        </w:rPr>
        <w:t>empresas</w:t>
      </w:r>
      <w:r w:rsidRPr="00A43291">
        <w:rPr>
          <w:color w:val="000000" w:themeColor="text1"/>
          <w:sz w:val="24"/>
          <w:szCs w:val="24"/>
          <w:lang w:val="pt-PT"/>
        </w:rPr>
        <w:t xml:space="preserve"> o cliente pode ver </w:t>
      </w:r>
      <w:r w:rsidR="75144BA4" w:rsidRPr="00A43291">
        <w:rPr>
          <w:color w:val="000000" w:themeColor="text1"/>
          <w:sz w:val="24"/>
          <w:szCs w:val="24"/>
          <w:lang w:val="pt-PT"/>
        </w:rPr>
        <w:t>as empresas</w:t>
      </w:r>
      <w:r w:rsidRPr="00A43291">
        <w:rPr>
          <w:color w:val="000000" w:themeColor="text1"/>
          <w:sz w:val="24"/>
          <w:szCs w:val="24"/>
          <w:lang w:val="pt-PT"/>
        </w:rPr>
        <w:t xml:space="preserve"> que </w:t>
      </w:r>
      <w:r w:rsidR="5DBCD1D9" w:rsidRPr="00A43291">
        <w:rPr>
          <w:color w:val="000000" w:themeColor="text1"/>
          <w:sz w:val="24"/>
          <w:szCs w:val="24"/>
          <w:lang w:val="pt-PT"/>
        </w:rPr>
        <w:t>vendem os seus produtos</w:t>
      </w:r>
      <w:r w:rsidR="667AF31D" w:rsidRPr="00A43291">
        <w:rPr>
          <w:color w:val="000000" w:themeColor="text1"/>
          <w:sz w:val="24"/>
          <w:szCs w:val="24"/>
          <w:lang w:val="pt-PT"/>
        </w:rPr>
        <w:t>.</w:t>
      </w:r>
      <w:r w:rsidRPr="00A43291">
        <w:rPr>
          <w:color w:val="000000" w:themeColor="text1"/>
          <w:sz w:val="24"/>
          <w:szCs w:val="24"/>
          <w:lang w:val="pt-PT"/>
        </w:rPr>
        <w:t xml:space="preserve"> Nos contactos o cliente pode</w:t>
      </w:r>
      <w:r w:rsidR="6976EC2C" w:rsidRPr="00A43291">
        <w:rPr>
          <w:color w:val="000000" w:themeColor="text1"/>
          <w:sz w:val="24"/>
          <w:szCs w:val="24"/>
          <w:lang w:val="pt-PT"/>
        </w:rPr>
        <w:t>rá</w:t>
      </w:r>
      <w:r w:rsidRPr="00A43291">
        <w:rPr>
          <w:color w:val="000000" w:themeColor="text1"/>
          <w:sz w:val="24"/>
          <w:szCs w:val="24"/>
          <w:lang w:val="pt-PT"/>
        </w:rPr>
        <w:t xml:space="preserve"> ver os contactos da empresa, como morada, telemóvel e email. </w:t>
      </w:r>
      <w:r w:rsidR="5D71CCC6" w:rsidRPr="00A43291">
        <w:rPr>
          <w:color w:val="000000" w:themeColor="text1"/>
          <w:sz w:val="24"/>
          <w:szCs w:val="24"/>
          <w:lang w:val="pt-PT"/>
        </w:rPr>
        <w:t xml:space="preserve">Quando o cliente clica em cima de uma categoria </w:t>
      </w:r>
      <w:r w:rsidR="00F57F02">
        <w:rPr>
          <w:color w:val="000000" w:themeColor="text1"/>
          <w:sz w:val="24"/>
          <w:szCs w:val="24"/>
          <w:lang w:val="pt-PT"/>
        </w:rPr>
        <w:t>isto atualiza os dados para mostrar os produtos respetivos à categoria</w:t>
      </w:r>
      <w:r w:rsidR="5D71CCC6" w:rsidRPr="00A43291">
        <w:rPr>
          <w:color w:val="000000" w:themeColor="text1"/>
          <w:sz w:val="24"/>
          <w:szCs w:val="24"/>
          <w:lang w:val="pt-PT"/>
        </w:rPr>
        <w:t xml:space="preserve">. </w:t>
      </w:r>
      <w:r w:rsidRPr="00A43291">
        <w:rPr>
          <w:color w:val="000000" w:themeColor="text1"/>
          <w:sz w:val="24"/>
          <w:szCs w:val="24"/>
          <w:lang w:val="pt-PT"/>
        </w:rPr>
        <w:t>Quando o cliente clica em cima de um produto o cliente pode ver os detalhes do produto.</w:t>
      </w:r>
      <w:r w:rsidR="00341E61">
        <w:rPr>
          <w:color w:val="000000" w:themeColor="text1"/>
          <w:sz w:val="24"/>
          <w:szCs w:val="24"/>
          <w:lang w:val="pt-PT"/>
        </w:rPr>
        <w:t xml:space="preserve"> Estas funcionalidades mantiveram-se para a atualidade apesar de haver algumas mudanças, tal como alguns métodos novos.</w:t>
      </w:r>
      <w:r w:rsidRPr="00A43291">
        <w:rPr>
          <w:color w:val="000000" w:themeColor="text1"/>
          <w:sz w:val="24"/>
          <w:szCs w:val="24"/>
          <w:lang w:val="pt-PT"/>
        </w:rPr>
        <w:t xml:space="preserve"> </w:t>
      </w:r>
      <w:r w:rsidR="3A94D877" w:rsidRPr="00A43291">
        <w:rPr>
          <w:color w:val="000000" w:themeColor="text1"/>
          <w:sz w:val="24"/>
          <w:szCs w:val="24"/>
          <w:lang w:val="pt-PT"/>
        </w:rPr>
        <w:t xml:space="preserve"> A imagem abaixo descreve o texto.</w:t>
      </w:r>
    </w:p>
    <w:p w14:paraId="15B746EA" w14:textId="7A2F2B84" w:rsidR="2FF2200C" w:rsidRDefault="00341E61" w:rsidP="76FF05C8">
      <w:pPr>
        <w:spacing w:before="120" w:after="120" w:line="360" w:lineRule="auto"/>
        <w:jc w:val="both"/>
      </w:pPr>
      <w:r>
        <w:rPr>
          <w:noProof/>
        </w:rPr>
        <w:lastRenderedPageBreak/>
        <mc:AlternateContent>
          <mc:Choice Requires="wps">
            <w:drawing>
              <wp:anchor distT="0" distB="0" distL="114300" distR="114300" simplePos="0" relativeHeight="251694080" behindDoc="1" locked="0" layoutInCell="1" allowOverlap="1" wp14:anchorId="7EA5728B" wp14:editId="2BF13889">
                <wp:simplePos x="0" y="0"/>
                <wp:positionH relativeFrom="column">
                  <wp:posOffset>-245110</wp:posOffset>
                </wp:positionH>
                <wp:positionV relativeFrom="paragraph">
                  <wp:posOffset>3343275</wp:posOffset>
                </wp:positionV>
                <wp:extent cx="579882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2772A1DB" w14:textId="2CA157E3" w:rsidR="00093523" w:rsidRPr="00BE72EB" w:rsidRDefault="00093523" w:rsidP="00341E61">
                            <w:pPr>
                              <w:pStyle w:val="Legenda"/>
                              <w:rPr>
                                <w:noProof/>
                              </w:rPr>
                            </w:pPr>
                            <w:r>
                              <w:rPr>
                                <w:noProof/>
                              </w:rPr>
                              <w:fldChar w:fldCharType="begin"/>
                            </w:r>
                            <w:r>
                              <w:rPr>
                                <w:noProof/>
                              </w:rPr>
                              <w:instrText xml:space="preserve"> SEQ Figure \* ARABIC </w:instrText>
                            </w:r>
                            <w:r>
                              <w:rPr>
                                <w:noProof/>
                              </w:rPr>
                              <w:fldChar w:fldCharType="separate"/>
                            </w:r>
                            <w:bookmarkStart w:id="32" w:name="_Toc64317974"/>
                            <w:r>
                              <w:rPr>
                                <w:noProof/>
                              </w:rPr>
                              <w:t>14</w:t>
                            </w:r>
                            <w:r>
                              <w:rPr>
                                <w:noProof/>
                              </w:rPr>
                              <w:fldChar w:fldCharType="end"/>
                            </w:r>
                            <w:r>
                              <w:t xml:space="preserve"> - </w:t>
                            </w:r>
                            <w:proofErr w:type="spellStart"/>
                            <w:r>
                              <w:t>Mockup</w:t>
                            </w:r>
                            <w:proofErr w:type="spellEnd"/>
                            <w:r>
                              <w:t xml:space="preserve"> </w:t>
                            </w:r>
                            <w:proofErr w:type="spellStart"/>
                            <w:r>
                              <w:t>inicial</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5728B" id="Caixa de texto 23" o:spid="_x0000_s1038" type="#_x0000_t202" style="position:absolute;left:0;text-align:left;margin-left:-19.3pt;margin-top:263.25pt;width:456.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" stroked="f">
                <v:textbox style="mso-fit-shape-to-text:t" inset="0,0,0,0">
                  <w:txbxContent>
                    <w:p w14:paraId="2772A1DB" w14:textId="2CA157E3" w:rsidR="00093523" w:rsidRPr="00BE72EB" w:rsidRDefault="00093523" w:rsidP="00341E61">
                      <w:pPr>
                        <w:pStyle w:val="Legenda"/>
                        <w:rPr>
                          <w:noProof/>
                        </w:rPr>
                      </w:pPr>
                      <w:r>
                        <w:rPr>
                          <w:noProof/>
                        </w:rPr>
                        <w:fldChar w:fldCharType="begin"/>
                      </w:r>
                      <w:r>
                        <w:rPr>
                          <w:noProof/>
                        </w:rPr>
                        <w:instrText xml:space="preserve"> SEQ Figure \* ARABIC </w:instrText>
                      </w:r>
                      <w:r>
                        <w:rPr>
                          <w:noProof/>
                        </w:rPr>
                        <w:fldChar w:fldCharType="separate"/>
                      </w:r>
                      <w:bookmarkStart w:id="33" w:name="_Toc64317974"/>
                      <w:r>
                        <w:rPr>
                          <w:noProof/>
                        </w:rPr>
                        <w:t>14</w:t>
                      </w:r>
                      <w:r>
                        <w:rPr>
                          <w:noProof/>
                        </w:rPr>
                        <w:fldChar w:fldCharType="end"/>
                      </w:r>
                      <w:r>
                        <w:t xml:space="preserve"> - </w:t>
                      </w:r>
                      <w:proofErr w:type="spellStart"/>
                      <w:r>
                        <w:t>Mockup</w:t>
                      </w:r>
                      <w:proofErr w:type="spellEnd"/>
                      <w:r>
                        <w:t xml:space="preserve"> </w:t>
                      </w:r>
                      <w:proofErr w:type="spellStart"/>
                      <w:r>
                        <w:t>inicial</w:t>
                      </w:r>
                      <w:bookmarkEnd w:id="33"/>
                      <w:proofErr w:type="spellEnd"/>
                    </w:p>
                  </w:txbxContent>
                </v:textbox>
                <w10:wrap type="tight"/>
              </v:shape>
            </w:pict>
          </mc:Fallback>
        </mc:AlternateContent>
      </w:r>
      <w:r w:rsidR="1A1C1D0E">
        <w:rPr>
          <w:noProof/>
        </w:rPr>
        <w:drawing>
          <wp:anchor distT="0" distB="0" distL="114300" distR="114300" simplePos="0" relativeHeight="251692032" behindDoc="1" locked="0" layoutInCell="1" allowOverlap="1" wp14:anchorId="76E9795D" wp14:editId="64991390">
            <wp:simplePos x="0" y="0"/>
            <wp:positionH relativeFrom="margin">
              <wp:posOffset>-245717</wp:posOffset>
            </wp:positionH>
            <wp:positionV relativeFrom="paragraph">
              <wp:posOffset>0</wp:posOffset>
            </wp:positionV>
            <wp:extent cx="5799042" cy="3286125"/>
            <wp:effectExtent l="0" t="0" r="0" b="0"/>
            <wp:wrapTight wrapText="bothSides">
              <wp:wrapPolygon edited="0">
                <wp:start x="0" y="0"/>
                <wp:lineTo x="0" y="21412"/>
                <wp:lineTo x="21501" y="21412"/>
                <wp:lineTo x="21501" y="0"/>
                <wp:lineTo x="0" y="0"/>
              </wp:wrapPolygon>
            </wp:wrapTight>
            <wp:docPr id="1535857985" name="Picture 153585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857985"/>
                    <pic:cNvPicPr/>
                  </pic:nvPicPr>
                  <pic:blipFill>
                    <a:blip r:embed="rId46">
                      <a:extLst>
                        <a:ext uri="{28A0092B-C50C-407E-A947-70E740481C1C}">
                          <a14:useLocalDpi xmlns:a14="http://schemas.microsoft.com/office/drawing/2010/main" val="0"/>
                        </a:ext>
                      </a:extLst>
                    </a:blip>
                    <a:stretch>
                      <a:fillRect/>
                    </a:stretch>
                  </pic:blipFill>
                  <pic:spPr>
                    <a:xfrm>
                      <a:off x="0" y="0"/>
                      <a:ext cx="5799042" cy="3286125"/>
                    </a:xfrm>
                    <a:prstGeom prst="rect">
                      <a:avLst/>
                    </a:prstGeom>
                  </pic:spPr>
                </pic:pic>
              </a:graphicData>
            </a:graphic>
          </wp:anchor>
        </w:drawing>
      </w:r>
    </w:p>
    <w:p w14:paraId="14C7618A" w14:textId="3ED0DF86" w:rsidR="3C069098" w:rsidRPr="00341E61" w:rsidRDefault="3C069098" w:rsidP="3EC37F01">
      <w:pPr>
        <w:spacing w:before="120" w:after="120" w:line="360" w:lineRule="auto"/>
        <w:jc w:val="both"/>
        <w:rPr>
          <w:b/>
          <w:bCs/>
          <w:color w:val="000000" w:themeColor="text1"/>
          <w:sz w:val="24"/>
          <w:szCs w:val="24"/>
          <w:lang w:val="pt-PT"/>
        </w:rPr>
      </w:pPr>
      <w:proofErr w:type="spellStart"/>
      <w:r w:rsidRPr="00341E61">
        <w:rPr>
          <w:b/>
          <w:bCs/>
          <w:i/>
          <w:iCs/>
          <w:color w:val="000000" w:themeColor="text1"/>
          <w:sz w:val="24"/>
          <w:szCs w:val="24"/>
          <w:lang w:val="pt-PT"/>
        </w:rPr>
        <w:t>Mockup</w:t>
      </w:r>
      <w:proofErr w:type="spellEnd"/>
      <w:r w:rsidRPr="00341E61">
        <w:rPr>
          <w:b/>
          <w:bCs/>
          <w:color w:val="000000" w:themeColor="text1"/>
          <w:sz w:val="24"/>
          <w:szCs w:val="24"/>
          <w:lang w:val="pt-PT"/>
        </w:rPr>
        <w:t xml:space="preserve"> final da aplicação</w:t>
      </w:r>
    </w:p>
    <w:p w14:paraId="4F699701" w14:textId="36BDFCDC" w:rsidR="01122906" w:rsidRPr="00341E61" w:rsidRDefault="3E315C64" w:rsidP="01122906">
      <w:pPr>
        <w:spacing w:before="120" w:after="120" w:line="360" w:lineRule="auto"/>
        <w:jc w:val="both"/>
        <w:rPr>
          <w:color w:val="000000" w:themeColor="text1"/>
          <w:sz w:val="24"/>
          <w:szCs w:val="24"/>
          <w:lang w:val="pt-PT"/>
        </w:rPr>
      </w:pPr>
      <w:r w:rsidRPr="00341E61">
        <w:rPr>
          <w:color w:val="000000" w:themeColor="text1"/>
          <w:sz w:val="24"/>
          <w:szCs w:val="24"/>
          <w:lang w:val="pt-PT"/>
        </w:rPr>
        <w:t xml:space="preserve">No </w:t>
      </w:r>
      <w:proofErr w:type="spellStart"/>
      <w:r w:rsidRPr="00341E61">
        <w:rPr>
          <w:i/>
          <w:iCs/>
          <w:color w:val="000000" w:themeColor="text1"/>
          <w:sz w:val="24"/>
          <w:szCs w:val="24"/>
          <w:lang w:val="pt-PT"/>
        </w:rPr>
        <w:t>mockup</w:t>
      </w:r>
      <w:proofErr w:type="spellEnd"/>
      <w:r w:rsidRPr="00341E61">
        <w:rPr>
          <w:color w:val="000000" w:themeColor="text1"/>
          <w:sz w:val="24"/>
          <w:szCs w:val="24"/>
          <w:lang w:val="pt-PT"/>
        </w:rPr>
        <w:t xml:space="preserve"> final da aplicação android, </w:t>
      </w:r>
      <w:r w:rsidR="5B60A6CC" w:rsidRPr="00341E61">
        <w:rPr>
          <w:color w:val="000000" w:themeColor="text1"/>
          <w:sz w:val="24"/>
          <w:szCs w:val="24"/>
          <w:lang w:val="pt-PT"/>
        </w:rPr>
        <w:t>a primeira atividade que o utilizador v</w:t>
      </w:r>
      <w:r w:rsidR="00341E61">
        <w:rPr>
          <w:color w:val="000000" w:themeColor="text1"/>
          <w:sz w:val="24"/>
          <w:szCs w:val="24"/>
          <w:lang w:val="pt-PT"/>
        </w:rPr>
        <w:t>ê</w:t>
      </w:r>
      <w:r w:rsidR="5B60A6CC" w:rsidRPr="00341E61">
        <w:rPr>
          <w:color w:val="000000" w:themeColor="text1"/>
          <w:sz w:val="24"/>
          <w:szCs w:val="24"/>
          <w:lang w:val="pt-PT"/>
        </w:rPr>
        <w:t xml:space="preserve"> é o login. </w:t>
      </w:r>
      <w:r w:rsidR="54CB9EA0" w:rsidRPr="00341E61">
        <w:rPr>
          <w:color w:val="000000" w:themeColor="text1"/>
          <w:sz w:val="24"/>
          <w:szCs w:val="24"/>
          <w:lang w:val="pt-PT"/>
        </w:rPr>
        <w:t xml:space="preserve">Nesta aplicação o utilizador também encontra um botão que </w:t>
      </w:r>
      <w:r w:rsidR="00940B73">
        <w:rPr>
          <w:color w:val="000000" w:themeColor="text1"/>
          <w:sz w:val="24"/>
          <w:szCs w:val="24"/>
          <w:lang w:val="pt-PT"/>
        </w:rPr>
        <w:t xml:space="preserve">direciona </w:t>
      </w:r>
      <w:r w:rsidR="54CB9EA0" w:rsidRPr="00341E61">
        <w:rPr>
          <w:color w:val="000000" w:themeColor="text1"/>
          <w:sz w:val="24"/>
          <w:szCs w:val="24"/>
          <w:lang w:val="pt-PT"/>
        </w:rPr>
        <w:t>para a página do registo</w:t>
      </w:r>
      <w:r w:rsidR="00C02814">
        <w:rPr>
          <w:color w:val="000000" w:themeColor="text1"/>
          <w:sz w:val="24"/>
          <w:szCs w:val="24"/>
          <w:lang w:val="pt-PT"/>
        </w:rPr>
        <w:t xml:space="preserve">. </w:t>
      </w:r>
      <w:r w:rsidR="5B60A6CC" w:rsidRPr="00341E61">
        <w:rPr>
          <w:color w:val="000000" w:themeColor="text1"/>
          <w:sz w:val="24"/>
          <w:szCs w:val="24"/>
          <w:lang w:val="pt-PT"/>
        </w:rPr>
        <w:t xml:space="preserve">Após o </w:t>
      </w:r>
      <w:r w:rsidR="5B60A6CC" w:rsidRPr="00C02814">
        <w:rPr>
          <w:i/>
          <w:iCs/>
          <w:color w:val="000000" w:themeColor="text1"/>
          <w:sz w:val="24"/>
          <w:szCs w:val="24"/>
          <w:lang w:val="pt-PT"/>
        </w:rPr>
        <w:t>login</w:t>
      </w:r>
      <w:r w:rsidR="5B60A6CC" w:rsidRPr="00341E61">
        <w:rPr>
          <w:color w:val="000000" w:themeColor="text1"/>
          <w:sz w:val="24"/>
          <w:szCs w:val="24"/>
          <w:lang w:val="pt-PT"/>
        </w:rPr>
        <w:t xml:space="preserve"> o cliente </w:t>
      </w:r>
      <w:r w:rsidR="00C02814">
        <w:rPr>
          <w:color w:val="000000" w:themeColor="text1"/>
          <w:sz w:val="24"/>
          <w:szCs w:val="24"/>
          <w:lang w:val="pt-PT"/>
        </w:rPr>
        <w:t xml:space="preserve">é </w:t>
      </w:r>
      <w:r w:rsidR="11E9F3E3" w:rsidRPr="00341E61">
        <w:rPr>
          <w:color w:val="000000" w:themeColor="text1"/>
          <w:sz w:val="24"/>
          <w:szCs w:val="24"/>
          <w:lang w:val="pt-PT"/>
        </w:rPr>
        <w:t xml:space="preserve">redirecionado para o fragmento de produtos, onde </w:t>
      </w:r>
      <w:r w:rsidR="00B5531E">
        <w:rPr>
          <w:color w:val="000000" w:themeColor="text1"/>
          <w:sz w:val="24"/>
          <w:szCs w:val="24"/>
          <w:lang w:val="pt-PT"/>
        </w:rPr>
        <w:t xml:space="preserve">encontra </w:t>
      </w:r>
      <w:r w:rsidR="11E9F3E3" w:rsidRPr="00341E61">
        <w:rPr>
          <w:color w:val="000000" w:themeColor="text1"/>
          <w:sz w:val="24"/>
          <w:szCs w:val="24"/>
          <w:lang w:val="pt-PT"/>
        </w:rPr>
        <w:t xml:space="preserve">todos os produtos que a aplicação vende. Neste fragmento o utilizador </w:t>
      </w:r>
      <w:r w:rsidR="001F287D">
        <w:rPr>
          <w:color w:val="000000" w:themeColor="text1"/>
          <w:sz w:val="24"/>
          <w:szCs w:val="24"/>
          <w:lang w:val="pt-PT"/>
        </w:rPr>
        <w:t xml:space="preserve">encontra um método de pesquisa </w:t>
      </w:r>
      <w:r w:rsidR="3DE9FCC6" w:rsidRPr="00341E61">
        <w:rPr>
          <w:color w:val="000000" w:themeColor="text1"/>
          <w:sz w:val="24"/>
          <w:szCs w:val="24"/>
          <w:lang w:val="pt-PT"/>
        </w:rPr>
        <w:t xml:space="preserve">que </w:t>
      </w:r>
      <w:r w:rsidR="001F287D">
        <w:rPr>
          <w:color w:val="000000" w:themeColor="text1"/>
          <w:sz w:val="24"/>
          <w:szCs w:val="24"/>
          <w:lang w:val="pt-PT"/>
        </w:rPr>
        <w:t xml:space="preserve">serve </w:t>
      </w:r>
      <w:r w:rsidR="3DE9FCC6" w:rsidRPr="00341E61">
        <w:rPr>
          <w:color w:val="000000" w:themeColor="text1"/>
          <w:sz w:val="24"/>
          <w:szCs w:val="24"/>
          <w:lang w:val="pt-PT"/>
        </w:rPr>
        <w:t xml:space="preserve">para o cliente encontrar </w:t>
      </w:r>
      <w:r w:rsidR="56F56F78" w:rsidRPr="00341E61">
        <w:rPr>
          <w:color w:val="000000" w:themeColor="text1"/>
          <w:sz w:val="24"/>
          <w:szCs w:val="24"/>
          <w:lang w:val="pt-PT"/>
        </w:rPr>
        <w:t>o produto que pretende,</w:t>
      </w:r>
      <w:r w:rsidR="3DE9FCC6" w:rsidRPr="00341E61">
        <w:rPr>
          <w:color w:val="000000" w:themeColor="text1"/>
          <w:sz w:val="24"/>
          <w:szCs w:val="24"/>
          <w:lang w:val="pt-PT"/>
        </w:rPr>
        <w:t xml:space="preserve"> e outra de carrinho, que </w:t>
      </w:r>
      <w:r w:rsidR="49909233" w:rsidRPr="00341E61">
        <w:rPr>
          <w:color w:val="000000" w:themeColor="text1"/>
          <w:sz w:val="24"/>
          <w:szCs w:val="24"/>
          <w:lang w:val="pt-PT"/>
        </w:rPr>
        <w:t>redireciona o cliente para a página de carrinho. Ainda nos produtos o c</w:t>
      </w:r>
      <w:r w:rsidR="094320EA" w:rsidRPr="00341E61">
        <w:rPr>
          <w:color w:val="000000" w:themeColor="text1"/>
          <w:sz w:val="24"/>
          <w:szCs w:val="24"/>
          <w:lang w:val="pt-PT"/>
        </w:rPr>
        <w:t xml:space="preserve">liente </w:t>
      </w:r>
      <w:r w:rsidR="001F287D">
        <w:rPr>
          <w:color w:val="000000" w:themeColor="text1"/>
          <w:sz w:val="24"/>
          <w:szCs w:val="24"/>
          <w:lang w:val="pt-PT"/>
        </w:rPr>
        <w:t xml:space="preserve">encontra </w:t>
      </w:r>
      <w:r w:rsidR="094320EA" w:rsidRPr="00341E61">
        <w:rPr>
          <w:color w:val="000000" w:themeColor="text1"/>
          <w:sz w:val="24"/>
          <w:szCs w:val="24"/>
          <w:lang w:val="pt-PT"/>
        </w:rPr>
        <w:t>as categorias que existem</w:t>
      </w:r>
      <w:r w:rsidR="34361744" w:rsidRPr="00341E61">
        <w:rPr>
          <w:color w:val="000000" w:themeColor="text1"/>
          <w:sz w:val="24"/>
          <w:szCs w:val="24"/>
          <w:lang w:val="pt-PT"/>
        </w:rPr>
        <w:t>,</w:t>
      </w:r>
      <w:r w:rsidR="094320EA" w:rsidRPr="00341E61">
        <w:rPr>
          <w:color w:val="000000" w:themeColor="text1"/>
          <w:sz w:val="24"/>
          <w:szCs w:val="24"/>
          <w:lang w:val="pt-PT"/>
        </w:rPr>
        <w:t xml:space="preserve"> </w:t>
      </w:r>
      <w:r w:rsidR="51F7CCE8" w:rsidRPr="00341E61">
        <w:rPr>
          <w:color w:val="000000" w:themeColor="text1"/>
          <w:sz w:val="24"/>
          <w:szCs w:val="24"/>
          <w:lang w:val="pt-PT"/>
        </w:rPr>
        <w:t>e abaixo das categorias, os produtos</w:t>
      </w:r>
      <w:r w:rsidR="55E68B8F" w:rsidRPr="00341E61">
        <w:rPr>
          <w:color w:val="000000" w:themeColor="text1"/>
          <w:sz w:val="24"/>
          <w:szCs w:val="24"/>
          <w:lang w:val="pt-PT"/>
        </w:rPr>
        <w:t xml:space="preserve">. Se clicar num dos produtos o cliente </w:t>
      </w:r>
      <w:r w:rsidR="001F287D">
        <w:rPr>
          <w:color w:val="000000" w:themeColor="text1"/>
          <w:sz w:val="24"/>
          <w:szCs w:val="24"/>
          <w:lang w:val="pt-PT"/>
        </w:rPr>
        <w:t xml:space="preserve">é </w:t>
      </w:r>
      <w:r w:rsidR="55E68B8F" w:rsidRPr="00341E61">
        <w:rPr>
          <w:color w:val="000000" w:themeColor="text1"/>
          <w:sz w:val="24"/>
          <w:szCs w:val="24"/>
          <w:lang w:val="pt-PT"/>
        </w:rPr>
        <w:t xml:space="preserve">direcionado para </w:t>
      </w:r>
      <w:r w:rsidR="34AF94AA" w:rsidRPr="00341E61">
        <w:rPr>
          <w:color w:val="000000" w:themeColor="text1"/>
          <w:sz w:val="24"/>
          <w:szCs w:val="24"/>
          <w:lang w:val="pt-PT"/>
        </w:rPr>
        <w:t>o</w:t>
      </w:r>
      <w:r w:rsidR="001F287D">
        <w:rPr>
          <w:color w:val="000000" w:themeColor="text1"/>
          <w:sz w:val="24"/>
          <w:szCs w:val="24"/>
          <w:lang w:val="pt-PT"/>
        </w:rPr>
        <w:t>s detalhes deste mesmo</w:t>
      </w:r>
      <w:r w:rsidR="34AF94AA" w:rsidRPr="00341E61">
        <w:rPr>
          <w:color w:val="000000" w:themeColor="text1"/>
          <w:sz w:val="24"/>
          <w:szCs w:val="24"/>
          <w:lang w:val="pt-PT"/>
        </w:rPr>
        <w:t>. Nos detalhes de produto o cliente encontra mais informação sobre o produto</w:t>
      </w:r>
      <w:r w:rsidR="302EF3DE" w:rsidRPr="00341E61">
        <w:rPr>
          <w:color w:val="000000" w:themeColor="text1"/>
          <w:sz w:val="24"/>
          <w:szCs w:val="24"/>
          <w:lang w:val="pt-PT"/>
        </w:rPr>
        <w:t xml:space="preserve"> e </w:t>
      </w:r>
      <w:r w:rsidR="00380AD6">
        <w:rPr>
          <w:color w:val="000000" w:themeColor="text1"/>
          <w:sz w:val="24"/>
          <w:szCs w:val="24"/>
          <w:lang w:val="pt-PT"/>
        </w:rPr>
        <w:t>pode</w:t>
      </w:r>
      <w:r w:rsidR="302EF3DE" w:rsidRPr="00341E61">
        <w:rPr>
          <w:color w:val="000000" w:themeColor="text1"/>
          <w:sz w:val="24"/>
          <w:szCs w:val="24"/>
          <w:lang w:val="pt-PT"/>
        </w:rPr>
        <w:t xml:space="preserve"> escolher a quantidade que deseja comprar e adicionar ao carrinho. Caso não queira </w:t>
      </w:r>
      <w:r w:rsidR="00552D76">
        <w:rPr>
          <w:color w:val="000000" w:themeColor="text1"/>
          <w:sz w:val="24"/>
          <w:szCs w:val="24"/>
          <w:lang w:val="pt-PT"/>
        </w:rPr>
        <w:t xml:space="preserve">tem um </w:t>
      </w:r>
      <w:r w:rsidR="302EF3DE" w:rsidRPr="00341E61">
        <w:rPr>
          <w:color w:val="000000" w:themeColor="text1"/>
          <w:sz w:val="24"/>
          <w:szCs w:val="24"/>
          <w:lang w:val="pt-PT"/>
        </w:rPr>
        <w:t xml:space="preserve">botão para voltar à </w:t>
      </w:r>
      <w:r w:rsidR="351AD8F6" w:rsidRPr="00341E61">
        <w:rPr>
          <w:color w:val="000000" w:themeColor="text1"/>
          <w:sz w:val="24"/>
          <w:szCs w:val="24"/>
          <w:lang w:val="pt-PT"/>
        </w:rPr>
        <w:t xml:space="preserve">atividade </w:t>
      </w:r>
      <w:r w:rsidR="302EF3DE" w:rsidRPr="00341E61">
        <w:rPr>
          <w:color w:val="000000" w:themeColor="text1"/>
          <w:sz w:val="24"/>
          <w:szCs w:val="24"/>
          <w:lang w:val="pt-PT"/>
        </w:rPr>
        <w:t>inicial</w:t>
      </w:r>
      <w:r w:rsidR="0C958EB4" w:rsidRPr="00341E61">
        <w:rPr>
          <w:color w:val="000000" w:themeColor="text1"/>
          <w:sz w:val="24"/>
          <w:szCs w:val="24"/>
          <w:lang w:val="pt-PT"/>
        </w:rPr>
        <w:t xml:space="preserve">. Na atividade do carrinho o cliente verifica os produtos </w:t>
      </w:r>
      <w:r w:rsidR="5196558D" w:rsidRPr="00341E61">
        <w:rPr>
          <w:color w:val="000000" w:themeColor="text1"/>
          <w:sz w:val="24"/>
          <w:szCs w:val="24"/>
          <w:lang w:val="pt-PT"/>
        </w:rPr>
        <w:t>e encontra dois botões o de continuar a comprar, que direciona o cliente para a atividade inicial, e o finalizar a compra que vai direcionar o cliente para a morada de entrega</w:t>
      </w:r>
      <w:r w:rsidR="75655CDD" w:rsidRPr="00341E61">
        <w:rPr>
          <w:color w:val="000000" w:themeColor="text1"/>
          <w:sz w:val="24"/>
          <w:szCs w:val="24"/>
          <w:lang w:val="pt-PT"/>
        </w:rPr>
        <w:t xml:space="preserve">, onde o mesmo indica a morada a qual pretende receber as compras. Após a morada de entrega o cliente </w:t>
      </w:r>
      <w:r w:rsidR="003C1255">
        <w:rPr>
          <w:color w:val="000000" w:themeColor="text1"/>
          <w:sz w:val="24"/>
          <w:szCs w:val="24"/>
          <w:lang w:val="pt-PT"/>
        </w:rPr>
        <w:t xml:space="preserve">é </w:t>
      </w:r>
      <w:r w:rsidR="069A3C9C" w:rsidRPr="00341E61">
        <w:rPr>
          <w:color w:val="000000" w:themeColor="text1"/>
          <w:sz w:val="24"/>
          <w:szCs w:val="24"/>
          <w:lang w:val="pt-PT"/>
        </w:rPr>
        <w:t xml:space="preserve">redirecionado para a atividade de morada de faturação onde indica </w:t>
      </w:r>
      <w:r w:rsidR="57EEB2D7" w:rsidRPr="00341E61">
        <w:rPr>
          <w:color w:val="000000" w:themeColor="text1"/>
          <w:sz w:val="24"/>
          <w:szCs w:val="24"/>
          <w:lang w:val="pt-PT"/>
        </w:rPr>
        <w:t xml:space="preserve">a </w:t>
      </w:r>
      <w:r w:rsidR="005B5092">
        <w:rPr>
          <w:color w:val="000000" w:themeColor="text1"/>
          <w:sz w:val="24"/>
          <w:szCs w:val="24"/>
          <w:lang w:val="pt-PT"/>
        </w:rPr>
        <w:t>morada das faturas</w:t>
      </w:r>
      <w:r w:rsidR="57EEB2D7" w:rsidRPr="00341E61">
        <w:rPr>
          <w:color w:val="000000" w:themeColor="text1"/>
          <w:sz w:val="24"/>
          <w:szCs w:val="24"/>
          <w:lang w:val="pt-PT"/>
        </w:rPr>
        <w:t xml:space="preserve">. Depois da morada de faturação o cliente </w:t>
      </w:r>
      <w:r w:rsidR="009738A5">
        <w:rPr>
          <w:color w:val="000000" w:themeColor="text1"/>
          <w:sz w:val="24"/>
          <w:szCs w:val="24"/>
          <w:lang w:val="pt-PT"/>
        </w:rPr>
        <w:t>é</w:t>
      </w:r>
      <w:r w:rsidR="57EEB2D7" w:rsidRPr="00341E61">
        <w:rPr>
          <w:color w:val="000000" w:themeColor="text1"/>
          <w:sz w:val="24"/>
          <w:szCs w:val="24"/>
          <w:lang w:val="pt-PT"/>
        </w:rPr>
        <w:t xml:space="preserve"> direcionado para a atividade de métodos de pagamento, onde </w:t>
      </w:r>
      <w:r w:rsidR="009A0B52">
        <w:rPr>
          <w:color w:val="000000" w:themeColor="text1"/>
          <w:sz w:val="24"/>
          <w:szCs w:val="24"/>
          <w:lang w:val="pt-PT"/>
        </w:rPr>
        <w:t>pode</w:t>
      </w:r>
      <w:r w:rsidR="57EEB2D7" w:rsidRPr="00341E61">
        <w:rPr>
          <w:color w:val="000000" w:themeColor="text1"/>
          <w:sz w:val="24"/>
          <w:szCs w:val="24"/>
          <w:lang w:val="pt-PT"/>
        </w:rPr>
        <w:t xml:space="preserve"> escolher qual o método de pagamento</w:t>
      </w:r>
      <w:r w:rsidR="22D1DDF3" w:rsidRPr="00341E61">
        <w:rPr>
          <w:color w:val="000000" w:themeColor="text1"/>
          <w:sz w:val="24"/>
          <w:szCs w:val="24"/>
          <w:lang w:val="pt-PT"/>
        </w:rPr>
        <w:t xml:space="preserve"> que pretende pagar as </w:t>
      </w:r>
      <w:r w:rsidR="22D1DDF3" w:rsidRPr="00341E61">
        <w:rPr>
          <w:color w:val="000000" w:themeColor="text1"/>
          <w:sz w:val="24"/>
          <w:szCs w:val="24"/>
          <w:lang w:val="pt-PT"/>
        </w:rPr>
        <w:lastRenderedPageBreak/>
        <w:t>compras</w:t>
      </w:r>
      <w:r w:rsidR="57EEB2D7" w:rsidRPr="00341E61">
        <w:rPr>
          <w:color w:val="000000" w:themeColor="text1"/>
          <w:sz w:val="24"/>
          <w:szCs w:val="24"/>
          <w:lang w:val="pt-PT"/>
        </w:rPr>
        <w:t>.</w:t>
      </w:r>
      <w:r w:rsidR="386D46C0" w:rsidRPr="00341E61">
        <w:rPr>
          <w:color w:val="000000" w:themeColor="text1"/>
          <w:sz w:val="24"/>
          <w:szCs w:val="24"/>
          <w:lang w:val="pt-PT"/>
        </w:rPr>
        <w:t xml:space="preserve"> Depois de escolher o método de pagamento </w:t>
      </w:r>
      <w:r w:rsidR="00E557D4">
        <w:rPr>
          <w:color w:val="000000" w:themeColor="text1"/>
          <w:sz w:val="24"/>
          <w:szCs w:val="24"/>
          <w:lang w:val="pt-PT"/>
        </w:rPr>
        <w:t>é</w:t>
      </w:r>
      <w:r w:rsidR="386D46C0" w:rsidRPr="00341E61">
        <w:rPr>
          <w:color w:val="000000" w:themeColor="text1"/>
          <w:sz w:val="24"/>
          <w:szCs w:val="24"/>
          <w:lang w:val="pt-PT"/>
        </w:rPr>
        <w:t xml:space="preserve"> encaminhado automaticamente para </w:t>
      </w:r>
      <w:r w:rsidR="52F494A5" w:rsidRPr="00341E61">
        <w:rPr>
          <w:color w:val="000000" w:themeColor="text1"/>
          <w:sz w:val="24"/>
          <w:szCs w:val="24"/>
          <w:lang w:val="pt-PT"/>
        </w:rPr>
        <w:t xml:space="preserve">o checkout. No checkout o cliente </w:t>
      </w:r>
      <w:r w:rsidR="00C057CB">
        <w:rPr>
          <w:color w:val="000000" w:themeColor="text1"/>
          <w:sz w:val="24"/>
          <w:szCs w:val="24"/>
          <w:lang w:val="pt-PT"/>
        </w:rPr>
        <w:t xml:space="preserve">encontra </w:t>
      </w:r>
      <w:r w:rsidR="52F494A5" w:rsidRPr="00341E61">
        <w:rPr>
          <w:color w:val="000000" w:themeColor="text1"/>
          <w:sz w:val="24"/>
          <w:szCs w:val="24"/>
          <w:lang w:val="pt-PT"/>
        </w:rPr>
        <w:t xml:space="preserve">algumas informações como as moradas e </w:t>
      </w:r>
      <w:r w:rsidR="684C2232" w:rsidRPr="00341E61">
        <w:rPr>
          <w:color w:val="000000" w:themeColor="text1"/>
          <w:sz w:val="24"/>
          <w:szCs w:val="24"/>
          <w:lang w:val="pt-PT"/>
        </w:rPr>
        <w:t>o método de pagamento</w:t>
      </w:r>
      <w:r w:rsidR="00A33B12">
        <w:rPr>
          <w:color w:val="000000" w:themeColor="text1"/>
          <w:sz w:val="24"/>
          <w:szCs w:val="24"/>
          <w:lang w:val="pt-PT"/>
        </w:rPr>
        <w:t xml:space="preserve"> utilizados</w:t>
      </w:r>
      <w:r w:rsidR="684C2232" w:rsidRPr="00341E61">
        <w:rPr>
          <w:color w:val="000000" w:themeColor="text1"/>
          <w:sz w:val="24"/>
          <w:szCs w:val="24"/>
          <w:lang w:val="pt-PT"/>
        </w:rPr>
        <w:t xml:space="preserve">. </w:t>
      </w:r>
    </w:p>
    <w:p w14:paraId="590B972E" w14:textId="4EEC10BF" w:rsidR="069A3C9C" w:rsidRPr="00A33B12" w:rsidRDefault="069A3C9C" w:rsidP="01122906">
      <w:pPr>
        <w:spacing w:before="120" w:after="120" w:line="360" w:lineRule="auto"/>
        <w:jc w:val="both"/>
        <w:rPr>
          <w:color w:val="000000" w:themeColor="text1"/>
          <w:sz w:val="24"/>
          <w:szCs w:val="24"/>
          <w:lang w:val="pt-PT"/>
        </w:rPr>
      </w:pPr>
      <w:r w:rsidRPr="00A33B12">
        <w:rPr>
          <w:color w:val="000000" w:themeColor="text1"/>
          <w:sz w:val="24"/>
          <w:szCs w:val="24"/>
          <w:lang w:val="pt-PT"/>
        </w:rPr>
        <w:t>Uma parte da descrição está demonstrada na imagem abaixo.</w:t>
      </w:r>
    </w:p>
    <w:p w14:paraId="1E20167C" w14:textId="77777777" w:rsidR="00A33B12" w:rsidRDefault="1C84B2E2" w:rsidP="00A33B12">
      <w:pPr>
        <w:keepNext/>
        <w:spacing w:before="120" w:after="120" w:line="360" w:lineRule="auto"/>
        <w:jc w:val="both"/>
      </w:pPr>
      <w:r>
        <w:rPr>
          <w:noProof/>
        </w:rPr>
        <w:drawing>
          <wp:inline distT="0" distB="0" distL="0" distR="0" wp14:anchorId="3FF6344A" wp14:editId="3EC0BB00">
            <wp:extent cx="5597719" cy="4198289"/>
            <wp:effectExtent l="0" t="0" r="3175" b="0"/>
            <wp:docPr id="1370114887" name="Picture 137011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114887"/>
                    <pic:cNvPicPr/>
                  </pic:nvPicPr>
                  <pic:blipFill>
                    <a:blip r:embed="rId47">
                      <a:extLst>
                        <a:ext uri="{28A0092B-C50C-407E-A947-70E740481C1C}">
                          <a14:useLocalDpi xmlns:a14="http://schemas.microsoft.com/office/drawing/2010/main" val="0"/>
                        </a:ext>
                      </a:extLst>
                    </a:blip>
                    <a:stretch>
                      <a:fillRect/>
                    </a:stretch>
                  </pic:blipFill>
                  <pic:spPr>
                    <a:xfrm>
                      <a:off x="0" y="0"/>
                      <a:ext cx="5597719" cy="4198289"/>
                    </a:xfrm>
                    <a:prstGeom prst="rect">
                      <a:avLst/>
                    </a:prstGeom>
                  </pic:spPr>
                </pic:pic>
              </a:graphicData>
            </a:graphic>
          </wp:inline>
        </w:drawing>
      </w:r>
    </w:p>
    <w:p w14:paraId="3824AF71" w14:textId="65D076F4" w:rsidR="056C8D13" w:rsidRDefault="00A33B12" w:rsidP="00A33B12">
      <w:pPr>
        <w:pStyle w:val="Legenda"/>
        <w:jc w:val="both"/>
        <w:rPr>
          <w:color w:val="000000" w:themeColor="text1"/>
          <w:lang w:val="pt-PT"/>
        </w:rPr>
      </w:pPr>
      <w:r>
        <w:rPr>
          <w:color w:val="000000" w:themeColor="text1"/>
          <w:lang w:val="pt-PT"/>
        </w:rPr>
        <w:fldChar w:fldCharType="begin"/>
      </w:r>
      <w:r>
        <w:rPr>
          <w:color w:val="000000" w:themeColor="text1"/>
          <w:lang w:val="pt-PT"/>
        </w:rPr>
        <w:instrText xml:space="preserve"> SEQ Figure \* ARABIC </w:instrText>
      </w:r>
      <w:r>
        <w:rPr>
          <w:color w:val="000000" w:themeColor="text1"/>
          <w:lang w:val="pt-PT"/>
        </w:rPr>
        <w:fldChar w:fldCharType="separate"/>
      </w:r>
      <w:bookmarkStart w:id="34" w:name="_Toc64317975"/>
      <w:r w:rsidR="00093523">
        <w:rPr>
          <w:noProof/>
          <w:color w:val="000000" w:themeColor="text1"/>
          <w:lang w:val="pt-PT"/>
        </w:rPr>
        <w:t>15</w:t>
      </w:r>
      <w:r>
        <w:rPr>
          <w:color w:val="000000" w:themeColor="text1"/>
          <w:lang w:val="pt-PT"/>
        </w:rPr>
        <w:fldChar w:fldCharType="end"/>
      </w:r>
      <w:r w:rsidRPr="00F97D57">
        <w:rPr>
          <w:lang w:val="pt-PT"/>
        </w:rPr>
        <w:t xml:space="preserve"> - Estrutura de funcionamento explicada</w:t>
      </w:r>
      <w:bookmarkEnd w:id="34"/>
    </w:p>
    <w:p w14:paraId="74F4E24E" w14:textId="3DEA69DE" w:rsidR="67AE54AB" w:rsidRPr="00F97D57" w:rsidRDefault="67AE54AB" w:rsidP="67AE54AB">
      <w:pPr>
        <w:spacing w:before="120" w:after="120" w:line="360" w:lineRule="auto"/>
        <w:jc w:val="both"/>
        <w:rPr>
          <w:lang w:val="pt-PT"/>
        </w:rPr>
      </w:pPr>
    </w:p>
    <w:p w14:paraId="745551C4" w14:textId="47A76F80" w:rsidR="67AE54AB" w:rsidRDefault="67AE54AB" w:rsidP="67AE54AB">
      <w:pPr>
        <w:spacing w:before="120" w:after="120" w:line="360" w:lineRule="auto"/>
        <w:jc w:val="both"/>
        <w:rPr>
          <w:color w:val="000000" w:themeColor="text1"/>
          <w:lang w:val="pt-PT"/>
        </w:rPr>
      </w:pPr>
    </w:p>
    <w:p w14:paraId="685BD64D" w14:textId="77777777" w:rsidR="002040D7" w:rsidRDefault="002040D7">
      <w:pPr>
        <w:rPr>
          <w:rFonts w:ascii="Times New Roman" w:hAnsi="Times New Roman" w:cs="Times New Roman"/>
          <w:i/>
          <w:iCs/>
          <w:color w:val="000000" w:themeColor="text1"/>
          <w:sz w:val="24"/>
          <w:szCs w:val="24"/>
          <w:lang w:val="pt-PT"/>
        </w:rPr>
      </w:pPr>
      <w:r>
        <w:rPr>
          <w:rFonts w:ascii="Times New Roman" w:hAnsi="Times New Roman" w:cs="Times New Roman"/>
          <w:i/>
          <w:iCs/>
          <w:color w:val="000000" w:themeColor="text1"/>
          <w:sz w:val="24"/>
          <w:szCs w:val="24"/>
          <w:lang w:val="pt-PT"/>
        </w:rPr>
        <w:br w:type="page"/>
      </w:r>
    </w:p>
    <w:p w14:paraId="4BDF9282" w14:textId="2F021EE6" w:rsidR="0F4492A5" w:rsidRPr="00A33B12" w:rsidRDefault="0F4492A5" w:rsidP="002040D7">
      <w:pPr>
        <w:spacing w:before="100" w:beforeAutospacing="1" w:after="100" w:afterAutospacing="1"/>
        <w:jc w:val="both"/>
        <w:rPr>
          <w:rFonts w:cs="Times New Roman"/>
          <w:b/>
          <w:bCs/>
          <w:i/>
          <w:iCs/>
          <w:color w:val="000000" w:themeColor="text1"/>
          <w:sz w:val="24"/>
          <w:szCs w:val="24"/>
          <w:lang w:val="pt-PT"/>
        </w:rPr>
      </w:pPr>
      <w:proofErr w:type="spellStart"/>
      <w:r w:rsidRPr="00A33B12">
        <w:rPr>
          <w:rFonts w:cs="Times New Roman"/>
          <w:b/>
          <w:bCs/>
          <w:i/>
          <w:iCs/>
          <w:color w:val="000000" w:themeColor="text1"/>
          <w:sz w:val="24"/>
          <w:szCs w:val="24"/>
          <w:lang w:val="pt-PT"/>
        </w:rPr>
        <w:lastRenderedPageBreak/>
        <w:t>Mockup</w:t>
      </w:r>
      <w:proofErr w:type="spellEnd"/>
      <w:r w:rsidRPr="00A33B12">
        <w:rPr>
          <w:rFonts w:cs="Times New Roman"/>
          <w:b/>
          <w:bCs/>
          <w:color w:val="000000" w:themeColor="text1"/>
          <w:sz w:val="24"/>
          <w:szCs w:val="24"/>
          <w:lang w:val="pt-PT"/>
        </w:rPr>
        <w:t xml:space="preserve"> inicial do site</w:t>
      </w:r>
    </w:p>
    <w:p w14:paraId="7A6669BF" w14:textId="774405C8" w:rsidR="371EE7C5" w:rsidRPr="00A33B12" w:rsidRDefault="13FB19DD" w:rsidP="5AF5F9F7">
      <w:pPr>
        <w:spacing w:before="120" w:after="120" w:line="360" w:lineRule="auto"/>
        <w:jc w:val="both"/>
        <w:rPr>
          <w:color w:val="000000" w:themeColor="text1"/>
          <w:sz w:val="24"/>
          <w:szCs w:val="24"/>
          <w:lang w:val="pt-PT"/>
        </w:rPr>
      </w:pPr>
      <w:r w:rsidRPr="00A33B12">
        <w:rPr>
          <w:color w:val="000000" w:themeColor="text1"/>
          <w:sz w:val="24"/>
          <w:szCs w:val="24"/>
          <w:lang w:val="pt-PT"/>
        </w:rPr>
        <w:t xml:space="preserve">No </w:t>
      </w:r>
      <w:proofErr w:type="spellStart"/>
      <w:r w:rsidRPr="00A33B12">
        <w:rPr>
          <w:i/>
          <w:iCs/>
          <w:color w:val="000000" w:themeColor="text1"/>
          <w:sz w:val="24"/>
          <w:szCs w:val="24"/>
          <w:lang w:val="pt-PT"/>
        </w:rPr>
        <w:t>mockup</w:t>
      </w:r>
      <w:proofErr w:type="spellEnd"/>
      <w:r w:rsidRPr="00A33B12">
        <w:rPr>
          <w:color w:val="000000" w:themeColor="text1"/>
          <w:sz w:val="24"/>
          <w:szCs w:val="24"/>
          <w:lang w:val="pt-PT"/>
        </w:rPr>
        <w:t xml:space="preserve"> inicial da aplicação </w:t>
      </w:r>
      <w:r w:rsidRPr="00A33B12">
        <w:rPr>
          <w:i/>
          <w:iCs/>
          <w:color w:val="000000" w:themeColor="text1"/>
          <w:sz w:val="24"/>
          <w:szCs w:val="24"/>
          <w:lang w:val="pt-PT"/>
        </w:rPr>
        <w:t>web</w:t>
      </w:r>
      <w:r w:rsidRPr="00A33B12">
        <w:rPr>
          <w:color w:val="000000" w:themeColor="text1"/>
          <w:sz w:val="24"/>
          <w:szCs w:val="24"/>
          <w:lang w:val="pt-PT"/>
        </w:rPr>
        <w:t xml:space="preserve"> o cliente quando </w:t>
      </w:r>
      <w:r w:rsidR="7EBF7391" w:rsidRPr="00A33B12">
        <w:rPr>
          <w:color w:val="000000" w:themeColor="text1"/>
          <w:sz w:val="24"/>
          <w:szCs w:val="24"/>
          <w:lang w:val="pt-PT"/>
        </w:rPr>
        <w:t>abri</w:t>
      </w:r>
      <w:r w:rsidR="6F74748D" w:rsidRPr="00A33B12">
        <w:rPr>
          <w:color w:val="000000" w:themeColor="text1"/>
          <w:sz w:val="24"/>
          <w:szCs w:val="24"/>
          <w:lang w:val="pt-PT"/>
        </w:rPr>
        <w:t>a</w:t>
      </w:r>
      <w:r w:rsidRPr="00A33B12">
        <w:rPr>
          <w:color w:val="000000" w:themeColor="text1"/>
          <w:sz w:val="24"/>
          <w:szCs w:val="24"/>
          <w:lang w:val="pt-PT"/>
        </w:rPr>
        <w:t xml:space="preserve"> a aplicação </w:t>
      </w:r>
      <w:r w:rsidR="00F97D57">
        <w:rPr>
          <w:color w:val="000000" w:themeColor="text1"/>
          <w:sz w:val="24"/>
          <w:szCs w:val="24"/>
          <w:lang w:val="pt-PT"/>
        </w:rPr>
        <w:t>via o login e também</w:t>
      </w:r>
      <w:r w:rsidRPr="00A33B12">
        <w:rPr>
          <w:color w:val="000000" w:themeColor="text1"/>
          <w:sz w:val="24"/>
          <w:szCs w:val="24"/>
          <w:lang w:val="pt-PT"/>
        </w:rPr>
        <w:t xml:space="preserve"> um botão que </w:t>
      </w:r>
      <w:r w:rsidR="00F97D57">
        <w:rPr>
          <w:color w:val="000000" w:themeColor="text1"/>
          <w:sz w:val="24"/>
          <w:szCs w:val="24"/>
          <w:lang w:val="pt-PT"/>
        </w:rPr>
        <w:t xml:space="preserve">direcionava </w:t>
      </w:r>
      <w:r w:rsidRPr="00A33B12">
        <w:rPr>
          <w:color w:val="000000" w:themeColor="text1"/>
          <w:sz w:val="24"/>
          <w:szCs w:val="24"/>
          <w:lang w:val="pt-PT"/>
        </w:rPr>
        <w:t>para o registo. Assim que o cliente preenche</w:t>
      </w:r>
      <w:r w:rsidR="00FD5E12">
        <w:rPr>
          <w:color w:val="000000" w:themeColor="text1"/>
          <w:sz w:val="24"/>
          <w:szCs w:val="24"/>
          <w:lang w:val="pt-PT"/>
        </w:rPr>
        <w:t>sse</w:t>
      </w:r>
      <w:r w:rsidRPr="00A33B12">
        <w:rPr>
          <w:color w:val="000000" w:themeColor="text1"/>
          <w:sz w:val="24"/>
          <w:szCs w:val="24"/>
          <w:lang w:val="pt-PT"/>
        </w:rPr>
        <w:t xml:space="preserve"> os seus dados e clica</w:t>
      </w:r>
      <w:r w:rsidR="00FD5E12">
        <w:rPr>
          <w:color w:val="000000" w:themeColor="text1"/>
          <w:sz w:val="24"/>
          <w:szCs w:val="24"/>
          <w:lang w:val="pt-PT"/>
        </w:rPr>
        <w:t>sse</w:t>
      </w:r>
      <w:r w:rsidRPr="00A33B12">
        <w:rPr>
          <w:color w:val="000000" w:themeColor="text1"/>
          <w:sz w:val="24"/>
          <w:szCs w:val="24"/>
          <w:lang w:val="pt-PT"/>
        </w:rPr>
        <w:t xml:space="preserve"> no botão </w:t>
      </w:r>
      <w:r w:rsidRPr="00FD5E12">
        <w:rPr>
          <w:i/>
          <w:iCs/>
          <w:color w:val="000000" w:themeColor="text1"/>
          <w:sz w:val="24"/>
          <w:szCs w:val="24"/>
          <w:lang w:val="pt-PT"/>
        </w:rPr>
        <w:t>login</w:t>
      </w:r>
      <w:r w:rsidRPr="00A33B12">
        <w:rPr>
          <w:color w:val="000000" w:themeColor="text1"/>
          <w:sz w:val="24"/>
          <w:szCs w:val="24"/>
          <w:lang w:val="pt-PT"/>
        </w:rPr>
        <w:t xml:space="preserve">, </w:t>
      </w:r>
      <w:r w:rsidR="00FD5E12">
        <w:rPr>
          <w:color w:val="000000" w:themeColor="text1"/>
          <w:sz w:val="24"/>
          <w:szCs w:val="24"/>
          <w:lang w:val="pt-PT"/>
        </w:rPr>
        <w:t>era redirecionado para a página inicial</w:t>
      </w:r>
      <w:r w:rsidRPr="00A33B12">
        <w:rPr>
          <w:color w:val="000000" w:themeColor="text1"/>
          <w:sz w:val="24"/>
          <w:szCs w:val="24"/>
          <w:lang w:val="pt-PT"/>
        </w:rPr>
        <w:t>. N</w:t>
      </w:r>
      <w:r w:rsidR="3B7A81F4" w:rsidRPr="00A33B12">
        <w:rPr>
          <w:color w:val="000000" w:themeColor="text1"/>
          <w:sz w:val="24"/>
          <w:szCs w:val="24"/>
          <w:lang w:val="pt-PT"/>
        </w:rPr>
        <w:t>a página inicial</w:t>
      </w:r>
      <w:r w:rsidRPr="00A33B12">
        <w:rPr>
          <w:color w:val="000000" w:themeColor="text1"/>
          <w:sz w:val="24"/>
          <w:szCs w:val="24"/>
          <w:lang w:val="pt-PT"/>
        </w:rPr>
        <w:t xml:space="preserve"> o utilizador v</w:t>
      </w:r>
      <w:r w:rsidR="00FD5E12">
        <w:rPr>
          <w:color w:val="000000" w:themeColor="text1"/>
          <w:sz w:val="24"/>
          <w:szCs w:val="24"/>
          <w:lang w:val="pt-PT"/>
        </w:rPr>
        <w:t>ia</w:t>
      </w:r>
      <w:r w:rsidRPr="00A33B12">
        <w:rPr>
          <w:color w:val="000000" w:themeColor="text1"/>
          <w:sz w:val="24"/>
          <w:szCs w:val="24"/>
          <w:lang w:val="pt-PT"/>
        </w:rPr>
        <w:t xml:space="preserve"> </w:t>
      </w:r>
      <w:r w:rsidR="682D2EC1" w:rsidRPr="00A33B12">
        <w:rPr>
          <w:color w:val="000000" w:themeColor="text1"/>
          <w:sz w:val="24"/>
          <w:szCs w:val="24"/>
          <w:lang w:val="pt-PT"/>
        </w:rPr>
        <w:t>a</w:t>
      </w:r>
      <w:r w:rsidRPr="00A33B12">
        <w:rPr>
          <w:color w:val="000000" w:themeColor="text1"/>
          <w:sz w:val="24"/>
          <w:szCs w:val="24"/>
          <w:lang w:val="pt-PT"/>
        </w:rPr>
        <w:t>s</w:t>
      </w:r>
      <w:r w:rsidR="682D2EC1" w:rsidRPr="00A33B12">
        <w:rPr>
          <w:color w:val="000000" w:themeColor="text1"/>
          <w:sz w:val="24"/>
          <w:szCs w:val="24"/>
          <w:lang w:val="pt-PT"/>
        </w:rPr>
        <w:t xml:space="preserve"> categorias</w:t>
      </w:r>
      <w:r w:rsidRPr="00A33B12">
        <w:rPr>
          <w:color w:val="000000" w:themeColor="text1"/>
          <w:sz w:val="24"/>
          <w:szCs w:val="24"/>
          <w:lang w:val="pt-PT"/>
        </w:rPr>
        <w:t xml:space="preserve"> que a </w:t>
      </w:r>
      <w:r w:rsidR="6B9D38A6" w:rsidRPr="00A33B12">
        <w:rPr>
          <w:color w:val="000000" w:themeColor="text1"/>
          <w:sz w:val="24"/>
          <w:szCs w:val="24"/>
          <w:lang w:val="pt-PT"/>
        </w:rPr>
        <w:t>aplicação</w:t>
      </w:r>
      <w:r w:rsidRPr="00A33B12">
        <w:rPr>
          <w:color w:val="000000" w:themeColor="text1"/>
          <w:sz w:val="24"/>
          <w:szCs w:val="24"/>
          <w:lang w:val="pt-PT"/>
        </w:rPr>
        <w:t xml:space="preserve"> t</w:t>
      </w:r>
      <w:r w:rsidR="00FD5E12">
        <w:rPr>
          <w:color w:val="000000" w:themeColor="text1"/>
          <w:sz w:val="24"/>
          <w:szCs w:val="24"/>
          <w:lang w:val="pt-PT"/>
        </w:rPr>
        <w:t>inha</w:t>
      </w:r>
      <w:r w:rsidRPr="00A33B12">
        <w:rPr>
          <w:color w:val="000000" w:themeColor="text1"/>
          <w:sz w:val="24"/>
          <w:szCs w:val="24"/>
          <w:lang w:val="pt-PT"/>
        </w:rPr>
        <w:t xml:space="preserve"> disponíveis.</w:t>
      </w:r>
      <w:r w:rsidR="007B48CE" w:rsidRPr="00A33B12">
        <w:rPr>
          <w:color w:val="000000" w:themeColor="text1"/>
          <w:sz w:val="24"/>
          <w:szCs w:val="24"/>
          <w:lang w:val="pt-PT"/>
        </w:rPr>
        <w:t xml:space="preserve"> Nessa página o utilizador pod</w:t>
      </w:r>
      <w:r w:rsidR="00FD5E12">
        <w:rPr>
          <w:color w:val="000000" w:themeColor="text1"/>
          <w:sz w:val="24"/>
          <w:szCs w:val="24"/>
          <w:lang w:val="pt-PT"/>
        </w:rPr>
        <w:t>ia</w:t>
      </w:r>
      <w:r w:rsidR="007B48CE" w:rsidRPr="00A33B12">
        <w:rPr>
          <w:color w:val="000000" w:themeColor="text1"/>
          <w:sz w:val="24"/>
          <w:szCs w:val="24"/>
          <w:lang w:val="pt-PT"/>
        </w:rPr>
        <w:t xml:space="preserve"> ir para a página de empresas. Se o utilizador </w:t>
      </w:r>
      <w:r w:rsidR="18015578" w:rsidRPr="00A33B12">
        <w:rPr>
          <w:color w:val="000000" w:themeColor="text1"/>
          <w:sz w:val="24"/>
          <w:szCs w:val="24"/>
          <w:lang w:val="pt-PT"/>
        </w:rPr>
        <w:t>clica</w:t>
      </w:r>
      <w:r w:rsidR="00FD5E12">
        <w:rPr>
          <w:color w:val="000000" w:themeColor="text1"/>
          <w:sz w:val="24"/>
          <w:szCs w:val="24"/>
          <w:lang w:val="pt-PT"/>
        </w:rPr>
        <w:t>sse</w:t>
      </w:r>
      <w:r w:rsidR="18015578" w:rsidRPr="00A33B12">
        <w:rPr>
          <w:color w:val="000000" w:themeColor="text1"/>
          <w:sz w:val="24"/>
          <w:szCs w:val="24"/>
          <w:lang w:val="pt-PT"/>
        </w:rPr>
        <w:t xml:space="preserve"> numa categoria</w:t>
      </w:r>
      <w:r w:rsidR="39286045" w:rsidRPr="00A33B12">
        <w:rPr>
          <w:color w:val="000000" w:themeColor="text1"/>
          <w:sz w:val="24"/>
          <w:szCs w:val="24"/>
          <w:lang w:val="pt-PT"/>
        </w:rPr>
        <w:t xml:space="preserve"> </w:t>
      </w:r>
      <w:r w:rsidR="00FD5E12">
        <w:rPr>
          <w:color w:val="000000" w:themeColor="text1"/>
          <w:sz w:val="24"/>
          <w:szCs w:val="24"/>
          <w:lang w:val="pt-PT"/>
        </w:rPr>
        <w:t>ia</w:t>
      </w:r>
      <w:r w:rsidR="39286045" w:rsidRPr="00A33B12">
        <w:rPr>
          <w:color w:val="000000" w:themeColor="text1"/>
          <w:sz w:val="24"/>
          <w:szCs w:val="24"/>
          <w:lang w:val="pt-PT"/>
        </w:rPr>
        <w:t xml:space="preserve"> para a página de produtos dessa categoria. Se clica</w:t>
      </w:r>
      <w:r w:rsidR="00FD5E12">
        <w:rPr>
          <w:color w:val="000000" w:themeColor="text1"/>
          <w:sz w:val="24"/>
          <w:szCs w:val="24"/>
          <w:lang w:val="pt-PT"/>
        </w:rPr>
        <w:t>sse</w:t>
      </w:r>
      <w:r w:rsidR="39286045" w:rsidRPr="00A33B12">
        <w:rPr>
          <w:color w:val="000000" w:themeColor="text1"/>
          <w:sz w:val="24"/>
          <w:szCs w:val="24"/>
          <w:lang w:val="pt-PT"/>
        </w:rPr>
        <w:t xml:space="preserve"> num produto i</w:t>
      </w:r>
      <w:r w:rsidR="00FD5E12">
        <w:rPr>
          <w:color w:val="000000" w:themeColor="text1"/>
          <w:sz w:val="24"/>
          <w:szCs w:val="24"/>
          <w:lang w:val="pt-PT"/>
        </w:rPr>
        <w:t>a</w:t>
      </w:r>
      <w:r w:rsidR="39286045" w:rsidRPr="00A33B12">
        <w:rPr>
          <w:color w:val="000000" w:themeColor="text1"/>
          <w:sz w:val="24"/>
          <w:szCs w:val="24"/>
          <w:lang w:val="pt-PT"/>
        </w:rPr>
        <w:t xml:space="preserve"> para a página de detalhes de produto</w:t>
      </w:r>
      <w:r w:rsidR="158EFB1B" w:rsidRPr="00A33B12">
        <w:rPr>
          <w:color w:val="000000" w:themeColor="text1"/>
          <w:sz w:val="24"/>
          <w:szCs w:val="24"/>
          <w:lang w:val="pt-PT"/>
        </w:rPr>
        <w:t xml:space="preserve"> </w:t>
      </w:r>
      <w:r w:rsidR="00F13755">
        <w:rPr>
          <w:color w:val="000000" w:themeColor="text1"/>
          <w:sz w:val="24"/>
          <w:szCs w:val="24"/>
          <w:lang w:val="pt-PT"/>
        </w:rPr>
        <w:t>onde</w:t>
      </w:r>
      <w:r w:rsidR="158EFB1B" w:rsidRPr="00A33B12">
        <w:rPr>
          <w:color w:val="000000" w:themeColor="text1"/>
          <w:sz w:val="24"/>
          <w:szCs w:val="24"/>
          <w:lang w:val="pt-PT"/>
        </w:rPr>
        <w:t xml:space="preserve"> pod</w:t>
      </w:r>
      <w:r w:rsidR="00F13755">
        <w:rPr>
          <w:color w:val="000000" w:themeColor="text1"/>
          <w:sz w:val="24"/>
          <w:szCs w:val="24"/>
          <w:lang w:val="pt-PT"/>
        </w:rPr>
        <w:t>ia</w:t>
      </w:r>
      <w:r w:rsidR="158EFB1B" w:rsidRPr="00A33B12">
        <w:rPr>
          <w:color w:val="000000" w:themeColor="text1"/>
          <w:sz w:val="24"/>
          <w:szCs w:val="24"/>
          <w:lang w:val="pt-PT"/>
        </w:rPr>
        <w:t xml:space="preserve"> adicionar ao carrinho.  </w:t>
      </w:r>
      <w:r w:rsidR="2AA2AD68" w:rsidRPr="00A33B12">
        <w:rPr>
          <w:color w:val="000000" w:themeColor="text1"/>
          <w:sz w:val="24"/>
          <w:szCs w:val="24"/>
          <w:lang w:val="pt-PT"/>
        </w:rPr>
        <w:t xml:space="preserve">Caso </w:t>
      </w:r>
      <w:r w:rsidR="00F13755">
        <w:rPr>
          <w:color w:val="000000" w:themeColor="text1"/>
          <w:sz w:val="24"/>
          <w:szCs w:val="24"/>
          <w:lang w:val="pt-PT"/>
        </w:rPr>
        <w:t>fosse</w:t>
      </w:r>
      <w:r w:rsidR="2AA2AD68" w:rsidRPr="00A33B12">
        <w:rPr>
          <w:color w:val="000000" w:themeColor="text1"/>
          <w:sz w:val="24"/>
          <w:szCs w:val="24"/>
          <w:lang w:val="pt-PT"/>
        </w:rPr>
        <w:t xml:space="preserve"> um administrador o utilizador começa</w:t>
      </w:r>
      <w:r w:rsidR="00CA6F45">
        <w:rPr>
          <w:color w:val="000000" w:themeColor="text1"/>
          <w:sz w:val="24"/>
          <w:szCs w:val="24"/>
          <w:lang w:val="pt-PT"/>
        </w:rPr>
        <w:t>va</w:t>
      </w:r>
      <w:r w:rsidR="2AA2AD68" w:rsidRPr="00A33B12">
        <w:rPr>
          <w:color w:val="000000" w:themeColor="text1"/>
          <w:sz w:val="24"/>
          <w:szCs w:val="24"/>
          <w:lang w:val="pt-PT"/>
        </w:rPr>
        <w:t xml:space="preserve"> por ver a página inicial do </w:t>
      </w:r>
      <w:proofErr w:type="spellStart"/>
      <w:r w:rsidR="2AA2AD68" w:rsidRPr="00CA6F45">
        <w:rPr>
          <w:i/>
          <w:iCs/>
          <w:color w:val="000000" w:themeColor="text1"/>
          <w:sz w:val="24"/>
          <w:szCs w:val="24"/>
          <w:lang w:val="pt-PT"/>
        </w:rPr>
        <w:t>backoffice</w:t>
      </w:r>
      <w:proofErr w:type="spellEnd"/>
      <w:r w:rsidR="2AA2AD68" w:rsidRPr="00A33B12">
        <w:rPr>
          <w:color w:val="000000" w:themeColor="text1"/>
          <w:sz w:val="24"/>
          <w:szCs w:val="24"/>
          <w:lang w:val="pt-PT"/>
        </w:rPr>
        <w:t xml:space="preserve"> que t</w:t>
      </w:r>
      <w:r w:rsidR="00CA6F45">
        <w:rPr>
          <w:color w:val="000000" w:themeColor="text1"/>
          <w:sz w:val="24"/>
          <w:szCs w:val="24"/>
          <w:lang w:val="pt-PT"/>
        </w:rPr>
        <w:t>inha</w:t>
      </w:r>
      <w:r w:rsidR="2AA2AD68" w:rsidRPr="00A33B12">
        <w:rPr>
          <w:color w:val="000000" w:themeColor="text1"/>
          <w:sz w:val="24"/>
          <w:szCs w:val="24"/>
          <w:lang w:val="pt-PT"/>
        </w:rPr>
        <w:t xml:space="preserve"> uma barra lateral onde pod</w:t>
      </w:r>
      <w:r w:rsidR="00CA6F45">
        <w:rPr>
          <w:color w:val="000000" w:themeColor="text1"/>
          <w:sz w:val="24"/>
          <w:szCs w:val="24"/>
          <w:lang w:val="pt-PT"/>
        </w:rPr>
        <w:t>ia</w:t>
      </w:r>
      <w:r w:rsidR="2AA2AD68" w:rsidRPr="00A33B12">
        <w:rPr>
          <w:color w:val="000000" w:themeColor="text1"/>
          <w:sz w:val="24"/>
          <w:szCs w:val="24"/>
          <w:lang w:val="pt-PT"/>
        </w:rPr>
        <w:t xml:space="preserve"> ver </w:t>
      </w:r>
      <w:r w:rsidR="43AE201A" w:rsidRPr="00A33B12">
        <w:rPr>
          <w:color w:val="000000" w:themeColor="text1"/>
          <w:sz w:val="24"/>
          <w:szCs w:val="24"/>
          <w:lang w:val="pt-PT"/>
        </w:rPr>
        <w:t xml:space="preserve">as empresas, funcionários, estafetas, clientes, categorias e produtos. Quando o utilizador clicasse em qualquer um destes iria aparecer a </w:t>
      </w:r>
      <w:r w:rsidR="6CB79C7E" w:rsidRPr="00A33B12">
        <w:rPr>
          <w:color w:val="000000" w:themeColor="text1"/>
          <w:sz w:val="24"/>
          <w:szCs w:val="24"/>
          <w:lang w:val="pt-PT"/>
        </w:rPr>
        <w:t xml:space="preserve">tabela </w:t>
      </w:r>
      <w:r w:rsidR="00CA6F45">
        <w:rPr>
          <w:color w:val="000000" w:themeColor="text1"/>
          <w:sz w:val="24"/>
          <w:szCs w:val="24"/>
          <w:lang w:val="pt-PT"/>
        </w:rPr>
        <w:t>respetiva</w:t>
      </w:r>
      <w:r w:rsidR="6CB79C7E" w:rsidRPr="00A33B12">
        <w:rPr>
          <w:color w:val="000000" w:themeColor="text1"/>
          <w:sz w:val="24"/>
          <w:szCs w:val="24"/>
          <w:lang w:val="pt-PT"/>
        </w:rPr>
        <w:t xml:space="preserve">, onde </w:t>
      </w:r>
      <w:r w:rsidR="00CA6F45">
        <w:rPr>
          <w:color w:val="000000" w:themeColor="text1"/>
          <w:sz w:val="24"/>
          <w:szCs w:val="24"/>
          <w:lang w:val="pt-PT"/>
        </w:rPr>
        <w:t>s</w:t>
      </w:r>
      <w:r w:rsidR="6CB79C7E" w:rsidRPr="00A33B12">
        <w:rPr>
          <w:color w:val="000000" w:themeColor="text1"/>
          <w:sz w:val="24"/>
          <w:szCs w:val="24"/>
          <w:lang w:val="pt-PT"/>
        </w:rPr>
        <w:t>e</w:t>
      </w:r>
      <w:r w:rsidR="00CA6F45">
        <w:rPr>
          <w:color w:val="000000" w:themeColor="text1"/>
          <w:sz w:val="24"/>
          <w:szCs w:val="24"/>
          <w:lang w:val="pt-PT"/>
        </w:rPr>
        <w:t xml:space="preserve"> podia</w:t>
      </w:r>
      <w:r w:rsidR="6CB79C7E" w:rsidRPr="00A33B12">
        <w:rPr>
          <w:color w:val="000000" w:themeColor="text1"/>
          <w:sz w:val="24"/>
          <w:szCs w:val="24"/>
          <w:lang w:val="pt-PT"/>
        </w:rPr>
        <w:t xml:space="preserve"> adicionar, editar e eliminar.  A imagem abaixo descreve a descrição.</w:t>
      </w:r>
    </w:p>
    <w:p w14:paraId="1642ABA3" w14:textId="2D4E2D3F" w:rsidR="0F4492A5" w:rsidRPr="00C20912" w:rsidRDefault="00CA6F45" w:rsidP="76FF05C8">
      <w:pPr>
        <w:spacing w:before="120" w:after="120" w:line="360" w:lineRule="auto"/>
        <w:jc w:val="both"/>
        <w:rPr>
          <w:lang w:val="pt-PT"/>
        </w:rPr>
      </w:pPr>
      <w:r>
        <w:rPr>
          <w:noProof/>
        </w:rPr>
        <mc:AlternateContent>
          <mc:Choice Requires="wps">
            <w:drawing>
              <wp:anchor distT="0" distB="0" distL="114300" distR="114300" simplePos="0" relativeHeight="251696128" behindDoc="1" locked="0" layoutInCell="1" allowOverlap="1" wp14:anchorId="2B2A8F32" wp14:editId="321D4C98">
                <wp:simplePos x="0" y="0"/>
                <wp:positionH relativeFrom="column">
                  <wp:posOffset>0</wp:posOffset>
                </wp:positionH>
                <wp:positionV relativeFrom="paragraph">
                  <wp:posOffset>2889885</wp:posOffset>
                </wp:positionV>
                <wp:extent cx="5303520"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006CF85B" w14:textId="352C9571" w:rsidR="00093523" w:rsidRPr="00136B8A" w:rsidRDefault="00093523" w:rsidP="00CA6F45">
                            <w:pPr>
                              <w:pStyle w:val="Legenda"/>
                              <w:rPr>
                                <w:noProof/>
                              </w:rPr>
                            </w:pPr>
                            <w:r>
                              <w:rPr>
                                <w:noProof/>
                              </w:rPr>
                              <w:fldChar w:fldCharType="begin"/>
                            </w:r>
                            <w:r>
                              <w:rPr>
                                <w:noProof/>
                              </w:rPr>
                              <w:instrText xml:space="preserve"> SEQ Figure \* ARABIC </w:instrText>
                            </w:r>
                            <w:r>
                              <w:rPr>
                                <w:noProof/>
                              </w:rPr>
                              <w:fldChar w:fldCharType="separate"/>
                            </w:r>
                            <w:bookmarkStart w:id="35" w:name="_Toc64317976"/>
                            <w:r>
                              <w:rPr>
                                <w:noProof/>
                              </w:rPr>
                              <w:t>16</w:t>
                            </w:r>
                            <w:r>
                              <w:rPr>
                                <w:noProof/>
                              </w:rPr>
                              <w:fldChar w:fldCharType="end"/>
                            </w:r>
                            <w:r>
                              <w:t xml:space="preserve"> - </w:t>
                            </w:r>
                            <w:proofErr w:type="spellStart"/>
                            <w:r>
                              <w:t>Mockup</w:t>
                            </w:r>
                            <w:proofErr w:type="spellEnd"/>
                            <w:r>
                              <w:t xml:space="preserve"> </w:t>
                            </w:r>
                            <w:proofErr w:type="spellStart"/>
                            <w:r>
                              <w:t>inicial</w:t>
                            </w:r>
                            <w:proofErr w:type="spellEnd"/>
                            <w:r>
                              <w:t xml:space="preserve"> do site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A8F32" id="Caixa de texto 24" o:spid="_x0000_s1039" type="#_x0000_t202" style="position:absolute;left:0;text-align:left;margin-left:0;margin-top:227.55pt;width:417.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" stroked="f">
                <v:textbox style="mso-fit-shape-to-text:t" inset="0,0,0,0">
                  <w:txbxContent>
                    <w:p w14:paraId="006CF85B" w14:textId="352C9571" w:rsidR="00093523" w:rsidRPr="00136B8A" w:rsidRDefault="00093523" w:rsidP="00CA6F45">
                      <w:pPr>
                        <w:pStyle w:val="Legenda"/>
                        <w:rPr>
                          <w:noProof/>
                        </w:rPr>
                      </w:pPr>
                      <w:r>
                        <w:rPr>
                          <w:noProof/>
                        </w:rPr>
                        <w:fldChar w:fldCharType="begin"/>
                      </w:r>
                      <w:r>
                        <w:rPr>
                          <w:noProof/>
                        </w:rPr>
                        <w:instrText xml:space="preserve"> SEQ Figure \* ARABIC </w:instrText>
                      </w:r>
                      <w:r>
                        <w:rPr>
                          <w:noProof/>
                        </w:rPr>
                        <w:fldChar w:fldCharType="separate"/>
                      </w:r>
                      <w:bookmarkStart w:id="36" w:name="_Toc64317976"/>
                      <w:r>
                        <w:rPr>
                          <w:noProof/>
                        </w:rPr>
                        <w:t>16</w:t>
                      </w:r>
                      <w:r>
                        <w:rPr>
                          <w:noProof/>
                        </w:rPr>
                        <w:fldChar w:fldCharType="end"/>
                      </w:r>
                      <w:r>
                        <w:t xml:space="preserve"> - </w:t>
                      </w:r>
                      <w:proofErr w:type="spellStart"/>
                      <w:r>
                        <w:t>Mockup</w:t>
                      </w:r>
                      <w:proofErr w:type="spellEnd"/>
                      <w:r>
                        <w:t xml:space="preserve"> </w:t>
                      </w:r>
                      <w:proofErr w:type="spellStart"/>
                      <w:r>
                        <w:t>inicial</w:t>
                      </w:r>
                      <w:proofErr w:type="spellEnd"/>
                      <w:r>
                        <w:t xml:space="preserve"> do site</w:t>
                      </w:r>
                      <w:bookmarkEnd w:id="36"/>
                    </w:p>
                  </w:txbxContent>
                </v:textbox>
                <w10:wrap type="tight"/>
              </v:shape>
            </w:pict>
          </mc:Fallback>
        </mc:AlternateContent>
      </w:r>
      <w:r w:rsidR="0ACD656E">
        <w:rPr>
          <w:noProof/>
        </w:rPr>
        <w:drawing>
          <wp:anchor distT="0" distB="0" distL="114300" distR="114300" simplePos="0" relativeHeight="251609088" behindDoc="1" locked="0" layoutInCell="1" allowOverlap="1" wp14:anchorId="18C9FF54" wp14:editId="0E24C302">
            <wp:simplePos x="0" y="0"/>
            <wp:positionH relativeFrom="margin">
              <wp:align>left</wp:align>
            </wp:positionH>
            <wp:positionV relativeFrom="paragraph">
              <wp:posOffset>0</wp:posOffset>
            </wp:positionV>
            <wp:extent cx="5303520" cy="2832735"/>
            <wp:effectExtent l="0" t="0" r="0" b="5715"/>
            <wp:wrapTight wrapText="bothSides">
              <wp:wrapPolygon edited="0">
                <wp:start x="0" y="0"/>
                <wp:lineTo x="0" y="21498"/>
                <wp:lineTo x="21491" y="21498"/>
                <wp:lineTo x="21491" y="0"/>
                <wp:lineTo x="0" y="0"/>
              </wp:wrapPolygon>
            </wp:wrapTight>
            <wp:docPr id="1006775871" name="Picture 100677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r="21037"/>
                    <a:stretch/>
                  </pic:blipFill>
                  <pic:spPr bwMode="auto">
                    <a:xfrm>
                      <a:off x="0" y="0"/>
                      <a:ext cx="5303520" cy="2832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9E6AE1" w14:textId="77777777" w:rsidR="00CA6F45" w:rsidRDefault="00CA6F45">
      <w:pPr>
        <w:rPr>
          <w:color w:val="000000" w:themeColor="text1"/>
          <w:sz w:val="24"/>
          <w:szCs w:val="24"/>
          <w:lang w:val="pt-PT"/>
        </w:rPr>
      </w:pPr>
      <w:r>
        <w:rPr>
          <w:color w:val="000000" w:themeColor="text1"/>
          <w:sz w:val="24"/>
          <w:szCs w:val="24"/>
          <w:lang w:val="pt-PT"/>
        </w:rPr>
        <w:br w:type="page"/>
      </w:r>
    </w:p>
    <w:p w14:paraId="1227C479" w14:textId="463955D3" w:rsidR="76FF05C8" w:rsidRPr="00CA6F45" w:rsidRDefault="4544CB70" w:rsidP="3EC37F01">
      <w:pPr>
        <w:spacing w:before="120" w:after="120" w:line="360" w:lineRule="auto"/>
        <w:jc w:val="both"/>
        <w:rPr>
          <w:b/>
          <w:bCs/>
          <w:color w:val="000000" w:themeColor="text1"/>
          <w:sz w:val="24"/>
          <w:szCs w:val="24"/>
          <w:lang w:val="pt-PT"/>
        </w:rPr>
      </w:pPr>
      <w:proofErr w:type="spellStart"/>
      <w:r w:rsidRPr="00CA6F45">
        <w:rPr>
          <w:b/>
          <w:bCs/>
          <w:i/>
          <w:iCs/>
          <w:color w:val="000000" w:themeColor="text1"/>
          <w:sz w:val="24"/>
          <w:szCs w:val="24"/>
          <w:lang w:val="pt-PT"/>
        </w:rPr>
        <w:lastRenderedPageBreak/>
        <w:t>Mockup</w:t>
      </w:r>
      <w:proofErr w:type="spellEnd"/>
      <w:r w:rsidRPr="00CA6F45">
        <w:rPr>
          <w:b/>
          <w:bCs/>
          <w:color w:val="000000" w:themeColor="text1"/>
          <w:sz w:val="24"/>
          <w:szCs w:val="24"/>
          <w:lang w:val="pt-PT"/>
        </w:rPr>
        <w:t xml:space="preserve"> final do site</w:t>
      </w:r>
    </w:p>
    <w:p w14:paraId="120CDE4D" w14:textId="090A35AD" w:rsidR="4CC3A067" w:rsidRPr="00CA6F45" w:rsidRDefault="4CC3A067" w:rsidP="0ED65A5D">
      <w:pPr>
        <w:spacing w:before="120" w:after="120" w:line="360" w:lineRule="auto"/>
        <w:jc w:val="both"/>
        <w:rPr>
          <w:color w:val="000000" w:themeColor="text1"/>
          <w:sz w:val="24"/>
          <w:szCs w:val="24"/>
          <w:lang w:val="pt-PT"/>
        </w:rPr>
      </w:pPr>
      <w:r w:rsidRPr="00CA6F45">
        <w:rPr>
          <w:color w:val="000000" w:themeColor="text1"/>
          <w:sz w:val="24"/>
          <w:szCs w:val="24"/>
          <w:lang w:val="pt-PT"/>
        </w:rPr>
        <w:t xml:space="preserve">No </w:t>
      </w:r>
      <w:proofErr w:type="spellStart"/>
      <w:r w:rsidRPr="00CA6F45">
        <w:rPr>
          <w:i/>
          <w:iCs/>
          <w:color w:val="000000" w:themeColor="text1"/>
          <w:sz w:val="24"/>
          <w:szCs w:val="24"/>
          <w:lang w:val="pt-PT"/>
        </w:rPr>
        <w:t>mockup</w:t>
      </w:r>
      <w:proofErr w:type="spellEnd"/>
      <w:r w:rsidRPr="00CA6F45">
        <w:rPr>
          <w:color w:val="000000" w:themeColor="text1"/>
          <w:sz w:val="24"/>
          <w:szCs w:val="24"/>
          <w:lang w:val="pt-PT"/>
        </w:rPr>
        <w:t xml:space="preserve"> final do </w:t>
      </w:r>
      <w:r w:rsidRPr="00CA6F45">
        <w:rPr>
          <w:i/>
          <w:iCs/>
          <w:color w:val="000000" w:themeColor="text1"/>
          <w:sz w:val="24"/>
          <w:szCs w:val="24"/>
          <w:lang w:val="pt-PT"/>
        </w:rPr>
        <w:t>site</w:t>
      </w:r>
      <w:r w:rsidR="00CA6F45">
        <w:rPr>
          <w:color w:val="000000" w:themeColor="text1"/>
          <w:sz w:val="24"/>
          <w:szCs w:val="24"/>
          <w:lang w:val="pt-PT"/>
        </w:rPr>
        <w:t xml:space="preserve"> na área do </w:t>
      </w:r>
      <w:proofErr w:type="spellStart"/>
      <w:r w:rsidR="00CA6F45" w:rsidRPr="00CA6F45">
        <w:rPr>
          <w:i/>
          <w:iCs/>
          <w:color w:val="000000" w:themeColor="text1"/>
          <w:sz w:val="24"/>
          <w:szCs w:val="24"/>
          <w:lang w:val="pt-PT"/>
        </w:rPr>
        <w:t>frontoffice</w:t>
      </w:r>
      <w:proofErr w:type="spellEnd"/>
      <w:r w:rsidRPr="00CA6F45">
        <w:rPr>
          <w:color w:val="000000" w:themeColor="text1"/>
          <w:sz w:val="24"/>
          <w:szCs w:val="24"/>
          <w:lang w:val="pt-PT"/>
        </w:rPr>
        <w:t xml:space="preserve"> </w:t>
      </w:r>
      <w:r w:rsidR="2F861CE5" w:rsidRPr="00CA6F45">
        <w:rPr>
          <w:color w:val="000000" w:themeColor="text1"/>
          <w:sz w:val="24"/>
          <w:szCs w:val="24"/>
          <w:lang w:val="pt-PT"/>
        </w:rPr>
        <w:t xml:space="preserve">a primeira página que o cliente </w:t>
      </w:r>
      <w:r w:rsidR="00CA6F45">
        <w:rPr>
          <w:color w:val="000000" w:themeColor="text1"/>
          <w:sz w:val="24"/>
          <w:szCs w:val="24"/>
          <w:lang w:val="pt-PT"/>
        </w:rPr>
        <w:t>vê</w:t>
      </w:r>
      <w:r w:rsidR="2F861CE5" w:rsidRPr="00CA6F45">
        <w:rPr>
          <w:color w:val="000000" w:themeColor="text1"/>
          <w:sz w:val="24"/>
          <w:szCs w:val="24"/>
          <w:lang w:val="pt-PT"/>
        </w:rPr>
        <w:t xml:space="preserve"> apresenta algumas informações como as empresas e as categorias. </w:t>
      </w:r>
      <w:r w:rsidR="3C4894F1" w:rsidRPr="00CA6F45">
        <w:rPr>
          <w:color w:val="000000" w:themeColor="text1"/>
          <w:sz w:val="24"/>
          <w:szCs w:val="24"/>
          <w:lang w:val="pt-PT"/>
        </w:rPr>
        <w:t xml:space="preserve">Ao clicar numa das categorias ou empresas o cliente </w:t>
      </w:r>
      <w:r w:rsidR="00CA6F45">
        <w:rPr>
          <w:color w:val="000000" w:themeColor="text1"/>
          <w:sz w:val="24"/>
          <w:szCs w:val="24"/>
          <w:lang w:val="pt-PT"/>
        </w:rPr>
        <w:t xml:space="preserve">é </w:t>
      </w:r>
      <w:r w:rsidR="3C4894F1" w:rsidRPr="00CA6F45">
        <w:rPr>
          <w:color w:val="000000" w:themeColor="text1"/>
          <w:sz w:val="24"/>
          <w:szCs w:val="24"/>
          <w:lang w:val="pt-PT"/>
        </w:rPr>
        <w:t>direcionado para a página de produtos</w:t>
      </w:r>
      <w:r w:rsidR="00CA6F45">
        <w:rPr>
          <w:color w:val="000000" w:themeColor="text1"/>
          <w:sz w:val="24"/>
          <w:szCs w:val="24"/>
          <w:lang w:val="pt-PT"/>
        </w:rPr>
        <w:t xml:space="preserve"> respetiva</w:t>
      </w:r>
      <w:r w:rsidR="431DF3FF" w:rsidRPr="00CA6F45">
        <w:rPr>
          <w:color w:val="000000" w:themeColor="text1"/>
          <w:sz w:val="24"/>
          <w:szCs w:val="24"/>
          <w:lang w:val="pt-PT"/>
        </w:rPr>
        <w:t xml:space="preserve">. </w:t>
      </w:r>
      <w:r w:rsidR="2465BF31" w:rsidRPr="00CA6F45">
        <w:rPr>
          <w:color w:val="000000" w:themeColor="text1"/>
          <w:sz w:val="24"/>
          <w:szCs w:val="24"/>
          <w:lang w:val="pt-PT"/>
        </w:rPr>
        <w:t xml:space="preserve"> Outra maneira de ir para a página de produtos é clicar </w:t>
      </w:r>
      <w:r w:rsidR="007774A2">
        <w:rPr>
          <w:color w:val="000000" w:themeColor="text1"/>
          <w:sz w:val="24"/>
          <w:szCs w:val="24"/>
          <w:lang w:val="pt-PT"/>
        </w:rPr>
        <w:t>diretamente nesta categoria na basse superior</w:t>
      </w:r>
      <w:r w:rsidR="2465BF31" w:rsidRPr="00CA6F45">
        <w:rPr>
          <w:color w:val="000000" w:themeColor="text1"/>
          <w:sz w:val="24"/>
          <w:szCs w:val="24"/>
          <w:lang w:val="pt-PT"/>
        </w:rPr>
        <w:t xml:space="preserve">. Ao escolher um produto para comprar o cliente pode clicar no botão </w:t>
      </w:r>
      <w:r w:rsidR="15AA6A2E" w:rsidRPr="00CA6F45">
        <w:rPr>
          <w:color w:val="000000" w:themeColor="text1"/>
          <w:sz w:val="24"/>
          <w:szCs w:val="24"/>
          <w:lang w:val="pt-PT"/>
        </w:rPr>
        <w:t xml:space="preserve">“Adicionar ao carrinho”, </w:t>
      </w:r>
      <w:r w:rsidR="1036CE96" w:rsidRPr="00CA6F45">
        <w:rPr>
          <w:color w:val="000000" w:themeColor="text1"/>
          <w:sz w:val="24"/>
          <w:szCs w:val="24"/>
          <w:lang w:val="pt-PT"/>
        </w:rPr>
        <w:t xml:space="preserve">que </w:t>
      </w:r>
      <w:r w:rsidR="00F06F3F">
        <w:rPr>
          <w:color w:val="000000" w:themeColor="text1"/>
          <w:sz w:val="24"/>
          <w:szCs w:val="24"/>
          <w:lang w:val="pt-PT"/>
        </w:rPr>
        <w:t>o direciona</w:t>
      </w:r>
      <w:r w:rsidR="1036CE96" w:rsidRPr="00CA6F45">
        <w:rPr>
          <w:color w:val="000000" w:themeColor="text1"/>
          <w:sz w:val="24"/>
          <w:szCs w:val="24"/>
          <w:lang w:val="pt-PT"/>
        </w:rPr>
        <w:t xml:space="preserve"> automaticamente. No carrinho o cliente pode alterar a quantidade do produto que deseja comprar ou eliminá-lo do carrinho. </w:t>
      </w:r>
      <w:r w:rsidR="5E1B3AEC" w:rsidRPr="00CA6F45">
        <w:rPr>
          <w:color w:val="000000" w:themeColor="text1"/>
          <w:sz w:val="24"/>
          <w:szCs w:val="24"/>
          <w:lang w:val="pt-PT"/>
        </w:rPr>
        <w:t xml:space="preserve">Ainda nesta página o cliente pode tomar a decisão de continuar a comprar ou concluir a compra. Se desejar continuar a comprar o cliente apenas </w:t>
      </w:r>
      <w:r w:rsidR="00574698">
        <w:rPr>
          <w:color w:val="000000" w:themeColor="text1"/>
          <w:sz w:val="24"/>
          <w:szCs w:val="24"/>
          <w:lang w:val="pt-PT"/>
        </w:rPr>
        <w:t xml:space="preserve">necessita </w:t>
      </w:r>
      <w:r w:rsidR="00CA3C69">
        <w:rPr>
          <w:color w:val="000000" w:themeColor="text1"/>
          <w:sz w:val="24"/>
          <w:szCs w:val="24"/>
          <w:lang w:val="pt-PT"/>
        </w:rPr>
        <w:t>de clicar</w:t>
      </w:r>
      <w:r w:rsidR="5E1B3AEC" w:rsidRPr="00CA6F45">
        <w:rPr>
          <w:color w:val="000000" w:themeColor="text1"/>
          <w:sz w:val="24"/>
          <w:szCs w:val="24"/>
          <w:lang w:val="pt-PT"/>
        </w:rPr>
        <w:t xml:space="preserve"> no botão </w:t>
      </w:r>
      <w:r w:rsidR="3E99CED5" w:rsidRPr="00CA6F45">
        <w:rPr>
          <w:color w:val="000000" w:themeColor="text1"/>
          <w:sz w:val="24"/>
          <w:szCs w:val="24"/>
          <w:lang w:val="pt-PT"/>
        </w:rPr>
        <w:t xml:space="preserve">“Continuar a comprar”, caso deseje concluir a compra apenas tem que clicar no botão “Concluir a compra”. Ao clicar no botão </w:t>
      </w:r>
      <w:r w:rsidR="4385B3ED" w:rsidRPr="00CA6F45">
        <w:rPr>
          <w:color w:val="000000" w:themeColor="text1"/>
          <w:sz w:val="24"/>
          <w:szCs w:val="24"/>
          <w:lang w:val="pt-PT"/>
        </w:rPr>
        <w:t>para continuar a comprar será redirecionado para a página de produtos enquanto que se clicar no botão para concluir a compra será direcionado para o checkout. No che</w:t>
      </w:r>
      <w:r w:rsidR="5ECA5A78" w:rsidRPr="00CA6F45">
        <w:rPr>
          <w:color w:val="000000" w:themeColor="text1"/>
          <w:sz w:val="24"/>
          <w:szCs w:val="24"/>
          <w:lang w:val="pt-PT"/>
        </w:rPr>
        <w:t xml:space="preserve">ckout o cliente tem </w:t>
      </w:r>
      <w:r w:rsidR="00973190">
        <w:rPr>
          <w:color w:val="000000" w:themeColor="text1"/>
          <w:sz w:val="24"/>
          <w:szCs w:val="24"/>
          <w:lang w:val="pt-PT"/>
        </w:rPr>
        <w:t>necessita de preencher</w:t>
      </w:r>
      <w:r w:rsidR="5ECA5A78" w:rsidRPr="00CA6F45">
        <w:rPr>
          <w:color w:val="000000" w:themeColor="text1"/>
          <w:sz w:val="24"/>
          <w:szCs w:val="24"/>
          <w:lang w:val="pt-PT"/>
        </w:rPr>
        <w:t xml:space="preserve"> ou verificar os seus dados</w:t>
      </w:r>
      <w:r w:rsidR="00973190">
        <w:rPr>
          <w:color w:val="000000" w:themeColor="text1"/>
          <w:sz w:val="24"/>
          <w:szCs w:val="24"/>
          <w:lang w:val="pt-PT"/>
        </w:rPr>
        <w:t xml:space="preserve"> anteriores </w:t>
      </w:r>
      <w:r w:rsidR="00F2758F">
        <w:rPr>
          <w:color w:val="000000" w:themeColor="text1"/>
          <w:sz w:val="24"/>
          <w:szCs w:val="24"/>
          <w:lang w:val="pt-PT"/>
        </w:rPr>
        <w:t>os quais são,</w:t>
      </w:r>
      <w:r w:rsidR="5ECA5A78" w:rsidRPr="00CA6F45">
        <w:rPr>
          <w:color w:val="000000" w:themeColor="text1"/>
          <w:sz w:val="24"/>
          <w:szCs w:val="24"/>
          <w:lang w:val="pt-PT"/>
        </w:rPr>
        <w:t xml:space="preserve"> morada de entrega e de faturação,</w:t>
      </w:r>
      <w:r w:rsidR="6DC6065D" w:rsidRPr="00CA6F45">
        <w:rPr>
          <w:color w:val="000000" w:themeColor="text1"/>
          <w:sz w:val="24"/>
          <w:szCs w:val="24"/>
          <w:lang w:val="pt-PT"/>
        </w:rPr>
        <w:t xml:space="preserve"> o método de pagamento e</w:t>
      </w:r>
      <w:r w:rsidR="002A71C0">
        <w:rPr>
          <w:color w:val="000000" w:themeColor="text1"/>
          <w:sz w:val="24"/>
          <w:szCs w:val="24"/>
          <w:lang w:val="pt-PT"/>
        </w:rPr>
        <w:t xml:space="preserve"> para além disso</w:t>
      </w:r>
      <w:r w:rsidR="6DC6065D" w:rsidRPr="00CA6F45">
        <w:rPr>
          <w:color w:val="000000" w:themeColor="text1"/>
          <w:sz w:val="24"/>
          <w:szCs w:val="24"/>
          <w:lang w:val="pt-PT"/>
        </w:rPr>
        <w:t xml:space="preserve"> pode ainda verificar os produtos que </w:t>
      </w:r>
      <w:r w:rsidR="002A71C0">
        <w:rPr>
          <w:color w:val="000000" w:themeColor="text1"/>
          <w:sz w:val="24"/>
          <w:szCs w:val="24"/>
          <w:lang w:val="pt-PT"/>
        </w:rPr>
        <w:t>vai</w:t>
      </w:r>
      <w:r w:rsidR="6DC6065D" w:rsidRPr="00CA6F45">
        <w:rPr>
          <w:color w:val="000000" w:themeColor="text1"/>
          <w:sz w:val="24"/>
          <w:szCs w:val="24"/>
          <w:lang w:val="pt-PT"/>
        </w:rPr>
        <w:t xml:space="preserve"> comprar</w:t>
      </w:r>
      <w:r w:rsidR="002A71C0">
        <w:rPr>
          <w:color w:val="000000" w:themeColor="text1"/>
          <w:sz w:val="24"/>
          <w:szCs w:val="24"/>
          <w:lang w:val="pt-PT"/>
        </w:rPr>
        <w:t>. Q</w:t>
      </w:r>
      <w:r w:rsidR="6DC6065D" w:rsidRPr="00CA6F45">
        <w:rPr>
          <w:color w:val="000000" w:themeColor="text1"/>
          <w:sz w:val="24"/>
          <w:szCs w:val="24"/>
          <w:lang w:val="pt-PT"/>
        </w:rPr>
        <w:t xml:space="preserve">uando o cliente desejar concluir </w:t>
      </w:r>
      <w:r w:rsidR="23D5D60E" w:rsidRPr="00CA6F45">
        <w:rPr>
          <w:color w:val="000000" w:themeColor="text1"/>
          <w:sz w:val="24"/>
          <w:szCs w:val="24"/>
          <w:lang w:val="pt-PT"/>
        </w:rPr>
        <w:t>apenas precisa de clicar no botão “Terminar a compra”</w:t>
      </w:r>
      <w:r w:rsidR="6DC6065D" w:rsidRPr="00CA6F45">
        <w:rPr>
          <w:color w:val="000000" w:themeColor="text1"/>
          <w:sz w:val="24"/>
          <w:szCs w:val="24"/>
          <w:lang w:val="pt-PT"/>
        </w:rPr>
        <w:t>.</w:t>
      </w:r>
    </w:p>
    <w:p w14:paraId="155C9510" w14:textId="0C39AA17" w:rsidR="4CC3A067" w:rsidRPr="00CA6F45" w:rsidRDefault="4206545C" w:rsidP="4E9E48A4">
      <w:pPr>
        <w:spacing w:before="120" w:after="120" w:line="360" w:lineRule="auto"/>
        <w:jc w:val="both"/>
        <w:rPr>
          <w:color w:val="000000" w:themeColor="text1"/>
          <w:sz w:val="24"/>
          <w:szCs w:val="24"/>
          <w:lang w:val="pt-PT"/>
        </w:rPr>
      </w:pPr>
      <w:r w:rsidRPr="00CA6F45">
        <w:rPr>
          <w:color w:val="000000" w:themeColor="text1"/>
          <w:sz w:val="24"/>
          <w:szCs w:val="24"/>
          <w:lang w:val="pt-PT"/>
        </w:rPr>
        <w:t>A ilustração abaixo representa uma parte do texto.</w:t>
      </w:r>
      <w:r w:rsidR="6DC6065D" w:rsidRPr="00CA6F45">
        <w:rPr>
          <w:color w:val="000000" w:themeColor="text1"/>
          <w:sz w:val="24"/>
          <w:szCs w:val="24"/>
          <w:lang w:val="pt-PT"/>
        </w:rPr>
        <w:t xml:space="preserve"> </w:t>
      </w:r>
    </w:p>
    <w:p w14:paraId="5CAD9A50" w14:textId="583E8B4C" w:rsidR="1AA9F6E1" w:rsidRPr="00D44DC1" w:rsidRDefault="00002EBD" w:rsidP="1AA9F6E1">
      <w:pPr>
        <w:spacing w:before="120" w:after="120" w:line="360" w:lineRule="auto"/>
        <w:jc w:val="both"/>
        <w:rPr>
          <w:lang w:val="pt-PT"/>
        </w:rPr>
      </w:pPr>
      <w:r>
        <w:rPr>
          <w:noProof/>
        </w:rPr>
        <mc:AlternateContent>
          <mc:Choice Requires="wps">
            <w:drawing>
              <wp:anchor distT="0" distB="0" distL="114300" distR="114300" simplePos="0" relativeHeight="251701248" behindDoc="1" locked="0" layoutInCell="1" allowOverlap="1" wp14:anchorId="7272CBF5" wp14:editId="1406FCDC">
                <wp:simplePos x="0" y="0"/>
                <wp:positionH relativeFrom="column">
                  <wp:posOffset>-283845</wp:posOffset>
                </wp:positionH>
                <wp:positionV relativeFrom="paragraph">
                  <wp:posOffset>2362200</wp:posOffset>
                </wp:positionV>
                <wp:extent cx="6003925" cy="635"/>
                <wp:effectExtent l="0" t="0" r="0" b="0"/>
                <wp:wrapTight wrapText="bothSides">
                  <wp:wrapPolygon edited="0">
                    <wp:start x="0" y="0"/>
                    <wp:lineTo x="0" y="21600"/>
                    <wp:lineTo x="21600" y="21600"/>
                    <wp:lineTo x="21600" y="0"/>
                  </wp:wrapPolygon>
                </wp:wrapTight>
                <wp:docPr id="25" name="Caixa de texto 25"/>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wps:spPr>
                      <wps:txbx>
                        <w:txbxContent>
                          <w:p w14:paraId="7F38E94D" w14:textId="194AB052" w:rsidR="00093523" w:rsidRPr="00D17835" w:rsidRDefault="00093523" w:rsidP="00002EBD">
                            <w:pPr>
                              <w:pStyle w:val="Legenda"/>
                              <w:rPr>
                                <w:noProof/>
                              </w:rPr>
                            </w:pPr>
                            <w:r>
                              <w:rPr>
                                <w:noProof/>
                              </w:rPr>
                              <w:fldChar w:fldCharType="begin"/>
                            </w:r>
                            <w:r>
                              <w:rPr>
                                <w:noProof/>
                              </w:rPr>
                              <w:instrText xml:space="preserve"> SEQ Figure \* ARABIC </w:instrText>
                            </w:r>
                            <w:r>
                              <w:rPr>
                                <w:noProof/>
                              </w:rPr>
                              <w:fldChar w:fldCharType="separate"/>
                            </w:r>
                            <w:bookmarkStart w:id="37" w:name="_Toc64317977"/>
                            <w:r>
                              <w:rPr>
                                <w:noProof/>
                              </w:rPr>
                              <w:t>17</w:t>
                            </w:r>
                            <w:r>
                              <w:rPr>
                                <w:noProof/>
                              </w:rPr>
                              <w:fldChar w:fldCharType="end"/>
                            </w:r>
                            <w:r>
                              <w:t xml:space="preserve"> - </w:t>
                            </w:r>
                            <w:proofErr w:type="spellStart"/>
                            <w:r>
                              <w:t>Estrutura</w:t>
                            </w:r>
                            <w:proofErr w:type="spellEnd"/>
                            <w:r>
                              <w:t xml:space="preserve"> do </w:t>
                            </w:r>
                            <w:proofErr w:type="spellStart"/>
                            <w:r>
                              <w:t>frontoffice</w:t>
                            </w:r>
                            <w:proofErr w:type="spellEnd"/>
                            <w:r>
                              <w:t xml:space="preserve"> </w:t>
                            </w:r>
                            <w:proofErr w:type="spellStart"/>
                            <w:r>
                              <w:t>explicada</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2CBF5" id="Caixa de texto 25" o:spid="_x0000_s1040" type="#_x0000_t202" style="position:absolute;left:0;text-align:left;margin-left:-22.35pt;margin-top:186pt;width:472.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" stroked="f">
                <v:textbox style="mso-fit-shape-to-text:t" inset="0,0,0,0">
                  <w:txbxContent>
                    <w:p w14:paraId="7F38E94D" w14:textId="194AB052" w:rsidR="00093523" w:rsidRPr="00D17835" w:rsidRDefault="00093523" w:rsidP="00002EBD">
                      <w:pPr>
                        <w:pStyle w:val="Legenda"/>
                        <w:rPr>
                          <w:noProof/>
                        </w:rPr>
                      </w:pPr>
                      <w:r>
                        <w:rPr>
                          <w:noProof/>
                        </w:rPr>
                        <w:fldChar w:fldCharType="begin"/>
                      </w:r>
                      <w:r>
                        <w:rPr>
                          <w:noProof/>
                        </w:rPr>
                        <w:instrText xml:space="preserve"> SEQ Figure \* ARABIC </w:instrText>
                      </w:r>
                      <w:r>
                        <w:rPr>
                          <w:noProof/>
                        </w:rPr>
                        <w:fldChar w:fldCharType="separate"/>
                      </w:r>
                      <w:bookmarkStart w:id="38" w:name="_Toc64317977"/>
                      <w:r>
                        <w:rPr>
                          <w:noProof/>
                        </w:rPr>
                        <w:t>17</w:t>
                      </w:r>
                      <w:r>
                        <w:rPr>
                          <w:noProof/>
                        </w:rPr>
                        <w:fldChar w:fldCharType="end"/>
                      </w:r>
                      <w:r>
                        <w:t xml:space="preserve"> - </w:t>
                      </w:r>
                      <w:proofErr w:type="spellStart"/>
                      <w:r>
                        <w:t>Estrutura</w:t>
                      </w:r>
                      <w:proofErr w:type="spellEnd"/>
                      <w:r>
                        <w:t xml:space="preserve"> do </w:t>
                      </w:r>
                      <w:proofErr w:type="spellStart"/>
                      <w:r>
                        <w:t>frontoffice</w:t>
                      </w:r>
                      <w:proofErr w:type="spellEnd"/>
                      <w:r>
                        <w:t xml:space="preserve"> </w:t>
                      </w:r>
                      <w:proofErr w:type="spellStart"/>
                      <w:r>
                        <w:t>explicada</w:t>
                      </w:r>
                      <w:bookmarkEnd w:id="38"/>
                      <w:proofErr w:type="spellEnd"/>
                    </w:p>
                  </w:txbxContent>
                </v:textbox>
                <w10:wrap type="tight"/>
              </v:shape>
            </w:pict>
          </mc:Fallback>
        </mc:AlternateContent>
      </w:r>
      <w:r w:rsidR="00D44DC1">
        <w:rPr>
          <w:noProof/>
        </w:rPr>
        <w:drawing>
          <wp:anchor distT="0" distB="0" distL="114300" distR="114300" simplePos="0" relativeHeight="251699200" behindDoc="1" locked="0" layoutInCell="1" allowOverlap="1" wp14:anchorId="5858C4C5" wp14:editId="79657354">
            <wp:simplePos x="0" y="0"/>
            <wp:positionH relativeFrom="column">
              <wp:posOffset>-284342</wp:posOffset>
            </wp:positionH>
            <wp:positionV relativeFrom="paragraph">
              <wp:posOffset>254442</wp:posOffset>
            </wp:positionV>
            <wp:extent cx="6004203" cy="2051436"/>
            <wp:effectExtent l="0" t="0" r="0" b="6350"/>
            <wp:wrapTight wrapText="bothSides">
              <wp:wrapPolygon edited="0">
                <wp:start x="0" y="0"/>
                <wp:lineTo x="0" y="21466"/>
                <wp:lineTo x="21520" y="21466"/>
                <wp:lineTo x="21520" y="0"/>
                <wp:lineTo x="0" y="0"/>
              </wp:wrapPolygon>
            </wp:wrapTight>
            <wp:docPr id="2044552844" name="Picture 204455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552844"/>
                    <pic:cNvPicPr/>
                  </pic:nvPicPr>
                  <pic:blipFill>
                    <a:blip r:embed="rId49">
                      <a:extLst>
                        <a:ext uri="{28A0092B-C50C-407E-A947-70E740481C1C}">
                          <a14:useLocalDpi xmlns:a14="http://schemas.microsoft.com/office/drawing/2010/main" val="0"/>
                        </a:ext>
                      </a:extLst>
                    </a:blip>
                    <a:stretch>
                      <a:fillRect/>
                    </a:stretch>
                  </pic:blipFill>
                  <pic:spPr>
                    <a:xfrm>
                      <a:off x="0" y="0"/>
                      <a:ext cx="6004203" cy="2051436"/>
                    </a:xfrm>
                    <a:prstGeom prst="rect">
                      <a:avLst/>
                    </a:prstGeom>
                  </pic:spPr>
                </pic:pic>
              </a:graphicData>
            </a:graphic>
          </wp:anchor>
        </w:drawing>
      </w:r>
    </w:p>
    <w:p w14:paraId="7B70BC19" w14:textId="77777777" w:rsidR="002040D7" w:rsidRDefault="002040D7">
      <w:pPr>
        <w:rPr>
          <w:color w:val="000000" w:themeColor="text1"/>
          <w:lang w:val="pt-PT"/>
        </w:rPr>
      </w:pPr>
      <w:r>
        <w:rPr>
          <w:color w:val="000000" w:themeColor="text1"/>
          <w:lang w:val="pt-PT"/>
        </w:rPr>
        <w:br w:type="page"/>
      </w:r>
    </w:p>
    <w:p w14:paraId="267E4006" w14:textId="0184FE42" w:rsidR="307F2F65" w:rsidRPr="00C5510D" w:rsidRDefault="544E753A" w:rsidP="307F2F65">
      <w:pPr>
        <w:spacing w:before="120" w:after="120" w:line="360" w:lineRule="auto"/>
        <w:jc w:val="both"/>
        <w:rPr>
          <w:b/>
          <w:bCs/>
          <w:color w:val="000000" w:themeColor="text1"/>
          <w:sz w:val="24"/>
          <w:szCs w:val="24"/>
          <w:lang w:val="pt-PT"/>
        </w:rPr>
      </w:pPr>
      <w:proofErr w:type="spellStart"/>
      <w:r w:rsidRPr="00C5510D">
        <w:rPr>
          <w:b/>
          <w:bCs/>
          <w:color w:val="000000" w:themeColor="text1"/>
          <w:sz w:val="24"/>
          <w:szCs w:val="24"/>
          <w:lang w:val="pt-PT"/>
        </w:rPr>
        <w:lastRenderedPageBreak/>
        <w:t>Backoffice</w:t>
      </w:r>
      <w:proofErr w:type="spellEnd"/>
    </w:p>
    <w:p w14:paraId="0D927269" w14:textId="4134F253" w:rsidR="23B0EB15" w:rsidRPr="00C5510D" w:rsidRDefault="00C5510D" w:rsidP="23B0EB15">
      <w:pPr>
        <w:spacing w:before="120" w:after="120" w:line="360" w:lineRule="auto"/>
        <w:jc w:val="both"/>
        <w:rPr>
          <w:color w:val="000000" w:themeColor="text1"/>
          <w:sz w:val="24"/>
          <w:szCs w:val="24"/>
          <w:lang w:val="pt-PT"/>
        </w:rPr>
      </w:pPr>
      <w:r w:rsidRPr="00C5510D">
        <w:rPr>
          <w:color w:val="000000" w:themeColor="text1"/>
          <w:sz w:val="24"/>
          <w:szCs w:val="24"/>
          <w:lang w:val="pt-PT"/>
        </w:rPr>
        <w:t xml:space="preserve">No </w:t>
      </w:r>
      <w:proofErr w:type="spellStart"/>
      <w:r w:rsidRPr="00C5510D">
        <w:rPr>
          <w:i/>
          <w:iCs/>
          <w:color w:val="000000" w:themeColor="text1"/>
          <w:sz w:val="24"/>
          <w:szCs w:val="24"/>
          <w:lang w:val="pt-PT"/>
        </w:rPr>
        <w:t>backoffice</w:t>
      </w:r>
      <w:proofErr w:type="spellEnd"/>
      <w:r w:rsidRPr="00C5510D">
        <w:rPr>
          <w:color w:val="000000" w:themeColor="text1"/>
          <w:sz w:val="24"/>
          <w:szCs w:val="24"/>
          <w:lang w:val="pt-PT"/>
        </w:rPr>
        <w:t xml:space="preserve"> temos acesso à zona administrativa da aplicação, na qual mostra algumas informações especificadas de cada empresa, ou gerais, dependendo do tipo de acesso. Esta página permite direcionar para as páginas restantes. As quais são diferenciadas maioritariamente pelo tipo de informações que contém. Estas utilizam todas </w:t>
      </w:r>
      <w:proofErr w:type="spellStart"/>
      <w:r w:rsidRPr="00C5510D">
        <w:rPr>
          <w:i/>
          <w:iCs/>
          <w:color w:val="000000" w:themeColor="text1"/>
          <w:sz w:val="24"/>
          <w:szCs w:val="24"/>
          <w:lang w:val="pt-PT"/>
        </w:rPr>
        <w:t>Datatables</w:t>
      </w:r>
      <w:proofErr w:type="spellEnd"/>
      <w:r w:rsidRPr="00C5510D">
        <w:rPr>
          <w:color w:val="000000" w:themeColor="text1"/>
          <w:sz w:val="24"/>
          <w:szCs w:val="24"/>
          <w:lang w:val="pt-PT"/>
        </w:rPr>
        <w:t xml:space="preserve"> para uma boa organização da informação e filtragem sem necessidade de atualização da página.</w:t>
      </w:r>
    </w:p>
    <w:p w14:paraId="0B88CDA5" w14:textId="77777777" w:rsidR="006319D8" w:rsidRDefault="697051BD" w:rsidP="006319D8">
      <w:pPr>
        <w:keepNext/>
        <w:spacing w:before="120" w:after="120" w:line="360" w:lineRule="auto"/>
        <w:jc w:val="both"/>
      </w:pPr>
      <w:r>
        <w:rPr>
          <w:noProof/>
        </w:rPr>
        <w:drawing>
          <wp:inline distT="0" distB="0" distL="0" distR="0" wp14:anchorId="43A91272" wp14:editId="306D0C6A">
            <wp:extent cx="5313916" cy="2878372"/>
            <wp:effectExtent l="0" t="0" r="1270" b="0"/>
            <wp:docPr id="111321836" name="Picture 11132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21836"/>
                    <pic:cNvPicPr/>
                  </pic:nvPicPr>
                  <pic:blipFill>
                    <a:blip r:embed="rId50">
                      <a:extLst>
                        <a:ext uri="{28A0092B-C50C-407E-A947-70E740481C1C}">
                          <a14:useLocalDpi xmlns:a14="http://schemas.microsoft.com/office/drawing/2010/main" val="0"/>
                        </a:ext>
                      </a:extLst>
                    </a:blip>
                    <a:stretch>
                      <a:fillRect/>
                    </a:stretch>
                  </pic:blipFill>
                  <pic:spPr>
                    <a:xfrm>
                      <a:off x="0" y="0"/>
                      <a:ext cx="5313916" cy="2878372"/>
                    </a:xfrm>
                    <a:prstGeom prst="rect">
                      <a:avLst/>
                    </a:prstGeom>
                  </pic:spPr>
                </pic:pic>
              </a:graphicData>
            </a:graphic>
          </wp:inline>
        </w:drawing>
      </w:r>
    </w:p>
    <w:p w14:paraId="743DD692" w14:textId="637D9FED" w:rsidR="1AA9F6E1" w:rsidRDefault="006319D8" w:rsidP="006319D8">
      <w:pPr>
        <w:pStyle w:val="Legenda"/>
        <w:jc w:val="both"/>
        <w:rPr>
          <w:color w:val="000000" w:themeColor="text1"/>
          <w:lang w:val="pt-PT"/>
        </w:rPr>
      </w:pPr>
      <w:r>
        <w:rPr>
          <w:color w:val="000000" w:themeColor="text1"/>
          <w:lang w:val="pt-PT"/>
        </w:rPr>
        <w:fldChar w:fldCharType="begin"/>
      </w:r>
      <w:r>
        <w:rPr>
          <w:color w:val="000000" w:themeColor="text1"/>
          <w:lang w:val="pt-PT"/>
        </w:rPr>
        <w:instrText xml:space="preserve"> SEQ Figure \* ARABIC </w:instrText>
      </w:r>
      <w:r>
        <w:rPr>
          <w:color w:val="000000" w:themeColor="text1"/>
          <w:lang w:val="pt-PT"/>
        </w:rPr>
        <w:fldChar w:fldCharType="separate"/>
      </w:r>
      <w:bookmarkStart w:id="39" w:name="_Toc64317978"/>
      <w:r w:rsidR="00093523">
        <w:rPr>
          <w:noProof/>
          <w:color w:val="000000" w:themeColor="text1"/>
          <w:lang w:val="pt-PT"/>
        </w:rPr>
        <w:t>18</w:t>
      </w:r>
      <w:r>
        <w:rPr>
          <w:color w:val="000000" w:themeColor="text1"/>
          <w:lang w:val="pt-PT"/>
        </w:rPr>
        <w:fldChar w:fldCharType="end"/>
      </w:r>
      <w:r>
        <w:t xml:space="preserve"> - Dashboard do </w:t>
      </w:r>
      <w:proofErr w:type="spellStart"/>
      <w:r>
        <w:t>backoffice</w:t>
      </w:r>
      <w:bookmarkEnd w:id="39"/>
      <w:proofErr w:type="spellEnd"/>
    </w:p>
    <w:p w14:paraId="5B08B5D1" w14:textId="77777777" w:rsidR="00DA553B" w:rsidRDefault="00DA553B" w:rsidP="00B37F9E">
      <w:pPr>
        <w:spacing w:before="120" w:after="120" w:line="360" w:lineRule="auto"/>
        <w:jc w:val="both"/>
        <w:rPr>
          <w:color w:val="000000"/>
          <w:sz w:val="24"/>
          <w:lang w:val="pt-PT"/>
        </w:rPr>
      </w:pPr>
      <w:r>
        <w:rPr>
          <w:color w:val="000000"/>
          <w:sz w:val="24"/>
          <w:lang w:val="pt-PT"/>
        </w:rPr>
        <w:br w:type="page"/>
      </w:r>
    </w:p>
    <w:p w14:paraId="4B126198" w14:textId="77777777" w:rsidR="00DA553B" w:rsidRDefault="00DA553B" w:rsidP="005454E5">
      <w:pPr>
        <w:pStyle w:val="Ttulo1"/>
        <w:numPr>
          <w:ilvl w:val="0"/>
          <w:numId w:val="9"/>
        </w:numPr>
      </w:pPr>
      <w:bookmarkStart w:id="40" w:name="_Toc64318243"/>
      <w:r>
        <w:lastRenderedPageBreak/>
        <w:t>Implementação</w:t>
      </w:r>
      <w:bookmarkEnd w:id="40"/>
    </w:p>
    <w:p w14:paraId="16DEB4AB" w14:textId="77777777" w:rsidR="001E6AB8" w:rsidRDefault="001E6AB8" w:rsidP="001E6AB8">
      <w:pPr>
        <w:spacing w:before="120" w:after="120" w:line="360" w:lineRule="auto"/>
        <w:jc w:val="both"/>
        <w:rPr>
          <w:color w:val="000000"/>
          <w:sz w:val="24"/>
          <w:lang w:val="pt-PT"/>
        </w:rPr>
      </w:pPr>
    </w:p>
    <w:p w14:paraId="453B4845" w14:textId="284E32B2" w:rsidR="5C5452CD" w:rsidRDefault="5C5452CD" w:rsidP="006319D8">
      <w:pPr>
        <w:spacing w:before="120" w:after="120" w:line="360" w:lineRule="auto"/>
        <w:jc w:val="both"/>
        <w:rPr>
          <w:color w:val="000000" w:themeColor="text1"/>
          <w:sz w:val="24"/>
          <w:szCs w:val="24"/>
          <w:lang w:val="pt-PT"/>
        </w:rPr>
      </w:pPr>
      <w:r w:rsidRPr="76FF05C8">
        <w:rPr>
          <w:color w:val="000000" w:themeColor="text1"/>
          <w:sz w:val="24"/>
          <w:szCs w:val="24"/>
          <w:lang w:val="pt-PT"/>
        </w:rPr>
        <w:t>Para o desenvolvimento do software começ</w:t>
      </w:r>
      <w:r w:rsidR="001D0963">
        <w:rPr>
          <w:color w:val="000000" w:themeColor="text1"/>
          <w:sz w:val="24"/>
          <w:szCs w:val="24"/>
          <w:lang w:val="pt-PT"/>
        </w:rPr>
        <w:t>á</w:t>
      </w:r>
      <w:r w:rsidRPr="76FF05C8">
        <w:rPr>
          <w:color w:val="000000" w:themeColor="text1"/>
          <w:sz w:val="24"/>
          <w:szCs w:val="24"/>
          <w:lang w:val="pt-PT"/>
        </w:rPr>
        <w:t xml:space="preserve">mos </w:t>
      </w:r>
      <w:r w:rsidR="00760FA2">
        <w:rPr>
          <w:color w:val="000000" w:themeColor="text1"/>
          <w:sz w:val="24"/>
          <w:szCs w:val="24"/>
          <w:lang w:val="pt-PT"/>
        </w:rPr>
        <w:t xml:space="preserve">por fazer </w:t>
      </w:r>
      <w:r w:rsidR="20DB9C41" w:rsidRPr="76FF05C8">
        <w:rPr>
          <w:color w:val="000000" w:themeColor="text1"/>
          <w:sz w:val="24"/>
          <w:szCs w:val="24"/>
          <w:lang w:val="pt-PT"/>
        </w:rPr>
        <w:t>o</w:t>
      </w:r>
      <w:r w:rsidR="00760FA2">
        <w:rPr>
          <w:color w:val="000000" w:themeColor="text1"/>
          <w:sz w:val="24"/>
          <w:szCs w:val="24"/>
          <w:lang w:val="pt-PT"/>
        </w:rPr>
        <w:t>s</w:t>
      </w:r>
      <w:r w:rsidR="20DB9C41" w:rsidRPr="76FF05C8">
        <w:rPr>
          <w:color w:val="000000" w:themeColor="text1"/>
          <w:sz w:val="24"/>
          <w:szCs w:val="24"/>
          <w:lang w:val="pt-PT"/>
        </w:rPr>
        <w:t xml:space="preserve"> desenho</w:t>
      </w:r>
      <w:r w:rsidR="00760FA2">
        <w:rPr>
          <w:color w:val="000000" w:themeColor="text1"/>
          <w:sz w:val="24"/>
          <w:szCs w:val="24"/>
          <w:lang w:val="pt-PT"/>
        </w:rPr>
        <w:t>s</w:t>
      </w:r>
      <w:r w:rsidR="20DB9C41" w:rsidRPr="76FF05C8">
        <w:rPr>
          <w:color w:val="000000" w:themeColor="text1"/>
          <w:sz w:val="24"/>
          <w:szCs w:val="24"/>
          <w:lang w:val="pt-PT"/>
        </w:rPr>
        <w:t xml:space="preserve"> do projeto</w:t>
      </w:r>
      <w:r w:rsidR="014AA08A" w:rsidRPr="50B30F83">
        <w:rPr>
          <w:color w:val="000000" w:themeColor="text1"/>
          <w:sz w:val="24"/>
          <w:szCs w:val="24"/>
          <w:lang w:val="pt-PT"/>
        </w:rPr>
        <w:t xml:space="preserve">, com a aplicação </w:t>
      </w:r>
      <w:r w:rsidR="006319D8" w:rsidRPr="006319D8">
        <w:rPr>
          <w:i/>
          <w:iCs/>
          <w:color w:val="000000" w:themeColor="text1"/>
          <w:sz w:val="24"/>
          <w:szCs w:val="24"/>
          <w:lang w:val="pt-PT"/>
        </w:rPr>
        <w:t>Draw.io</w:t>
      </w:r>
      <w:r w:rsidR="014AA08A" w:rsidRPr="50B30F83">
        <w:rPr>
          <w:color w:val="000000" w:themeColor="text1"/>
          <w:sz w:val="24"/>
          <w:szCs w:val="24"/>
          <w:lang w:val="pt-PT"/>
        </w:rPr>
        <w:t>.</w:t>
      </w:r>
      <w:r w:rsidR="20DB9C41" w:rsidRPr="76FF05C8">
        <w:rPr>
          <w:color w:val="000000" w:themeColor="text1"/>
          <w:sz w:val="24"/>
          <w:szCs w:val="24"/>
          <w:lang w:val="pt-PT"/>
        </w:rPr>
        <w:t xml:space="preserve"> </w:t>
      </w:r>
      <w:r w:rsidR="2399023C" w:rsidRPr="76FF05C8">
        <w:rPr>
          <w:color w:val="000000" w:themeColor="text1"/>
          <w:sz w:val="24"/>
          <w:szCs w:val="24"/>
          <w:lang w:val="pt-PT"/>
        </w:rPr>
        <w:t xml:space="preserve">Depois de termos os </w:t>
      </w:r>
      <w:proofErr w:type="spellStart"/>
      <w:r w:rsidR="00166AC9" w:rsidRPr="006319D8">
        <w:rPr>
          <w:i/>
          <w:iCs/>
          <w:color w:val="000000" w:themeColor="text1"/>
          <w:sz w:val="24"/>
          <w:szCs w:val="24"/>
          <w:lang w:val="pt-PT"/>
        </w:rPr>
        <w:t>mockups</w:t>
      </w:r>
      <w:proofErr w:type="spellEnd"/>
      <w:r w:rsidR="00166AC9">
        <w:rPr>
          <w:color w:val="000000" w:themeColor="text1"/>
          <w:sz w:val="24"/>
          <w:szCs w:val="24"/>
          <w:lang w:val="pt-PT"/>
        </w:rPr>
        <w:t xml:space="preserve"> </w:t>
      </w:r>
      <w:r w:rsidR="00166AC9" w:rsidRPr="76FF05C8">
        <w:rPr>
          <w:color w:val="000000" w:themeColor="text1"/>
          <w:sz w:val="24"/>
          <w:szCs w:val="24"/>
          <w:lang w:val="pt-PT"/>
        </w:rPr>
        <w:t>decid</w:t>
      </w:r>
      <w:r w:rsidR="00166AC9">
        <w:rPr>
          <w:color w:val="000000" w:themeColor="text1"/>
          <w:sz w:val="24"/>
          <w:szCs w:val="24"/>
          <w:lang w:val="pt-PT"/>
        </w:rPr>
        <w:t>i</w:t>
      </w:r>
      <w:r w:rsidR="00166AC9" w:rsidRPr="76FF05C8">
        <w:rPr>
          <w:color w:val="000000" w:themeColor="text1"/>
          <w:sz w:val="24"/>
          <w:szCs w:val="24"/>
          <w:lang w:val="pt-PT"/>
        </w:rPr>
        <w:t>mos</w:t>
      </w:r>
      <w:r w:rsidR="2399023C" w:rsidRPr="76FF05C8">
        <w:rPr>
          <w:color w:val="000000" w:themeColor="text1"/>
          <w:sz w:val="24"/>
          <w:szCs w:val="24"/>
          <w:lang w:val="pt-PT"/>
        </w:rPr>
        <w:t xml:space="preserve"> que </w:t>
      </w:r>
      <w:proofErr w:type="spellStart"/>
      <w:r w:rsidR="2399023C" w:rsidRPr="006319D8">
        <w:rPr>
          <w:i/>
          <w:iCs/>
          <w:color w:val="000000" w:themeColor="text1"/>
          <w:sz w:val="24"/>
          <w:szCs w:val="24"/>
          <w:lang w:val="pt-PT"/>
        </w:rPr>
        <w:t>framework</w:t>
      </w:r>
      <w:proofErr w:type="spellEnd"/>
      <w:r w:rsidR="2399023C" w:rsidRPr="76FF05C8">
        <w:rPr>
          <w:color w:val="000000" w:themeColor="text1"/>
          <w:sz w:val="24"/>
          <w:szCs w:val="24"/>
          <w:lang w:val="pt-PT"/>
        </w:rPr>
        <w:t xml:space="preserve"> iriamos </w:t>
      </w:r>
      <w:r w:rsidR="00760FA2">
        <w:rPr>
          <w:color w:val="000000" w:themeColor="text1"/>
          <w:sz w:val="24"/>
          <w:szCs w:val="24"/>
          <w:lang w:val="pt-PT"/>
        </w:rPr>
        <w:t>utilizar</w:t>
      </w:r>
      <w:r w:rsidR="2399023C" w:rsidRPr="76FF05C8">
        <w:rPr>
          <w:color w:val="000000" w:themeColor="text1"/>
          <w:sz w:val="24"/>
          <w:szCs w:val="24"/>
          <w:lang w:val="pt-PT"/>
        </w:rPr>
        <w:t xml:space="preserve"> no projeto de </w:t>
      </w:r>
      <w:r w:rsidR="2399023C" w:rsidRPr="006319D8">
        <w:rPr>
          <w:i/>
          <w:iCs/>
          <w:color w:val="000000" w:themeColor="text1"/>
          <w:sz w:val="24"/>
          <w:szCs w:val="24"/>
          <w:lang w:val="pt-PT"/>
        </w:rPr>
        <w:t>web</w:t>
      </w:r>
      <w:r w:rsidR="00760FA2">
        <w:rPr>
          <w:color w:val="000000" w:themeColor="text1"/>
          <w:sz w:val="24"/>
          <w:szCs w:val="24"/>
          <w:lang w:val="pt-PT"/>
        </w:rPr>
        <w:t xml:space="preserve"> e acabámos </w:t>
      </w:r>
      <w:r w:rsidR="2399023C" w:rsidRPr="76FF05C8">
        <w:rPr>
          <w:color w:val="000000" w:themeColor="text1"/>
          <w:sz w:val="24"/>
          <w:szCs w:val="24"/>
          <w:lang w:val="pt-PT"/>
        </w:rPr>
        <w:t xml:space="preserve">por </w:t>
      </w:r>
      <w:r w:rsidR="0083718A">
        <w:rPr>
          <w:color w:val="000000" w:themeColor="text1"/>
          <w:sz w:val="24"/>
          <w:szCs w:val="24"/>
          <w:lang w:val="pt-PT"/>
        </w:rPr>
        <w:t>optar pelo</w:t>
      </w:r>
      <w:r w:rsidR="159B05DF" w:rsidRPr="76FF05C8">
        <w:rPr>
          <w:color w:val="000000" w:themeColor="text1"/>
          <w:sz w:val="24"/>
          <w:szCs w:val="24"/>
          <w:lang w:val="pt-PT"/>
        </w:rPr>
        <w:t xml:space="preserve"> </w:t>
      </w:r>
      <w:proofErr w:type="spellStart"/>
      <w:r w:rsidR="0083718A" w:rsidRPr="006319D8">
        <w:rPr>
          <w:i/>
          <w:iCs/>
          <w:color w:val="000000" w:themeColor="text1"/>
          <w:sz w:val="24"/>
          <w:szCs w:val="24"/>
          <w:lang w:val="pt-PT"/>
        </w:rPr>
        <w:t>Codeigniter</w:t>
      </w:r>
      <w:proofErr w:type="spellEnd"/>
      <w:r w:rsidR="0083718A">
        <w:rPr>
          <w:color w:val="000000" w:themeColor="text1"/>
          <w:sz w:val="24"/>
          <w:szCs w:val="24"/>
          <w:lang w:val="pt-PT"/>
        </w:rPr>
        <w:t xml:space="preserve">, devido a ser uma </w:t>
      </w:r>
      <w:proofErr w:type="spellStart"/>
      <w:r w:rsidR="0083718A" w:rsidRPr="006319D8">
        <w:rPr>
          <w:i/>
          <w:iCs/>
          <w:color w:val="000000" w:themeColor="text1"/>
          <w:sz w:val="24"/>
          <w:szCs w:val="24"/>
          <w:lang w:val="pt-PT"/>
        </w:rPr>
        <w:t>framework</w:t>
      </w:r>
      <w:proofErr w:type="spellEnd"/>
      <w:r w:rsidR="0083718A">
        <w:rPr>
          <w:color w:val="000000" w:themeColor="text1"/>
          <w:sz w:val="24"/>
          <w:szCs w:val="24"/>
          <w:lang w:val="pt-PT"/>
        </w:rPr>
        <w:t xml:space="preserve"> leve e fácil de implementar</w:t>
      </w:r>
      <w:r w:rsidR="009C7644">
        <w:rPr>
          <w:color w:val="000000" w:themeColor="text1"/>
          <w:sz w:val="24"/>
          <w:szCs w:val="24"/>
          <w:lang w:val="pt-PT"/>
        </w:rPr>
        <w:t xml:space="preserve"> e que tem </w:t>
      </w:r>
      <w:r w:rsidR="0083718A">
        <w:rPr>
          <w:color w:val="000000" w:themeColor="text1"/>
          <w:sz w:val="24"/>
          <w:szCs w:val="24"/>
          <w:lang w:val="pt-PT"/>
        </w:rPr>
        <w:t xml:space="preserve">um manual de instruções fácil e </w:t>
      </w:r>
      <w:r w:rsidR="000E6411">
        <w:rPr>
          <w:color w:val="000000" w:themeColor="text1"/>
          <w:sz w:val="24"/>
          <w:szCs w:val="24"/>
          <w:lang w:val="pt-PT"/>
        </w:rPr>
        <w:t>com vári</w:t>
      </w:r>
      <w:r w:rsidR="005F6024">
        <w:rPr>
          <w:color w:val="000000" w:themeColor="text1"/>
          <w:sz w:val="24"/>
          <w:szCs w:val="24"/>
          <w:lang w:val="pt-PT"/>
        </w:rPr>
        <w:t>a</w:t>
      </w:r>
      <w:r w:rsidR="000E6411">
        <w:rPr>
          <w:color w:val="000000" w:themeColor="text1"/>
          <w:sz w:val="24"/>
          <w:szCs w:val="24"/>
          <w:lang w:val="pt-PT"/>
        </w:rPr>
        <w:t xml:space="preserve">s funções já </w:t>
      </w:r>
      <w:r w:rsidR="005F6024">
        <w:rPr>
          <w:color w:val="000000" w:themeColor="text1"/>
          <w:sz w:val="24"/>
          <w:szCs w:val="24"/>
          <w:lang w:val="pt-PT"/>
        </w:rPr>
        <w:t>incluídas de raiz.</w:t>
      </w:r>
      <w:r w:rsidR="02432F90" w:rsidRPr="76FF05C8">
        <w:rPr>
          <w:color w:val="000000" w:themeColor="text1"/>
          <w:sz w:val="24"/>
          <w:szCs w:val="24"/>
          <w:lang w:val="pt-PT"/>
        </w:rPr>
        <w:t xml:space="preserve"> </w:t>
      </w:r>
      <w:r w:rsidR="007F3A0D">
        <w:rPr>
          <w:color w:val="000000" w:themeColor="text1"/>
          <w:sz w:val="24"/>
          <w:szCs w:val="24"/>
          <w:lang w:val="pt-PT"/>
        </w:rPr>
        <w:t xml:space="preserve">A versão que utilizámos do </w:t>
      </w:r>
      <w:proofErr w:type="spellStart"/>
      <w:r w:rsidR="007F3A0D" w:rsidRPr="00BF4F0F">
        <w:rPr>
          <w:i/>
          <w:iCs/>
          <w:color w:val="000000" w:themeColor="text1"/>
          <w:sz w:val="24"/>
          <w:szCs w:val="24"/>
          <w:lang w:val="pt-PT"/>
        </w:rPr>
        <w:t>Codeigniter</w:t>
      </w:r>
      <w:proofErr w:type="spellEnd"/>
      <w:r w:rsidR="007F3A0D">
        <w:rPr>
          <w:color w:val="000000" w:themeColor="text1"/>
          <w:sz w:val="24"/>
          <w:szCs w:val="24"/>
          <w:lang w:val="pt-PT"/>
        </w:rPr>
        <w:t xml:space="preserve"> foi a versão </w:t>
      </w:r>
      <w:r w:rsidR="001F3E14" w:rsidRPr="001F3E14">
        <w:rPr>
          <w:color w:val="000000" w:themeColor="text1"/>
          <w:sz w:val="24"/>
          <w:szCs w:val="24"/>
          <w:lang w:val="pt-PT"/>
        </w:rPr>
        <w:t>3.1.11</w:t>
      </w:r>
      <w:r w:rsidR="001F3E14">
        <w:rPr>
          <w:color w:val="000000" w:themeColor="text1"/>
          <w:sz w:val="24"/>
          <w:szCs w:val="24"/>
          <w:lang w:val="pt-PT"/>
        </w:rPr>
        <w:t>.</w:t>
      </w:r>
    </w:p>
    <w:p w14:paraId="22D804C2" w14:textId="6EA71114" w:rsidR="594051D5" w:rsidRDefault="594051D5" w:rsidP="006319D8">
      <w:pPr>
        <w:spacing w:before="120" w:after="120" w:line="360" w:lineRule="auto"/>
        <w:jc w:val="both"/>
        <w:rPr>
          <w:color w:val="000000" w:themeColor="text1"/>
          <w:sz w:val="24"/>
          <w:szCs w:val="24"/>
          <w:lang w:val="pt-PT"/>
        </w:rPr>
      </w:pPr>
      <w:r w:rsidRPr="76FF05C8">
        <w:rPr>
          <w:color w:val="000000" w:themeColor="text1"/>
          <w:sz w:val="24"/>
          <w:szCs w:val="24"/>
          <w:lang w:val="pt-PT"/>
        </w:rPr>
        <w:t xml:space="preserve">De seguida começámos a desenvolver a base de dados que iria interligar </w:t>
      </w:r>
      <w:r w:rsidR="00746F27">
        <w:rPr>
          <w:color w:val="000000" w:themeColor="text1"/>
          <w:sz w:val="24"/>
          <w:szCs w:val="24"/>
          <w:lang w:val="pt-PT"/>
        </w:rPr>
        <w:t>os</w:t>
      </w:r>
      <w:r w:rsidRPr="76FF05C8">
        <w:rPr>
          <w:color w:val="000000" w:themeColor="text1"/>
          <w:sz w:val="24"/>
          <w:szCs w:val="24"/>
          <w:lang w:val="pt-PT"/>
        </w:rPr>
        <w:t xml:space="preserve"> várias componentes, tanto </w:t>
      </w:r>
      <w:r w:rsidR="00BF4F0F">
        <w:rPr>
          <w:color w:val="000000" w:themeColor="text1"/>
          <w:sz w:val="24"/>
          <w:szCs w:val="24"/>
          <w:lang w:val="pt-PT"/>
        </w:rPr>
        <w:t>a aplicação</w:t>
      </w:r>
      <w:r w:rsidRPr="76FF05C8">
        <w:rPr>
          <w:color w:val="000000" w:themeColor="text1"/>
          <w:sz w:val="24"/>
          <w:szCs w:val="24"/>
          <w:lang w:val="pt-PT"/>
        </w:rPr>
        <w:t xml:space="preserve"> como o </w:t>
      </w:r>
      <w:r w:rsidR="00746F27">
        <w:rPr>
          <w:color w:val="000000" w:themeColor="text1"/>
          <w:sz w:val="24"/>
          <w:szCs w:val="24"/>
          <w:lang w:val="pt-PT"/>
        </w:rPr>
        <w:t>website</w:t>
      </w:r>
      <w:r w:rsidR="00BF4F0F">
        <w:rPr>
          <w:color w:val="000000" w:themeColor="text1"/>
          <w:sz w:val="24"/>
          <w:szCs w:val="24"/>
          <w:lang w:val="pt-PT"/>
        </w:rPr>
        <w:t xml:space="preserve">, para isso utilizámos o </w:t>
      </w:r>
      <w:proofErr w:type="spellStart"/>
      <w:r w:rsidR="00BF4F0F" w:rsidRPr="00BF4F0F">
        <w:rPr>
          <w:i/>
          <w:iCs/>
          <w:color w:val="000000" w:themeColor="text1"/>
          <w:sz w:val="24"/>
          <w:szCs w:val="24"/>
          <w:lang w:val="pt-PT"/>
        </w:rPr>
        <w:t>PHPMyAdmin</w:t>
      </w:r>
      <w:proofErr w:type="spellEnd"/>
      <w:r w:rsidR="00BF4F0F">
        <w:rPr>
          <w:color w:val="000000" w:themeColor="text1"/>
          <w:sz w:val="24"/>
          <w:szCs w:val="24"/>
          <w:lang w:val="pt-PT"/>
        </w:rPr>
        <w:t xml:space="preserve"> para criar tabelas </w:t>
      </w:r>
      <w:r w:rsidR="00BF4F0F" w:rsidRPr="00BF4F0F">
        <w:rPr>
          <w:i/>
          <w:iCs/>
          <w:color w:val="000000" w:themeColor="text1"/>
          <w:sz w:val="24"/>
          <w:szCs w:val="24"/>
          <w:lang w:val="pt-PT"/>
        </w:rPr>
        <w:t>SQL</w:t>
      </w:r>
      <w:r w:rsidRPr="76FF05C8">
        <w:rPr>
          <w:color w:val="000000" w:themeColor="text1"/>
          <w:sz w:val="24"/>
          <w:szCs w:val="24"/>
          <w:lang w:val="pt-PT"/>
        </w:rPr>
        <w:t xml:space="preserve">. Esta base de dados foi alterada </w:t>
      </w:r>
      <w:r w:rsidR="000F0928">
        <w:rPr>
          <w:color w:val="000000" w:themeColor="text1"/>
          <w:sz w:val="24"/>
          <w:szCs w:val="24"/>
          <w:lang w:val="pt-PT"/>
        </w:rPr>
        <w:t xml:space="preserve">constantemente </w:t>
      </w:r>
      <w:r w:rsidRPr="76FF05C8">
        <w:rPr>
          <w:color w:val="000000" w:themeColor="text1"/>
          <w:sz w:val="24"/>
          <w:szCs w:val="24"/>
          <w:lang w:val="pt-PT"/>
        </w:rPr>
        <w:t>ao longo do projeto</w:t>
      </w:r>
      <w:r w:rsidR="000F0928">
        <w:rPr>
          <w:color w:val="000000" w:themeColor="text1"/>
          <w:sz w:val="24"/>
          <w:szCs w:val="24"/>
          <w:lang w:val="pt-PT"/>
        </w:rPr>
        <w:t xml:space="preserve">, </w:t>
      </w:r>
      <w:r w:rsidR="00746F27">
        <w:rPr>
          <w:color w:val="000000" w:themeColor="text1"/>
          <w:sz w:val="24"/>
          <w:szCs w:val="24"/>
          <w:lang w:val="pt-PT"/>
        </w:rPr>
        <w:t>maioritariamente</w:t>
      </w:r>
      <w:r w:rsidR="000F0928">
        <w:rPr>
          <w:color w:val="000000" w:themeColor="text1"/>
          <w:sz w:val="24"/>
          <w:szCs w:val="24"/>
          <w:lang w:val="pt-PT"/>
        </w:rPr>
        <w:t xml:space="preserve"> por necessidade de</w:t>
      </w:r>
      <w:r w:rsidR="008F4225">
        <w:rPr>
          <w:color w:val="000000" w:themeColor="text1"/>
          <w:sz w:val="24"/>
          <w:szCs w:val="24"/>
          <w:lang w:val="pt-PT"/>
        </w:rPr>
        <w:t xml:space="preserve"> implementar</w:t>
      </w:r>
      <w:r w:rsidR="000F0928">
        <w:rPr>
          <w:color w:val="000000" w:themeColor="text1"/>
          <w:sz w:val="24"/>
          <w:szCs w:val="24"/>
          <w:lang w:val="pt-PT"/>
        </w:rPr>
        <w:t xml:space="preserve"> novas funcionalidades</w:t>
      </w:r>
      <w:r w:rsidR="3892C46E" w:rsidRPr="76FF05C8">
        <w:rPr>
          <w:color w:val="000000" w:themeColor="text1"/>
          <w:sz w:val="24"/>
          <w:szCs w:val="24"/>
          <w:lang w:val="pt-PT"/>
        </w:rPr>
        <w:t xml:space="preserve">. </w:t>
      </w:r>
    </w:p>
    <w:p w14:paraId="4A4AD5B3" w14:textId="6C8EEA4D" w:rsidR="00E33EDB" w:rsidRPr="006319D8" w:rsidRDefault="00E33EDB" w:rsidP="006319D8">
      <w:pPr>
        <w:spacing w:before="120" w:after="120" w:line="360" w:lineRule="auto"/>
        <w:jc w:val="both"/>
        <w:rPr>
          <w:color w:val="000000" w:themeColor="text1"/>
          <w:sz w:val="24"/>
          <w:szCs w:val="24"/>
          <w:lang w:val="pt-PT"/>
        </w:rPr>
      </w:pPr>
      <w:r>
        <w:rPr>
          <w:color w:val="000000" w:themeColor="text1"/>
          <w:sz w:val="24"/>
          <w:szCs w:val="24"/>
          <w:lang w:val="pt-PT"/>
        </w:rPr>
        <w:t>Após</w:t>
      </w:r>
      <w:r w:rsidR="00B71140">
        <w:rPr>
          <w:color w:val="000000" w:themeColor="text1"/>
          <w:sz w:val="24"/>
          <w:szCs w:val="24"/>
          <w:lang w:val="pt-PT"/>
        </w:rPr>
        <w:t xml:space="preserve"> esse desenvolvimento</w:t>
      </w:r>
      <w:r w:rsidR="0075284A">
        <w:rPr>
          <w:color w:val="000000" w:themeColor="text1"/>
          <w:sz w:val="24"/>
          <w:szCs w:val="24"/>
          <w:lang w:val="pt-PT"/>
        </w:rPr>
        <w:t xml:space="preserve"> criámos</w:t>
      </w:r>
      <w:r w:rsidR="00113D0E">
        <w:rPr>
          <w:color w:val="000000" w:themeColor="text1"/>
          <w:sz w:val="24"/>
          <w:szCs w:val="24"/>
          <w:lang w:val="pt-PT"/>
        </w:rPr>
        <w:t xml:space="preserve"> </w:t>
      </w:r>
      <w:r w:rsidR="00B71140">
        <w:rPr>
          <w:color w:val="000000" w:themeColor="text1"/>
          <w:sz w:val="24"/>
          <w:szCs w:val="24"/>
          <w:lang w:val="pt-PT"/>
        </w:rPr>
        <w:t xml:space="preserve">as bases do </w:t>
      </w:r>
      <w:r w:rsidR="00B71140" w:rsidRPr="008F4225">
        <w:rPr>
          <w:i/>
          <w:iCs/>
          <w:color w:val="000000" w:themeColor="text1"/>
          <w:sz w:val="24"/>
          <w:szCs w:val="24"/>
          <w:lang w:val="pt-PT"/>
        </w:rPr>
        <w:t>website</w:t>
      </w:r>
      <w:r w:rsidR="00B71140">
        <w:rPr>
          <w:color w:val="000000" w:themeColor="text1"/>
          <w:sz w:val="24"/>
          <w:szCs w:val="24"/>
          <w:lang w:val="pt-PT"/>
        </w:rPr>
        <w:t xml:space="preserve">, tal como as configurações, implementações de </w:t>
      </w:r>
      <w:proofErr w:type="spellStart"/>
      <w:r w:rsidR="00B71140" w:rsidRPr="005357CB">
        <w:rPr>
          <w:i/>
          <w:iCs/>
          <w:color w:val="000000" w:themeColor="text1"/>
          <w:sz w:val="24"/>
          <w:szCs w:val="24"/>
          <w:lang w:val="pt-PT"/>
        </w:rPr>
        <w:t>Bootstrap</w:t>
      </w:r>
      <w:proofErr w:type="spellEnd"/>
      <w:r w:rsidR="00C70E83" w:rsidRPr="006319D8">
        <w:rPr>
          <w:color w:val="000000" w:themeColor="text1"/>
          <w:sz w:val="24"/>
          <w:szCs w:val="24"/>
          <w:lang w:val="pt-PT"/>
        </w:rPr>
        <w:t xml:space="preserve"> </w:t>
      </w:r>
      <w:r w:rsidR="00C70E83" w:rsidRPr="00C70E83">
        <w:rPr>
          <w:color w:val="000000" w:themeColor="text1"/>
          <w:sz w:val="24"/>
          <w:szCs w:val="24"/>
          <w:lang w:val="pt-PT"/>
        </w:rPr>
        <w:t>e</w:t>
      </w:r>
      <w:r w:rsidR="00C70E83" w:rsidRPr="006319D8">
        <w:rPr>
          <w:color w:val="000000" w:themeColor="text1"/>
          <w:sz w:val="24"/>
          <w:szCs w:val="24"/>
          <w:lang w:val="pt-PT"/>
        </w:rPr>
        <w:t xml:space="preserve"> </w:t>
      </w:r>
      <w:proofErr w:type="spellStart"/>
      <w:r w:rsidR="00C70E83" w:rsidRPr="005357CB">
        <w:rPr>
          <w:i/>
          <w:iCs/>
          <w:color w:val="000000" w:themeColor="text1"/>
          <w:sz w:val="24"/>
          <w:szCs w:val="24"/>
          <w:lang w:val="pt-PT"/>
        </w:rPr>
        <w:t>bootswatch</w:t>
      </w:r>
      <w:proofErr w:type="spellEnd"/>
      <w:r w:rsidR="00C70E83" w:rsidRPr="006319D8">
        <w:rPr>
          <w:color w:val="000000" w:themeColor="text1"/>
          <w:sz w:val="24"/>
          <w:szCs w:val="24"/>
          <w:lang w:val="pt-PT"/>
        </w:rPr>
        <w:t xml:space="preserve"> </w:t>
      </w:r>
      <w:r w:rsidR="00C70E83" w:rsidRPr="00C70E83">
        <w:rPr>
          <w:color w:val="000000" w:themeColor="text1"/>
          <w:sz w:val="24"/>
          <w:szCs w:val="24"/>
          <w:lang w:val="pt-PT"/>
        </w:rPr>
        <w:t>para os estilos</w:t>
      </w:r>
      <w:r w:rsidR="00B71140" w:rsidRPr="00C70E83">
        <w:rPr>
          <w:color w:val="000000" w:themeColor="text1"/>
          <w:sz w:val="24"/>
          <w:szCs w:val="24"/>
          <w:lang w:val="pt-PT"/>
        </w:rPr>
        <w:t>,</w:t>
      </w:r>
      <w:r w:rsidR="00B71140">
        <w:rPr>
          <w:color w:val="000000" w:themeColor="text1"/>
          <w:sz w:val="24"/>
          <w:szCs w:val="24"/>
          <w:lang w:val="pt-PT"/>
        </w:rPr>
        <w:t xml:space="preserve"> </w:t>
      </w:r>
      <w:proofErr w:type="spellStart"/>
      <w:r w:rsidR="00B71140" w:rsidRPr="005357CB">
        <w:rPr>
          <w:i/>
          <w:iCs/>
          <w:color w:val="000000" w:themeColor="text1"/>
          <w:sz w:val="24"/>
          <w:szCs w:val="24"/>
          <w:lang w:val="pt-PT"/>
        </w:rPr>
        <w:t>Jquery</w:t>
      </w:r>
      <w:proofErr w:type="spellEnd"/>
      <w:r w:rsidR="00A41518">
        <w:rPr>
          <w:color w:val="000000" w:themeColor="text1"/>
          <w:sz w:val="24"/>
          <w:szCs w:val="24"/>
          <w:lang w:val="pt-PT"/>
        </w:rPr>
        <w:t xml:space="preserve"> para o desenvolvimento em </w:t>
      </w:r>
      <w:proofErr w:type="spellStart"/>
      <w:r w:rsidR="00A41518" w:rsidRPr="005357CB">
        <w:rPr>
          <w:i/>
          <w:iCs/>
          <w:color w:val="000000" w:themeColor="text1"/>
          <w:sz w:val="24"/>
          <w:szCs w:val="24"/>
          <w:lang w:val="pt-PT"/>
        </w:rPr>
        <w:t>Javascript</w:t>
      </w:r>
      <w:proofErr w:type="spellEnd"/>
      <w:r w:rsidR="00A41518">
        <w:rPr>
          <w:color w:val="000000" w:themeColor="text1"/>
          <w:sz w:val="24"/>
          <w:szCs w:val="24"/>
          <w:lang w:val="pt-PT"/>
        </w:rPr>
        <w:t xml:space="preserve"> simplificado</w:t>
      </w:r>
      <w:r w:rsidR="00B71140">
        <w:rPr>
          <w:color w:val="000000" w:themeColor="text1"/>
          <w:sz w:val="24"/>
          <w:szCs w:val="24"/>
          <w:lang w:val="pt-PT"/>
        </w:rPr>
        <w:t>,</w:t>
      </w:r>
      <w:r w:rsidR="00C70E83">
        <w:rPr>
          <w:color w:val="000000" w:themeColor="text1"/>
          <w:sz w:val="24"/>
          <w:szCs w:val="24"/>
          <w:lang w:val="pt-PT"/>
        </w:rPr>
        <w:t xml:space="preserve"> </w:t>
      </w:r>
      <w:proofErr w:type="spellStart"/>
      <w:r w:rsidR="00C70E83" w:rsidRPr="005357CB">
        <w:rPr>
          <w:i/>
          <w:iCs/>
          <w:color w:val="000000" w:themeColor="text1"/>
          <w:sz w:val="24"/>
          <w:szCs w:val="24"/>
          <w:lang w:val="pt-PT"/>
        </w:rPr>
        <w:t>FontAwesome</w:t>
      </w:r>
      <w:proofErr w:type="spellEnd"/>
      <w:r w:rsidR="00A41518">
        <w:rPr>
          <w:color w:val="000000" w:themeColor="text1"/>
          <w:sz w:val="24"/>
          <w:szCs w:val="24"/>
          <w:lang w:val="pt-PT"/>
        </w:rPr>
        <w:t xml:space="preserve"> para os ícones customizados</w:t>
      </w:r>
      <w:r w:rsidR="00C70E83">
        <w:rPr>
          <w:color w:val="000000" w:themeColor="text1"/>
          <w:sz w:val="24"/>
          <w:szCs w:val="24"/>
          <w:lang w:val="pt-PT"/>
        </w:rPr>
        <w:t>,</w:t>
      </w:r>
      <w:r w:rsidR="005357CB">
        <w:rPr>
          <w:color w:val="000000" w:themeColor="text1"/>
          <w:sz w:val="24"/>
          <w:szCs w:val="24"/>
          <w:lang w:val="pt-PT"/>
        </w:rPr>
        <w:t xml:space="preserve"> e configurámos também as</w:t>
      </w:r>
      <w:r w:rsidR="00B71140">
        <w:rPr>
          <w:color w:val="000000" w:themeColor="text1"/>
          <w:sz w:val="24"/>
          <w:szCs w:val="24"/>
          <w:lang w:val="pt-PT"/>
        </w:rPr>
        <w:t xml:space="preserve"> rotas iniciais</w:t>
      </w:r>
      <w:r w:rsidR="005357CB">
        <w:rPr>
          <w:color w:val="000000" w:themeColor="text1"/>
          <w:sz w:val="24"/>
          <w:szCs w:val="24"/>
          <w:lang w:val="pt-PT"/>
        </w:rPr>
        <w:t xml:space="preserve">, </w:t>
      </w:r>
      <w:r w:rsidR="00B71140">
        <w:rPr>
          <w:color w:val="000000" w:themeColor="text1"/>
          <w:sz w:val="24"/>
          <w:szCs w:val="24"/>
          <w:lang w:val="pt-PT"/>
        </w:rPr>
        <w:t>controladores</w:t>
      </w:r>
      <w:r w:rsidR="005357CB">
        <w:rPr>
          <w:color w:val="000000" w:themeColor="text1"/>
          <w:sz w:val="24"/>
          <w:szCs w:val="24"/>
          <w:lang w:val="pt-PT"/>
        </w:rPr>
        <w:t xml:space="preserve"> </w:t>
      </w:r>
      <w:r w:rsidR="00B71140">
        <w:rPr>
          <w:color w:val="000000" w:themeColor="text1"/>
          <w:sz w:val="24"/>
          <w:szCs w:val="24"/>
          <w:lang w:val="pt-PT"/>
        </w:rPr>
        <w:t>base, e também</w:t>
      </w:r>
      <w:r w:rsidR="005357CB">
        <w:rPr>
          <w:color w:val="000000" w:themeColor="text1"/>
          <w:sz w:val="24"/>
          <w:szCs w:val="24"/>
          <w:lang w:val="pt-PT"/>
        </w:rPr>
        <w:t xml:space="preserve"> criámos</w:t>
      </w:r>
      <w:r w:rsidR="00B71140">
        <w:rPr>
          <w:color w:val="000000" w:themeColor="text1"/>
          <w:sz w:val="24"/>
          <w:szCs w:val="24"/>
          <w:lang w:val="pt-PT"/>
        </w:rPr>
        <w:t xml:space="preserve"> páginas base de login e registo.</w:t>
      </w:r>
      <w:r w:rsidR="000133A7">
        <w:rPr>
          <w:color w:val="000000" w:themeColor="text1"/>
          <w:sz w:val="24"/>
          <w:szCs w:val="24"/>
          <w:lang w:val="pt-PT"/>
        </w:rPr>
        <w:t xml:space="preserve"> </w:t>
      </w:r>
      <w:r w:rsidR="005B4385">
        <w:rPr>
          <w:color w:val="000000" w:themeColor="text1"/>
          <w:sz w:val="24"/>
          <w:szCs w:val="24"/>
          <w:lang w:val="pt-PT"/>
        </w:rPr>
        <w:t xml:space="preserve">Durante </w:t>
      </w:r>
      <w:r w:rsidR="005357CB">
        <w:rPr>
          <w:color w:val="000000" w:themeColor="text1"/>
          <w:sz w:val="24"/>
          <w:szCs w:val="24"/>
          <w:lang w:val="pt-PT"/>
        </w:rPr>
        <w:t>esta</w:t>
      </w:r>
      <w:r w:rsidR="005B4385">
        <w:rPr>
          <w:color w:val="000000" w:themeColor="text1"/>
          <w:sz w:val="24"/>
          <w:szCs w:val="24"/>
          <w:lang w:val="pt-PT"/>
        </w:rPr>
        <w:t xml:space="preserve"> fase </w:t>
      </w:r>
      <w:r w:rsidR="00A41518">
        <w:rPr>
          <w:color w:val="000000" w:themeColor="text1"/>
          <w:sz w:val="24"/>
          <w:szCs w:val="24"/>
          <w:lang w:val="pt-PT"/>
        </w:rPr>
        <w:t>fizemos</w:t>
      </w:r>
      <w:r w:rsidR="00BC46BD">
        <w:rPr>
          <w:color w:val="000000" w:themeColor="text1"/>
          <w:sz w:val="24"/>
          <w:szCs w:val="24"/>
          <w:lang w:val="pt-PT"/>
        </w:rPr>
        <w:t xml:space="preserve"> vários desenvolvimentos estruturais</w:t>
      </w:r>
      <w:r w:rsidR="003B69F5">
        <w:rPr>
          <w:color w:val="000000" w:themeColor="text1"/>
          <w:sz w:val="24"/>
          <w:szCs w:val="24"/>
          <w:lang w:val="pt-PT"/>
        </w:rPr>
        <w:t xml:space="preserve"> do </w:t>
      </w:r>
      <w:r w:rsidR="003B69F5" w:rsidRPr="005357CB">
        <w:rPr>
          <w:i/>
          <w:iCs/>
          <w:color w:val="000000" w:themeColor="text1"/>
          <w:sz w:val="24"/>
          <w:szCs w:val="24"/>
          <w:lang w:val="pt-PT"/>
        </w:rPr>
        <w:t>website</w:t>
      </w:r>
      <w:r w:rsidR="00BC46BD">
        <w:rPr>
          <w:color w:val="000000" w:themeColor="text1"/>
          <w:sz w:val="24"/>
          <w:szCs w:val="24"/>
          <w:lang w:val="pt-PT"/>
        </w:rPr>
        <w:t xml:space="preserve"> e iniciámos também o desenvolvimento do perfil, </w:t>
      </w:r>
      <w:r w:rsidR="003B69F5">
        <w:rPr>
          <w:color w:val="000000" w:themeColor="text1"/>
          <w:sz w:val="24"/>
          <w:szCs w:val="24"/>
          <w:lang w:val="pt-PT"/>
        </w:rPr>
        <w:t>produtos, empresas e categorias.</w:t>
      </w:r>
      <w:r w:rsidR="006E0626">
        <w:rPr>
          <w:color w:val="000000" w:themeColor="text1"/>
          <w:sz w:val="24"/>
          <w:szCs w:val="24"/>
          <w:lang w:val="pt-PT"/>
        </w:rPr>
        <w:t xml:space="preserve"> Começámos também então a desenvolver a </w:t>
      </w:r>
      <w:r w:rsidR="006E0626" w:rsidRPr="005357CB">
        <w:rPr>
          <w:i/>
          <w:iCs/>
          <w:color w:val="000000" w:themeColor="text1"/>
          <w:sz w:val="24"/>
          <w:szCs w:val="24"/>
          <w:lang w:val="pt-PT"/>
        </w:rPr>
        <w:t>API</w:t>
      </w:r>
      <w:r w:rsidR="004250B8">
        <w:rPr>
          <w:color w:val="000000" w:themeColor="text1"/>
          <w:sz w:val="24"/>
          <w:szCs w:val="24"/>
          <w:lang w:val="pt-PT"/>
        </w:rPr>
        <w:t xml:space="preserve"> e o </w:t>
      </w:r>
      <w:proofErr w:type="spellStart"/>
      <w:r w:rsidR="004250B8" w:rsidRPr="005357CB">
        <w:rPr>
          <w:i/>
          <w:iCs/>
          <w:color w:val="000000" w:themeColor="text1"/>
          <w:sz w:val="24"/>
          <w:szCs w:val="24"/>
          <w:lang w:val="pt-PT"/>
        </w:rPr>
        <w:t>Backoffice</w:t>
      </w:r>
      <w:proofErr w:type="spellEnd"/>
      <w:r w:rsidR="004250B8" w:rsidRPr="006319D8">
        <w:rPr>
          <w:color w:val="000000" w:themeColor="text1"/>
          <w:sz w:val="24"/>
          <w:szCs w:val="24"/>
          <w:lang w:val="pt-PT"/>
        </w:rPr>
        <w:t>.</w:t>
      </w:r>
      <w:r w:rsidR="006F478F" w:rsidRPr="006319D8">
        <w:rPr>
          <w:color w:val="000000" w:themeColor="text1"/>
          <w:sz w:val="24"/>
          <w:szCs w:val="24"/>
          <w:lang w:val="pt-PT"/>
        </w:rPr>
        <w:t xml:space="preserve"> </w:t>
      </w:r>
      <w:r w:rsidR="006F478F" w:rsidRPr="006F478F">
        <w:rPr>
          <w:color w:val="000000" w:themeColor="text1"/>
          <w:sz w:val="24"/>
          <w:szCs w:val="24"/>
          <w:lang w:val="pt-PT"/>
        </w:rPr>
        <w:t xml:space="preserve">No desenvolvimento do </w:t>
      </w:r>
      <w:proofErr w:type="spellStart"/>
      <w:r w:rsidR="001F0C44" w:rsidRPr="005357CB">
        <w:rPr>
          <w:i/>
          <w:iCs/>
          <w:color w:val="000000" w:themeColor="text1"/>
          <w:sz w:val="24"/>
          <w:szCs w:val="24"/>
          <w:lang w:val="pt-PT"/>
        </w:rPr>
        <w:t>B</w:t>
      </w:r>
      <w:r w:rsidR="006F478F" w:rsidRPr="005357CB">
        <w:rPr>
          <w:i/>
          <w:iCs/>
          <w:color w:val="000000" w:themeColor="text1"/>
          <w:sz w:val="24"/>
          <w:szCs w:val="24"/>
          <w:lang w:val="pt-PT"/>
        </w:rPr>
        <w:t>ackoffice</w:t>
      </w:r>
      <w:proofErr w:type="spellEnd"/>
      <w:r w:rsidR="009F7B33">
        <w:rPr>
          <w:color w:val="000000" w:themeColor="text1"/>
          <w:sz w:val="24"/>
          <w:szCs w:val="24"/>
          <w:lang w:val="pt-PT"/>
        </w:rPr>
        <w:t xml:space="preserve"> utilizámos um </w:t>
      </w:r>
      <w:proofErr w:type="spellStart"/>
      <w:r w:rsidR="00B933A7" w:rsidRPr="005357CB">
        <w:rPr>
          <w:i/>
          <w:iCs/>
          <w:color w:val="000000" w:themeColor="text1"/>
          <w:sz w:val="24"/>
          <w:szCs w:val="24"/>
          <w:lang w:val="pt-PT"/>
        </w:rPr>
        <w:t>template</w:t>
      </w:r>
      <w:proofErr w:type="spellEnd"/>
      <w:r w:rsidR="00B933A7">
        <w:rPr>
          <w:color w:val="000000" w:themeColor="text1"/>
          <w:sz w:val="24"/>
          <w:szCs w:val="24"/>
          <w:lang w:val="pt-PT"/>
        </w:rPr>
        <w:t xml:space="preserve"> administrativo</w:t>
      </w:r>
      <w:r w:rsidR="005357CB">
        <w:rPr>
          <w:color w:val="000000" w:themeColor="text1"/>
          <w:sz w:val="24"/>
          <w:szCs w:val="24"/>
          <w:lang w:val="pt-PT"/>
        </w:rPr>
        <w:t xml:space="preserve"> denominado</w:t>
      </w:r>
      <w:r w:rsidR="00B933A7">
        <w:rPr>
          <w:color w:val="000000" w:themeColor="text1"/>
          <w:sz w:val="24"/>
          <w:szCs w:val="24"/>
          <w:lang w:val="pt-PT"/>
        </w:rPr>
        <w:t xml:space="preserve"> </w:t>
      </w:r>
      <w:proofErr w:type="spellStart"/>
      <w:r w:rsidR="00B933A7" w:rsidRPr="005357CB">
        <w:rPr>
          <w:i/>
          <w:iCs/>
          <w:color w:val="000000" w:themeColor="text1"/>
          <w:sz w:val="24"/>
          <w:szCs w:val="24"/>
          <w:lang w:val="pt-PT"/>
        </w:rPr>
        <w:t>AdminLte</w:t>
      </w:r>
      <w:proofErr w:type="spellEnd"/>
      <w:r w:rsidR="00B933A7">
        <w:rPr>
          <w:color w:val="000000" w:themeColor="text1"/>
          <w:sz w:val="24"/>
          <w:szCs w:val="24"/>
          <w:lang w:val="pt-PT"/>
        </w:rPr>
        <w:t xml:space="preserve"> </w:t>
      </w:r>
      <w:r w:rsidR="005357CB">
        <w:rPr>
          <w:color w:val="000000" w:themeColor="text1"/>
          <w:sz w:val="24"/>
          <w:szCs w:val="24"/>
          <w:lang w:val="pt-PT"/>
        </w:rPr>
        <w:t xml:space="preserve">utilizando a </w:t>
      </w:r>
      <w:r w:rsidR="00B933A7">
        <w:rPr>
          <w:color w:val="000000" w:themeColor="text1"/>
          <w:sz w:val="24"/>
          <w:szCs w:val="24"/>
          <w:lang w:val="pt-PT"/>
        </w:rPr>
        <w:t xml:space="preserve">versão 3, devido a se enquadrar às nossas necessidades administrativas e por ter um design apelativo e intuitivo. Utilizámos também </w:t>
      </w:r>
      <w:proofErr w:type="spellStart"/>
      <w:r w:rsidR="00655CAC" w:rsidRPr="005357CB">
        <w:rPr>
          <w:i/>
          <w:iCs/>
          <w:color w:val="000000" w:themeColor="text1"/>
          <w:sz w:val="24"/>
          <w:szCs w:val="24"/>
          <w:lang w:val="pt-PT"/>
        </w:rPr>
        <w:t>Datatables</w:t>
      </w:r>
      <w:proofErr w:type="spellEnd"/>
      <w:r w:rsidR="00A97E7A">
        <w:rPr>
          <w:color w:val="000000" w:themeColor="text1"/>
          <w:sz w:val="24"/>
          <w:szCs w:val="24"/>
          <w:lang w:val="pt-PT"/>
        </w:rPr>
        <w:t xml:space="preserve"> </w:t>
      </w:r>
      <w:r w:rsidR="00D522C0">
        <w:rPr>
          <w:color w:val="000000" w:themeColor="text1"/>
          <w:sz w:val="24"/>
          <w:szCs w:val="24"/>
          <w:lang w:val="pt-PT"/>
        </w:rPr>
        <w:t xml:space="preserve">para as tabelas administrativas </w:t>
      </w:r>
      <w:r w:rsidR="00A97E7A">
        <w:rPr>
          <w:color w:val="000000" w:themeColor="text1"/>
          <w:sz w:val="24"/>
          <w:szCs w:val="24"/>
          <w:lang w:val="pt-PT"/>
        </w:rPr>
        <w:t xml:space="preserve">que é um </w:t>
      </w:r>
      <w:r w:rsidR="00A97E7A" w:rsidRPr="005357CB">
        <w:rPr>
          <w:i/>
          <w:iCs/>
          <w:color w:val="000000" w:themeColor="text1"/>
          <w:sz w:val="24"/>
          <w:szCs w:val="24"/>
          <w:lang w:val="pt-PT"/>
        </w:rPr>
        <w:t>plugin</w:t>
      </w:r>
      <w:r w:rsidR="00A97E7A" w:rsidRPr="006319D8">
        <w:rPr>
          <w:color w:val="000000" w:themeColor="text1"/>
          <w:sz w:val="24"/>
          <w:szCs w:val="24"/>
          <w:lang w:val="pt-PT"/>
        </w:rPr>
        <w:t xml:space="preserve"> </w:t>
      </w:r>
      <w:r w:rsidR="00A97E7A">
        <w:rPr>
          <w:color w:val="000000" w:themeColor="text1"/>
          <w:sz w:val="24"/>
          <w:szCs w:val="24"/>
          <w:lang w:val="pt-PT"/>
        </w:rPr>
        <w:t xml:space="preserve">para tabelas </w:t>
      </w:r>
      <w:r w:rsidR="005357CB">
        <w:rPr>
          <w:color w:val="000000" w:themeColor="text1"/>
          <w:sz w:val="24"/>
          <w:szCs w:val="24"/>
          <w:lang w:val="pt-PT"/>
        </w:rPr>
        <w:t xml:space="preserve">que utiliza </w:t>
      </w:r>
      <w:proofErr w:type="spellStart"/>
      <w:r w:rsidR="00655CAC" w:rsidRPr="005357CB">
        <w:rPr>
          <w:i/>
          <w:iCs/>
          <w:color w:val="000000" w:themeColor="text1"/>
          <w:sz w:val="24"/>
          <w:szCs w:val="24"/>
          <w:lang w:val="pt-PT"/>
        </w:rPr>
        <w:t>Jquery</w:t>
      </w:r>
      <w:proofErr w:type="spellEnd"/>
      <w:r w:rsidR="005357CB">
        <w:rPr>
          <w:i/>
          <w:iCs/>
          <w:color w:val="000000" w:themeColor="text1"/>
          <w:sz w:val="24"/>
          <w:szCs w:val="24"/>
          <w:lang w:val="pt-PT"/>
        </w:rPr>
        <w:t xml:space="preserve"> e</w:t>
      </w:r>
      <w:r w:rsidR="00655CAC" w:rsidRPr="006319D8">
        <w:rPr>
          <w:color w:val="000000" w:themeColor="text1"/>
          <w:sz w:val="24"/>
          <w:szCs w:val="24"/>
          <w:lang w:val="pt-PT"/>
        </w:rPr>
        <w:t xml:space="preserve"> </w:t>
      </w:r>
      <w:r w:rsidR="00B23C20" w:rsidRPr="00B23C20">
        <w:rPr>
          <w:color w:val="000000" w:themeColor="text1"/>
          <w:sz w:val="24"/>
          <w:szCs w:val="24"/>
          <w:lang w:val="pt-PT"/>
        </w:rPr>
        <w:t xml:space="preserve">que permite efetuar filtros e carregar </w:t>
      </w:r>
      <w:r w:rsidR="005357CB">
        <w:rPr>
          <w:color w:val="000000" w:themeColor="text1"/>
          <w:sz w:val="24"/>
          <w:szCs w:val="24"/>
          <w:lang w:val="pt-PT"/>
        </w:rPr>
        <w:t>as tabelas</w:t>
      </w:r>
      <w:r w:rsidR="00B23C20" w:rsidRPr="00B23C20">
        <w:rPr>
          <w:color w:val="000000" w:themeColor="text1"/>
          <w:sz w:val="24"/>
          <w:szCs w:val="24"/>
          <w:lang w:val="pt-PT"/>
        </w:rPr>
        <w:t xml:space="preserve"> </w:t>
      </w:r>
      <w:r w:rsidR="00E11119">
        <w:rPr>
          <w:color w:val="000000" w:themeColor="text1"/>
          <w:sz w:val="24"/>
          <w:szCs w:val="24"/>
          <w:lang w:val="pt-PT"/>
        </w:rPr>
        <w:t xml:space="preserve">nas </w:t>
      </w:r>
      <w:r w:rsidR="00B23C20" w:rsidRPr="00B23C20">
        <w:rPr>
          <w:color w:val="000000" w:themeColor="text1"/>
          <w:sz w:val="24"/>
          <w:szCs w:val="24"/>
          <w:lang w:val="pt-PT"/>
        </w:rPr>
        <w:t xml:space="preserve">páginas sem necessidade de atualização </w:t>
      </w:r>
      <w:r w:rsidR="005357CB">
        <w:rPr>
          <w:color w:val="000000" w:themeColor="text1"/>
          <w:sz w:val="24"/>
          <w:szCs w:val="24"/>
          <w:lang w:val="pt-PT"/>
        </w:rPr>
        <w:t>destas mesmas</w:t>
      </w:r>
      <w:r w:rsidR="00B23C20">
        <w:rPr>
          <w:color w:val="000000" w:themeColor="text1"/>
          <w:sz w:val="24"/>
          <w:szCs w:val="24"/>
          <w:lang w:val="pt-PT"/>
        </w:rPr>
        <w:t>.</w:t>
      </w:r>
    </w:p>
    <w:p w14:paraId="23DC22D2" w14:textId="1059F1D7" w:rsidR="00A41518" w:rsidRDefault="00A41518" w:rsidP="006319D8">
      <w:pPr>
        <w:spacing w:before="120" w:after="120" w:line="360" w:lineRule="auto"/>
        <w:jc w:val="both"/>
        <w:rPr>
          <w:color w:val="000000" w:themeColor="text1"/>
          <w:sz w:val="24"/>
          <w:szCs w:val="24"/>
          <w:lang w:val="pt-PT"/>
        </w:rPr>
      </w:pPr>
      <w:r w:rsidRPr="00A41518">
        <w:rPr>
          <w:color w:val="000000" w:themeColor="text1"/>
          <w:sz w:val="24"/>
          <w:szCs w:val="24"/>
          <w:lang w:val="pt-PT"/>
        </w:rPr>
        <w:t>Termina</w:t>
      </w:r>
      <w:r>
        <w:rPr>
          <w:color w:val="000000" w:themeColor="text1"/>
          <w:sz w:val="24"/>
          <w:szCs w:val="24"/>
          <w:lang w:val="pt-PT"/>
        </w:rPr>
        <w:t>da essa fase iniciámos o desenvolvimento d</w:t>
      </w:r>
      <w:r w:rsidR="005357CB">
        <w:rPr>
          <w:color w:val="000000" w:themeColor="text1"/>
          <w:sz w:val="24"/>
          <w:szCs w:val="24"/>
          <w:lang w:val="pt-PT"/>
        </w:rPr>
        <w:t xml:space="preserve">a aplicação </w:t>
      </w:r>
      <w:r w:rsidR="005357CB" w:rsidRPr="005357CB">
        <w:rPr>
          <w:i/>
          <w:iCs/>
          <w:color w:val="000000" w:themeColor="text1"/>
          <w:sz w:val="24"/>
          <w:szCs w:val="24"/>
          <w:lang w:val="pt-PT"/>
        </w:rPr>
        <w:t>Android</w:t>
      </w:r>
      <w:r w:rsidR="005357CB">
        <w:rPr>
          <w:color w:val="000000" w:themeColor="text1"/>
          <w:sz w:val="24"/>
          <w:szCs w:val="24"/>
          <w:lang w:val="pt-PT"/>
        </w:rPr>
        <w:t xml:space="preserve"> </w:t>
      </w:r>
      <w:r w:rsidR="00217CB7" w:rsidRPr="00217CB7">
        <w:rPr>
          <w:color w:val="000000" w:themeColor="text1"/>
          <w:sz w:val="24"/>
          <w:szCs w:val="24"/>
          <w:lang w:val="pt-PT"/>
        </w:rPr>
        <w:t>utilizando</w:t>
      </w:r>
      <w:r w:rsidR="00217CB7" w:rsidRPr="006319D8">
        <w:rPr>
          <w:color w:val="000000" w:themeColor="text1"/>
          <w:sz w:val="24"/>
          <w:szCs w:val="24"/>
          <w:lang w:val="pt-PT"/>
        </w:rPr>
        <w:t xml:space="preserve"> </w:t>
      </w:r>
      <w:r w:rsidR="00217CB7" w:rsidRPr="005357CB">
        <w:rPr>
          <w:i/>
          <w:iCs/>
          <w:color w:val="000000" w:themeColor="text1"/>
          <w:sz w:val="24"/>
          <w:szCs w:val="24"/>
          <w:lang w:val="pt-PT"/>
        </w:rPr>
        <w:t>JAVA</w:t>
      </w:r>
      <w:r w:rsidR="000562C8">
        <w:rPr>
          <w:color w:val="000000" w:themeColor="text1"/>
          <w:sz w:val="24"/>
          <w:szCs w:val="24"/>
          <w:lang w:val="pt-PT"/>
        </w:rPr>
        <w:t>, começando por algumas atividades base e modelos necessários.</w:t>
      </w:r>
      <w:r w:rsidR="00BC566E">
        <w:rPr>
          <w:color w:val="000000" w:themeColor="text1"/>
          <w:sz w:val="24"/>
          <w:szCs w:val="24"/>
          <w:lang w:val="pt-PT"/>
        </w:rPr>
        <w:t xml:space="preserve"> Começámos </w:t>
      </w:r>
      <w:r w:rsidR="00E70238">
        <w:rPr>
          <w:color w:val="000000" w:themeColor="text1"/>
          <w:sz w:val="24"/>
          <w:szCs w:val="24"/>
          <w:lang w:val="pt-PT"/>
        </w:rPr>
        <w:t>então</w:t>
      </w:r>
      <w:r w:rsidR="00BC566E">
        <w:rPr>
          <w:color w:val="000000" w:themeColor="text1"/>
          <w:sz w:val="24"/>
          <w:szCs w:val="24"/>
          <w:lang w:val="pt-PT"/>
        </w:rPr>
        <w:t xml:space="preserve"> o </w:t>
      </w:r>
      <w:r w:rsidR="00BC566E" w:rsidRPr="005357CB">
        <w:rPr>
          <w:i/>
          <w:iCs/>
          <w:color w:val="000000" w:themeColor="text1"/>
          <w:sz w:val="24"/>
          <w:szCs w:val="24"/>
          <w:lang w:val="pt-PT"/>
        </w:rPr>
        <w:t>login</w:t>
      </w:r>
      <w:r w:rsidR="00BC566E" w:rsidRPr="006319D8">
        <w:rPr>
          <w:color w:val="000000" w:themeColor="text1"/>
          <w:sz w:val="24"/>
          <w:szCs w:val="24"/>
          <w:lang w:val="pt-PT"/>
        </w:rPr>
        <w:t xml:space="preserve"> </w:t>
      </w:r>
      <w:r w:rsidR="00BC566E">
        <w:rPr>
          <w:color w:val="000000" w:themeColor="text1"/>
          <w:sz w:val="24"/>
          <w:szCs w:val="24"/>
          <w:lang w:val="pt-PT"/>
        </w:rPr>
        <w:t xml:space="preserve">e o </w:t>
      </w:r>
      <w:r w:rsidR="00BC566E" w:rsidRPr="006319D8">
        <w:rPr>
          <w:color w:val="000000" w:themeColor="text1"/>
          <w:sz w:val="24"/>
          <w:szCs w:val="24"/>
          <w:lang w:val="pt-PT"/>
        </w:rPr>
        <w:t>registo</w:t>
      </w:r>
      <w:r w:rsidR="589A6363" w:rsidRPr="4E67442E">
        <w:rPr>
          <w:color w:val="000000" w:themeColor="text1"/>
          <w:sz w:val="24"/>
          <w:szCs w:val="24"/>
          <w:lang w:val="pt-PT"/>
        </w:rPr>
        <w:t xml:space="preserve">, com materiais de </w:t>
      </w:r>
      <w:r w:rsidR="001F0C44" w:rsidRPr="005357CB">
        <w:rPr>
          <w:i/>
          <w:iCs/>
          <w:color w:val="000000" w:themeColor="text1"/>
          <w:sz w:val="24"/>
          <w:szCs w:val="24"/>
          <w:lang w:val="pt-PT"/>
        </w:rPr>
        <w:t>design</w:t>
      </w:r>
      <w:r w:rsidR="0D856216" w:rsidRPr="10D0FCC0">
        <w:rPr>
          <w:color w:val="000000" w:themeColor="text1"/>
          <w:sz w:val="24"/>
          <w:szCs w:val="24"/>
          <w:lang w:val="pt-PT"/>
        </w:rPr>
        <w:t xml:space="preserve"> do </w:t>
      </w:r>
      <w:r w:rsidR="005357CB" w:rsidRPr="005357CB">
        <w:rPr>
          <w:i/>
          <w:iCs/>
          <w:color w:val="000000" w:themeColor="text1"/>
          <w:sz w:val="24"/>
          <w:szCs w:val="24"/>
          <w:lang w:val="pt-PT"/>
        </w:rPr>
        <w:t>Google</w:t>
      </w:r>
      <w:r w:rsidR="1B1B1B8D" w:rsidRPr="10D0FCC0">
        <w:rPr>
          <w:color w:val="000000" w:themeColor="text1"/>
          <w:sz w:val="24"/>
          <w:szCs w:val="24"/>
          <w:lang w:val="pt-PT"/>
        </w:rPr>
        <w:t xml:space="preserve"> </w:t>
      </w:r>
      <w:r w:rsidR="198A817C" w:rsidRPr="3A8ACC67">
        <w:rPr>
          <w:color w:val="000000" w:themeColor="text1"/>
          <w:sz w:val="24"/>
          <w:szCs w:val="24"/>
          <w:lang w:val="pt-PT"/>
        </w:rPr>
        <w:t xml:space="preserve">para </w:t>
      </w:r>
      <w:r w:rsidR="14CDACA6" w:rsidRPr="005357CB">
        <w:rPr>
          <w:i/>
          <w:iCs/>
          <w:color w:val="000000" w:themeColor="text1"/>
          <w:sz w:val="24"/>
          <w:szCs w:val="24"/>
          <w:lang w:val="pt-PT"/>
        </w:rPr>
        <w:t>android</w:t>
      </w:r>
      <w:r w:rsidR="14CDACA6" w:rsidRPr="006319D8">
        <w:rPr>
          <w:color w:val="000000" w:themeColor="text1"/>
          <w:sz w:val="24"/>
          <w:szCs w:val="24"/>
          <w:lang w:val="pt-PT"/>
        </w:rPr>
        <w:t>.</w:t>
      </w:r>
      <w:r w:rsidR="000562C8">
        <w:rPr>
          <w:color w:val="000000" w:themeColor="text1"/>
          <w:sz w:val="24"/>
          <w:szCs w:val="24"/>
          <w:lang w:val="pt-PT"/>
        </w:rPr>
        <w:t xml:space="preserve"> </w:t>
      </w:r>
      <w:r w:rsidR="00593E96">
        <w:rPr>
          <w:color w:val="000000" w:themeColor="text1"/>
          <w:sz w:val="24"/>
          <w:szCs w:val="24"/>
          <w:lang w:val="pt-PT"/>
        </w:rPr>
        <w:t xml:space="preserve">Nesta fase fomos “saltando” entre o desenvolvimento </w:t>
      </w:r>
      <w:r w:rsidR="00593E96" w:rsidRPr="005357CB">
        <w:rPr>
          <w:i/>
          <w:iCs/>
          <w:color w:val="000000" w:themeColor="text1"/>
          <w:sz w:val="24"/>
          <w:szCs w:val="24"/>
          <w:lang w:val="pt-PT"/>
        </w:rPr>
        <w:t>web</w:t>
      </w:r>
      <w:r w:rsidR="00593E96">
        <w:rPr>
          <w:color w:val="000000" w:themeColor="text1"/>
          <w:sz w:val="24"/>
          <w:szCs w:val="24"/>
          <w:lang w:val="pt-PT"/>
        </w:rPr>
        <w:t xml:space="preserve"> e a aplicação conforme íamos fazendo funcionalidades</w:t>
      </w:r>
      <w:r w:rsidR="003653AE">
        <w:rPr>
          <w:color w:val="000000" w:themeColor="text1"/>
          <w:sz w:val="24"/>
          <w:szCs w:val="24"/>
          <w:lang w:val="pt-PT"/>
        </w:rPr>
        <w:t xml:space="preserve"> na aplicação</w:t>
      </w:r>
      <w:r w:rsidR="0015596C">
        <w:rPr>
          <w:color w:val="000000" w:themeColor="text1"/>
          <w:sz w:val="24"/>
          <w:szCs w:val="24"/>
          <w:lang w:val="pt-PT"/>
        </w:rPr>
        <w:t xml:space="preserve"> </w:t>
      </w:r>
      <w:r w:rsidR="005357CB">
        <w:rPr>
          <w:color w:val="000000" w:themeColor="text1"/>
          <w:sz w:val="24"/>
          <w:szCs w:val="24"/>
          <w:lang w:val="pt-PT"/>
        </w:rPr>
        <w:t>íamos melhorando-as</w:t>
      </w:r>
      <w:r w:rsidR="003653AE">
        <w:rPr>
          <w:color w:val="000000" w:themeColor="text1"/>
          <w:sz w:val="24"/>
          <w:szCs w:val="24"/>
          <w:lang w:val="pt-PT"/>
        </w:rPr>
        <w:t xml:space="preserve"> também no </w:t>
      </w:r>
      <w:r w:rsidR="003653AE" w:rsidRPr="00E93D2E">
        <w:rPr>
          <w:i/>
          <w:iCs/>
          <w:color w:val="000000" w:themeColor="text1"/>
          <w:sz w:val="24"/>
          <w:szCs w:val="24"/>
          <w:lang w:val="pt-PT"/>
        </w:rPr>
        <w:t>website</w:t>
      </w:r>
      <w:r w:rsidR="00CC2FDF">
        <w:rPr>
          <w:color w:val="000000" w:themeColor="text1"/>
          <w:sz w:val="24"/>
          <w:szCs w:val="24"/>
          <w:lang w:val="pt-PT"/>
        </w:rPr>
        <w:t>, tal como</w:t>
      </w:r>
      <w:r w:rsidR="0015596C">
        <w:rPr>
          <w:color w:val="000000" w:themeColor="text1"/>
          <w:sz w:val="24"/>
          <w:szCs w:val="24"/>
          <w:lang w:val="pt-PT"/>
        </w:rPr>
        <w:t xml:space="preserve"> os produtos, categorias e empresas.</w:t>
      </w:r>
      <w:r w:rsidR="003653AE">
        <w:rPr>
          <w:color w:val="000000" w:themeColor="text1"/>
          <w:sz w:val="24"/>
          <w:szCs w:val="24"/>
          <w:lang w:val="pt-PT"/>
        </w:rPr>
        <w:t xml:space="preserve"> </w:t>
      </w:r>
      <w:r w:rsidR="003653AE" w:rsidRPr="4CCC6FEC">
        <w:rPr>
          <w:color w:val="000000" w:themeColor="text1"/>
          <w:sz w:val="24"/>
          <w:szCs w:val="24"/>
          <w:lang w:val="pt-PT"/>
        </w:rPr>
        <w:t xml:space="preserve"> </w:t>
      </w:r>
      <w:r w:rsidR="003653AE">
        <w:rPr>
          <w:color w:val="000000" w:themeColor="text1"/>
          <w:sz w:val="24"/>
          <w:szCs w:val="24"/>
          <w:lang w:val="pt-PT"/>
        </w:rPr>
        <w:t xml:space="preserve">Terminado isso começámos a aplicar as conexões da </w:t>
      </w:r>
      <w:r w:rsidR="003653AE" w:rsidRPr="00E93D2E">
        <w:rPr>
          <w:i/>
          <w:iCs/>
          <w:color w:val="000000" w:themeColor="text1"/>
          <w:sz w:val="24"/>
          <w:szCs w:val="24"/>
          <w:lang w:val="pt-PT"/>
        </w:rPr>
        <w:t>API</w:t>
      </w:r>
      <w:r w:rsidR="003653AE">
        <w:rPr>
          <w:color w:val="000000" w:themeColor="text1"/>
          <w:sz w:val="24"/>
          <w:szCs w:val="24"/>
          <w:lang w:val="pt-PT"/>
        </w:rPr>
        <w:t xml:space="preserve"> aos respetivos </w:t>
      </w:r>
      <w:r w:rsidR="004E3438">
        <w:rPr>
          <w:color w:val="000000" w:themeColor="text1"/>
          <w:sz w:val="24"/>
          <w:szCs w:val="24"/>
          <w:lang w:val="pt-PT"/>
        </w:rPr>
        <w:t>locais</w:t>
      </w:r>
      <w:r w:rsidR="48F6E844" w:rsidRPr="53E290E9">
        <w:rPr>
          <w:color w:val="000000" w:themeColor="text1"/>
          <w:sz w:val="24"/>
          <w:szCs w:val="24"/>
          <w:lang w:val="pt-PT"/>
        </w:rPr>
        <w:t>, através d</w:t>
      </w:r>
      <w:r w:rsidR="00E93D2E">
        <w:rPr>
          <w:color w:val="000000" w:themeColor="text1"/>
          <w:sz w:val="24"/>
          <w:szCs w:val="24"/>
          <w:lang w:val="pt-PT"/>
        </w:rPr>
        <w:t xml:space="preserve">a biblioteca </w:t>
      </w:r>
      <w:r w:rsidR="00E93D2E" w:rsidRPr="00E93D2E">
        <w:rPr>
          <w:i/>
          <w:iCs/>
          <w:color w:val="000000" w:themeColor="text1"/>
          <w:sz w:val="24"/>
          <w:szCs w:val="24"/>
          <w:lang w:val="pt-PT"/>
        </w:rPr>
        <w:t>Volley</w:t>
      </w:r>
      <w:r w:rsidR="00E93D2E">
        <w:rPr>
          <w:color w:val="000000" w:themeColor="text1"/>
          <w:sz w:val="24"/>
          <w:szCs w:val="24"/>
          <w:lang w:val="pt-PT"/>
        </w:rPr>
        <w:t xml:space="preserve"> que permite criar acessos à </w:t>
      </w:r>
      <w:r w:rsidR="00E93D2E" w:rsidRPr="00E93D2E">
        <w:rPr>
          <w:i/>
          <w:iCs/>
          <w:color w:val="000000" w:themeColor="text1"/>
          <w:sz w:val="24"/>
          <w:szCs w:val="24"/>
          <w:lang w:val="pt-PT"/>
        </w:rPr>
        <w:t>API</w:t>
      </w:r>
      <w:r w:rsidR="48F6E844" w:rsidRPr="53E290E9">
        <w:rPr>
          <w:color w:val="000000" w:themeColor="text1"/>
          <w:sz w:val="24"/>
          <w:szCs w:val="24"/>
          <w:lang w:val="pt-PT"/>
        </w:rPr>
        <w:t>,</w:t>
      </w:r>
      <w:r w:rsidR="003653AE">
        <w:rPr>
          <w:color w:val="000000" w:themeColor="text1"/>
          <w:sz w:val="24"/>
          <w:szCs w:val="24"/>
          <w:lang w:val="pt-PT"/>
        </w:rPr>
        <w:t xml:space="preserve"> para poder </w:t>
      </w:r>
      <w:r w:rsidR="004E3438">
        <w:rPr>
          <w:color w:val="000000" w:themeColor="text1"/>
          <w:sz w:val="24"/>
          <w:szCs w:val="24"/>
          <w:lang w:val="pt-PT"/>
        </w:rPr>
        <w:t>ter uma boa sincronia de dados.</w:t>
      </w:r>
    </w:p>
    <w:p w14:paraId="349F1E3F" w14:textId="77777777" w:rsidR="00E93D2E" w:rsidRDefault="00E93D2E" w:rsidP="006319D8">
      <w:pPr>
        <w:spacing w:before="120" w:after="120" w:line="360" w:lineRule="auto"/>
        <w:jc w:val="both"/>
        <w:rPr>
          <w:color w:val="000000" w:themeColor="text1"/>
          <w:sz w:val="24"/>
          <w:szCs w:val="24"/>
          <w:lang w:val="pt-PT"/>
        </w:rPr>
      </w:pPr>
    </w:p>
    <w:p w14:paraId="61EB5C11" w14:textId="19FF3F67" w:rsidR="00841ED0" w:rsidRPr="006319D8" w:rsidRDefault="00841ED0" w:rsidP="006319D8">
      <w:pPr>
        <w:spacing w:before="120" w:after="120" w:line="360" w:lineRule="auto"/>
        <w:jc w:val="both"/>
        <w:rPr>
          <w:color w:val="000000" w:themeColor="text1"/>
          <w:sz w:val="24"/>
          <w:szCs w:val="24"/>
          <w:lang w:val="pt-PT"/>
        </w:rPr>
      </w:pPr>
      <w:r>
        <w:rPr>
          <w:color w:val="000000" w:themeColor="text1"/>
          <w:sz w:val="24"/>
          <w:szCs w:val="24"/>
          <w:lang w:val="pt-PT"/>
        </w:rPr>
        <w:lastRenderedPageBreak/>
        <w:t xml:space="preserve">Conforme realizámos os métodos para adicionar os produtos ao carrinho </w:t>
      </w:r>
      <w:r w:rsidR="002B3AD1">
        <w:rPr>
          <w:color w:val="000000" w:themeColor="text1"/>
          <w:sz w:val="24"/>
          <w:szCs w:val="24"/>
          <w:lang w:val="pt-PT"/>
        </w:rPr>
        <w:t>fizemos também a</w:t>
      </w:r>
      <w:r>
        <w:rPr>
          <w:color w:val="000000" w:themeColor="text1"/>
          <w:sz w:val="24"/>
          <w:szCs w:val="24"/>
          <w:lang w:val="pt-PT"/>
        </w:rPr>
        <w:t xml:space="preserve"> criação de venda no </w:t>
      </w:r>
      <w:r w:rsidRPr="00E93D2E">
        <w:rPr>
          <w:i/>
          <w:iCs/>
          <w:color w:val="000000" w:themeColor="text1"/>
          <w:sz w:val="24"/>
          <w:szCs w:val="24"/>
          <w:lang w:val="pt-PT"/>
        </w:rPr>
        <w:t>website</w:t>
      </w:r>
      <w:r w:rsidR="00DB0A4F" w:rsidRPr="006319D8">
        <w:rPr>
          <w:color w:val="000000" w:themeColor="text1"/>
          <w:sz w:val="24"/>
          <w:szCs w:val="24"/>
          <w:lang w:val="pt-PT"/>
        </w:rPr>
        <w:t xml:space="preserve"> </w:t>
      </w:r>
      <w:r w:rsidR="00DB0A4F" w:rsidRPr="00DB0A4F">
        <w:rPr>
          <w:color w:val="000000" w:themeColor="text1"/>
          <w:sz w:val="24"/>
          <w:szCs w:val="24"/>
          <w:lang w:val="pt-PT"/>
        </w:rPr>
        <w:t>utilizando ferramentas do</w:t>
      </w:r>
      <w:r w:rsidR="00DB0A4F" w:rsidRPr="006319D8">
        <w:rPr>
          <w:color w:val="000000" w:themeColor="text1"/>
          <w:sz w:val="24"/>
          <w:szCs w:val="24"/>
          <w:lang w:val="pt-PT"/>
        </w:rPr>
        <w:t xml:space="preserve"> </w:t>
      </w:r>
      <w:proofErr w:type="spellStart"/>
      <w:r w:rsidR="00DB0A4F" w:rsidRPr="00E93D2E">
        <w:rPr>
          <w:i/>
          <w:iCs/>
          <w:color w:val="000000" w:themeColor="text1"/>
          <w:sz w:val="24"/>
          <w:szCs w:val="24"/>
          <w:lang w:val="pt-PT"/>
        </w:rPr>
        <w:t>Codeigniter</w:t>
      </w:r>
      <w:proofErr w:type="spellEnd"/>
      <w:r w:rsidR="00DB0A4F" w:rsidRPr="006319D8">
        <w:rPr>
          <w:color w:val="000000" w:themeColor="text1"/>
          <w:sz w:val="24"/>
          <w:szCs w:val="24"/>
          <w:lang w:val="pt-PT"/>
        </w:rPr>
        <w:t xml:space="preserve"> </w:t>
      </w:r>
      <w:r w:rsidR="00DB0A4F" w:rsidRPr="00DB0A4F">
        <w:rPr>
          <w:color w:val="000000" w:themeColor="text1"/>
          <w:sz w:val="24"/>
          <w:szCs w:val="24"/>
          <w:lang w:val="pt-PT"/>
        </w:rPr>
        <w:t>de criação de carrinho</w:t>
      </w:r>
      <w:r w:rsidR="001B3270">
        <w:rPr>
          <w:color w:val="000000" w:themeColor="text1"/>
          <w:sz w:val="24"/>
          <w:szCs w:val="24"/>
          <w:lang w:val="pt-PT"/>
        </w:rPr>
        <w:t xml:space="preserve">. Após isso </w:t>
      </w:r>
      <w:r>
        <w:rPr>
          <w:color w:val="000000" w:themeColor="text1"/>
          <w:sz w:val="24"/>
          <w:szCs w:val="24"/>
          <w:lang w:val="pt-PT"/>
        </w:rPr>
        <w:t>decidimos</w:t>
      </w:r>
      <w:r w:rsidR="00DB0A4F">
        <w:rPr>
          <w:color w:val="000000" w:themeColor="text1"/>
          <w:sz w:val="24"/>
          <w:szCs w:val="24"/>
          <w:lang w:val="pt-PT"/>
        </w:rPr>
        <w:t xml:space="preserve"> começar a criação destas funciona</w:t>
      </w:r>
      <w:r w:rsidR="00217CB7">
        <w:rPr>
          <w:color w:val="000000" w:themeColor="text1"/>
          <w:sz w:val="24"/>
          <w:szCs w:val="24"/>
          <w:lang w:val="pt-PT"/>
        </w:rPr>
        <w:t>lidad</w:t>
      </w:r>
      <w:r w:rsidR="00DB0A4F">
        <w:rPr>
          <w:color w:val="000000" w:themeColor="text1"/>
          <w:sz w:val="24"/>
          <w:szCs w:val="24"/>
          <w:lang w:val="pt-PT"/>
        </w:rPr>
        <w:t>es na aplicação</w:t>
      </w:r>
      <w:r w:rsidR="00A55631">
        <w:rPr>
          <w:color w:val="000000" w:themeColor="text1"/>
          <w:sz w:val="24"/>
          <w:szCs w:val="24"/>
          <w:lang w:val="pt-PT"/>
        </w:rPr>
        <w:t xml:space="preserve">, e foi aqui que encontrámos mais dificuldades, devido a não termos uma forma definida de guardar os dados </w:t>
      </w:r>
      <w:r w:rsidR="00F134B4">
        <w:rPr>
          <w:color w:val="000000" w:themeColor="text1"/>
          <w:sz w:val="24"/>
          <w:szCs w:val="24"/>
          <w:lang w:val="pt-PT"/>
        </w:rPr>
        <w:t xml:space="preserve">do carrinho </w:t>
      </w:r>
      <w:r w:rsidR="00A55631">
        <w:rPr>
          <w:color w:val="000000" w:themeColor="text1"/>
          <w:sz w:val="24"/>
          <w:szCs w:val="24"/>
          <w:lang w:val="pt-PT"/>
        </w:rPr>
        <w:t>em ambos os</w:t>
      </w:r>
      <w:r w:rsidR="00F134B4">
        <w:rPr>
          <w:color w:val="000000" w:themeColor="text1"/>
          <w:sz w:val="24"/>
          <w:szCs w:val="24"/>
          <w:lang w:val="pt-PT"/>
        </w:rPr>
        <w:t xml:space="preserve"> lados em simultâneo, ou seja, se um utilizador adicionasse um produto do lado </w:t>
      </w:r>
      <w:r w:rsidR="00F134B4" w:rsidRPr="00AC548E">
        <w:rPr>
          <w:i/>
          <w:iCs/>
          <w:color w:val="000000" w:themeColor="text1"/>
          <w:sz w:val="24"/>
          <w:szCs w:val="24"/>
          <w:lang w:val="pt-PT"/>
        </w:rPr>
        <w:t>web</w:t>
      </w:r>
      <w:r w:rsidR="00F134B4">
        <w:rPr>
          <w:color w:val="000000" w:themeColor="text1"/>
          <w:sz w:val="24"/>
          <w:szCs w:val="24"/>
          <w:lang w:val="pt-PT"/>
        </w:rPr>
        <w:t xml:space="preserve"> não estaria na aplicação sem ser terminada a venda. Acabámos assim por decidir </w:t>
      </w:r>
      <w:r w:rsidR="00DB0A4F">
        <w:rPr>
          <w:color w:val="000000" w:themeColor="text1"/>
          <w:sz w:val="24"/>
          <w:szCs w:val="24"/>
          <w:lang w:val="pt-PT"/>
        </w:rPr>
        <w:t>criar métodos que permitissem isso</w:t>
      </w:r>
      <w:r w:rsidR="00217CB7">
        <w:rPr>
          <w:color w:val="000000" w:themeColor="text1"/>
          <w:sz w:val="24"/>
          <w:szCs w:val="24"/>
          <w:lang w:val="pt-PT"/>
        </w:rPr>
        <w:t>, substituindo os antigos,</w:t>
      </w:r>
      <w:r w:rsidR="002B2133">
        <w:rPr>
          <w:color w:val="000000" w:themeColor="text1"/>
          <w:sz w:val="24"/>
          <w:szCs w:val="24"/>
          <w:lang w:val="pt-PT"/>
        </w:rPr>
        <w:t xml:space="preserve"> ou seja </w:t>
      </w:r>
      <w:r w:rsidR="00217CB7">
        <w:rPr>
          <w:color w:val="000000" w:themeColor="text1"/>
          <w:sz w:val="24"/>
          <w:szCs w:val="24"/>
          <w:lang w:val="pt-PT"/>
        </w:rPr>
        <w:t xml:space="preserve"> através de comunicação constante cada vez que um produto fosse adicionado ao carrinho, este </w:t>
      </w:r>
      <w:r w:rsidR="001019E3">
        <w:rPr>
          <w:color w:val="000000" w:themeColor="text1"/>
          <w:sz w:val="24"/>
          <w:szCs w:val="24"/>
          <w:lang w:val="pt-PT"/>
        </w:rPr>
        <w:t>fosse</w:t>
      </w:r>
      <w:r w:rsidR="00217CB7">
        <w:rPr>
          <w:color w:val="000000" w:themeColor="text1"/>
          <w:sz w:val="24"/>
          <w:szCs w:val="24"/>
          <w:lang w:val="pt-PT"/>
        </w:rPr>
        <w:t xml:space="preserve"> guardado numa tabela na base de dados </w:t>
      </w:r>
      <w:r w:rsidR="001019E3" w:rsidRPr="001019E3">
        <w:rPr>
          <w:i/>
          <w:iCs/>
          <w:color w:val="000000" w:themeColor="text1"/>
          <w:sz w:val="24"/>
          <w:szCs w:val="24"/>
          <w:lang w:val="pt-PT"/>
        </w:rPr>
        <w:t>SQL</w:t>
      </w:r>
      <w:r w:rsidR="00217CB7" w:rsidRPr="006319D8">
        <w:rPr>
          <w:color w:val="000000" w:themeColor="text1"/>
          <w:sz w:val="24"/>
          <w:szCs w:val="24"/>
          <w:lang w:val="pt-PT"/>
        </w:rPr>
        <w:t>.</w:t>
      </w:r>
    </w:p>
    <w:p w14:paraId="12322861" w14:textId="4058325D" w:rsidR="002F0675" w:rsidRDefault="002F0675" w:rsidP="006319D8">
      <w:pPr>
        <w:spacing w:before="120" w:after="120" w:line="360" w:lineRule="auto"/>
        <w:jc w:val="both"/>
        <w:rPr>
          <w:color w:val="000000" w:themeColor="text1"/>
          <w:sz w:val="24"/>
          <w:szCs w:val="24"/>
          <w:lang w:val="pt-PT"/>
        </w:rPr>
      </w:pPr>
      <w:r w:rsidRPr="002F0675">
        <w:rPr>
          <w:color w:val="000000" w:themeColor="text1"/>
          <w:sz w:val="24"/>
          <w:szCs w:val="24"/>
          <w:lang w:val="pt-PT"/>
        </w:rPr>
        <w:t>Terminad</w:t>
      </w:r>
      <w:r>
        <w:rPr>
          <w:color w:val="000000" w:themeColor="text1"/>
          <w:sz w:val="24"/>
          <w:szCs w:val="24"/>
          <w:lang w:val="pt-PT"/>
        </w:rPr>
        <w:t xml:space="preserve">o o método de efetuar compras na aplicação </w:t>
      </w:r>
      <w:r w:rsidR="00C14EAE">
        <w:rPr>
          <w:color w:val="000000" w:themeColor="text1"/>
          <w:sz w:val="24"/>
          <w:szCs w:val="24"/>
          <w:lang w:val="pt-PT"/>
        </w:rPr>
        <w:t>decidimos</w:t>
      </w:r>
      <w:r w:rsidR="00AC79F8">
        <w:rPr>
          <w:color w:val="000000" w:themeColor="text1"/>
          <w:sz w:val="24"/>
          <w:szCs w:val="24"/>
          <w:lang w:val="pt-PT"/>
        </w:rPr>
        <w:t xml:space="preserve"> terminar</w:t>
      </w:r>
      <w:r>
        <w:rPr>
          <w:color w:val="000000" w:themeColor="text1"/>
          <w:sz w:val="24"/>
          <w:szCs w:val="24"/>
          <w:lang w:val="pt-PT"/>
        </w:rPr>
        <w:t xml:space="preserve"> o </w:t>
      </w:r>
      <w:proofErr w:type="spellStart"/>
      <w:r w:rsidRPr="00553CDE">
        <w:rPr>
          <w:i/>
          <w:iCs/>
          <w:color w:val="000000" w:themeColor="text1"/>
          <w:sz w:val="24"/>
          <w:szCs w:val="24"/>
          <w:lang w:val="pt-PT"/>
        </w:rPr>
        <w:t>Backoffice</w:t>
      </w:r>
      <w:proofErr w:type="spellEnd"/>
      <w:r>
        <w:rPr>
          <w:color w:val="000000" w:themeColor="text1"/>
          <w:sz w:val="24"/>
          <w:szCs w:val="24"/>
          <w:lang w:val="pt-PT"/>
        </w:rPr>
        <w:t xml:space="preserve"> e </w:t>
      </w:r>
      <w:proofErr w:type="spellStart"/>
      <w:r w:rsidR="00AC79F8" w:rsidRPr="00553CDE">
        <w:rPr>
          <w:i/>
          <w:iCs/>
          <w:color w:val="000000" w:themeColor="text1"/>
          <w:sz w:val="24"/>
          <w:szCs w:val="24"/>
          <w:lang w:val="pt-PT"/>
        </w:rPr>
        <w:t>Frontoffice</w:t>
      </w:r>
      <w:proofErr w:type="spellEnd"/>
      <w:r w:rsidR="00AC79F8">
        <w:rPr>
          <w:color w:val="000000" w:themeColor="text1"/>
          <w:sz w:val="24"/>
          <w:szCs w:val="24"/>
          <w:lang w:val="pt-PT"/>
        </w:rPr>
        <w:t xml:space="preserve"> aos poucos, corrigindo problemas e adicionando algumas funcionalidades e detalhes</w:t>
      </w:r>
      <w:r w:rsidR="00FC3559">
        <w:rPr>
          <w:color w:val="000000" w:themeColor="text1"/>
          <w:sz w:val="24"/>
          <w:szCs w:val="24"/>
          <w:lang w:val="pt-PT"/>
        </w:rPr>
        <w:t xml:space="preserve"> e também </w:t>
      </w:r>
      <w:r w:rsidR="005917BE">
        <w:rPr>
          <w:color w:val="000000" w:themeColor="text1"/>
          <w:sz w:val="24"/>
          <w:szCs w:val="24"/>
          <w:lang w:val="pt-PT"/>
        </w:rPr>
        <w:t xml:space="preserve">tentar </w:t>
      </w:r>
      <w:r w:rsidR="00FC3559">
        <w:rPr>
          <w:color w:val="000000" w:themeColor="text1"/>
          <w:sz w:val="24"/>
          <w:szCs w:val="24"/>
          <w:lang w:val="pt-PT"/>
        </w:rPr>
        <w:t>terminar os detalhes finais da aplicação, tal como o histórico de</w:t>
      </w:r>
      <w:r w:rsidR="007B03AE">
        <w:rPr>
          <w:color w:val="000000" w:themeColor="text1"/>
          <w:sz w:val="24"/>
          <w:szCs w:val="24"/>
          <w:lang w:val="pt-PT"/>
        </w:rPr>
        <w:t xml:space="preserve"> compras e</w:t>
      </w:r>
      <w:r w:rsidR="00FC3559">
        <w:rPr>
          <w:color w:val="000000" w:themeColor="text1"/>
          <w:sz w:val="24"/>
          <w:szCs w:val="24"/>
          <w:lang w:val="pt-PT"/>
        </w:rPr>
        <w:t xml:space="preserve"> edição de </w:t>
      </w:r>
      <w:r w:rsidR="00FC3559" w:rsidRPr="007B03AE">
        <w:rPr>
          <w:i/>
          <w:iCs/>
          <w:color w:val="000000" w:themeColor="text1"/>
          <w:sz w:val="24"/>
          <w:szCs w:val="24"/>
          <w:lang w:val="pt-PT"/>
        </w:rPr>
        <w:t>passwords</w:t>
      </w:r>
      <w:r w:rsidR="00FC3559">
        <w:rPr>
          <w:color w:val="000000" w:themeColor="text1"/>
          <w:sz w:val="24"/>
          <w:szCs w:val="24"/>
          <w:lang w:val="pt-PT"/>
        </w:rPr>
        <w:t>.</w:t>
      </w:r>
      <w:r w:rsidR="004029F0">
        <w:rPr>
          <w:color w:val="000000" w:themeColor="text1"/>
          <w:sz w:val="24"/>
          <w:szCs w:val="24"/>
          <w:lang w:val="pt-PT"/>
        </w:rPr>
        <w:t xml:space="preserve"> Implementámos também nesta fase o </w:t>
      </w:r>
      <w:proofErr w:type="spellStart"/>
      <w:r w:rsidR="004029F0" w:rsidRPr="007B03AE">
        <w:rPr>
          <w:i/>
          <w:iCs/>
          <w:color w:val="000000" w:themeColor="text1"/>
          <w:sz w:val="24"/>
          <w:szCs w:val="24"/>
          <w:lang w:val="pt-PT"/>
        </w:rPr>
        <w:t>SweetAlerts</w:t>
      </w:r>
      <w:proofErr w:type="spellEnd"/>
      <w:r w:rsidR="007B03AE">
        <w:rPr>
          <w:i/>
          <w:iCs/>
          <w:color w:val="000000" w:themeColor="text1"/>
          <w:sz w:val="24"/>
          <w:szCs w:val="24"/>
          <w:lang w:val="pt-PT"/>
        </w:rPr>
        <w:t xml:space="preserve"> ao website</w:t>
      </w:r>
      <w:r w:rsidR="006F478F">
        <w:rPr>
          <w:color w:val="000000" w:themeColor="text1"/>
          <w:sz w:val="24"/>
          <w:szCs w:val="24"/>
          <w:lang w:val="pt-PT"/>
        </w:rPr>
        <w:t>, que é uma versão melhorada dos alertas</w:t>
      </w:r>
      <w:r w:rsidR="007B03AE">
        <w:rPr>
          <w:color w:val="000000" w:themeColor="text1"/>
          <w:sz w:val="24"/>
          <w:szCs w:val="24"/>
          <w:lang w:val="pt-PT"/>
        </w:rPr>
        <w:t xml:space="preserve"> predefinidos</w:t>
      </w:r>
      <w:r w:rsidR="006F478F">
        <w:rPr>
          <w:color w:val="000000" w:themeColor="text1"/>
          <w:sz w:val="24"/>
          <w:szCs w:val="24"/>
          <w:lang w:val="pt-PT"/>
        </w:rPr>
        <w:t xml:space="preserve"> de </w:t>
      </w:r>
      <w:proofErr w:type="spellStart"/>
      <w:r w:rsidR="006F478F" w:rsidRPr="007B03AE">
        <w:rPr>
          <w:i/>
          <w:iCs/>
          <w:color w:val="000000" w:themeColor="text1"/>
          <w:sz w:val="24"/>
          <w:szCs w:val="24"/>
          <w:lang w:val="pt-PT"/>
        </w:rPr>
        <w:t>Javascript</w:t>
      </w:r>
      <w:proofErr w:type="spellEnd"/>
      <w:r w:rsidR="006F478F">
        <w:rPr>
          <w:color w:val="000000" w:themeColor="text1"/>
          <w:sz w:val="24"/>
          <w:szCs w:val="24"/>
          <w:lang w:val="pt-PT"/>
        </w:rPr>
        <w:t>.</w:t>
      </w:r>
    </w:p>
    <w:p w14:paraId="17E6DE66" w14:textId="1E65C11F" w:rsidR="00FC3559" w:rsidRDefault="00296C3F" w:rsidP="006319D8">
      <w:pPr>
        <w:spacing w:before="120" w:after="120" w:line="360" w:lineRule="auto"/>
        <w:jc w:val="both"/>
        <w:rPr>
          <w:color w:val="000000" w:themeColor="text1"/>
          <w:sz w:val="24"/>
          <w:szCs w:val="24"/>
          <w:lang w:val="pt-PT"/>
        </w:rPr>
      </w:pPr>
      <w:r>
        <w:rPr>
          <w:color w:val="000000" w:themeColor="text1"/>
          <w:sz w:val="24"/>
          <w:szCs w:val="24"/>
          <w:lang w:val="pt-PT"/>
        </w:rPr>
        <w:t xml:space="preserve">Para dar por concluído o desenvolvimento decidimos fazer testes intensivos à aplicação, nos quais encontrámos vários problemas </w:t>
      </w:r>
      <w:r w:rsidR="00BE428F">
        <w:rPr>
          <w:color w:val="000000" w:themeColor="text1"/>
          <w:sz w:val="24"/>
          <w:szCs w:val="24"/>
          <w:lang w:val="pt-PT"/>
        </w:rPr>
        <w:t xml:space="preserve">no </w:t>
      </w:r>
      <w:r w:rsidR="00BE428F" w:rsidRPr="003F2097">
        <w:rPr>
          <w:i/>
          <w:iCs/>
          <w:color w:val="000000" w:themeColor="text1"/>
          <w:sz w:val="24"/>
          <w:szCs w:val="24"/>
          <w:lang w:val="pt-PT"/>
        </w:rPr>
        <w:t>website</w:t>
      </w:r>
      <w:r w:rsidR="00BE428F">
        <w:rPr>
          <w:color w:val="000000" w:themeColor="text1"/>
          <w:sz w:val="24"/>
          <w:szCs w:val="24"/>
          <w:lang w:val="pt-PT"/>
        </w:rPr>
        <w:t xml:space="preserve"> e na aplicação</w:t>
      </w:r>
      <w:r>
        <w:rPr>
          <w:color w:val="000000" w:themeColor="text1"/>
          <w:sz w:val="24"/>
          <w:szCs w:val="24"/>
          <w:lang w:val="pt-PT"/>
        </w:rPr>
        <w:t xml:space="preserve">, maioritariamente relacionados com permissões e </w:t>
      </w:r>
      <w:r w:rsidRPr="003F2097">
        <w:rPr>
          <w:i/>
          <w:iCs/>
          <w:color w:val="000000" w:themeColor="text1"/>
          <w:sz w:val="24"/>
          <w:szCs w:val="24"/>
          <w:lang w:val="pt-PT"/>
        </w:rPr>
        <w:t>design</w:t>
      </w:r>
      <w:r>
        <w:rPr>
          <w:color w:val="000000" w:themeColor="text1"/>
          <w:sz w:val="24"/>
          <w:szCs w:val="24"/>
          <w:lang w:val="pt-PT"/>
        </w:rPr>
        <w:t>, os quais resolvemos todos os que encontrámos.</w:t>
      </w:r>
    </w:p>
    <w:p w14:paraId="3C4BA3DA" w14:textId="56F93C33" w:rsidR="003D14F8" w:rsidRPr="002F0675" w:rsidRDefault="00FC3559" w:rsidP="00FC3559">
      <w:pPr>
        <w:spacing w:before="120" w:after="120" w:line="360" w:lineRule="auto"/>
        <w:jc w:val="both"/>
        <w:rPr>
          <w:color w:val="000000" w:themeColor="text1"/>
          <w:sz w:val="24"/>
          <w:szCs w:val="24"/>
          <w:lang w:val="pt-PT"/>
        </w:rPr>
      </w:pPr>
      <w:r>
        <w:rPr>
          <w:color w:val="000000" w:themeColor="text1"/>
          <w:sz w:val="24"/>
          <w:szCs w:val="24"/>
          <w:lang w:val="pt-PT"/>
        </w:rPr>
        <w:tab/>
      </w:r>
      <w:r>
        <w:rPr>
          <w:color w:val="000000" w:themeColor="text1"/>
          <w:sz w:val="24"/>
          <w:szCs w:val="24"/>
          <w:lang w:val="pt-PT"/>
        </w:rPr>
        <w:tab/>
      </w:r>
    </w:p>
    <w:p w14:paraId="4541E821" w14:textId="7AFD7895" w:rsidR="00EA534B" w:rsidRDefault="00EA534B" w:rsidP="001E6AB8">
      <w:pPr>
        <w:spacing w:before="120" w:after="120" w:line="360" w:lineRule="auto"/>
        <w:jc w:val="both"/>
        <w:rPr>
          <w:color w:val="000000"/>
          <w:sz w:val="24"/>
          <w:lang w:val="pt-PT"/>
        </w:rPr>
      </w:pPr>
    </w:p>
    <w:p w14:paraId="127898B0" w14:textId="65C09975" w:rsidR="00EA534B" w:rsidRDefault="00EA534B" w:rsidP="001E6AB8">
      <w:pPr>
        <w:spacing w:before="120" w:after="120" w:line="360" w:lineRule="auto"/>
        <w:jc w:val="both"/>
        <w:rPr>
          <w:color w:val="000000"/>
          <w:sz w:val="24"/>
          <w:lang w:val="pt-PT"/>
        </w:rPr>
      </w:pPr>
    </w:p>
    <w:p w14:paraId="48EFEA62" w14:textId="2C9F5E74" w:rsidR="00EA534B" w:rsidRDefault="00EA534B" w:rsidP="001E6AB8">
      <w:pPr>
        <w:spacing w:before="120" w:after="120" w:line="360" w:lineRule="auto"/>
        <w:jc w:val="both"/>
        <w:rPr>
          <w:color w:val="000000"/>
          <w:sz w:val="24"/>
          <w:lang w:val="pt-PT"/>
        </w:rPr>
      </w:pPr>
    </w:p>
    <w:p w14:paraId="4B1F511A" w14:textId="77777777" w:rsidR="001E6AB8" w:rsidRDefault="00DA553B" w:rsidP="001E6AB8">
      <w:pPr>
        <w:spacing w:before="120" w:after="120" w:line="360" w:lineRule="auto"/>
        <w:jc w:val="both"/>
        <w:rPr>
          <w:color w:val="000000"/>
          <w:sz w:val="24"/>
          <w:lang w:val="pt-PT"/>
        </w:rPr>
      </w:pPr>
      <w:r>
        <w:rPr>
          <w:color w:val="000000"/>
          <w:sz w:val="24"/>
          <w:lang w:val="pt-PT"/>
        </w:rPr>
        <w:br w:type="page"/>
      </w:r>
    </w:p>
    <w:p w14:paraId="51C0881B" w14:textId="77777777" w:rsidR="00DA553B" w:rsidRDefault="00DA553B" w:rsidP="005454E5">
      <w:pPr>
        <w:pStyle w:val="Ttulo1"/>
        <w:numPr>
          <w:ilvl w:val="0"/>
          <w:numId w:val="9"/>
        </w:numPr>
      </w:pPr>
      <w:bookmarkStart w:id="41" w:name="_Toc64318244"/>
      <w:r>
        <w:lastRenderedPageBreak/>
        <w:t>Testes</w:t>
      </w:r>
      <w:bookmarkEnd w:id="41"/>
    </w:p>
    <w:p w14:paraId="69C149C0" w14:textId="77777777" w:rsidR="003F2097" w:rsidRDefault="003F2097" w:rsidP="03895055">
      <w:pPr>
        <w:spacing w:before="120" w:after="120" w:line="360" w:lineRule="auto"/>
        <w:jc w:val="both"/>
        <w:rPr>
          <w:color w:val="000000" w:themeColor="text1"/>
          <w:sz w:val="24"/>
          <w:szCs w:val="24"/>
          <w:lang w:val="pt-PT"/>
        </w:rPr>
      </w:pPr>
    </w:p>
    <w:p w14:paraId="7419ABE7" w14:textId="77C42943" w:rsidR="00DA553B" w:rsidRDefault="52A91B40" w:rsidP="03895055">
      <w:pPr>
        <w:spacing w:before="120" w:after="120" w:line="360" w:lineRule="auto"/>
        <w:jc w:val="both"/>
        <w:rPr>
          <w:color w:val="000000" w:themeColor="text1"/>
          <w:sz w:val="24"/>
          <w:szCs w:val="24"/>
          <w:lang w:val="pt-PT"/>
        </w:rPr>
      </w:pPr>
      <w:r w:rsidRPr="26EC0AB6">
        <w:rPr>
          <w:color w:val="000000" w:themeColor="text1"/>
          <w:sz w:val="24"/>
          <w:szCs w:val="24"/>
          <w:lang w:val="pt-PT"/>
        </w:rPr>
        <w:t xml:space="preserve">Os testes unitários foram desenvolvidos </w:t>
      </w:r>
      <w:r w:rsidR="269754E5" w:rsidRPr="2ED6D101">
        <w:rPr>
          <w:color w:val="000000" w:themeColor="text1"/>
          <w:sz w:val="24"/>
          <w:szCs w:val="24"/>
          <w:lang w:val="pt-PT"/>
        </w:rPr>
        <w:t>e executados</w:t>
      </w:r>
      <w:r w:rsidRPr="2ED6D101">
        <w:rPr>
          <w:color w:val="000000" w:themeColor="text1"/>
          <w:sz w:val="24"/>
          <w:szCs w:val="24"/>
          <w:lang w:val="pt-PT"/>
        </w:rPr>
        <w:t xml:space="preserve"> </w:t>
      </w:r>
      <w:r w:rsidR="34A005FE" w:rsidRPr="135B7A4A">
        <w:rPr>
          <w:color w:val="000000" w:themeColor="text1"/>
          <w:sz w:val="24"/>
          <w:szCs w:val="24"/>
          <w:lang w:val="pt-PT"/>
        </w:rPr>
        <w:t xml:space="preserve">com uma </w:t>
      </w:r>
      <w:r w:rsidR="34A005FE" w:rsidRPr="1B5E6CD3">
        <w:rPr>
          <w:color w:val="000000" w:themeColor="text1"/>
          <w:sz w:val="24"/>
          <w:szCs w:val="24"/>
          <w:lang w:val="pt-PT"/>
        </w:rPr>
        <w:t xml:space="preserve">biblioteca da </w:t>
      </w:r>
      <w:proofErr w:type="spellStart"/>
      <w:r w:rsidR="34A005FE" w:rsidRPr="003F2097">
        <w:rPr>
          <w:i/>
          <w:iCs/>
          <w:color w:val="000000" w:themeColor="text1"/>
          <w:sz w:val="24"/>
          <w:szCs w:val="24"/>
          <w:lang w:val="pt-PT"/>
        </w:rPr>
        <w:t>framework</w:t>
      </w:r>
      <w:proofErr w:type="spellEnd"/>
      <w:r w:rsidR="34A005FE" w:rsidRPr="1B5E6CD3">
        <w:rPr>
          <w:color w:val="000000" w:themeColor="text1"/>
          <w:sz w:val="24"/>
          <w:szCs w:val="24"/>
          <w:lang w:val="pt-PT"/>
        </w:rPr>
        <w:t xml:space="preserve"> </w:t>
      </w:r>
      <w:proofErr w:type="spellStart"/>
      <w:r w:rsidR="34A005FE" w:rsidRPr="003F2097">
        <w:rPr>
          <w:i/>
          <w:iCs/>
          <w:color w:val="000000" w:themeColor="text1"/>
          <w:sz w:val="24"/>
          <w:szCs w:val="24"/>
          <w:lang w:val="pt-PT"/>
        </w:rPr>
        <w:t>Codeigniter</w:t>
      </w:r>
      <w:proofErr w:type="spellEnd"/>
      <w:r w:rsidR="34A005FE" w:rsidRPr="5FEABB7A">
        <w:rPr>
          <w:color w:val="000000" w:themeColor="text1"/>
          <w:sz w:val="24"/>
          <w:szCs w:val="24"/>
          <w:lang w:val="pt-PT"/>
        </w:rPr>
        <w:t>,</w:t>
      </w:r>
      <w:r w:rsidR="003F2097">
        <w:rPr>
          <w:color w:val="000000" w:themeColor="text1"/>
          <w:sz w:val="24"/>
          <w:szCs w:val="24"/>
          <w:lang w:val="pt-PT"/>
        </w:rPr>
        <w:t xml:space="preserve"> o</w:t>
      </w:r>
      <w:r w:rsidR="34A005FE" w:rsidRPr="5FEABB7A">
        <w:rPr>
          <w:color w:val="000000" w:themeColor="text1"/>
          <w:sz w:val="24"/>
          <w:szCs w:val="24"/>
          <w:lang w:val="pt-PT"/>
        </w:rPr>
        <w:t xml:space="preserve"> </w:t>
      </w:r>
      <w:proofErr w:type="spellStart"/>
      <w:r w:rsidR="003F2097">
        <w:rPr>
          <w:i/>
          <w:iCs/>
          <w:color w:val="000000" w:themeColor="text1"/>
          <w:sz w:val="24"/>
          <w:szCs w:val="24"/>
          <w:lang w:val="pt-PT"/>
        </w:rPr>
        <w:t>U</w:t>
      </w:r>
      <w:r w:rsidR="34A005FE" w:rsidRPr="003F2097">
        <w:rPr>
          <w:i/>
          <w:iCs/>
          <w:color w:val="000000" w:themeColor="text1"/>
          <w:sz w:val="24"/>
          <w:szCs w:val="24"/>
          <w:lang w:val="pt-PT"/>
        </w:rPr>
        <w:t>nit_test</w:t>
      </w:r>
      <w:proofErr w:type="spellEnd"/>
      <w:r w:rsidR="3C32BDB2" w:rsidRPr="2ED6D101">
        <w:rPr>
          <w:color w:val="000000" w:themeColor="text1"/>
          <w:sz w:val="24"/>
          <w:szCs w:val="24"/>
          <w:lang w:val="pt-PT"/>
        </w:rPr>
        <w:t xml:space="preserve">. </w:t>
      </w:r>
      <w:r w:rsidR="3C32BDB2" w:rsidRPr="39799596">
        <w:rPr>
          <w:color w:val="000000" w:themeColor="text1"/>
          <w:sz w:val="24"/>
          <w:szCs w:val="24"/>
          <w:lang w:val="pt-PT"/>
        </w:rPr>
        <w:t xml:space="preserve">Os testes </w:t>
      </w:r>
      <w:r w:rsidR="0F46EA61" w:rsidRPr="39799596">
        <w:rPr>
          <w:color w:val="000000" w:themeColor="text1"/>
          <w:sz w:val="24"/>
          <w:szCs w:val="24"/>
          <w:lang w:val="pt-PT"/>
        </w:rPr>
        <w:t xml:space="preserve">desenvolvidos foram mudar </w:t>
      </w:r>
      <w:r w:rsidR="0F46EA61" w:rsidRPr="003F2097">
        <w:rPr>
          <w:i/>
          <w:iCs/>
          <w:color w:val="000000" w:themeColor="text1"/>
          <w:sz w:val="24"/>
          <w:szCs w:val="24"/>
          <w:lang w:val="pt-PT"/>
        </w:rPr>
        <w:t>password, login,</w:t>
      </w:r>
      <w:r w:rsidR="0F46EA61" w:rsidRPr="39799596">
        <w:rPr>
          <w:color w:val="000000" w:themeColor="text1"/>
          <w:sz w:val="24"/>
          <w:szCs w:val="24"/>
          <w:lang w:val="pt-PT"/>
        </w:rPr>
        <w:t xml:space="preserve"> </w:t>
      </w:r>
      <w:r w:rsidR="3CEC91FA" w:rsidRPr="7044A743">
        <w:rPr>
          <w:color w:val="000000" w:themeColor="text1"/>
          <w:sz w:val="24"/>
          <w:szCs w:val="24"/>
          <w:lang w:val="pt-PT"/>
        </w:rPr>
        <w:t>adiciona</w:t>
      </w:r>
      <w:r w:rsidR="003F2097">
        <w:rPr>
          <w:color w:val="000000" w:themeColor="text1"/>
          <w:sz w:val="24"/>
          <w:szCs w:val="24"/>
          <w:lang w:val="pt-PT"/>
        </w:rPr>
        <w:t>r</w:t>
      </w:r>
      <w:r w:rsidR="3CEC91FA" w:rsidRPr="7044A743">
        <w:rPr>
          <w:color w:val="000000" w:themeColor="text1"/>
          <w:sz w:val="24"/>
          <w:szCs w:val="24"/>
          <w:lang w:val="pt-PT"/>
        </w:rPr>
        <w:t xml:space="preserve"> produto ao </w:t>
      </w:r>
      <w:r w:rsidR="3CEC91FA" w:rsidRPr="3EE4D56F">
        <w:rPr>
          <w:color w:val="000000" w:themeColor="text1"/>
          <w:sz w:val="24"/>
          <w:szCs w:val="24"/>
          <w:lang w:val="pt-PT"/>
        </w:rPr>
        <w:t xml:space="preserve">carrinho, realizar uma compra e mudar o estado </w:t>
      </w:r>
      <w:r w:rsidR="3CEC91FA" w:rsidRPr="1F81E302">
        <w:rPr>
          <w:color w:val="000000" w:themeColor="text1"/>
          <w:sz w:val="24"/>
          <w:szCs w:val="24"/>
          <w:lang w:val="pt-PT"/>
        </w:rPr>
        <w:t>d</w:t>
      </w:r>
      <w:r w:rsidR="003F2097">
        <w:rPr>
          <w:color w:val="000000" w:themeColor="text1"/>
          <w:sz w:val="24"/>
          <w:szCs w:val="24"/>
          <w:lang w:val="pt-PT"/>
        </w:rPr>
        <w:t>est</w:t>
      </w:r>
      <w:r w:rsidR="3CEC91FA" w:rsidRPr="1F81E302">
        <w:rPr>
          <w:color w:val="000000" w:themeColor="text1"/>
          <w:sz w:val="24"/>
          <w:szCs w:val="24"/>
          <w:lang w:val="pt-PT"/>
        </w:rPr>
        <w:t>a mesma.</w:t>
      </w:r>
    </w:p>
    <w:p w14:paraId="7FD910C0" w14:textId="3A7CE5E3" w:rsidR="17851797" w:rsidRDefault="3C32BDB2" w:rsidP="17851797">
      <w:pPr>
        <w:spacing w:before="120" w:after="120" w:line="360" w:lineRule="auto"/>
        <w:jc w:val="both"/>
        <w:rPr>
          <w:color w:val="000000" w:themeColor="text1"/>
          <w:sz w:val="24"/>
          <w:szCs w:val="24"/>
          <w:lang w:val="pt-PT"/>
        </w:rPr>
      </w:pPr>
      <w:r w:rsidRPr="4FF5DF69">
        <w:rPr>
          <w:color w:val="000000" w:themeColor="text1"/>
          <w:sz w:val="24"/>
          <w:szCs w:val="24"/>
          <w:lang w:val="pt-PT"/>
        </w:rPr>
        <w:t xml:space="preserve">Nas imagens abaixo </w:t>
      </w:r>
      <w:r w:rsidR="003F2097">
        <w:rPr>
          <w:color w:val="000000" w:themeColor="text1"/>
          <w:sz w:val="24"/>
          <w:szCs w:val="24"/>
          <w:lang w:val="pt-PT"/>
        </w:rPr>
        <w:t xml:space="preserve">iremos demonstrar as respostas aos testes desenvolvidos. </w:t>
      </w:r>
    </w:p>
    <w:p w14:paraId="0A1DCDEB" w14:textId="4B455226" w:rsidR="19B28F90" w:rsidRDefault="129E0670" w:rsidP="19B28F90">
      <w:pPr>
        <w:spacing w:before="120" w:after="120" w:line="360" w:lineRule="auto"/>
        <w:jc w:val="both"/>
        <w:rPr>
          <w:color w:val="000000" w:themeColor="text1"/>
          <w:sz w:val="24"/>
          <w:szCs w:val="24"/>
          <w:lang w:val="pt-PT"/>
        </w:rPr>
      </w:pPr>
      <w:r w:rsidRPr="69EE8E1C">
        <w:rPr>
          <w:color w:val="000000" w:themeColor="text1"/>
          <w:sz w:val="24"/>
          <w:szCs w:val="24"/>
          <w:lang w:val="pt-PT"/>
        </w:rPr>
        <w:t xml:space="preserve">No teste </w:t>
      </w:r>
      <w:r w:rsidR="003F2097">
        <w:rPr>
          <w:color w:val="000000" w:themeColor="text1"/>
          <w:sz w:val="24"/>
          <w:szCs w:val="24"/>
          <w:lang w:val="pt-PT"/>
        </w:rPr>
        <w:t>de mudança</w:t>
      </w:r>
      <w:r w:rsidRPr="69EE8E1C">
        <w:rPr>
          <w:color w:val="000000" w:themeColor="text1"/>
          <w:sz w:val="24"/>
          <w:szCs w:val="24"/>
          <w:lang w:val="pt-PT"/>
        </w:rPr>
        <w:t xml:space="preserve"> </w:t>
      </w:r>
      <w:r w:rsidR="003F2097">
        <w:rPr>
          <w:color w:val="000000" w:themeColor="text1"/>
          <w:sz w:val="24"/>
          <w:szCs w:val="24"/>
          <w:lang w:val="pt-PT"/>
        </w:rPr>
        <w:t>de</w:t>
      </w:r>
      <w:r w:rsidRPr="69EE8E1C">
        <w:rPr>
          <w:color w:val="000000" w:themeColor="text1"/>
          <w:sz w:val="24"/>
          <w:szCs w:val="24"/>
          <w:lang w:val="pt-PT"/>
        </w:rPr>
        <w:t xml:space="preserve"> </w:t>
      </w:r>
      <w:r w:rsidRPr="70F429C3">
        <w:rPr>
          <w:i/>
          <w:color w:val="000000" w:themeColor="text1"/>
          <w:sz w:val="24"/>
          <w:szCs w:val="24"/>
          <w:lang w:val="pt-PT"/>
        </w:rPr>
        <w:t xml:space="preserve">password </w:t>
      </w:r>
      <w:r w:rsidRPr="32279A20">
        <w:rPr>
          <w:color w:val="000000" w:themeColor="text1"/>
          <w:sz w:val="24"/>
          <w:szCs w:val="24"/>
          <w:lang w:val="pt-PT"/>
        </w:rPr>
        <w:t>vemos</w:t>
      </w:r>
      <w:r w:rsidRPr="69EE8E1C">
        <w:rPr>
          <w:color w:val="000000" w:themeColor="text1"/>
          <w:sz w:val="24"/>
          <w:szCs w:val="24"/>
          <w:lang w:val="pt-PT"/>
        </w:rPr>
        <w:t xml:space="preserve"> que a alteração da </w:t>
      </w:r>
      <w:r w:rsidRPr="003F2097">
        <w:rPr>
          <w:i/>
          <w:iCs/>
          <w:color w:val="000000" w:themeColor="text1"/>
          <w:sz w:val="24"/>
          <w:szCs w:val="24"/>
          <w:lang w:val="pt-PT"/>
        </w:rPr>
        <w:t>password</w:t>
      </w:r>
      <w:r w:rsidRPr="513EA532">
        <w:rPr>
          <w:color w:val="000000" w:themeColor="text1"/>
          <w:sz w:val="24"/>
          <w:szCs w:val="24"/>
          <w:lang w:val="pt-PT"/>
        </w:rPr>
        <w:t xml:space="preserve"> é executada com sucesso.</w:t>
      </w:r>
      <w:r w:rsidR="6FC1F9EB" w:rsidRPr="32279A20">
        <w:rPr>
          <w:color w:val="000000" w:themeColor="text1"/>
          <w:sz w:val="24"/>
          <w:szCs w:val="24"/>
          <w:lang w:val="pt-PT"/>
        </w:rPr>
        <w:t xml:space="preserve"> Neste teste precisamos de enviar o </w:t>
      </w:r>
      <w:r w:rsidR="6FC1F9EB" w:rsidRPr="003F2097">
        <w:rPr>
          <w:i/>
          <w:iCs/>
          <w:color w:val="000000" w:themeColor="text1"/>
          <w:sz w:val="24"/>
          <w:szCs w:val="24"/>
          <w:lang w:val="pt-PT"/>
        </w:rPr>
        <w:t>id</w:t>
      </w:r>
      <w:r w:rsidR="6FC1F9EB" w:rsidRPr="053E4913">
        <w:rPr>
          <w:color w:val="000000" w:themeColor="text1"/>
          <w:sz w:val="24"/>
          <w:szCs w:val="24"/>
          <w:lang w:val="pt-PT"/>
        </w:rPr>
        <w:t xml:space="preserve"> do utilizador, </w:t>
      </w:r>
      <w:r w:rsidR="6FC1F9EB" w:rsidRPr="3F38DC26">
        <w:rPr>
          <w:color w:val="000000" w:themeColor="text1"/>
          <w:sz w:val="24"/>
          <w:szCs w:val="24"/>
          <w:lang w:val="pt-PT"/>
        </w:rPr>
        <w:t xml:space="preserve">a </w:t>
      </w:r>
      <w:r w:rsidR="6FC1F9EB" w:rsidRPr="2D531911">
        <w:rPr>
          <w:i/>
          <w:color w:val="000000" w:themeColor="text1"/>
          <w:sz w:val="24"/>
          <w:szCs w:val="24"/>
          <w:lang w:val="pt-PT"/>
        </w:rPr>
        <w:t>pa</w:t>
      </w:r>
      <w:r w:rsidR="7EBDA5D0" w:rsidRPr="2D531911">
        <w:rPr>
          <w:i/>
          <w:color w:val="000000" w:themeColor="text1"/>
          <w:sz w:val="24"/>
          <w:szCs w:val="24"/>
          <w:lang w:val="pt-PT"/>
        </w:rPr>
        <w:t xml:space="preserve">ssword </w:t>
      </w:r>
      <w:r w:rsidR="7EBDA5D0" w:rsidRPr="0006C457">
        <w:rPr>
          <w:color w:val="000000" w:themeColor="text1"/>
          <w:sz w:val="24"/>
          <w:szCs w:val="24"/>
          <w:lang w:val="pt-PT"/>
        </w:rPr>
        <w:t xml:space="preserve">atual e </w:t>
      </w:r>
      <w:r w:rsidR="7EBDA5D0" w:rsidRPr="003F2097">
        <w:rPr>
          <w:i/>
          <w:iCs/>
          <w:color w:val="000000" w:themeColor="text1"/>
          <w:sz w:val="24"/>
          <w:szCs w:val="24"/>
          <w:lang w:val="pt-PT"/>
        </w:rPr>
        <w:t>a password</w:t>
      </w:r>
      <w:r w:rsidR="7EBDA5D0" w:rsidRPr="0006C457">
        <w:rPr>
          <w:color w:val="000000" w:themeColor="text1"/>
          <w:sz w:val="24"/>
          <w:szCs w:val="24"/>
          <w:lang w:val="pt-PT"/>
        </w:rPr>
        <w:t xml:space="preserve"> para a </w:t>
      </w:r>
      <w:r w:rsidR="7EBDA5D0" w:rsidRPr="27D8DC42">
        <w:rPr>
          <w:color w:val="000000" w:themeColor="text1"/>
          <w:sz w:val="24"/>
          <w:szCs w:val="24"/>
          <w:lang w:val="pt-PT"/>
        </w:rPr>
        <w:t>qual pretende alterar.</w:t>
      </w:r>
      <w:r w:rsidR="02D5C686" w:rsidRPr="3BD89400">
        <w:rPr>
          <w:color w:val="000000" w:themeColor="text1"/>
          <w:sz w:val="24"/>
          <w:szCs w:val="24"/>
          <w:lang w:val="pt-PT"/>
        </w:rPr>
        <w:t xml:space="preserve"> A imagem abaixo demonstra</w:t>
      </w:r>
      <w:r w:rsidR="00126930">
        <w:rPr>
          <w:color w:val="000000" w:themeColor="text1"/>
          <w:sz w:val="24"/>
          <w:szCs w:val="24"/>
          <w:lang w:val="pt-PT"/>
        </w:rPr>
        <w:t xml:space="preserve"> a resposta</w:t>
      </w:r>
      <w:r w:rsidR="02D5C686" w:rsidRPr="3BD89400">
        <w:rPr>
          <w:color w:val="000000" w:themeColor="text1"/>
          <w:sz w:val="24"/>
          <w:szCs w:val="24"/>
          <w:lang w:val="pt-PT"/>
        </w:rPr>
        <w:t xml:space="preserve"> </w:t>
      </w:r>
      <w:r w:rsidR="00126930">
        <w:rPr>
          <w:color w:val="000000" w:themeColor="text1"/>
          <w:sz w:val="24"/>
          <w:szCs w:val="24"/>
          <w:lang w:val="pt-PT"/>
        </w:rPr>
        <w:t>a</w:t>
      </w:r>
      <w:r w:rsidR="02D5C686" w:rsidRPr="3BD89400">
        <w:rPr>
          <w:color w:val="000000" w:themeColor="text1"/>
          <w:sz w:val="24"/>
          <w:szCs w:val="24"/>
          <w:lang w:val="pt-PT"/>
        </w:rPr>
        <w:t xml:space="preserve">o teste </w:t>
      </w:r>
      <w:r w:rsidR="77064945" w:rsidRPr="3BD89400">
        <w:rPr>
          <w:color w:val="000000" w:themeColor="text1"/>
          <w:sz w:val="24"/>
          <w:szCs w:val="24"/>
          <w:lang w:val="pt-PT"/>
        </w:rPr>
        <w:t>descrito.</w:t>
      </w:r>
    </w:p>
    <w:p w14:paraId="5720E47A" w14:textId="77777777" w:rsidR="00126930" w:rsidRDefault="52A91B40" w:rsidP="00126930">
      <w:pPr>
        <w:keepNext/>
        <w:spacing w:before="120" w:after="120" w:line="360" w:lineRule="auto"/>
        <w:jc w:val="both"/>
      </w:pPr>
      <w:r>
        <w:rPr>
          <w:noProof/>
        </w:rPr>
        <w:drawing>
          <wp:inline distT="0" distB="0" distL="0" distR="0" wp14:anchorId="3CDDF6EF" wp14:editId="1FAB4BE2">
            <wp:extent cx="5267324" cy="800100"/>
            <wp:effectExtent l="0" t="0" r="0" b="0"/>
            <wp:docPr id="1365728639" name="Picture 136572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728639"/>
                    <pic:cNvPicPr/>
                  </pic:nvPicPr>
                  <pic:blipFill>
                    <a:blip r:embed="rId51">
                      <a:extLst>
                        <a:ext uri="{28A0092B-C50C-407E-A947-70E740481C1C}">
                          <a14:useLocalDpi xmlns:a14="http://schemas.microsoft.com/office/drawing/2010/main" val="0"/>
                        </a:ext>
                      </a:extLst>
                    </a:blip>
                    <a:stretch>
                      <a:fillRect/>
                    </a:stretch>
                  </pic:blipFill>
                  <pic:spPr>
                    <a:xfrm>
                      <a:off x="0" y="0"/>
                      <a:ext cx="5267324" cy="800100"/>
                    </a:xfrm>
                    <a:prstGeom prst="rect">
                      <a:avLst/>
                    </a:prstGeom>
                  </pic:spPr>
                </pic:pic>
              </a:graphicData>
            </a:graphic>
          </wp:inline>
        </w:drawing>
      </w:r>
    </w:p>
    <w:p w14:paraId="42F34623" w14:textId="45EC92E6" w:rsidR="52A91B40" w:rsidRPr="002D0444" w:rsidRDefault="00126930" w:rsidP="00126930">
      <w:pPr>
        <w:pStyle w:val="Legenda"/>
        <w:jc w:val="both"/>
        <w:rPr>
          <w:lang w:val="pt-PT"/>
        </w:rPr>
      </w:pPr>
      <w:r>
        <w:fldChar w:fldCharType="begin"/>
      </w:r>
      <w:r w:rsidRPr="002D0444">
        <w:rPr>
          <w:lang w:val="pt-PT"/>
        </w:rPr>
        <w:instrText xml:space="preserve"> SEQ Figure \* ARABIC </w:instrText>
      </w:r>
      <w:r>
        <w:fldChar w:fldCharType="separate"/>
      </w:r>
      <w:bookmarkStart w:id="42" w:name="_Toc64317979"/>
      <w:r w:rsidR="00093523">
        <w:rPr>
          <w:noProof/>
          <w:lang w:val="pt-PT"/>
        </w:rPr>
        <w:t>19</w:t>
      </w:r>
      <w:r>
        <w:fldChar w:fldCharType="end"/>
      </w:r>
      <w:r w:rsidRPr="002D0444">
        <w:rPr>
          <w:lang w:val="pt-PT"/>
        </w:rPr>
        <w:t xml:space="preserve"> - Resposta ao teste de Mudança de password</w:t>
      </w:r>
      <w:bookmarkEnd w:id="42"/>
    </w:p>
    <w:p w14:paraId="286F961D" w14:textId="77777777" w:rsidR="00126930" w:rsidRDefault="00126930" w:rsidP="27D8DC42">
      <w:pPr>
        <w:spacing w:before="120" w:after="120" w:line="360" w:lineRule="auto"/>
        <w:jc w:val="both"/>
        <w:rPr>
          <w:lang w:val="pt-PT"/>
        </w:rPr>
      </w:pPr>
    </w:p>
    <w:p w14:paraId="36DB0D0D" w14:textId="3D6D62AF" w:rsidR="27D8DC42" w:rsidRPr="00053E1A" w:rsidRDefault="1F320CB4" w:rsidP="27D8DC42">
      <w:pPr>
        <w:spacing w:before="120" w:after="120" w:line="360" w:lineRule="auto"/>
        <w:jc w:val="both"/>
        <w:rPr>
          <w:color w:val="000000" w:themeColor="text1"/>
          <w:sz w:val="24"/>
          <w:szCs w:val="24"/>
          <w:lang w:val="pt-PT"/>
        </w:rPr>
      </w:pPr>
      <w:r w:rsidRPr="00053E1A">
        <w:rPr>
          <w:color w:val="000000" w:themeColor="text1"/>
          <w:sz w:val="24"/>
          <w:szCs w:val="24"/>
          <w:lang w:val="pt-PT"/>
        </w:rPr>
        <w:t xml:space="preserve">No teste de </w:t>
      </w:r>
      <w:r w:rsidRPr="1F0D183D">
        <w:rPr>
          <w:i/>
          <w:color w:val="000000" w:themeColor="text1"/>
          <w:sz w:val="24"/>
          <w:szCs w:val="24"/>
          <w:lang w:val="pt-PT"/>
        </w:rPr>
        <w:t xml:space="preserve">Login </w:t>
      </w:r>
      <w:proofErr w:type="spellStart"/>
      <w:r w:rsidRPr="1F0D183D">
        <w:rPr>
          <w:i/>
          <w:color w:val="000000" w:themeColor="text1"/>
          <w:sz w:val="24"/>
          <w:szCs w:val="24"/>
          <w:lang w:val="pt-PT"/>
        </w:rPr>
        <w:t>fail</w:t>
      </w:r>
      <w:proofErr w:type="spellEnd"/>
      <w:r w:rsidRPr="1F0D183D">
        <w:rPr>
          <w:i/>
          <w:color w:val="000000" w:themeColor="text1"/>
          <w:sz w:val="24"/>
          <w:szCs w:val="24"/>
          <w:lang w:val="pt-PT"/>
        </w:rPr>
        <w:t xml:space="preserve"> </w:t>
      </w:r>
      <w:r w:rsidRPr="00053E1A">
        <w:rPr>
          <w:color w:val="000000" w:themeColor="text1"/>
          <w:sz w:val="24"/>
          <w:szCs w:val="24"/>
          <w:lang w:val="pt-PT"/>
        </w:rPr>
        <w:t xml:space="preserve">é observado que o teste não é </w:t>
      </w:r>
      <w:r w:rsidR="6357DECC" w:rsidRPr="00053E1A">
        <w:rPr>
          <w:color w:val="000000" w:themeColor="text1"/>
          <w:sz w:val="24"/>
          <w:szCs w:val="24"/>
          <w:lang w:val="pt-PT"/>
        </w:rPr>
        <w:t>executado</w:t>
      </w:r>
      <w:r w:rsidR="0DEB6F7E" w:rsidRPr="00053E1A">
        <w:rPr>
          <w:color w:val="000000" w:themeColor="text1"/>
          <w:sz w:val="24"/>
          <w:szCs w:val="24"/>
          <w:lang w:val="pt-PT"/>
        </w:rPr>
        <w:t xml:space="preserve"> com sucesso. Neste teste nós pretendemos mostrar que quando a </w:t>
      </w:r>
      <w:r w:rsidR="0DEB6F7E" w:rsidRPr="2D531911">
        <w:rPr>
          <w:i/>
          <w:color w:val="000000" w:themeColor="text1"/>
          <w:sz w:val="24"/>
          <w:szCs w:val="24"/>
          <w:lang w:val="pt-PT"/>
        </w:rPr>
        <w:t xml:space="preserve">password </w:t>
      </w:r>
      <w:r w:rsidR="0DEB6F7E" w:rsidRPr="00053E1A">
        <w:rPr>
          <w:color w:val="000000" w:themeColor="text1"/>
          <w:sz w:val="24"/>
          <w:szCs w:val="24"/>
          <w:lang w:val="pt-PT"/>
        </w:rPr>
        <w:t xml:space="preserve">muda o </w:t>
      </w:r>
      <w:r w:rsidR="0DEB6F7E" w:rsidRPr="2D531911">
        <w:rPr>
          <w:i/>
          <w:color w:val="000000" w:themeColor="text1"/>
          <w:sz w:val="24"/>
          <w:szCs w:val="24"/>
          <w:lang w:val="pt-PT"/>
        </w:rPr>
        <w:t xml:space="preserve">login </w:t>
      </w:r>
      <w:r w:rsidR="0DEB6F7E" w:rsidRPr="00053E1A">
        <w:rPr>
          <w:color w:val="000000" w:themeColor="text1"/>
          <w:sz w:val="24"/>
          <w:szCs w:val="24"/>
          <w:lang w:val="pt-PT"/>
        </w:rPr>
        <w:t xml:space="preserve">não pode ser </w:t>
      </w:r>
      <w:r w:rsidR="1CE71B63" w:rsidRPr="00053E1A">
        <w:rPr>
          <w:color w:val="000000" w:themeColor="text1"/>
          <w:sz w:val="24"/>
          <w:szCs w:val="24"/>
          <w:lang w:val="pt-PT"/>
        </w:rPr>
        <w:t xml:space="preserve">realizado com a </w:t>
      </w:r>
      <w:r w:rsidR="1CE71B63" w:rsidRPr="2D531911">
        <w:rPr>
          <w:i/>
          <w:color w:val="000000" w:themeColor="text1"/>
          <w:sz w:val="24"/>
          <w:szCs w:val="24"/>
          <w:lang w:val="pt-PT"/>
        </w:rPr>
        <w:t xml:space="preserve">password </w:t>
      </w:r>
      <w:r w:rsidR="1CE71B63" w:rsidRPr="00053E1A">
        <w:rPr>
          <w:color w:val="000000" w:themeColor="text1"/>
          <w:sz w:val="24"/>
          <w:szCs w:val="24"/>
          <w:lang w:val="pt-PT"/>
        </w:rPr>
        <w:t xml:space="preserve">anterior. </w:t>
      </w:r>
      <w:r w:rsidR="3535356F" w:rsidRPr="00053E1A">
        <w:rPr>
          <w:color w:val="000000" w:themeColor="text1"/>
          <w:sz w:val="24"/>
          <w:szCs w:val="24"/>
          <w:lang w:val="pt-PT"/>
        </w:rPr>
        <w:t xml:space="preserve">Neste teste precisamos de enviar o </w:t>
      </w:r>
      <w:r w:rsidR="3535356F" w:rsidRPr="2D531911">
        <w:rPr>
          <w:i/>
          <w:color w:val="000000" w:themeColor="text1"/>
          <w:sz w:val="24"/>
          <w:szCs w:val="24"/>
          <w:lang w:val="pt-PT"/>
        </w:rPr>
        <w:t xml:space="preserve">id </w:t>
      </w:r>
      <w:r w:rsidR="3535356F" w:rsidRPr="00053E1A">
        <w:rPr>
          <w:color w:val="000000" w:themeColor="text1"/>
          <w:sz w:val="24"/>
          <w:szCs w:val="24"/>
          <w:lang w:val="pt-PT"/>
        </w:rPr>
        <w:t xml:space="preserve">do utilizador, o </w:t>
      </w:r>
      <w:r w:rsidR="3535356F" w:rsidRPr="2D531911">
        <w:rPr>
          <w:i/>
          <w:color w:val="000000" w:themeColor="text1"/>
          <w:sz w:val="24"/>
          <w:szCs w:val="24"/>
          <w:lang w:val="pt-PT"/>
        </w:rPr>
        <w:t xml:space="preserve">email </w:t>
      </w:r>
      <w:r w:rsidR="3535356F" w:rsidRPr="00053E1A">
        <w:rPr>
          <w:color w:val="000000" w:themeColor="text1"/>
          <w:sz w:val="24"/>
          <w:szCs w:val="24"/>
          <w:lang w:val="pt-PT"/>
        </w:rPr>
        <w:t xml:space="preserve">e a </w:t>
      </w:r>
      <w:r w:rsidR="3535356F" w:rsidRPr="2D531911">
        <w:rPr>
          <w:i/>
          <w:color w:val="000000" w:themeColor="text1"/>
          <w:sz w:val="24"/>
          <w:szCs w:val="24"/>
          <w:lang w:val="pt-PT"/>
        </w:rPr>
        <w:t xml:space="preserve">password </w:t>
      </w:r>
      <w:r w:rsidR="3535356F" w:rsidRPr="00053E1A">
        <w:rPr>
          <w:color w:val="000000" w:themeColor="text1"/>
          <w:sz w:val="24"/>
          <w:szCs w:val="24"/>
          <w:lang w:val="pt-PT"/>
        </w:rPr>
        <w:t>antecedente</w:t>
      </w:r>
      <w:r w:rsidR="42E723E9" w:rsidRPr="00053E1A">
        <w:rPr>
          <w:color w:val="000000" w:themeColor="text1"/>
          <w:sz w:val="24"/>
          <w:szCs w:val="24"/>
          <w:lang w:val="pt-PT"/>
        </w:rPr>
        <w:t xml:space="preserve"> ao teste “Mudar a password”</w:t>
      </w:r>
      <w:r w:rsidR="3535356F" w:rsidRPr="00053E1A">
        <w:rPr>
          <w:color w:val="000000" w:themeColor="text1"/>
          <w:sz w:val="24"/>
          <w:szCs w:val="24"/>
          <w:lang w:val="pt-PT"/>
        </w:rPr>
        <w:t>.</w:t>
      </w:r>
      <w:r w:rsidR="0291EB46" w:rsidRPr="00053E1A">
        <w:rPr>
          <w:color w:val="000000" w:themeColor="text1"/>
          <w:sz w:val="24"/>
          <w:szCs w:val="24"/>
          <w:lang w:val="pt-PT"/>
        </w:rPr>
        <w:t xml:space="preserve"> A ilustração abaixo comprova o descrito.</w:t>
      </w:r>
    </w:p>
    <w:p w14:paraId="5084BD2C" w14:textId="77777777" w:rsidR="002D0444" w:rsidRDefault="52A91B40" w:rsidP="002D0444">
      <w:pPr>
        <w:keepNext/>
        <w:spacing w:before="120" w:after="120" w:line="360" w:lineRule="auto"/>
        <w:jc w:val="both"/>
      </w:pPr>
      <w:r>
        <w:rPr>
          <w:noProof/>
        </w:rPr>
        <w:drawing>
          <wp:inline distT="0" distB="0" distL="0" distR="0" wp14:anchorId="309334C5" wp14:editId="24638F24">
            <wp:extent cx="5267324" cy="828675"/>
            <wp:effectExtent l="0" t="0" r="0" b="0"/>
            <wp:docPr id="604365266" name="Picture 60436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365266"/>
                    <pic:cNvPicPr/>
                  </pic:nvPicPr>
                  <pic:blipFill>
                    <a:blip r:embed="rId52">
                      <a:extLst>
                        <a:ext uri="{28A0092B-C50C-407E-A947-70E740481C1C}">
                          <a14:useLocalDpi xmlns:a14="http://schemas.microsoft.com/office/drawing/2010/main" val="0"/>
                        </a:ext>
                      </a:extLst>
                    </a:blip>
                    <a:stretch>
                      <a:fillRect/>
                    </a:stretch>
                  </pic:blipFill>
                  <pic:spPr>
                    <a:xfrm>
                      <a:off x="0" y="0"/>
                      <a:ext cx="5267324" cy="828675"/>
                    </a:xfrm>
                    <a:prstGeom prst="rect">
                      <a:avLst/>
                    </a:prstGeom>
                  </pic:spPr>
                </pic:pic>
              </a:graphicData>
            </a:graphic>
          </wp:inline>
        </w:drawing>
      </w:r>
    </w:p>
    <w:p w14:paraId="615AB919" w14:textId="5F4FFCA0" w:rsidR="0C8F486A" w:rsidRPr="002D0444" w:rsidRDefault="002D0444" w:rsidP="002D0444">
      <w:pPr>
        <w:pStyle w:val="Legenda"/>
        <w:jc w:val="both"/>
        <w:rPr>
          <w:lang w:val="pt-PT"/>
        </w:rPr>
      </w:pPr>
      <w:r>
        <w:fldChar w:fldCharType="begin"/>
      </w:r>
      <w:r w:rsidRPr="002D0444">
        <w:rPr>
          <w:lang w:val="pt-PT"/>
        </w:rPr>
        <w:instrText xml:space="preserve"> SEQ Figure \* ARABIC </w:instrText>
      </w:r>
      <w:r>
        <w:fldChar w:fldCharType="separate"/>
      </w:r>
      <w:bookmarkStart w:id="43" w:name="_Toc64317980"/>
      <w:r w:rsidR="00093523">
        <w:rPr>
          <w:noProof/>
          <w:lang w:val="pt-PT"/>
        </w:rPr>
        <w:t>20</w:t>
      </w:r>
      <w:r>
        <w:fldChar w:fldCharType="end"/>
      </w:r>
      <w:r w:rsidRPr="002D0444">
        <w:rPr>
          <w:lang w:val="pt-PT"/>
        </w:rPr>
        <w:t xml:space="preserve"> - Resposta ao teste de mudança falhada de password</w:t>
      </w:r>
      <w:bookmarkEnd w:id="43"/>
    </w:p>
    <w:p w14:paraId="401882CA" w14:textId="2B2A44E1" w:rsidR="00053E1A" w:rsidRDefault="00053E1A">
      <w:pPr>
        <w:rPr>
          <w:color w:val="000000" w:themeColor="text1"/>
          <w:sz w:val="24"/>
          <w:szCs w:val="24"/>
          <w:lang w:val="pt-PT"/>
        </w:rPr>
      </w:pPr>
      <w:r>
        <w:rPr>
          <w:color w:val="000000" w:themeColor="text1"/>
          <w:sz w:val="24"/>
          <w:szCs w:val="24"/>
          <w:lang w:val="pt-PT"/>
        </w:rPr>
        <w:br w:type="page"/>
      </w:r>
    </w:p>
    <w:p w14:paraId="0FA14429" w14:textId="77777777" w:rsidR="002D0444" w:rsidRPr="00053E1A" w:rsidRDefault="002D0444" w:rsidP="00053E1A">
      <w:pPr>
        <w:spacing w:before="120" w:after="120" w:line="360" w:lineRule="auto"/>
        <w:jc w:val="both"/>
        <w:rPr>
          <w:color w:val="000000" w:themeColor="text1"/>
          <w:sz w:val="24"/>
          <w:szCs w:val="24"/>
          <w:lang w:val="pt-PT"/>
        </w:rPr>
      </w:pPr>
    </w:p>
    <w:p w14:paraId="1D42B20B" w14:textId="21C877C3" w:rsidR="2309D687" w:rsidRPr="00053E1A" w:rsidRDefault="002D0444" w:rsidP="3BD89400">
      <w:pPr>
        <w:spacing w:before="120" w:after="120" w:line="360" w:lineRule="auto"/>
        <w:jc w:val="both"/>
        <w:rPr>
          <w:color w:val="000000" w:themeColor="text1"/>
          <w:sz w:val="24"/>
          <w:szCs w:val="24"/>
          <w:lang w:val="pt-PT"/>
        </w:rPr>
      </w:pPr>
      <w:r w:rsidRPr="00053E1A">
        <w:rPr>
          <w:color w:val="000000" w:themeColor="text1"/>
          <w:sz w:val="24"/>
          <w:szCs w:val="24"/>
          <w:lang w:val="pt-PT"/>
        </w:rPr>
        <w:t>O seguinte teste</w:t>
      </w:r>
      <w:r w:rsidR="2309D687" w:rsidRPr="00053E1A">
        <w:rPr>
          <w:color w:val="000000" w:themeColor="text1"/>
          <w:sz w:val="24"/>
          <w:szCs w:val="24"/>
          <w:lang w:val="pt-PT"/>
        </w:rPr>
        <w:t xml:space="preserve"> é o oposto do anterior, neste é constatado q</w:t>
      </w:r>
      <w:r w:rsidR="5321D87D" w:rsidRPr="00053E1A">
        <w:rPr>
          <w:color w:val="000000" w:themeColor="text1"/>
          <w:sz w:val="24"/>
          <w:szCs w:val="24"/>
          <w:lang w:val="pt-PT"/>
        </w:rPr>
        <w:t xml:space="preserve">ue o </w:t>
      </w:r>
      <w:r w:rsidR="5321D87D" w:rsidRPr="2D531911">
        <w:rPr>
          <w:i/>
          <w:color w:val="000000" w:themeColor="text1"/>
          <w:sz w:val="24"/>
          <w:szCs w:val="24"/>
          <w:lang w:val="pt-PT"/>
        </w:rPr>
        <w:t xml:space="preserve">login </w:t>
      </w:r>
      <w:r w:rsidR="5321D87D" w:rsidRPr="00053E1A">
        <w:rPr>
          <w:color w:val="000000" w:themeColor="text1"/>
          <w:sz w:val="24"/>
          <w:szCs w:val="24"/>
          <w:lang w:val="pt-PT"/>
        </w:rPr>
        <w:t xml:space="preserve">é executado com sucesso com a </w:t>
      </w:r>
      <w:r w:rsidR="5321D87D" w:rsidRPr="2D531911">
        <w:rPr>
          <w:i/>
          <w:color w:val="000000" w:themeColor="text1"/>
          <w:sz w:val="24"/>
          <w:szCs w:val="24"/>
          <w:lang w:val="pt-PT"/>
        </w:rPr>
        <w:t xml:space="preserve">password </w:t>
      </w:r>
      <w:r w:rsidR="5321D87D" w:rsidRPr="00053E1A">
        <w:rPr>
          <w:color w:val="000000" w:themeColor="text1"/>
          <w:sz w:val="24"/>
          <w:szCs w:val="24"/>
          <w:lang w:val="pt-PT"/>
        </w:rPr>
        <w:t xml:space="preserve">alterada. </w:t>
      </w:r>
      <w:r w:rsidR="3371FA9E" w:rsidRPr="00053E1A">
        <w:rPr>
          <w:color w:val="000000" w:themeColor="text1"/>
          <w:sz w:val="24"/>
          <w:szCs w:val="24"/>
          <w:lang w:val="pt-PT"/>
        </w:rPr>
        <w:t xml:space="preserve">Neste teste é solicitado </w:t>
      </w:r>
      <w:r w:rsidR="0CD75439" w:rsidRPr="00053E1A">
        <w:rPr>
          <w:color w:val="000000" w:themeColor="text1"/>
          <w:sz w:val="24"/>
          <w:szCs w:val="24"/>
          <w:lang w:val="pt-PT"/>
        </w:rPr>
        <w:t xml:space="preserve">o </w:t>
      </w:r>
      <w:r w:rsidR="0CD75439" w:rsidRPr="2D531911">
        <w:rPr>
          <w:i/>
          <w:color w:val="000000" w:themeColor="text1"/>
          <w:sz w:val="24"/>
          <w:szCs w:val="24"/>
          <w:lang w:val="pt-PT"/>
        </w:rPr>
        <w:t xml:space="preserve">id </w:t>
      </w:r>
      <w:r w:rsidR="0CD75439" w:rsidRPr="00053E1A">
        <w:rPr>
          <w:color w:val="000000" w:themeColor="text1"/>
          <w:sz w:val="24"/>
          <w:szCs w:val="24"/>
          <w:lang w:val="pt-PT"/>
        </w:rPr>
        <w:t xml:space="preserve">do utilizador, o </w:t>
      </w:r>
      <w:r w:rsidR="0CD75439" w:rsidRPr="2D531911">
        <w:rPr>
          <w:i/>
          <w:color w:val="000000" w:themeColor="text1"/>
          <w:sz w:val="24"/>
          <w:szCs w:val="24"/>
          <w:lang w:val="pt-PT"/>
        </w:rPr>
        <w:t xml:space="preserve">email </w:t>
      </w:r>
      <w:r w:rsidR="0CD75439" w:rsidRPr="00053E1A">
        <w:rPr>
          <w:color w:val="000000" w:themeColor="text1"/>
          <w:sz w:val="24"/>
          <w:szCs w:val="24"/>
          <w:lang w:val="pt-PT"/>
        </w:rPr>
        <w:t xml:space="preserve">e a </w:t>
      </w:r>
      <w:r w:rsidR="0CD75439" w:rsidRPr="2D531911">
        <w:rPr>
          <w:i/>
          <w:color w:val="000000" w:themeColor="text1"/>
          <w:sz w:val="24"/>
          <w:szCs w:val="24"/>
          <w:lang w:val="pt-PT"/>
        </w:rPr>
        <w:t xml:space="preserve">password </w:t>
      </w:r>
      <w:r w:rsidR="0CD75439" w:rsidRPr="00053E1A">
        <w:rPr>
          <w:color w:val="000000" w:themeColor="text1"/>
          <w:sz w:val="24"/>
          <w:szCs w:val="24"/>
          <w:lang w:val="pt-PT"/>
        </w:rPr>
        <w:t xml:space="preserve">alterada com sucesso no teste “Mudar a </w:t>
      </w:r>
      <w:r w:rsidR="0CD75439" w:rsidRPr="2D531911">
        <w:rPr>
          <w:i/>
          <w:color w:val="000000" w:themeColor="text1"/>
          <w:sz w:val="24"/>
          <w:szCs w:val="24"/>
          <w:lang w:val="pt-PT"/>
        </w:rPr>
        <w:t>password</w:t>
      </w:r>
      <w:r w:rsidR="0CD75439" w:rsidRPr="00053E1A">
        <w:rPr>
          <w:color w:val="000000" w:themeColor="text1"/>
          <w:sz w:val="24"/>
          <w:szCs w:val="24"/>
          <w:lang w:val="pt-PT"/>
        </w:rPr>
        <w:t xml:space="preserve">”. </w:t>
      </w:r>
      <w:r w:rsidR="71D3048F" w:rsidRPr="00053E1A">
        <w:rPr>
          <w:color w:val="000000" w:themeColor="text1"/>
          <w:sz w:val="24"/>
          <w:szCs w:val="24"/>
          <w:lang w:val="pt-PT"/>
        </w:rPr>
        <w:t>A imagem abaixo representa o teste descrito.</w:t>
      </w:r>
    </w:p>
    <w:p w14:paraId="03F0BB40" w14:textId="77777777" w:rsidR="002D0444" w:rsidRDefault="52A91B40" w:rsidP="002D0444">
      <w:pPr>
        <w:keepNext/>
        <w:spacing w:before="120" w:after="120" w:line="360" w:lineRule="auto"/>
        <w:jc w:val="both"/>
      </w:pPr>
      <w:r>
        <w:rPr>
          <w:noProof/>
        </w:rPr>
        <w:drawing>
          <wp:inline distT="0" distB="0" distL="0" distR="0" wp14:anchorId="43FF3129" wp14:editId="17C6A34B">
            <wp:extent cx="5267324" cy="876300"/>
            <wp:effectExtent l="0" t="0" r="0" b="0"/>
            <wp:docPr id="1176822348" name="Picture 117682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822348"/>
                    <pic:cNvPicPr/>
                  </pic:nvPicPr>
                  <pic:blipFill>
                    <a:blip r:embed="rId53">
                      <a:extLst>
                        <a:ext uri="{28A0092B-C50C-407E-A947-70E740481C1C}">
                          <a14:useLocalDpi xmlns:a14="http://schemas.microsoft.com/office/drawing/2010/main" val="0"/>
                        </a:ext>
                      </a:extLst>
                    </a:blip>
                    <a:stretch>
                      <a:fillRect/>
                    </a:stretch>
                  </pic:blipFill>
                  <pic:spPr>
                    <a:xfrm>
                      <a:off x="0" y="0"/>
                      <a:ext cx="5267324" cy="876300"/>
                    </a:xfrm>
                    <a:prstGeom prst="rect">
                      <a:avLst/>
                    </a:prstGeom>
                  </pic:spPr>
                </pic:pic>
              </a:graphicData>
            </a:graphic>
          </wp:inline>
        </w:drawing>
      </w:r>
    </w:p>
    <w:p w14:paraId="2D3EB9C0" w14:textId="45EAB8C5" w:rsidR="5FF1DEB7" w:rsidRPr="002D0444" w:rsidRDefault="002D0444" w:rsidP="002D0444">
      <w:pPr>
        <w:pStyle w:val="Legenda"/>
        <w:jc w:val="both"/>
        <w:rPr>
          <w:lang w:val="pt-PT"/>
        </w:rPr>
      </w:pPr>
      <w:r>
        <w:fldChar w:fldCharType="begin"/>
      </w:r>
      <w:r w:rsidRPr="002D0444">
        <w:rPr>
          <w:lang w:val="pt-PT"/>
        </w:rPr>
        <w:instrText xml:space="preserve"> SEQ Figure \* ARABIC </w:instrText>
      </w:r>
      <w:r>
        <w:fldChar w:fldCharType="separate"/>
      </w:r>
      <w:bookmarkStart w:id="44" w:name="_Toc64317981"/>
      <w:r w:rsidR="00093523">
        <w:rPr>
          <w:noProof/>
          <w:lang w:val="pt-PT"/>
        </w:rPr>
        <w:t>21</w:t>
      </w:r>
      <w:r>
        <w:fldChar w:fldCharType="end"/>
      </w:r>
      <w:r w:rsidRPr="002D0444">
        <w:rPr>
          <w:lang w:val="pt-PT"/>
        </w:rPr>
        <w:t xml:space="preserve"> - Resposta ao teste sucedido de mudança de password</w:t>
      </w:r>
      <w:bookmarkEnd w:id="44"/>
    </w:p>
    <w:p w14:paraId="16153B99" w14:textId="77777777" w:rsidR="00053E1A" w:rsidRDefault="00053E1A" w:rsidP="3BD89400">
      <w:pPr>
        <w:spacing w:before="120" w:after="120" w:line="360" w:lineRule="auto"/>
        <w:jc w:val="both"/>
        <w:rPr>
          <w:color w:val="000000" w:themeColor="text1"/>
          <w:sz w:val="24"/>
          <w:szCs w:val="24"/>
          <w:lang w:val="pt-PT"/>
        </w:rPr>
      </w:pPr>
    </w:p>
    <w:p w14:paraId="5FFA35F6" w14:textId="4BD71A35" w:rsidR="5CB11928" w:rsidRDefault="002D0444" w:rsidP="3BD89400">
      <w:pPr>
        <w:spacing w:before="120" w:after="120" w:line="360" w:lineRule="auto"/>
        <w:jc w:val="both"/>
        <w:rPr>
          <w:color w:val="000000" w:themeColor="text1"/>
          <w:sz w:val="24"/>
          <w:szCs w:val="24"/>
          <w:lang w:val="pt-PT"/>
        </w:rPr>
      </w:pPr>
      <w:r w:rsidRPr="00053E1A">
        <w:rPr>
          <w:color w:val="000000" w:themeColor="text1"/>
          <w:sz w:val="24"/>
          <w:szCs w:val="24"/>
          <w:lang w:val="pt-PT"/>
        </w:rPr>
        <w:t>No seguinte</w:t>
      </w:r>
      <w:r w:rsidR="5CB11928" w:rsidRPr="00053E1A">
        <w:rPr>
          <w:color w:val="000000" w:themeColor="text1"/>
          <w:sz w:val="24"/>
          <w:szCs w:val="24"/>
          <w:lang w:val="pt-PT"/>
        </w:rPr>
        <w:t xml:space="preserve"> teste realizado com sucesso, é verificado que </w:t>
      </w:r>
      <w:r w:rsidR="4030EE4C" w:rsidRPr="00053E1A">
        <w:rPr>
          <w:color w:val="000000" w:themeColor="text1"/>
          <w:sz w:val="24"/>
          <w:szCs w:val="24"/>
          <w:lang w:val="pt-PT"/>
        </w:rPr>
        <w:t xml:space="preserve">o utilizador </w:t>
      </w:r>
      <w:r w:rsidR="005733A8" w:rsidRPr="00053E1A">
        <w:rPr>
          <w:color w:val="000000" w:themeColor="text1"/>
          <w:sz w:val="24"/>
          <w:szCs w:val="24"/>
          <w:lang w:val="pt-PT"/>
        </w:rPr>
        <w:t>vai</w:t>
      </w:r>
      <w:r w:rsidR="4030EE4C" w:rsidRPr="00053E1A">
        <w:rPr>
          <w:color w:val="000000" w:themeColor="text1"/>
          <w:sz w:val="24"/>
          <w:szCs w:val="24"/>
          <w:lang w:val="pt-PT"/>
        </w:rPr>
        <w:t xml:space="preserve"> alterar a </w:t>
      </w:r>
      <w:r w:rsidR="4030EE4C" w:rsidRPr="00262AA2">
        <w:rPr>
          <w:i/>
          <w:iCs/>
          <w:color w:val="000000" w:themeColor="text1"/>
          <w:sz w:val="24"/>
          <w:szCs w:val="24"/>
          <w:lang w:val="pt-PT"/>
        </w:rPr>
        <w:t>password</w:t>
      </w:r>
      <w:r w:rsidR="4030EE4C" w:rsidRPr="00053E1A">
        <w:rPr>
          <w:color w:val="000000" w:themeColor="text1"/>
          <w:sz w:val="24"/>
          <w:szCs w:val="24"/>
          <w:lang w:val="pt-PT"/>
        </w:rPr>
        <w:t xml:space="preserve"> </w:t>
      </w:r>
      <w:r w:rsidR="646EBE46" w:rsidRPr="00053E1A">
        <w:rPr>
          <w:color w:val="000000" w:themeColor="text1"/>
          <w:sz w:val="24"/>
          <w:szCs w:val="24"/>
          <w:lang w:val="pt-PT"/>
        </w:rPr>
        <w:t xml:space="preserve">outra vez. Neste teste é </w:t>
      </w:r>
      <w:r w:rsidR="73C02A85" w:rsidRPr="00053E1A">
        <w:rPr>
          <w:color w:val="000000" w:themeColor="text1"/>
          <w:sz w:val="24"/>
          <w:szCs w:val="24"/>
          <w:lang w:val="pt-PT"/>
        </w:rPr>
        <w:t>requisitado</w:t>
      </w:r>
      <w:r w:rsidR="646EBE46" w:rsidRPr="00053E1A">
        <w:rPr>
          <w:color w:val="000000" w:themeColor="text1"/>
          <w:sz w:val="24"/>
          <w:szCs w:val="24"/>
          <w:lang w:val="pt-PT"/>
        </w:rPr>
        <w:t xml:space="preserve"> o </w:t>
      </w:r>
      <w:r w:rsidR="646EBE46" w:rsidRPr="00262AA2">
        <w:rPr>
          <w:i/>
          <w:iCs/>
          <w:color w:val="000000" w:themeColor="text1"/>
          <w:sz w:val="24"/>
          <w:szCs w:val="24"/>
          <w:lang w:val="pt-PT"/>
        </w:rPr>
        <w:t>id</w:t>
      </w:r>
      <w:r w:rsidR="646EBE46" w:rsidRPr="00053E1A">
        <w:rPr>
          <w:color w:val="000000" w:themeColor="text1"/>
          <w:sz w:val="24"/>
          <w:szCs w:val="24"/>
          <w:lang w:val="pt-PT"/>
        </w:rPr>
        <w:t xml:space="preserve"> do utilizador, a </w:t>
      </w:r>
      <w:r w:rsidR="646EBE46" w:rsidRPr="00262AA2">
        <w:rPr>
          <w:i/>
          <w:iCs/>
          <w:color w:val="000000" w:themeColor="text1"/>
          <w:sz w:val="24"/>
          <w:szCs w:val="24"/>
          <w:lang w:val="pt-PT"/>
        </w:rPr>
        <w:t>password</w:t>
      </w:r>
      <w:r w:rsidR="646EBE46" w:rsidRPr="00053E1A">
        <w:rPr>
          <w:color w:val="000000" w:themeColor="text1"/>
          <w:sz w:val="24"/>
          <w:szCs w:val="24"/>
          <w:lang w:val="pt-PT"/>
        </w:rPr>
        <w:t xml:space="preserve"> atual e a </w:t>
      </w:r>
      <w:r w:rsidR="646EBE46" w:rsidRPr="00262AA2">
        <w:rPr>
          <w:i/>
          <w:iCs/>
          <w:color w:val="000000" w:themeColor="text1"/>
          <w:sz w:val="24"/>
          <w:szCs w:val="24"/>
          <w:lang w:val="pt-PT"/>
        </w:rPr>
        <w:t>password</w:t>
      </w:r>
      <w:r w:rsidR="646EBE46" w:rsidRPr="00053E1A">
        <w:rPr>
          <w:color w:val="000000" w:themeColor="text1"/>
          <w:sz w:val="24"/>
          <w:szCs w:val="24"/>
          <w:lang w:val="pt-PT"/>
        </w:rPr>
        <w:t xml:space="preserve"> </w:t>
      </w:r>
      <w:r w:rsidR="7432778D" w:rsidRPr="00053E1A">
        <w:rPr>
          <w:color w:val="000000" w:themeColor="text1"/>
          <w:sz w:val="24"/>
          <w:szCs w:val="24"/>
          <w:lang w:val="pt-PT"/>
        </w:rPr>
        <w:t>para a qual pretende alterar. A figura abaixo descreve o test</w:t>
      </w:r>
      <w:r w:rsidR="3DE5FCFB" w:rsidRPr="00053E1A">
        <w:rPr>
          <w:color w:val="000000" w:themeColor="text1"/>
          <w:sz w:val="24"/>
          <w:szCs w:val="24"/>
          <w:lang w:val="pt-PT"/>
        </w:rPr>
        <w:t>e</w:t>
      </w:r>
      <w:r w:rsidR="7432778D" w:rsidRPr="00053E1A">
        <w:rPr>
          <w:color w:val="000000" w:themeColor="text1"/>
          <w:sz w:val="24"/>
          <w:szCs w:val="24"/>
          <w:lang w:val="pt-PT"/>
        </w:rPr>
        <w:t>.</w:t>
      </w:r>
    </w:p>
    <w:p w14:paraId="4A03F6E7" w14:textId="283235F3" w:rsidR="00262AA2" w:rsidRDefault="00053E1A" w:rsidP="00262AA2">
      <w:pPr>
        <w:keepNext/>
        <w:spacing w:before="120" w:after="120" w:line="360" w:lineRule="auto"/>
        <w:jc w:val="both"/>
      </w:pPr>
      <w:r>
        <w:rPr>
          <w:noProof/>
        </w:rPr>
        <w:drawing>
          <wp:inline distT="0" distB="0" distL="0" distR="0" wp14:anchorId="294C74B5" wp14:editId="75261DE4">
            <wp:extent cx="5267324" cy="885825"/>
            <wp:effectExtent l="0" t="0" r="0" b="0"/>
            <wp:docPr id="1264868460" name="Picture 126486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868460"/>
                    <pic:cNvPicPr/>
                  </pic:nvPicPr>
                  <pic:blipFill>
                    <a:blip r:embed="rId54">
                      <a:extLst>
                        <a:ext uri="{28A0092B-C50C-407E-A947-70E740481C1C}">
                          <a14:useLocalDpi xmlns:a14="http://schemas.microsoft.com/office/drawing/2010/main" val="0"/>
                        </a:ext>
                      </a:extLst>
                    </a:blip>
                    <a:stretch>
                      <a:fillRect/>
                    </a:stretch>
                  </pic:blipFill>
                  <pic:spPr>
                    <a:xfrm>
                      <a:off x="0" y="0"/>
                      <a:ext cx="5267324" cy="885825"/>
                    </a:xfrm>
                    <a:prstGeom prst="rect">
                      <a:avLst/>
                    </a:prstGeom>
                  </pic:spPr>
                </pic:pic>
              </a:graphicData>
            </a:graphic>
          </wp:inline>
        </w:drawing>
      </w:r>
    </w:p>
    <w:p w14:paraId="20CC07B6" w14:textId="5610F002" w:rsidR="5C7F5F9B" w:rsidRPr="00262AA2" w:rsidRDefault="00262AA2" w:rsidP="00262AA2">
      <w:pPr>
        <w:pStyle w:val="Legenda"/>
        <w:jc w:val="both"/>
        <w:rPr>
          <w:color w:val="000000" w:themeColor="text1"/>
          <w:sz w:val="24"/>
          <w:szCs w:val="24"/>
          <w:lang w:val="pt-PT"/>
        </w:rPr>
      </w:pPr>
      <w:r>
        <w:rPr>
          <w:color w:val="000000" w:themeColor="text1"/>
          <w:sz w:val="24"/>
          <w:szCs w:val="24"/>
          <w:lang w:val="pt-PT"/>
        </w:rPr>
        <w:fldChar w:fldCharType="begin"/>
      </w:r>
      <w:r>
        <w:rPr>
          <w:color w:val="000000" w:themeColor="text1"/>
          <w:sz w:val="24"/>
          <w:szCs w:val="24"/>
          <w:lang w:val="pt-PT"/>
        </w:rPr>
        <w:instrText xml:space="preserve"> SEQ Figure \* ARABIC </w:instrText>
      </w:r>
      <w:r>
        <w:rPr>
          <w:color w:val="000000" w:themeColor="text1"/>
          <w:sz w:val="24"/>
          <w:szCs w:val="24"/>
          <w:lang w:val="pt-PT"/>
        </w:rPr>
        <w:fldChar w:fldCharType="separate"/>
      </w:r>
      <w:bookmarkStart w:id="45" w:name="_Toc64317982"/>
      <w:r w:rsidR="00093523">
        <w:rPr>
          <w:noProof/>
          <w:color w:val="000000" w:themeColor="text1"/>
          <w:sz w:val="24"/>
          <w:szCs w:val="24"/>
          <w:lang w:val="pt-PT"/>
        </w:rPr>
        <w:t>22</w:t>
      </w:r>
      <w:r>
        <w:rPr>
          <w:color w:val="000000" w:themeColor="text1"/>
          <w:sz w:val="24"/>
          <w:szCs w:val="24"/>
          <w:lang w:val="pt-PT"/>
        </w:rPr>
        <w:fldChar w:fldCharType="end"/>
      </w:r>
      <w:r w:rsidRPr="00934325">
        <w:rPr>
          <w:lang w:val="pt-PT"/>
        </w:rPr>
        <w:t xml:space="preserve"> - Teste de renovação da password</w:t>
      </w:r>
      <w:bookmarkEnd w:id="45"/>
    </w:p>
    <w:p w14:paraId="3A1CA8EE" w14:textId="77777777" w:rsidR="00053E1A" w:rsidRDefault="00053E1A" w:rsidP="0EEF42F3">
      <w:pPr>
        <w:spacing w:before="120" w:after="120" w:line="360" w:lineRule="auto"/>
        <w:jc w:val="both"/>
        <w:rPr>
          <w:color w:val="000000" w:themeColor="text1"/>
          <w:sz w:val="24"/>
          <w:szCs w:val="24"/>
          <w:lang w:val="pt-PT"/>
        </w:rPr>
      </w:pPr>
    </w:p>
    <w:p w14:paraId="4B1F7E28" w14:textId="569EA4FC" w:rsidR="0EEF42F3" w:rsidRPr="00053E1A" w:rsidRDefault="620718A5" w:rsidP="0EEF42F3">
      <w:pPr>
        <w:spacing w:before="120" w:after="120" w:line="360" w:lineRule="auto"/>
        <w:jc w:val="both"/>
        <w:rPr>
          <w:color w:val="000000" w:themeColor="text1"/>
          <w:sz w:val="24"/>
          <w:szCs w:val="24"/>
          <w:lang w:val="pt-PT"/>
        </w:rPr>
      </w:pPr>
      <w:r w:rsidRPr="00053E1A">
        <w:rPr>
          <w:color w:val="000000" w:themeColor="text1"/>
          <w:sz w:val="24"/>
          <w:szCs w:val="24"/>
          <w:lang w:val="pt-PT"/>
        </w:rPr>
        <w:t>No teste “</w:t>
      </w:r>
      <w:proofErr w:type="spellStart"/>
      <w:r w:rsidRPr="00262AA2">
        <w:rPr>
          <w:i/>
          <w:iCs/>
          <w:color w:val="000000" w:themeColor="text1"/>
          <w:sz w:val="24"/>
          <w:szCs w:val="24"/>
          <w:lang w:val="pt-PT"/>
        </w:rPr>
        <w:t>Add</w:t>
      </w:r>
      <w:proofErr w:type="spellEnd"/>
      <w:r w:rsidRPr="00262AA2">
        <w:rPr>
          <w:i/>
          <w:iCs/>
          <w:color w:val="000000" w:themeColor="text1"/>
          <w:sz w:val="24"/>
          <w:szCs w:val="24"/>
          <w:lang w:val="pt-PT"/>
        </w:rPr>
        <w:t xml:space="preserve"> </w:t>
      </w:r>
      <w:proofErr w:type="spellStart"/>
      <w:r w:rsidRPr="00262AA2">
        <w:rPr>
          <w:i/>
          <w:iCs/>
          <w:color w:val="000000" w:themeColor="text1"/>
          <w:sz w:val="24"/>
          <w:szCs w:val="24"/>
          <w:lang w:val="pt-PT"/>
        </w:rPr>
        <w:t>product</w:t>
      </w:r>
      <w:proofErr w:type="spellEnd"/>
      <w:r w:rsidRPr="00262AA2">
        <w:rPr>
          <w:i/>
          <w:iCs/>
          <w:color w:val="000000" w:themeColor="text1"/>
          <w:sz w:val="24"/>
          <w:szCs w:val="24"/>
          <w:lang w:val="pt-PT"/>
        </w:rPr>
        <w:t xml:space="preserve"> to </w:t>
      </w:r>
      <w:proofErr w:type="spellStart"/>
      <w:r w:rsidRPr="00262AA2">
        <w:rPr>
          <w:i/>
          <w:iCs/>
          <w:color w:val="000000" w:themeColor="text1"/>
          <w:sz w:val="24"/>
          <w:szCs w:val="24"/>
          <w:lang w:val="pt-PT"/>
        </w:rPr>
        <w:t>cart</w:t>
      </w:r>
      <w:proofErr w:type="spellEnd"/>
      <w:r w:rsidRPr="00053E1A">
        <w:rPr>
          <w:color w:val="000000" w:themeColor="text1"/>
          <w:sz w:val="24"/>
          <w:szCs w:val="24"/>
          <w:lang w:val="pt-PT"/>
        </w:rPr>
        <w:t>” comprovamos que é possível adicionar um produto ao carrinho com sucesso.</w:t>
      </w:r>
      <w:r w:rsidR="3FE98EAE" w:rsidRPr="00053E1A">
        <w:rPr>
          <w:color w:val="000000" w:themeColor="text1"/>
          <w:sz w:val="24"/>
          <w:szCs w:val="24"/>
          <w:lang w:val="pt-PT"/>
        </w:rPr>
        <w:t xml:space="preserve"> Neste teste é pretendido enviar o </w:t>
      </w:r>
      <w:r w:rsidR="3FE98EAE" w:rsidRPr="005C120B">
        <w:rPr>
          <w:i/>
          <w:iCs/>
          <w:color w:val="000000" w:themeColor="text1"/>
          <w:sz w:val="24"/>
          <w:szCs w:val="24"/>
          <w:lang w:val="pt-PT"/>
        </w:rPr>
        <w:t>id</w:t>
      </w:r>
      <w:r w:rsidR="3FE98EAE" w:rsidRPr="00053E1A">
        <w:rPr>
          <w:color w:val="000000" w:themeColor="text1"/>
          <w:sz w:val="24"/>
          <w:szCs w:val="24"/>
          <w:lang w:val="pt-PT"/>
        </w:rPr>
        <w:t xml:space="preserve"> do utilizador, o </w:t>
      </w:r>
      <w:r w:rsidR="3FE98EAE" w:rsidRPr="05249EE5">
        <w:rPr>
          <w:i/>
          <w:color w:val="000000" w:themeColor="text1"/>
          <w:sz w:val="24"/>
          <w:szCs w:val="24"/>
          <w:lang w:val="pt-PT"/>
        </w:rPr>
        <w:t xml:space="preserve">id </w:t>
      </w:r>
      <w:r w:rsidR="3FE98EAE" w:rsidRPr="00053E1A">
        <w:rPr>
          <w:color w:val="000000" w:themeColor="text1"/>
          <w:sz w:val="24"/>
          <w:szCs w:val="24"/>
          <w:lang w:val="pt-PT"/>
        </w:rPr>
        <w:t>do produto e a quantidade desejada do produto.</w:t>
      </w:r>
      <w:r w:rsidR="618A16E1" w:rsidRPr="00053E1A">
        <w:rPr>
          <w:color w:val="000000" w:themeColor="text1"/>
          <w:sz w:val="24"/>
          <w:szCs w:val="24"/>
          <w:lang w:val="pt-PT"/>
        </w:rPr>
        <w:t xml:space="preserve"> A imagem abaixo relata o </w:t>
      </w:r>
      <w:r w:rsidR="14978B58" w:rsidRPr="00053E1A">
        <w:rPr>
          <w:color w:val="000000" w:themeColor="text1"/>
          <w:sz w:val="24"/>
          <w:szCs w:val="24"/>
          <w:lang w:val="pt-PT"/>
        </w:rPr>
        <w:t>texto.</w:t>
      </w:r>
    </w:p>
    <w:p w14:paraId="476D2525" w14:textId="569EA4FC" w:rsidR="005C120B" w:rsidRDefault="52A91B40" w:rsidP="005C120B">
      <w:pPr>
        <w:keepNext/>
        <w:spacing w:before="120" w:after="120" w:line="360" w:lineRule="auto"/>
        <w:jc w:val="both"/>
      </w:pPr>
      <w:r>
        <w:rPr>
          <w:noProof/>
        </w:rPr>
        <w:drawing>
          <wp:inline distT="0" distB="0" distL="0" distR="0" wp14:anchorId="21A38848" wp14:editId="781999AC">
            <wp:extent cx="5267324" cy="876300"/>
            <wp:effectExtent l="0" t="0" r="0" b="0"/>
            <wp:docPr id="1773130130" name="Picture 177313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130130"/>
                    <pic:cNvPicPr/>
                  </pic:nvPicPr>
                  <pic:blipFill>
                    <a:blip r:embed="rId55">
                      <a:extLst>
                        <a:ext uri="{28A0092B-C50C-407E-A947-70E740481C1C}">
                          <a14:useLocalDpi xmlns:a14="http://schemas.microsoft.com/office/drawing/2010/main" val="0"/>
                        </a:ext>
                      </a:extLst>
                    </a:blip>
                    <a:stretch>
                      <a:fillRect/>
                    </a:stretch>
                  </pic:blipFill>
                  <pic:spPr>
                    <a:xfrm>
                      <a:off x="0" y="0"/>
                      <a:ext cx="5267324" cy="876300"/>
                    </a:xfrm>
                    <a:prstGeom prst="rect">
                      <a:avLst/>
                    </a:prstGeom>
                  </pic:spPr>
                </pic:pic>
              </a:graphicData>
            </a:graphic>
          </wp:inline>
        </w:drawing>
      </w:r>
    </w:p>
    <w:p w14:paraId="38E90C2C" w14:textId="1B3568F5" w:rsidR="52A91B40" w:rsidRDefault="005C120B" w:rsidP="005C120B">
      <w:pPr>
        <w:pStyle w:val="Legenda"/>
        <w:jc w:val="both"/>
      </w:pPr>
      <w:r>
        <w:fldChar w:fldCharType="begin"/>
      </w:r>
      <w:r>
        <w:instrText xml:space="preserve"> SEQ Figure \* ARABIC </w:instrText>
      </w:r>
      <w:r>
        <w:fldChar w:fldCharType="separate"/>
      </w:r>
      <w:bookmarkStart w:id="46" w:name="_Toc64317983"/>
      <w:r w:rsidR="00093523">
        <w:rPr>
          <w:noProof/>
        </w:rPr>
        <w:t>23</w:t>
      </w:r>
      <w:r>
        <w:fldChar w:fldCharType="end"/>
      </w:r>
      <w:r>
        <w:t xml:space="preserve"> - Teste add product to cart</w:t>
      </w:r>
      <w:bookmarkEnd w:id="46"/>
    </w:p>
    <w:p w14:paraId="506AD10C" w14:textId="77777777" w:rsidR="00053E1A" w:rsidRPr="00934325" w:rsidRDefault="00053E1A">
      <w:pPr>
        <w:rPr>
          <w:color w:val="000000" w:themeColor="text1"/>
          <w:sz w:val="24"/>
          <w:szCs w:val="24"/>
          <w:lang w:val="en-US"/>
        </w:rPr>
      </w:pPr>
      <w:r w:rsidRPr="00934325">
        <w:rPr>
          <w:color w:val="000000" w:themeColor="text1"/>
          <w:sz w:val="24"/>
          <w:szCs w:val="24"/>
          <w:lang w:val="en-US"/>
        </w:rPr>
        <w:br w:type="page"/>
      </w:r>
    </w:p>
    <w:p w14:paraId="1AEEE637" w14:textId="569EA4FC" w:rsidR="37F917A6" w:rsidRPr="00053E1A" w:rsidRDefault="0563D2EE" w:rsidP="37F917A6">
      <w:pPr>
        <w:spacing w:before="120" w:after="120" w:line="360" w:lineRule="auto"/>
        <w:jc w:val="both"/>
        <w:rPr>
          <w:color w:val="000000" w:themeColor="text1"/>
          <w:sz w:val="24"/>
          <w:szCs w:val="24"/>
          <w:lang w:val="pt-PT"/>
        </w:rPr>
      </w:pPr>
      <w:r w:rsidRPr="00053E1A">
        <w:rPr>
          <w:color w:val="000000" w:themeColor="text1"/>
          <w:sz w:val="24"/>
          <w:szCs w:val="24"/>
          <w:lang w:val="pt-PT"/>
        </w:rPr>
        <w:lastRenderedPageBreak/>
        <w:t xml:space="preserve">No teste </w:t>
      </w:r>
      <w:r w:rsidRPr="005C120B">
        <w:rPr>
          <w:i/>
          <w:iCs/>
          <w:color w:val="000000" w:themeColor="text1"/>
          <w:sz w:val="24"/>
          <w:szCs w:val="24"/>
          <w:lang w:val="pt-PT"/>
        </w:rPr>
        <w:t>“</w:t>
      </w:r>
      <w:proofErr w:type="spellStart"/>
      <w:r w:rsidRPr="005C120B">
        <w:rPr>
          <w:i/>
          <w:iCs/>
          <w:color w:val="000000" w:themeColor="text1"/>
          <w:sz w:val="24"/>
          <w:szCs w:val="24"/>
          <w:lang w:val="pt-PT"/>
        </w:rPr>
        <w:t>Create</w:t>
      </w:r>
      <w:proofErr w:type="spellEnd"/>
      <w:r w:rsidR="64C0FA42" w:rsidRPr="005C120B">
        <w:rPr>
          <w:i/>
          <w:iCs/>
          <w:color w:val="000000" w:themeColor="text1"/>
          <w:sz w:val="24"/>
          <w:szCs w:val="24"/>
          <w:lang w:val="pt-PT"/>
        </w:rPr>
        <w:t xml:space="preserve"> sale” </w:t>
      </w:r>
      <w:r w:rsidR="64C0FA42" w:rsidRPr="00053E1A">
        <w:rPr>
          <w:color w:val="000000" w:themeColor="text1"/>
          <w:sz w:val="24"/>
          <w:szCs w:val="24"/>
          <w:lang w:val="pt-PT"/>
        </w:rPr>
        <w:t>averiguamos a possibilidade de criar uma compra.</w:t>
      </w:r>
      <w:r w:rsidR="665BE43C" w:rsidRPr="00053E1A">
        <w:rPr>
          <w:color w:val="000000" w:themeColor="text1"/>
          <w:sz w:val="24"/>
          <w:szCs w:val="24"/>
          <w:lang w:val="pt-PT"/>
        </w:rPr>
        <w:t xml:space="preserve"> Este teste é realizado com sucesso. </w:t>
      </w:r>
      <w:r w:rsidR="3ED57369" w:rsidRPr="00053E1A">
        <w:rPr>
          <w:color w:val="000000" w:themeColor="text1"/>
          <w:sz w:val="24"/>
          <w:szCs w:val="24"/>
          <w:lang w:val="pt-PT"/>
        </w:rPr>
        <w:t xml:space="preserve">Neste teste é solicitado o envio </w:t>
      </w:r>
      <w:r w:rsidR="0CB9DFC0" w:rsidRPr="00053E1A">
        <w:rPr>
          <w:color w:val="000000" w:themeColor="text1"/>
          <w:sz w:val="24"/>
          <w:szCs w:val="24"/>
          <w:lang w:val="pt-PT"/>
        </w:rPr>
        <w:t xml:space="preserve">do </w:t>
      </w:r>
      <w:r w:rsidR="0CB9DFC0" w:rsidRPr="005C120B">
        <w:rPr>
          <w:i/>
          <w:iCs/>
          <w:color w:val="000000" w:themeColor="text1"/>
          <w:sz w:val="24"/>
          <w:szCs w:val="24"/>
          <w:lang w:val="pt-PT"/>
        </w:rPr>
        <w:t>id</w:t>
      </w:r>
      <w:r w:rsidR="0CB9DFC0" w:rsidRPr="00053E1A">
        <w:rPr>
          <w:color w:val="000000" w:themeColor="text1"/>
          <w:sz w:val="24"/>
          <w:szCs w:val="24"/>
          <w:lang w:val="pt-PT"/>
        </w:rPr>
        <w:t xml:space="preserve"> do utilizador e o método de pagamento.  A imagem abaixo comprova a descrição.</w:t>
      </w:r>
    </w:p>
    <w:p w14:paraId="5E77C82F" w14:textId="569EA4FC" w:rsidR="005C120B" w:rsidRDefault="52A91B40" w:rsidP="005C120B">
      <w:pPr>
        <w:keepNext/>
        <w:spacing w:before="120" w:after="120" w:line="360" w:lineRule="auto"/>
        <w:jc w:val="both"/>
      </w:pPr>
      <w:r>
        <w:rPr>
          <w:noProof/>
        </w:rPr>
        <w:drawing>
          <wp:inline distT="0" distB="0" distL="0" distR="0" wp14:anchorId="22461F85" wp14:editId="626B8899">
            <wp:extent cx="5267324" cy="904875"/>
            <wp:effectExtent l="0" t="0" r="0" b="0"/>
            <wp:docPr id="1363295093" name="Picture 136329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295093"/>
                    <pic:cNvPicPr/>
                  </pic:nvPicPr>
                  <pic:blipFill>
                    <a:blip r:embed="rId56">
                      <a:extLst>
                        <a:ext uri="{28A0092B-C50C-407E-A947-70E740481C1C}">
                          <a14:useLocalDpi xmlns:a14="http://schemas.microsoft.com/office/drawing/2010/main" val="0"/>
                        </a:ext>
                      </a:extLst>
                    </a:blip>
                    <a:stretch>
                      <a:fillRect/>
                    </a:stretch>
                  </pic:blipFill>
                  <pic:spPr>
                    <a:xfrm>
                      <a:off x="0" y="0"/>
                      <a:ext cx="5267324" cy="904875"/>
                    </a:xfrm>
                    <a:prstGeom prst="rect">
                      <a:avLst/>
                    </a:prstGeom>
                  </pic:spPr>
                </pic:pic>
              </a:graphicData>
            </a:graphic>
          </wp:inline>
        </w:drawing>
      </w:r>
    </w:p>
    <w:p w14:paraId="043226B0" w14:textId="19B3879F" w:rsidR="4FDCB70C" w:rsidRPr="00F83B58" w:rsidRDefault="005C120B" w:rsidP="005C120B">
      <w:pPr>
        <w:pStyle w:val="Legenda"/>
        <w:jc w:val="both"/>
        <w:rPr>
          <w:lang w:val="pt-PT"/>
        </w:rPr>
      </w:pPr>
      <w:r>
        <w:fldChar w:fldCharType="begin"/>
      </w:r>
      <w:r w:rsidRPr="00F83B58">
        <w:rPr>
          <w:lang w:val="pt-PT"/>
        </w:rPr>
        <w:instrText xml:space="preserve"> SEQ Figure \* ARABIC </w:instrText>
      </w:r>
      <w:r>
        <w:fldChar w:fldCharType="separate"/>
      </w:r>
      <w:bookmarkStart w:id="47" w:name="_Toc64317984"/>
      <w:r w:rsidR="00093523">
        <w:rPr>
          <w:noProof/>
          <w:lang w:val="pt-PT"/>
        </w:rPr>
        <w:t>24</w:t>
      </w:r>
      <w:r>
        <w:fldChar w:fldCharType="end"/>
      </w:r>
      <w:r w:rsidRPr="00F83B58">
        <w:rPr>
          <w:lang w:val="pt-PT"/>
        </w:rPr>
        <w:t xml:space="preserve"> - Teste de criação de venda</w:t>
      </w:r>
      <w:bookmarkEnd w:id="47"/>
    </w:p>
    <w:p w14:paraId="0E26FB52" w14:textId="77777777" w:rsidR="00053E1A" w:rsidRDefault="00053E1A" w:rsidP="740CB710">
      <w:pPr>
        <w:spacing w:before="120" w:after="120" w:line="360" w:lineRule="auto"/>
        <w:jc w:val="both"/>
        <w:rPr>
          <w:color w:val="000000" w:themeColor="text1"/>
          <w:sz w:val="24"/>
          <w:szCs w:val="24"/>
          <w:lang w:val="pt-PT"/>
        </w:rPr>
      </w:pPr>
    </w:p>
    <w:p w14:paraId="64924583" w14:textId="569EA4FC" w:rsidR="740CB710" w:rsidRPr="00053E1A" w:rsidRDefault="27FE864B" w:rsidP="740CB710">
      <w:pPr>
        <w:spacing w:before="120" w:after="120" w:line="360" w:lineRule="auto"/>
        <w:jc w:val="both"/>
        <w:rPr>
          <w:color w:val="000000" w:themeColor="text1"/>
          <w:sz w:val="24"/>
          <w:szCs w:val="24"/>
          <w:lang w:val="pt-PT"/>
        </w:rPr>
      </w:pPr>
      <w:r w:rsidRPr="00053E1A">
        <w:rPr>
          <w:color w:val="000000" w:themeColor="text1"/>
          <w:sz w:val="24"/>
          <w:szCs w:val="24"/>
          <w:lang w:val="pt-PT"/>
        </w:rPr>
        <w:t>No teste “</w:t>
      </w:r>
      <w:proofErr w:type="spellStart"/>
      <w:r w:rsidRPr="005C120B">
        <w:rPr>
          <w:i/>
          <w:iCs/>
          <w:color w:val="000000" w:themeColor="text1"/>
          <w:sz w:val="24"/>
          <w:szCs w:val="24"/>
          <w:lang w:val="pt-PT"/>
        </w:rPr>
        <w:t>Change</w:t>
      </w:r>
      <w:proofErr w:type="spellEnd"/>
      <w:r w:rsidRPr="005C120B">
        <w:rPr>
          <w:i/>
          <w:iCs/>
          <w:color w:val="000000" w:themeColor="text1"/>
          <w:sz w:val="24"/>
          <w:szCs w:val="24"/>
          <w:lang w:val="pt-PT"/>
        </w:rPr>
        <w:t xml:space="preserve"> sale status</w:t>
      </w:r>
      <w:r w:rsidRPr="00053E1A">
        <w:rPr>
          <w:color w:val="000000" w:themeColor="text1"/>
          <w:sz w:val="24"/>
          <w:szCs w:val="24"/>
          <w:lang w:val="pt-PT"/>
        </w:rPr>
        <w:t xml:space="preserve">” é confirmado que é possível </w:t>
      </w:r>
      <w:r w:rsidR="6F3880FD" w:rsidRPr="00053E1A">
        <w:rPr>
          <w:color w:val="000000" w:themeColor="text1"/>
          <w:sz w:val="24"/>
          <w:szCs w:val="24"/>
          <w:lang w:val="pt-PT"/>
        </w:rPr>
        <w:t>modificar o estado da compra, com sucesso. Neste teste é requisitado o</w:t>
      </w:r>
      <w:r w:rsidR="6F3880FD" w:rsidRPr="005C120B">
        <w:rPr>
          <w:color w:val="000000" w:themeColor="text1"/>
          <w:sz w:val="24"/>
          <w:szCs w:val="24"/>
          <w:lang w:val="pt-PT"/>
        </w:rPr>
        <w:t xml:space="preserve"> </w:t>
      </w:r>
      <w:r w:rsidR="07869B0A" w:rsidRPr="005C120B">
        <w:rPr>
          <w:i/>
          <w:iCs/>
          <w:color w:val="000000" w:themeColor="text1"/>
          <w:sz w:val="24"/>
          <w:szCs w:val="24"/>
          <w:lang w:val="pt-PT"/>
        </w:rPr>
        <w:t>id</w:t>
      </w:r>
      <w:r w:rsidR="07869B0A" w:rsidRPr="005C120B">
        <w:rPr>
          <w:color w:val="000000" w:themeColor="text1"/>
          <w:sz w:val="24"/>
          <w:szCs w:val="24"/>
          <w:lang w:val="pt-PT"/>
        </w:rPr>
        <w:t xml:space="preserve"> do</w:t>
      </w:r>
      <w:r w:rsidR="07869B0A" w:rsidRPr="00053E1A">
        <w:rPr>
          <w:color w:val="000000" w:themeColor="text1"/>
          <w:sz w:val="24"/>
          <w:szCs w:val="24"/>
          <w:lang w:val="pt-PT"/>
        </w:rPr>
        <w:t xml:space="preserve"> utilizador</w:t>
      </w:r>
      <w:r w:rsidR="005C120B">
        <w:rPr>
          <w:color w:val="000000" w:themeColor="text1"/>
          <w:sz w:val="24"/>
          <w:szCs w:val="24"/>
          <w:lang w:val="pt-PT"/>
        </w:rPr>
        <w:t xml:space="preserve"> para saber a última venda</w:t>
      </w:r>
      <w:r w:rsidR="07869B0A" w:rsidRPr="00053E1A">
        <w:rPr>
          <w:color w:val="000000" w:themeColor="text1"/>
          <w:sz w:val="24"/>
          <w:szCs w:val="24"/>
          <w:lang w:val="pt-PT"/>
        </w:rPr>
        <w:t>. A ilustração abaixo demonstra o teste.</w:t>
      </w:r>
    </w:p>
    <w:p w14:paraId="42EFE05A" w14:textId="569EA4FC" w:rsidR="005C120B" w:rsidRDefault="52A91B40" w:rsidP="005C120B">
      <w:pPr>
        <w:keepNext/>
        <w:spacing w:before="120" w:after="120" w:line="360" w:lineRule="auto"/>
        <w:jc w:val="both"/>
      </w:pPr>
      <w:r>
        <w:rPr>
          <w:noProof/>
        </w:rPr>
        <w:drawing>
          <wp:inline distT="0" distB="0" distL="0" distR="0" wp14:anchorId="776313F4" wp14:editId="72AD244E">
            <wp:extent cx="5267324" cy="914400"/>
            <wp:effectExtent l="0" t="0" r="0" b="0"/>
            <wp:docPr id="1355074538" name="Picture 135507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074538"/>
                    <pic:cNvPicPr/>
                  </pic:nvPicPr>
                  <pic:blipFill>
                    <a:blip r:embed="rId57">
                      <a:extLst>
                        <a:ext uri="{28A0092B-C50C-407E-A947-70E740481C1C}">
                          <a14:useLocalDpi xmlns:a14="http://schemas.microsoft.com/office/drawing/2010/main" val="0"/>
                        </a:ext>
                      </a:extLst>
                    </a:blip>
                    <a:stretch>
                      <a:fillRect/>
                    </a:stretch>
                  </pic:blipFill>
                  <pic:spPr>
                    <a:xfrm>
                      <a:off x="0" y="0"/>
                      <a:ext cx="5267324" cy="914400"/>
                    </a:xfrm>
                    <a:prstGeom prst="rect">
                      <a:avLst/>
                    </a:prstGeom>
                  </pic:spPr>
                </pic:pic>
              </a:graphicData>
            </a:graphic>
          </wp:inline>
        </w:drawing>
      </w:r>
    </w:p>
    <w:p w14:paraId="7B96D57E" w14:textId="014B8A97" w:rsidR="52A91B40" w:rsidRPr="00093523" w:rsidRDefault="005C120B" w:rsidP="005C120B">
      <w:pPr>
        <w:pStyle w:val="Legenda"/>
        <w:jc w:val="both"/>
        <w:rPr>
          <w:lang w:val="pt-PT"/>
        </w:rPr>
      </w:pPr>
      <w:r>
        <w:fldChar w:fldCharType="begin"/>
      </w:r>
      <w:r w:rsidRPr="00093523">
        <w:rPr>
          <w:lang w:val="pt-PT"/>
        </w:rPr>
        <w:instrText xml:space="preserve"> SEQ Figure \* ARABIC </w:instrText>
      </w:r>
      <w:r>
        <w:fldChar w:fldCharType="separate"/>
      </w:r>
      <w:bookmarkStart w:id="48" w:name="_Toc64317985"/>
      <w:r w:rsidR="00093523" w:rsidRPr="00093523">
        <w:rPr>
          <w:noProof/>
          <w:lang w:val="pt-PT"/>
        </w:rPr>
        <w:t>25</w:t>
      </w:r>
      <w:r>
        <w:fldChar w:fldCharType="end"/>
      </w:r>
      <w:r w:rsidRPr="00093523">
        <w:rPr>
          <w:lang w:val="pt-PT"/>
        </w:rPr>
        <w:t xml:space="preserve"> - Teste de mudança de estado</w:t>
      </w:r>
      <w:bookmarkEnd w:id="48"/>
    </w:p>
    <w:p w14:paraId="27E17946" w14:textId="215D8F06" w:rsidR="17851797" w:rsidRDefault="17851797" w:rsidP="17851797">
      <w:pPr>
        <w:spacing w:before="120" w:after="120" w:line="360" w:lineRule="auto"/>
        <w:jc w:val="both"/>
        <w:rPr>
          <w:color w:val="000000" w:themeColor="text1"/>
          <w:lang w:val="pt-PT"/>
        </w:rPr>
      </w:pPr>
    </w:p>
    <w:p w14:paraId="1F3B1409" w14:textId="77777777" w:rsidR="000B0AA5" w:rsidRDefault="000B0AA5" w:rsidP="00B37F9E">
      <w:pPr>
        <w:spacing w:before="120" w:after="120" w:line="360" w:lineRule="auto"/>
        <w:jc w:val="both"/>
        <w:rPr>
          <w:color w:val="000000"/>
          <w:sz w:val="24"/>
          <w:lang w:val="pt-PT"/>
        </w:rPr>
      </w:pPr>
      <w:r>
        <w:rPr>
          <w:color w:val="000000"/>
          <w:sz w:val="24"/>
          <w:lang w:val="pt-PT"/>
        </w:rPr>
        <w:br w:type="page"/>
      </w:r>
    </w:p>
    <w:p w14:paraId="562C75D1" w14:textId="77777777" w:rsidR="00DA553B" w:rsidRPr="00B37F9E" w:rsidRDefault="00DA553B" w:rsidP="00B37F9E">
      <w:pPr>
        <w:spacing w:before="120" w:after="120" w:line="360" w:lineRule="auto"/>
        <w:jc w:val="both"/>
        <w:rPr>
          <w:color w:val="000000"/>
          <w:sz w:val="24"/>
          <w:lang w:val="pt-PT"/>
        </w:rPr>
      </w:pPr>
    </w:p>
    <w:p w14:paraId="599FA27F" w14:textId="1AB456B6" w:rsidR="00C17BC3" w:rsidRDefault="00DB4450" w:rsidP="005454E5">
      <w:pPr>
        <w:pStyle w:val="Ttulo1"/>
        <w:numPr>
          <w:ilvl w:val="0"/>
          <w:numId w:val="9"/>
        </w:numPr>
      </w:pPr>
      <w:bookmarkStart w:id="49" w:name="_Toc64318245"/>
      <w:r>
        <w:t>Conclusão</w:t>
      </w:r>
      <w:r w:rsidR="00325D10">
        <w:t xml:space="preserve"> e trabalho futuro</w:t>
      </w:r>
      <w:bookmarkEnd w:id="49"/>
    </w:p>
    <w:p w14:paraId="6CB53660" w14:textId="05347A70" w:rsidR="00835F58" w:rsidRDefault="00835F58" w:rsidP="48D4204A">
      <w:pPr>
        <w:pStyle w:val="Corpodetexto"/>
        <w:rPr>
          <w:lang w:val="pt-PT"/>
        </w:rPr>
      </w:pPr>
    </w:p>
    <w:p w14:paraId="7C577D2A" w14:textId="289854E7" w:rsidR="10DF90C0" w:rsidRPr="00882D9D" w:rsidRDefault="09D0332D" w:rsidP="00882D9D">
      <w:pPr>
        <w:spacing w:before="120" w:after="120" w:line="360" w:lineRule="auto"/>
        <w:jc w:val="both"/>
        <w:rPr>
          <w:color w:val="000000" w:themeColor="text1"/>
          <w:sz w:val="24"/>
          <w:szCs w:val="24"/>
          <w:lang w:val="pt-PT"/>
        </w:rPr>
      </w:pPr>
      <w:r w:rsidRPr="00882D9D">
        <w:rPr>
          <w:color w:val="000000" w:themeColor="text1"/>
          <w:sz w:val="24"/>
          <w:szCs w:val="24"/>
          <w:lang w:val="pt-PT"/>
        </w:rPr>
        <w:t xml:space="preserve">O trabalho aqui apresentado traduz o desenvolvimento da aplicação ao longo de </w:t>
      </w:r>
      <w:r w:rsidR="00A35CEC" w:rsidRPr="00882D9D">
        <w:rPr>
          <w:color w:val="000000" w:themeColor="text1"/>
          <w:sz w:val="24"/>
          <w:szCs w:val="24"/>
          <w:lang w:val="pt-PT"/>
        </w:rPr>
        <w:t>5</w:t>
      </w:r>
      <w:r w:rsidRPr="00882D9D">
        <w:rPr>
          <w:color w:val="000000" w:themeColor="text1"/>
          <w:sz w:val="24"/>
          <w:szCs w:val="24"/>
          <w:lang w:val="pt-PT"/>
        </w:rPr>
        <w:t xml:space="preserve"> meses de duração</w:t>
      </w:r>
      <w:r w:rsidR="0249CA83" w:rsidRPr="00882D9D">
        <w:rPr>
          <w:color w:val="000000" w:themeColor="text1"/>
          <w:sz w:val="24"/>
          <w:szCs w:val="24"/>
          <w:lang w:val="pt-PT"/>
        </w:rPr>
        <w:t>, c</w:t>
      </w:r>
      <w:r w:rsidRPr="00882D9D">
        <w:rPr>
          <w:color w:val="000000" w:themeColor="text1"/>
          <w:sz w:val="24"/>
          <w:szCs w:val="24"/>
          <w:lang w:val="pt-PT"/>
        </w:rPr>
        <w:t>om</w:t>
      </w:r>
      <w:r w:rsidR="626BD686" w:rsidRPr="00882D9D">
        <w:rPr>
          <w:color w:val="000000" w:themeColor="text1"/>
          <w:sz w:val="24"/>
          <w:szCs w:val="24"/>
          <w:lang w:val="pt-PT"/>
        </w:rPr>
        <w:t xml:space="preserve"> </w:t>
      </w:r>
      <w:r w:rsidRPr="00882D9D">
        <w:rPr>
          <w:color w:val="000000" w:themeColor="text1"/>
          <w:sz w:val="24"/>
          <w:szCs w:val="24"/>
          <w:lang w:val="pt-PT"/>
        </w:rPr>
        <w:t>o objetivo</w:t>
      </w:r>
      <w:r w:rsidR="00934325" w:rsidRPr="00882D9D">
        <w:rPr>
          <w:color w:val="000000" w:themeColor="text1"/>
          <w:sz w:val="24"/>
          <w:szCs w:val="24"/>
          <w:lang w:val="pt-PT"/>
        </w:rPr>
        <w:t xml:space="preserve"> de</w:t>
      </w:r>
      <w:r w:rsidRPr="00882D9D">
        <w:rPr>
          <w:color w:val="000000" w:themeColor="text1"/>
          <w:sz w:val="24"/>
          <w:szCs w:val="24"/>
          <w:lang w:val="pt-PT"/>
        </w:rPr>
        <w:t xml:space="preserve"> </w:t>
      </w:r>
      <w:r w:rsidR="730A435D" w:rsidRPr="00882D9D">
        <w:rPr>
          <w:color w:val="000000" w:themeColor="text1"/>
          <w:sz w:val="24"/>
          <w:szCs w:val="24"/>
          <w:lang w:val="pt-PT"/>
        </w:rPr>
        <w:t>desenvolver</w:t>
      </w:r>
      <w:r w:rsidR="3410859D" w:rsidRPr="00882D9D">
        <w:rPr>
          <w:color w:val="000000" w:themeColor="text1"/>
          <w:sz w:val="24"/>
          <w:szCs w:val="24"/>
          <w:lang w:val="pt-PT"/>
        </w:rPr>
        <w:t xml:space="preserve"> </w:t>
      </w:r>
      <w:r w:rsidRPr="00882D9D">
        <w:rPr>
          <w:color w:val="000000" w:themeColor="text1"/>
          <w:sz w:val="24"/>
          <w:szCs w:val="24"/>
          <w:lang w:val="pt-PT"/>
        </w:rPr>
        <w:t xml:space="preserve">um website e uma aplicação </w:t>
      </w:r>
      <w:r w:rsidRPr="0E149F28">
        <w:rPr>
          <w:i/>
          <w:color w:val="000000" w:themeColor="text1"/>
          <w:sz w:val="24"/>
          <w:szCs w:val="24"/>
          <w:lang w:val="pt-PT"/>
        </w:rPr>
        <w:t>android</w:t>
      </w:r>
      <w:r w:rsidR="23114805" w:rsidRPr="0E149F28">
        <w:rPr>
          <w:i/>
          <w:color w:val="000000" w:themeColor="text1"/>
          <w:sz w:val="24"/>
          <w:szCs w:val="24"/>
          <w:lang w:val="pt-PT"/>
        </w:rPr>
        <w:t xml:space="preserve"> </w:t>
      </w:r>
      <w:r w:rsidR="23114805" w:rsidRPr="00882D9D">
        <w:rPr>
          <w:color w:val="000000" w:themeColor="text1"/>
          <w:sz w:val="24"/>
          <w:szCs w:val="24"/>
          <w:lang w:val="pt-PT"/>
        </w:rPr>
        <w:t xml:space="preserve">onde as </w:t>
      </w:r>
      <w:r w:rsidR="166A8204" w:rsidRPr="00882D9D">
        <w:rPr>
          <w:color w:val="000000" w:themeColor="text1"/>
          <w:sz w:val="24"/>
          <w:szCs w:val="24"/>
          <w:lang w:val="pt-PT"/>
        </w:rPr>
        <w:t>empres</w:t>
      </w:r>
      <w:r w:rsidR="23114805" w:rsidRPr="00882D9D">
        <w:rPr>
          <w:color w:val="000000" w:themeColor="text1"/>
          <w:sz w:val="24"/>
          <w:szCs w:val="24"/>
          <w:lang w:val="pt-PT"/>
        </w:rPr>
        <w:t xml:space="preserve">as locais pudessem realizar vendas </w:t>
      </w:r>
      <w:r w:rsidR="23114805" w:rsidRPr="0E149F28">
        <w:rPr>
          <w:i/>
          <w:color w:val="000000" w:themeColor="text1"/>
          <w:sz w:val="24"/>
          <w:szCs w:val="24"/>
          <w:lang w:val="pt-PT"/>
        </w:rPr>
        <w:t>online</w:t>
      </w:r>
      <w:r w:rsidR="23114805" w:rsidRPr="00882D9D">
        <w:rPr>
          <w:color w:val="000000" w:themeColor="text1"/>
          <w:sz w:val="24"/>
          <w:szCs w:val="24"/>
          <w:lang w:val="pt-PT"/>
        </w:rPr>
        <w:t xml:space="preserve">. </w:t>
      </w:r>
    </w:p>
    <w:p w14:paraId="5033ACD6" w14:textId="1D5A8A8C" w:rsidR="00603A05" w:rsidRDefault="6280FECD" w:rsidP="00882D9D">
      <w:pPr>
        <w:spacing w:before="120" w:after="120" w:line="360" w:lineRule="auto"/>
        <w:jc w:val="both"/>
        <w:rPr>
          <w:color w:val="000000" w:themeColor="text1"/>
          <w:sz w:val="24"/>
          <w:szCs w:val="24"/>
          <w:lang w:val="pt-PT"/>
        </w:rPr>
      </w:pPr>
      <w:r w:rsidRPr="00882D9D">
        <w:rPr>
          <w:color w:val="000000" w:themeColor="text1"/>
          <w:sz w:val="24"/>
          <w:szCs w:val="24"/>
          <w:lang w:val="pt-PT"/>
        </w:rPr>
        <w:t xml:space="preserve">Durante o desenvolvimento do projeto encontrámos algumas dificuldades, maioritariamente durante a etapa de criação do carrinho na aplicação móvel, estas dificuldades foram relacionadas com a conexão entre a aplicação e o </w:t>
      </w:r>
      <w:r w:rsidRPr="06BA8456">
        <w:rPr>
          <w:i/>
          <w:color w:val="000000" w:themeColor="text1"/>
          <w:sz w:val="24"/>
          <w:szCs w:val="24"/>
          <w:lang w:val="pt-PT"/>
        </w:rPr>
        <w:t>website</w:t>
      </w:r>
      <w:r w:rsidRPr="00882D9D">
        <w:rPr>
          <w:color w:val="000000" w:themeColor="text1"/>
          <w:sz w:val="24"/>
          <w:szCs w:val="24"/>
          <w:lang w:val="pt-PT"/>
        </w:rPr>
        <w:t>, devido à sincronia entre ambos.</w:t>
      </w:r>
      <w:r w:rsidR="00F83B58" w:rsidRPr="00882D9D">
        <w:rPr>
          <w:color w:val="000000" w:themeColor="text1"/>
          <w:sz w:val="24"/>
          <w:szCs w:val="24"/>
          <w:lang w:val="pt-PT"/>
        </w:rPr>
        <w:t xml:space="preserve"> Para além dessas dificuldades houve algumas funcionalidades que acabámos por não implementar devido a alguns constrangimentos de planeamento de tempo. Essas funcionalidades eram uma funcionalidade que permitia preencher informações de pagamento, relacionado com a tabela </w:t>
      </w:r>
      <w:proofErr w:type="spellStart"/>
      <w:r w:rsidR="00F83B58" w:rsidRPr="6FBD3649">
        <w:rPr>
          <w:i/>
          <w:color w:val="000000" w:themeColor="text1"/>
          <w:sz w:val="24"/>
          <w:szCs w:val="24"/>
          <w:lang w:val="pt-PT"/>
        </w:rPr>
        <w:t>payment_reference</w:t>
      </w:r>
      <w:proofErr w:type="spellEnd"/>
      <w:r w:rsidR="00F83B58" w:rsidRPr="6FBD3649">
        <w:rPr>
          <w:i/>
          <w:color w:val="000000" w:themeColor="text1"/>
          <w:sz w:val="24"/>
          <w:szCs w:val="24"/>
          <w:lang w:val="pt-PT"/>
        </w:rPr>
        <w:t xml:space="preserve"> </w:t>
      </w:r>
      <w:r w:rsidR="00F83B58" w:rsidRPr="00882D9D">
        <w:rPr>
          <w:color w:val="000000" w:themeColor="text1"/>
          <w:sz w:val="24"/>
          <w:szCs w:val="24"/>
          <w:lang w:val="pt-PT"/>
        </w:rPr>
        <w:t xml:space="preserve">que criámos. </w:t>
      </w:r>
      <w:r w:rsidR="00882D9D" w:rsidRPr="00882D9D">
        <w:rPr>
          <w:color w:val="000000" w:themeColor="text1"/>
          <w:sz w:val="24"/>
          <w:szCs w:val="24"/>
          <w:lang w:val="pt-PT"/>
        </w:rPr>
        <w:t xml:space="preserve">Pretendíamos também ter um método que enviasse </w:t>
      </w:r>
      <w:r w:rsidR="00882D9D" w:rsidRPr="6FBD3649">
        <w:rPr>
          <w:i/>
          <w:color w:val="000000" w:themeColor="text1"/>
          <w:sz w:val="24"/>
          <w:szCs w:val="24"/>
          <w:lang w:val="pt-PT"/>
        </w:rPr>
        <w:t xml:space="preserve">emails </w:t>
      </w:r>
      <w:r w:rsidR="00882D9D" w:rsidRPr="00882D9D">
        <w:rPr>
          <w:color w:val="000000" w:themeColor="text1"/>
          <w:sz w:val="24"/>
          <w:szCs w:val="24"/>
          <w:lang w:val="pt-PT"/>
        </w:rPr>
        <w:t>de confirmação aos utilizadores, tal como no registo, para poder ativar a conta.</w:t>
      </w:r>
    </w:p>
    <w:p w14:paraId="5CEFF39A" w14:textId="1BA9C08E" w:rsidR="00882D9D" w:rsidRDefault="00882D9D" w:rsidP="00882D9D">
      <w:pPr>
        <w:spacing w:before="120" w:after="120" w:line="360" w:lineRule="auto"/>
        <w:jc w:val="both"/>
        <w:rPr>
          <w:color w:val="000000" w:themeColor="text1"/>
          <w:sz w:val="24"/>
          <w:szCs w:val="24"/>
          <w:lang w:val="pt-PT"/>
        </w:rPr>
      </w:pPr>
      <w:r>
        <w:rPr>
          <w:color w:val="000000" w:themeColor="text1"/>
          <w:sz w:val="24"/>
          <w:szCs w:val="24"/>
          <w:lang w:val="pt-PT"/>
        </w:rPr>
        <w:t>Independentemente dessas dificuldades e funcionalidades não implementadas fomos sempre desenvolvendo os vários componentes referidos</w:t>
      </w:r>
      <w:r w:rsidR="00BE00F3">
        <w:rPr>
          <w:color w:val="000000" w:themeColor="text1"/>
          <w:sz w:val="24"/>
          <w:szCs w:val="24"/>
          <w:lang w:val="pt-PT"/>
        </w:rPr>
        <w:t xml:space="preserve"> </w:t>
      </w:r>
      <w:r w:rsidR="00CE56BB">
        <w:rPr>
          <w:color w:val="000000" w:themeColor="text1"/>
          <w:sz w:val="24"/>
          <w:szCs w:val="24"/>
          <w:lang w:val="pt-PT"/>
        </w:rPr>
        <w:t>com uma certa agilidade</w:t>
      </w:r>
      <w:r>
        <w:rPr>
          <w:color w:val="000000" w:themeColor="text1"/>
          <w:sz w:val="24"/>
          <w:szCs w:val="24"/>
          <w:lang w:val="pt-PT"/>
        </w:rPr>
        <w:t>, iniciando cedo no planeamento e desenhos d</w:t>
      </w:r>
      <w:r w:rsidR="00CE56BB">
        <w:rPr>
          <w:color w:val="000000" w:themeColor="text1"/>
          <w:sz w:val="24"/>
          <w:szCs w:val="24"/>
          <w:lang w:val="pt-PT"/>
        </w:rPr>
        <w:t xml:space="preserve">a aplicação e também na criação de uma base de dados para facilmente começarmos a implementar o </w:t>
      </w:r>
      <w:r w:rsidR="00CE56BB" w:rsidRPr="00CE56BB">
        <w:rPr>
          <w:i/>
          <w:iCs/>
          <w:color w:val="000000" w:themeColor="text1"/>
          <w:sz w:val="24"/>
          <w:szCs w:val="24"/>
          <w:lang w:val="pt-PT"/>
        </w:rPr>
        <w:t>website</w:t>
      </w:r>
      <w:r w:rsidR="00CE56BB">
        <w:rPr>
          <w:i/>
          <w:iCs/>
          <w:color w:val="000000" w:themeColor="text1"/>
          <w:sz w:val="24"/>
          <w:szCs w:val="24"/>
          <w:lang w:val="pt-PT"/>
        </w:rPr>
        <w:t xml:space="preserve">. </w:t>
      </w:r>
      <w:r w:rsidR="00CE56BB">
        <w:rPr>
          <w:color w:val="000000" w:themeColor="text1"/>
          <w:sz w:val="24"/>
          <w:szCs w:val="24"/>
          <w:lang w:val="pt-PT"/>
        </w:rPr>
        <w:t xml:space="preserve">Nessa fase conseguimos também iniciar a </w:t>
      </w:r>
      <w:r w:rsidR="00CE56BB" w:rsidRPr="00CE56BB">
        <w:rPr>
          <w:i/>
          <w:iCs/>
          <w:color w:val="000000" w:themeColor="text1"/>
          <w:sz w:val="24"/>
          <w:szCs w:val="24"/>
          <w:lang w:val="pt-PT"/>
        </w:rPr>
        <w:t>API</w:t>
      </w:r>
      <w:r w:rsidR="00CE56BB">
        <w:rPr>
          <w:color w:val="000000" w:themeColor="text1"/>
          <w:sz w:val="24"/>
          <w:szCs w:val="24"/>
          <w:lang w:val="pt-PT"/>
        </w:rPr>
        <w:t xml:space="preserve"> e o </w:t>
      </w:r>
      <w:proofErr w:type="spellStart"/>
      <w:r w:rsidR="00CE56BB" w:rsidRPr="00CE56BB">
        <w:rPr>
          <w:i/>
          <w:iCs/>
          <w:color w:val="000000" w:themeColor="text1"/>
          <w:sz w:val="24"/>
          <w:szCs w:val="24"/>
          <w:lang w:val="pt-PT"/>
        </w:rPr>
        <w:t>Backoffice</w:t>
      </w:r>
      <w:proofErr w:type="spellEnd"/>
      <w:r w:rsidR="00CE56BB">
        <w:rPr>
          <w:color w:val="000000" w:themeColor="text1"/>
          <w:sz w:val="24"/>
          <w:szCs w:val="24"/>
          <w:lang w:val="pt-PT"/>
        </w:rPr>
        <w:t xml:space="preserve">, e criar várias funcionalidades de acesso aos dados através da </w:t>
      </w:r>
      <w:r w:rsidR="00CE56BB" w:rsidRPr="00CE56BB">
        <w:rPr>
          <w:i/>
          <w:iCs/>
          <w:color w:val="000000" w:themeColor="text1"/>
          <w:sz w:val="24"/>
          <w:szCs w:val="24"/>
          <w:lang w:val="pt-PT"/>
        </w:rPr>
        <w:t>API</w:t>
      </w:r>
      <w:r w:rsidR="00CE56BB">
        <w:rPr>
          <w:color w:val="000000" w:themeColor="text1"/>
          <w:sz w:val="24"/>
          <w:szCs w:val="24"/>
          <w:lang w:val="pt-PT"/>
        </w:rPr>
        <w:t>.</w:t>
      </w:r>
    </w:p>
    <w:p w14:paraId="410E17D1" w14:textId="27D6A708" w:rsidR="00031CC2" w:rsidRPr="00CE56BB" w:rsidRDefault="00622D8B" w:rsidP="00882D9D">
      <w:pPr>
        <w:spacing w:before="120" w:after="120" w:line="360" w:lineRule="auto"/>
        <w:jc w:val="both"/>
        <w:rPr>
          <w:color w:val="000000" w:themeColor="text1"/>
          <w:sz w:val="24"/>
          <w:szCs w:val="24"/>
          <w:lang w:val="pt-PT"/>
        </w:rPr>
      </w:pPr>
      <w:r>
        <w:rPr>
          <w:color w:val="000000" w:themeColor="text1"/>
          <w:sz w:val="24"/>
          <w:szCs w:val="24"/>
          <w:lang w:val="pt-PT"/>
        </w:rPr>
        <w:t>No desenvolvimento da aplicação</w:t>
      </w:r>
      <w:r w:rsidR="0090529E">
        <w:rPr>
          <w:color w:val="000000" w:themeColor="text1"/>
          <w:sz w:val="24"/>
          <w:szCs w:val="24"/>
          <w:lang w:val="pt-PT"/>
        </w:rPr>
        <w:t xml:space="preserve"> foi onde</w:t>
      </w:r>
      <w:r>
        <w:rPr>
          <w:color w:val="000000" w:themeColor="text1"/>
          <w:sz w:val="24"/>
          <w:szCs w:val="24"/>
          <w:lang w:val="pt-PT"/>
        </w:rPr>
        <w:t xml:space="preserve"> começámo</w:t>
      </w:r>
      <w:r w:rsidR="0090529E">
        <w:rPr>
          <w:color w:val="000000" w:themeColor="text1"/>
          <w:sz w:val="24"/>
          <w:szCs w:val="24"/>
          <w:lang w:val="pt-PT"/>
        </w:rPr>
        <w:t>s</w:t>
      </w:r>
      <w:r>
        <w:rPr>
          <w:color w:val="000000" w:themeColor="text1"/>
          <w:sz w:val="24"/>
          <w:szCs w:val="24"/>
          <w:lang w:val="pt-PT"/>
        </w:rPr>
        <w:t xml:space="preserve"> a atrasar </w:t>
      </w:r>
      <w:r w:rsidR="0090529E">
        <w:rPr>
          <w:color w:val="000000" w:themeColor="text1"/>
          <w:sz w:val="24"/>
          <w:szCs w:val="24"/>
          <w:lang w:val="pt-PT"/>
        </w:rPr>
        <w:t xml:space="preserve">o </w:t>
      </w:r>
      <w:r w:rsidR="0038652C">
        <w:rPr>
          <w:color w:val="000000" w:themeColor="text1"/>
          <w:sz w:val="24"/>
          <w:szCs w:val="24"/>
          <w:lang w:val="pt-PT"/>
        </w:rPr>
        <w:t>desenvolvimento e então acabámos por ter algumas dificuldades, mas apesar disso conseguimos progredir e não ficar presos nesses problemas</w:t>
      </w:r>
      <w:r w:rsidR="004E2191">
        <w:rPr>
          <w:color w:val="000000" w:themeColor="text1"/>
          <w:sz w:val="24"/>
          <w:szCs w:val="24"/>
          <w:lang w:val="pt-PT"/>
        </w:rPr>
        <w:t xml:space="preserve">. Para os ultrapassar fomos nos reunindo e discutindo formas de prosseguir, e então conseguimos assim </w:t>
      </w:r>
      <w:r w:rsidR="0038652C">
        <w:rPr>
          <w:color w:val="000000" w:themeColor="text1"/>
          <w:sz w:val="24"/>
          <w:szCs w:val="24"/>
          <w:lang w:val="pt-PT"/>
        </w:rPr>
        <w:t xml:space="preserve">concluir a aplicação com </w:t>
      </w:r>
      <w:r w:rsidR="004E2191">
        <w:rPr>
          <w:color w:val="000000" w:themeColor="text1"/>
          <w:sz w:val="24"/>
          <w:szCs w:val="24"/>
          <w:lang w:val="pt-PT"/>
        </w:rPr>
        <w:t xml:space="preserve">as </w:t>
      </w:r>
      <w:r w:rsidR="0038652C">
        <w:rPr>
          <w:color w:val="000000" w:themeColor="text1"/>
          <w:sz w:val="24"/>
          <w:szCs w:val="24"/>
          <w:lang w:val="pt-PT"/>
        </w:rPr>
        <w:t xml:space="preserve">funcionalidades </w:t>
      </w:r>
      <w:r w:rsidR="004E2191">
        <w:rPr>
          <w:color w:val="000000" w:themeColor="text1"/>
          <w:sz w:val="24"/>
          <w:szCs w:val="24"/>
          <w:lang w:val="pt-PT"/>
        </w:rPr>
        <w:t xml:space="preserve">pretendidas para ter uma aplicação funcional para comércio </w:t>
      </w:r>
      <w:r w:rsidR="004E2191" w:rsidRPr="004E2191">
        <w:rPr>
          <w:i/>
          <w:iCs/>
          <w:color w:val="000000" w:themeColor="text1"/>
          <w:sz w:val="24"/>
          <w:szCs w:val="24"/>
          <w:lang w:val="pt-PT"/>
        </w:rPr>
        <w:t>online</w:t>
      </w:r>
      <w:r w:rsidR="004E2191">
        <w:rPr>
          <w:color w:val="000000" w:themeColor="text1"/>
          <w:sz w:val="24"/>
          <w:szCs w:val="24"/>
          <w:lang w:val="pt-PT"/>
        </w:rPr>
        <w:t>.</w:t>
      </w:r>
    </w:p>
    <w:p w14:paraId="1A965116" w14:textId="444E5F5C" w:rsidR="00DB4450" w:rsidRPr="00882D9D" w:rsidRDefault="00447F61" w:rsidP="00882D9D">
      <w:pPr>
        <w:spacing w:before="120" w:after="120" w:line="360" w:lineRule="auto"/>
        <w:jc w:val="both"/>
        <w:rPr>
          <w:color w:val="000000" w:themeColor="text1"/>
          <w:sz w:val="24"/>
          <w:szCs w:val="24"/>
          <w:lang w:val="pt-PT"/>
        </w:rPr>
      </w:pPr>
      <w:r w:rsidRPr="00882D9D">
        <w:rPr>
          <w:color w:val="000000" w:themeColor="text1"/>
          <w:sz w:val="24"/>
          <w:szCs w:val="24"/>
          <w:lang w:val="pt-PT"/>
        </w:rPr>
        <w:t>Terminado</w:t>
      </w:r>
      <w:r w:rsidR="004E2191">
        <w:rPr>
          <w:color w:val="000000" w:themeColor="text1"/>
          <w:sz w:val="24"/>
          <w:szCs w:val="24"/>
          <w:lang w:val="pt-PT"/>
        </w:rPr>
        <w:t xml:space="preserve"> o desenvolvimento do </w:t>
      </w:r>
      <w:proofErr w:type="spellStart"/>
      <w:r w:rsidR="004E2191" w:rsidRPr="004E2191">
        <w:rPr>
          <w:i/>
          <w:iCs/>
          <w:color w:val="000000" w:themeColor="text1"/>
          <w:sz w:val="24"/>
          <w:szCs w:val="24"/>
          <w:lang w:val="pt-PT"/>
        </w:rPr>
        <w:t>backoffice</w:t>
      </w:r>
      <w:proofErr w:type="spellEnd"/>
      <w:r w:rsidR="004E2191">
        <w:rPr>
          <w:color w:val="000000" w:themeColor="text1"/>
          <w:sz w:val="24"/>
          <w:szCs w:val="24"/>
          <w:lang w:val="pt-PT"/>
        </w:rPr>
        <w:t xml:space="preserve"> e a</w:t>
      </w:r>
      <w:r w:rsidR="0090143D">
        <w:rPr>
          <w:color w:val="000000" w:themeColor="text1"/>
          <w:sz w:val="24"/>
          <w:szCs w:val="24"/>
          <w:lang w:val="pt-PT"/>
        </w:rPr>
        <w:t xml:space="preserve"> parte de</w:t>
      </w:r>
      <w:r w:rsidR="004E2191">
        <w:rPr>
          <w:color w:val="000000" w:themeColor="text1"/>
          <w:sz w:val="24"/>
          <w:szCs w:val="24"/>
          <w:lang w:val="pt-PT"/>
        </w:rPr>
        <w:t xml:space="preserve"> correção de erros </w:t>
      </w:r>
      <w:r w:rsidR="00111FCE">
        <w:rPr>
          <w:color w:val="000000" w:themeColor="text1"/>
          <w:sz w:val="24"/>
          <w:szCs w:val="24"/>
          <w:lang w:val="pt-PT"/>
        </w:rPr>
        <w:t>n</w:t>
      </w:r>
      <w:r w:rsidR="004E2191">
        <w:rPr>
          <w:color w:val="000000" w:themeColor="text1"/>
          <w:sz w:val="24"/>
          <w:szCs w:val="24"/>
          <w:lang w:val="pt-PT"/>
        </w:rPr>
        <w:t>o projeto</w:t>
      </w:r>
      <w:r w:rsidR="007E7507">
        <w:rPr>
          <w:color w:val="000000" w:themeColor="text1"/>
          <w:sz w:val="24"/>
          <w:szCs w:val="24"/>
          <w:lang w:val="pt-PT"/>
        </w:rPr>
        <w:t>,</w:t>
      </w:r>
      <w:r w:rsidR="004E2191">
        <w:rPr>
          <w:color w:val="000000" w:themeColor="text1"/>
          <w:sz w:val="24"/>
          <w:szCs w:val="24"/>
          <w:lang w:val="pt-PT"/>
        </w:rPr>
        <w:t xml:space="preserve"> demos</w:t>
      </w:r>
      <w:r w:rsidRPr="00882D9D">
        <w:rPr>
          <w:color w:val="000000" w:themeColor="text1"/>
          <w:sz w:val="24"/>
          <w:szCs w:val="24"/>
          <w:lang w:val="pt-PT"/>
        </w:rPr>
        <w:t xml:space="preserve"> assim </w:t>
      </w:r>
      <w:r w:rsidR="00111FCE">
        <w:rPr>
          <w:color w:val="000000" w:themeColor="text1"/>
          <w:sz w:val="24"/>
          <w:szCs w:val="24"/>
          <w:lang w:val="pt-PT"/>
        </w:rPr>
        <w:t xml:space="preserve">este </w:t>
      </w:r>
      <w:r w:rsidR="004E2191">
        <w:rPr>
          <w:color w:val="000000" w:themeColor="text1"/>
          <w:sz w:val="24"/>
          <w:szCs w:val="24"/>
          <w:lang w:val="pt-PT"/>
        </w:rPr>
        <w:t>como concluído</w:t>
      </w:r>
      <w:r w:rsidR="00111FCE">
        <w:rPr>
          <w:color w:val="000000" w:themeColor="text1"/>
          <w:sz w:val="24"/>
          <w:szCs w:val="24"/>
          <w:lang w:val="pt-PT"/>
        </w:rPr>
        <w:t>,</w:t>
      </w:r>
      <w:r w:rsidRPr="00882D9D">
        <w:rPr>
          <w:color w:val="000000" w:themeColor="text1"/>
          <w:sz w:val="24"/>
          <w:szCs w:val="24"/>
          <w:lang w:val="pt-PT"/>
        </w:rPr>
        <w:t xml:space="preserve"> e tendo em conta o que foi proposto, julg</w:t>
      </w:r>
      <w:r w:rsidR="007E7507">
        <w:rPr>
          <w:color w:val="000000" w:themeColor="text1"/>
          <w:sz w:val="24"/>
          <w:szCs w:val="24"/>
          <w:lang w:val="pt-PT"/>
        </w:rPr>
        <w:t>amos</w:t>
      </w:r>
      <w:r w:rsidRPr="00882D9D">
        <w:rPr>
          <w:color w:val="000000" w:themeColor="text1"/>
          <w:sz w:val="24"/>
          <w:szCs w:val="24"/>
          <w:lang w:val="pt-PT"/>
        </w:rPr>
        <w:t xml:space="preserve"> que cumprimos a expectativa</w:t>
      </w:r>
      <w:r w:rsidR="00CD73AF" w:rsidRPr="00882D9D">
        <w:rPr>
          <w:color w:val="000000" w:themeColor="text1"/>
          <w:sz w:val="24"/>
          <w:szCs w:val="24"/>
          <w:lang w:val="pt-PT"/>
        </w:rPr>
        <w:t xml:space="preserve"> e que</w:t>
      </w:r>
      <w:r w:rsidRPr="00882D9D">
        <w:rPr>
          <w:color w:val="000000" w:themeColor="text1"/>
          <w:sz w:val="24"/>
          <w:szCs w:val="24"/>
          <w:lang w:val="pt-PT"/>
        </w:rPr>
        <w:t xml:space="preserve"> apesar das dificuldades que </w:t>
      </w:r>
      <w:r w:rsidR="00CD73AF" w:rsidRPr="00882D9D">
        <w:rPr>
          <w:color w:val="000000" w:themeColor="text1"/>
          <w:sz w:val="24"/>
          <w:szCs w:val="24"/>
          <w:lang w:val="pt-PT"/>
        </w:rPr>
        <w:t>tivemos</w:t>
      </w:r>
      <w:r w:rsidRPr="00882D9D">
        <w:rPr>
          <w:color w:val="000000" w:themeColor="text1"/>
          <w:sz w:val="24"/>
          <w:szCs w:val="24"/>
          <w:lang w:val="pt-PT"/>
        </w:rPr>
        <w:t xml:space="preserve"> e algumas falhas</w:t>
      </w:r>
      <w:r w:rsidR="0077341E" w:rsidRPr="00882D9D">
        <w:rPr>
          <w:color w:val="000000" w:themeColor="text1"/>
          <w:sz w:val="24"/>
          <w:szCs w:val="24"/>
          <w:lang w:val="pt-PT"/>
        </w:rPr>
        <w:t xml:space="preserve"> iniciais</w:t>
      </w:r>
      <w:r w:rsidR="00D81402">
        <w:rPr>
          <w:color w:val="000000" w:themeColor="text1"/>
          <w:sz w:val="24"/>
          <w:szCs w:val="24"/>
          <w:lang w:val="pt-PT"/>
        </w:rPr>
        <w:t>,</w:t>
      </w:r>
      <w:r w:rsidRPr="00882D9D">
        <w:rPr>
          <w:color w:val="000000" w:themeColor="text1"/>
          <w:sz w:val="24"/>
          <w:szCs w:val="24"/>
          <w:lang w:val="pt-PT"/>
        </w:rPr>
        <w:t xml:space="preserve"> </w:t>
      </w:r>
      <w:r w:rsidR="00D81402">
        <w:rPr>
          <w:color w:val="000000" w:themeColor="text1"/>
          <w:sz w:val="24"/>
          <w:szCs w:val="24"/>
          <w:lang w:val="pt-PT"/>
        </w:rPr>
        <w:t>desenvolvemos uma aplicação que cumpria o nosso objetivo</w:t>
      </w:r>
      <w:r w:rsidR="00EE6DB6">
        <w:rPr>
          <w:color w:val="000000" w:themeColor="text1"/>
          <w:sz w:val="24"/>
          <w:szCs w:val="24"/>
          <w:lang w:val="pt-PT"/>
        </w:rPr>
        <w:t>.</w:t>
      </w:r>
      <w:r w:rsidR="00D81402">
        <w:rPr>
          <w:color w:val="000000" w:themeColor="text1"/>
          <w:sz w:val="24"/>
          <w:szCs w:val="24"/>
          <w:lang w:val="pt-PT"/>
        </w:rPr>
        <w:t xml:space="preserve"> </w:t>
      </w:r>
      <w:r w:rsidR="00EE6DB6">
        <w:rPr>
          <w:color w:val="000000" w:themeColor="text1"/>
          <w:sz w:val="24"/>
          <w:szCs w:val="24"/>
          <w:lang w:val="pt-PT"/>
        </w:rPr>
        <w:t>S</w:t>
      </w:r>
      <w:r w:rsidR="00D81402">
        <w:rPr>
          <w:color w:val="000000" w:themeColor="text1"/>
          <w:sz w:val="24"/>
          <w:szCs w:val="24"/>
          <w:lang w:val="pt-PT"/>
        </w:rPr>
        <w:t>e</w:t>
      </w:r>
      <w:r w:rsidRPr="00882D9D">
        <w:rPr>
          <w:color w:val="000000" w:themeColor="text1"/>
          <w:sz w:val="24"/>
          <w:szCs w:val="24"/>
          <w:lang w:val="pt-PT"/>
        </w:rPr>
        <w:t xml:space="preserve"> no futuro </w:t>
      </w:r>
      <w:r w:rsidR="00111FCE">
        <w:rPr>
          <w:color w:val="000000" w:themeColor="text1"/>
          <w:sz w:val="24"/>
          <w:szCs w:val="24"/>
          <w:lang w:val="pt-PT"/>
        </w:rPr>
        <w:t>tivéssemos</w:t>
      </w:r>
      <w:r w:rsidRPr="00882D9D">
        <w:rPr>
          <w:color w:val="000000" w:themeColor="text1"/>
          <w:sz w:val="24"/>
          <w:szCs w:val="24"/>
          <w:lang w:val="pt-PT"/>
        </w:rPr>
        <w:t xml:space="preserve"> </w:t>
      </w:r>
      <w:r w:rsidR="00D81402">
        <w:rPr>
          <w:color w:val="000000" w:themeColor="text1"/>
          <w:sz w:val="24"/>
          <w:szCs w:val="24"/>
          <w:lang w:val="pt-PT"/>
        </w:rPr>
        <w:t>a</w:t>
      </w:r>
      <w:r w:rsidRPr="00882D9D">
        <w:rPr>
          <w:color w:val="000000" w:themeColor="text1"/>
          <w:sz w:val="24"/>
          <w:szCs w:val="24"/>
          <w:lang w:val="pt-PT"/>
        </w:rPr>
        <w:t xml:space="preserve"> possibilidade </w:t>
      </w:r>
      <w:r w:rsidR="00111FCE">
        <w:rPr>
          <w:color w:val="000000" w:themeColor="text1"/>
          <w:sz w:val="24"/>
          <w:szCs w:val="24"/>
          <w:lang w:val="pt-PT"/>
        </w:rPr>
        <w:t xml:space="preserve">gostávamos de terminar </w:t>
      </w:r>
      <w:r w:rsidR="00EE6DB6">
        <w:rPr>
          <w:color w:val="000000" w:themeColor="text1"/>
          <w:sz w:val="24"/>
          <w:szCs w:val="24"/>
          <w:lang w:val="pt-PT"/>
        </w:rPr>
        <w:t>este projeto e possivelmente torna-lo numa realidade.</w:t>
      </w:r>
      <w:r w:rsidR="00111FCE">
        <w:rPr>
          <w:color w:val="000000" w:themeColor="text1"/>
          <w:sz w:val="24"/>
          <w:szCs w:val="24"/>
          <w:lang w:val="pt-PT"/>
        </w:rPr>
        <w:t xml:space="preserve"> </w:t>
      </w:r>
      <w:r w:rsidR="00EE6DB6">
        <w:rPr>
          <w:color w:val="000000" w:themeColor="text1"/>
          <w:sz w:val="24"/>
          <w:szCs w:val="24"/>
          <w:lang w:val="pt-PT"/>
        </w:rPr>
        <w:t>Assim terminado isto sentimos</w:t>
      </w:r>
      <w:r w:rsidR="00111FCE">
        <w:rPr>
          <w:color w:val="000000" w:themeColor="text1"/>
          <w:sz w:val="24"/>
          <w:szCs w:val="24"/>
          <w:lang w:val="pt-PT"/>
        </w:rPr>
        <w:t xml:space="preserve"> que este projeto foi uma experiência muito importante para o nosso desenvolvimento como programadores.</w:t>
      </w:r>
      <w:r w:rsidR="00DB4450" w:rsidRPr="00882D9D">
        <w:rPr>
          <w:color w:val="000000" w:themeColor="text1"/>
          <w:sz w:val="24"/>
          <w:szCs w:val="24"/>
          <w:lang w:val="pt-PT"/>
        </w:rPr>
        <w:br w:type="page"/>
      </w:r>
    </w:p>
    <w:p w14:paraId="4E91AB96" w14:textId="6A97B34E" w:rsidR="00DB4450" w:rsidRDefault="00FF125E" w:rsidP="005454E5">
      <w:pPr>
        <w:pStyle w:val="Ttulo1"/>
        <w:numPr>
          <w:ilvl w:val="0"/>
          <w:numId w:val="9"/>
        </w:numPr>
      </w:pPr>
      <w:bookmarkStart w:id="50" w:name="_Toc64318246"/>
      <w:proofErr w:type="spellStart"/>
      <w:r>
        <w:lastRenderedPageBreak/>
        <w:t>Webgrafia</w:t>
      </w:r>
      <w:bookmarkEnd w:id="50"/>
      <w:proofErr w:type="spellEnd"/>
    </w:p>
    <w:p w14:paraId="7DF4E37C" w14:textId="77777777" w:rsidR="006915F9" w:rsidRDefault="006915F9" w:rsidP="00C17BC3">
      <w:pPr>
        <w:pStyle w:val="Corpodetexto"/>
        <w:rPr>
          <w:lang w:val="pt-PT"/>
        </w:rPr>
      </w:pPr>
    </w:p>
    <w:p w14:paraId="6218D8D5" w14:textId="320264A0" w:rsidR="074610B7" w:rsidRPr="00BA3F2B" w:rsidRDefault="00C863C2" w:rsidP="733E3002">
      <w:pPr>
        <w:pStyle w:val="Corpodetexto"/>
        <w:ind w:firstLine="0"/>
        <w:rPr>
          <w:sz w:val="24"/>
          <w:szCs w:val="24"/>
        </w:rPr>
      </w:pPr>
      <w:hyperlink r:id="rId58">
        <w:r w:rsidR="0EC9CA24" w:rsidRPr="00BA3F2B">
          <w:rPr>
            <w:rStyle w:val="Hiperligao"/>
            <w:sz w:val="24"/>
            <w:szCs w:val="24"/>
            <w:lang w:val="en-US"/>
          </w:rPr>
          <w:t>https://bbbootstrap.com/snippets/bootstrap-ecommerce-category-product-list-page-93685579</w:t>
        </w:r>
      </w:hyperlink>
      <w:r w:rsidR="0EC9CA24" w:rsidRPr="00BA3F2B">
        <w:rPr>
          <w:sz w:val="24"/>
          <w:szCs w:val="24"/>
          <w:lang w:val="en-US"/>
        </w:rPr>
        <w:t xml:space="preserve"> (</w:t>
      </w:r>
      <w:proofErr w:type="spellStart"/>
      <w:r w:rsidR="0EC9CA24" w:rsidRPr="00BA3F2B">
        <w:rPr>
          <w:sz w:val="24"/>
          <w:szCs w:val="24"/>
          <w:lang w:val="en-US"/>
        </w:rPr>
        <w:t>BBBotstrap</w:t>
      </w:r>
      <w:proofErr w:type="spellEnd"/>
      <w:r w:rsidR="0EC9CA24" w:rsidRPr="00BA3F2B">
        <w:rPr>
          <w:sz w:val="24"/>
          <w:szCs w:val="24"/>
          <w:lang w:val="en-US"/>
        </w:rPr>
        <w:t xml:space="preserve"> – 10/02/2021)</w:t>
      </w:r>
    </w:p>
    <w:p w14:paraId="5A0BDB3A" w14:textId="31C9A589" w:rsidR="733E3002" w:rsidRPr="00BA3F2B" w:rsidRDefault="00205130" w:rsidP="0F24BCD1">
      <w:pPr>
        <w:spacing w:before="120" w:after="120"/>
        <w:jc w:val="both"/>
        <w:rPr>
          <w:rStyle w:val="Hiperligao"/>
          <w:rFonts w:cs="Times New Roman"/>
          <w:sz w:val="24"/>
          <w:szCs w:val="24"/>
          <w:lang w:val="pt-PT"/>
        </w:rPr>
      </w:pPr>
      <w:hyperlink r:id="rId59">
        <w:r w:rsidR="047D4AB9" w:rsidRPr="00BA3F2B">
          <w:rPr>
            <w:rStyle w:val="Hiperligao"/>
            <w:rFonts w:cs="Times New Roman"/>
            <w:sz w:val="24"/>
            <w:szCs w:val="24"/>
            <w:lang w:val="pt-PT"/>
          </w:rPr>
          <w:t>https://developer.android.com/docs</w:t>
        </w:r>
      </w:hyperlink>
      <w:r w:rsidR="047D4AB9" w:rsidRPr="00BA3F2B">
        <w:rPr>
          <w:rFonts w:cs="Times New Roman"/>
          <w:sz w:val="24"/>
          <w:szCs w:val="24"/>
          <w:lang w:val="pt-PT"/>
        </w:rPr>
        <w:t xml:space="preserve"> (</w:t>
      </w:r>
      <w:proofErr w:type="spellStart"/>
      <w:r w:rsidR="047D4AB9" w:rsidRPr="00BA3F2B">
        <w:rPr>
          <w:rFonts w:cs="Times New Roman"/>
          <w:sz w:val="24"/>
          <w:szCs w:val="24"/>
          <w:lang w:val="pt-PT"/>
        </w:rPr>
        <w:t>Developers</w:t>
      </w:r>
      <w:proofErr w:type="spellEnd"/>
      <w:r w:rsidR="047D4AB9" w:rsidRPr="00BA3F2B">
        <w:rPr>
          <w:rFonts w:cs="Times New Roman"/>
          <w:sz w:val="24"/>
          <w:szCs w:val="24"/>
          <w:lang w:val="pt-PT"/>
        </w:rPr>
        <w:t xml:space="preserve"> Android -</w:t>
      </w:r>
      <w:r w:rsidR="5D82A68D" w:rsidRPr="00BA3F2B">
        <w:rPr>
          <w:rFonts w:cs="Times New Roman"/>
          <w:sz w:val="24"/>
          <w:szCs w:val="24"/>
          <w:lang w:val="pt-PT"/>
        </w:rPr>
        <w:t xml:space="preserve"> de 15/12/202</w:t>
      </w:r>
      <w:r w:rsidR="6C208717" w:rsidRPr="00BA3F2B">
        <w:rPr>
          <w:rFonts w:cs="Times New Roman"/>
          <w:sz w:val="24"/>
          <w:szCs w:val="24"/>
          <w:lang w:val="pt-PT"/>
        </w:rPr>
        <w:t>0</w:t>
      </w:r>
      <w:r w:rsidR="5D82A68D" w:rsidRPr="00BA3F2B">
        <w:rPr>
          <w:rFonts w:cs="Times New Roman"/>
          <w:sz w:val="24"/>
          <w:szCs w:val="24"/>
          <w:lang w:val="pt-PT"/>
        </w:rPr>
        <w:t xml:space="preserve"> até 13/02/2021</w:t>
      </w:r>
      <w:r w:rsidR="047D4AB9" w:rsidRPr="00BA3F2B">
        <w:rPr>
          <w:rFonts w:cs="Times New Roman"/>
          <w:sz w:val="24"/>
          <w:szCs w:val="24"/>
          <w:lang w:val="pt-PT"/>
        </w:rPr>
        <w:t>) - guia oficial do android</w:t>
      </w:r>
    </w:p>
    <w:p w14:paraId="494DCC90" w14:textId="738CCFF9" w:rsidR="00DB5226" w:rsidRPr="00BA3F2B" w:rsidRDefault="00205130" w:rsidP="00DB5226">
      <w:pPr>
        <w:spacing w:before="120" w:after="120"/>
        <w:jc w:val="both"/>
        <w:rPr>
          <w:rFonts w:cs="Times New Roman"/>
          <w:i/>
          <w:iCs/>
          <w:color w:val="000000" w:themeColor="text1"/>
          <w:sz w:val="24"/>
          <w:szCs w:val="24"/>
          <w:lang w:val="pt-PT"/>
        </w:rPr>
      </w:pPr>
      <w:hyperlink r:id="rId60">
        <w:r w:rsidR="047D4AB9" w:rsidRPr="00BA3F2B">
          <w:rPr>
            <w:rStyle w:val="Hiperligao"/>
            <w:rFonts w:cs="Times New Roman"/>
            <w:sz w:val="24"/>
            <w:szCs w:val="24"/>
            <w:lang w:val="pt-PT"/>
          </w:rPr>
          <w:t>https://www.draw.io/</w:t>
        </w:r>
      </w:hyperlink>
      <w:r w:rsidR="047D4AB9" w:rsidRPr="00BA3F2B">
        <w:rPr>
          <w:rFonts w:cs="Times New Roman"/>
          <w:color w:val="000000" w:themeColor="text1"/>
          <w:sz w:val="24"/>
          <w:szCs w:val="24"/>
          <w:lang w:val="pt-PT"/>
        </w:rPr>
        <w:t xml:space="preserve"> </w:t>
      </w:r>
      <w:r w:rsidR="2209F001" w:rsidRPr="00BA3F2B">
        <w:rPr>
          <w:rFonts w:cs="Times New Roman"/>
          <w:color w:val="000000" w:themeColor="text1"/>
          <w:sz w:val="24"/>
          <w:szCs w:val="24"/>
          <w:lang w:val="pt-PT"/>
        </w:rPr>
        <w:t>(Draw</w:t>
      </w:r>
      <w:r w:rsidR="7DD26899" w:rsidRPr="00BA3F2B">
        <w:rPr>
          <w:rFonts w:cs="Times New Roman"/>
          <w:color w:val="000000" w:themeColor="text1"/>
          <w:sz w:val="24"/>
          <w:szCs w:val="24"/>
          <w:lang w:val="pt-PT"/>
        </w:rPr>
        <w:t>.io</w:t>
      </w:r>
      <w:r w:rsidR="2209F001" w:rsidRPr="00BA3F2B">
        <w:rPr>
          <w:rFonts w:cs="Times New Roman"/>
          <w:color w:val="000000" w:themeColor="text1"/>
          <w:sz w:val="24"/>
          <w:szCs w:val="24"/>
          <w:lang w:val="pt-PT"/>
        </w:rPr>
        <w:t xml:space="preserve"> </w:t>
      </w:r>
      <w:r w:rsidR="361B6C23" w:rsidRPr="00BA3F2B">
        <w:rPr>
          <w:rFonts w:cs="Times New Roman"/>
          <w:color w:val="000000" w:themeColor="text1"/>
          <w:sz w:val="24"/>
          <w:szCs w:val="24"/>
          <w:lang w:val="pt-PT"/>
        </w:rPr>
        <w:t>-</w:t>
      </w:r>
      <w:r w:rsidR="7DD26899" w:rsidRPr="00BA3F2B">
        <w:rPr>
          <w:rFonts w:cs="Times New Roman"/>
          <w:color w:val="000000" w:themeColor="text1"/>
          <w:sz w:val="24"/>
          <w:szCs w:val="24"/>
          <w:lang w:val="pt-PT"/>
        </w:rPr>
        <w:t xml:space="preserve"> de 26/10/202</w:t>
      </w:r>
      <w:r w:rsidR="6EF3FEBF" w:rsidRPr="00BA3F2B">
        <w:rPr>
          <w:rFonts w:cs="Times New Roman"/>
          <w:color w:val="000000" w:themeColor="text1"/>
          <w:sz w:val="24"/>
          <w:szCs w:val="24"/>
          <w:lang w:val="pt-PT"/>
        </w:rPr>
        <w:t>0</w:t>
      </w:r>
      <w:r w:rsidR="7DD26899" w:rsidRPr="00BA3F2B">
        <w:rPr>
          <w:rFonts w:cs="Times New Roman"/>
          <w:color w:val="000000" w:themeColor="text1"/>
          <w:sz w:val="24"/>
          <w:szCs w:val="24"/>
          <w:lang w:val="pt-PT"/>
        </w:rPr>
        <w:t xml:space="preserve"> até 29/10/202</w:t>
      </w:r>
      <w:r w:rsidR="28384519" w:rsidRPr="00BA3F2B">
        <w:rPr>
          <w:rFonts w:cs="Times New Roman"/>
          <w:color w:val="000000" w:themeColor="text1"/>
          <w:sz w:val="24"/>
          <w:szCs w:val="24"/>
          <w:lang w:val="pt-PT"/>
        </w:rPr>
        <w:t>0</w:t>
      </w:r>
      <w:r w:rsidR="7DD26899" w:rsidRPr="00BA3F2B">
        <w:rPr>
          <w:rFonts w:cs="Times New Roman"/>
          <w:color w:val="000000" w:themeColor="text1"/>
          <w:sz w:val="24"/>
          <w:szCs w:val="24"/>
          <w:lang w:val="pt-PT"/>
        </w:rPr>
        <w:t>)</w:t>
      </w:r>
      <w:r w:rsidR="2209F001" w:rsidRPr="00BA3F2B">
        <w:rPr>
          <w:rFonts w:cs="Times New Roman"/>
          <w:color w:val="000000" w:themeColor="text1"/>
          <w:sz w:val="24"/>
          <w:szCs w:val="24"/>
          <w:lang w:val="pt-PT"/>
        </w:rPr>
        <w:t xml:space="preserve"> </w:t>
      </w:r>
      <w:r w:rsidR="047D4AB9" w:rsidRPr="00BA3F2B">
        <w:rPr>
          <w:rFonts w:cs="Times New Roman"/>
          <w:color w:val="000000" w:themeColor="text1"/>
          <w:sz w:val="24"/>
          <w:szCs w:val="24"/>
          <w:lang w:val="pt-PT"/>
        </w:rPr>
        <w:t xml:space="preserve">- onde desenhamos os layouts de </w:t>
      </w:r>
      <w:r w:rsidR="047D4AB9" w:rsidRPr="00BA3F2B">
        <w:rPr>
          <w:rFonts w:cs="Times New Roman"/>
          <w:i/>
          <w:iCs/>
          <w:color w:val="000000" w:themeColor="text1"/>
          <w:sz w:val="24"/>
          <w:szCs w:val="24"/>
          <w:lang w:val="pt-PT"/>
        </w:rPr>
        <w:t>android</w:t>
      </w:r>
    </w:p>
    <w:p w14:paraId="71B7CE7C" w14:textId="5F00F77E" w:rsidR="00417C42" w:rsidRPr="00417C42" w:rsidRDefault="003155D9" w:rsidP="00417C42">
      <w:pPr>
        <w:spacing w:before="120" w:after="120"/>
        <w:jc w:val="both"/>
        <w:rPr>
          <w:color w:val="000000" w:themeColor="text1"/>
          <w:lang w:val="pt-PT"/>
        </w:rPr>
      </w:pPr>
      <w:hyperlink r:id="rId61">
        <w:r w:rsidR="388311C4" w:rsidRPr="24D11BDF">
          <w:rPr>
            <w:rStyle w:val="Hiperligao"/>
            <w:lang w:val="pt-PT"/>
          </w:rPr>
          <w:t>https://github.com/Tjay98/administration_west</w:t>
        </w:r>
      </w:hyperlink>
      <w:r w:rsidR="388311C4" w:rsidRPr="24D11BDF">
        <w:rPr>
          <w:color w:val="000000" w:themeColor="text1"/>
          <w:lang w:val="pt-PT"/>
        </w:rPr>
        <w:t xml:space="preserve"> </w:t>
      </w:r>
      <w:r w:rsidR="5C67828C" w:rsidRPr="0694DD39">
        <w:rPr>
          <w:color w:val="000000" w:themeColor="text1"/>
          <w:lang w:val="pt-PT"/>
        </w:rPr>
        <w:t>(GitHub</w:t>
      </w:r>
      <w:r w:rsidR="4DF008C9" w:rsidRPr="26FBD151">
        <w:rPr>
          <w:color w:val="000000" w:themeColor="text1"/>
          <w:lang w:val="pt-PT"/>
        </w:rPr>
        <w:t xml:space="preserve"> </w:t>
      </w:r>
      <w:r w:rsidR="4DF008C9" w:rsidRPr="520E73A3">
        <w:rPr>
          <w:color w:val="000000" w:themeColor="text1"/>
          <w:lang w:val="pt-PT"/>
        </w:rPr>
        <w:t>– de 27/09/2020</w:t>
      </w:r>
      <w:r w:rsidR="11033FAE" w:rsidRPr="520E73A3">
        <w:rPr>
          <w:color w:val="000000" w:themeColor="text1"/>
          <w:lang w:val="pt-PT"/>
        </w:rPr>
        <w:t xml:space="preserve"> até 14/02/2021) - </w:t>
      </w:r>
      <w:r w:rsidR="099E617C" w:rsidRPr="6B015A43">
        <w:rPr>
          <w:color w:val="000000" w:themeColor="text1"/>
          <w:lang w:val="pt-PT"/>
        </w:rPr>
        <w:t>GitHub do projeto</w:t>
      </w:r>
    </w:p>
    <w:p w14:paraId="04C9892F" w14:textId="33A641F9" w:rsidR="2BCF4274" w:rsidRDefault="00E506F7" w:rsidP="2BCF4274">
      <w:pPr>
        <w:spacing w:before="120" w:after="120"/>
        <w:jc w:val="both"/>
        <w:rPr>
          <w:color w:val="000000" w:themeColor="text1"/>
          <w:lang w:val="pt-PT"/>
        </w:rPr>
      </w:pPr>
      <w:hyperlink r:id="rId62">
        <w:r w:rsidR="099E617C" w:rsidRPr="410CAC42">
          <w:rPr>
            <w:rStyle w:val="Hiperligao"/>
            <w:lang w:val="pt-PT"/>
          </w:rPr>
          <w:t>https://trello.com/b/Pz1RHaaM/administrationwest</w:t>
        </w:r>
      </w:hyperlink>
      <w:r w:rsidR="099E617C" w:rsidRPr="410CAC42">
        <w:rPr>
          <w:color w:val="000000" w:themeColor="text1"/>
          <w:lang w:val="pt-PT"/>
        </w:rPr>
        <w:t xml:space="preserve"> (</w:t>
      </w:r>
      <w:proofErr w:type="spellStart"/>
      <w:r w:rsidR="099E617C" w:rsidRPr="410CAC42">
        <w:rPr>
          <w:color w:val="000000" w:themeColor="text1"/>
          <w:lang w:val="pt-PT"/>
        </w:rPr>
        <w:t>Trello</w:t>
      </w:r>
      <w:proofErr w:type="spellEnd"/>
      <w:r w:rsidR="099E617C" w:rsidRPr="410CAC42">
        <w:rPr>
          <w:color w:val="000000" w:themeColor="text1"/>
          <w:lang w:val="pt-PT"/>
        </w:rPr>
        <w:t xml:space="preserve"> </w:t>
      </w:r>
      <w:r w:rsidR="099E617C" w:rsidRPr="4877D015">
        <w:rPr>
          <w:color w:val="000000" w:themeColor="text1"/>
          <w:lang w:val="pt-PT"/>
        </w:rPr>
        <w:t xml:space="preserve">– de 27/09/2020 </w:t>
      </w:r>
      <w:r w:rsidR="099E617C" w:rsidRPr="5B58658D">
        <w:rPr>
          <w:color w:val="000000" w:themeColor="text1"/>
          <w:lang w:val="pt-PT"/>
        </w:rPr>
        <w:t xml:space="preserve">até 14/02/2021) - </w:t>
      </w:r>
      <w:r w:rsidR="6F08DA7C" w:rsidRPr="0B79575D">
        <w:rPr>
          <w:color w:val="000000" w:themeColor="text1"/>
          <w:lang w:val="pt-PT"/>
        </w:rPr>
        <w:t xml:space="preserve">aplicativo de gestão </w:t>
      </w:r>
      <w:r w:rsidR="6F08DA7C" w:rsidRPr="7020B2C1">
        <w:rPr>
          <w:color w:val="000000" w:themeColor="text1"/>
          <w:lang w:val="pt-PT"/>
        </w:rPr>
        <w:t>do projeto</w:t>
      </w:r>
    </w:p>
    <w:p w14:paraId="3C4A1796" w14:textId="6D188F1A" w:rsidR="00A874F7" w:rsidRDefault="007845A9" w:rsidP="2BCF4274">
      <w:pPr>
        <w:spacing w:before="120" w:after="120"/>
        <w:jc w:val="both"/>
        <w:rPr>
          <w:color w:val="000000" w:themeColor="text1"/>
          <w:lang w:val="pt-PT"/>
        </w:rPr>
      </w:pPr>
      <w:hyperlink r:id="rId63" w:history="1">
        <w:r w:rsidR="00A874F7" w:rsidRPr="006D5383">
          <w:rPr>
            <w:rStyle w:val="Hiperligao"/>
            <w:lang w:val="pt-PT"/>
          </w:rPr>
          <w:t>https://fontawesome.bootstrapcheatsheets.com/#</w:t>
        </w:r>
      </w:hyperlink>
      <w:r w:rsidR="00A874F7" w:rsidRPr="006D5383">
        <w:rPr>
          <w:color w:val="000000" w:themeColor="text1"/>
          <w:lang w:val="pt-PT"/>
        </w:rPr>
        <w:t xml:space="preserve"> </w:t>
      </w:r>
      <w:r w:rsidR="006D5383" w:rsidRPr="006D5383">
        <w:rPr>
          <w:color w:val="000000" w:themeColor="text1"/>
          <w:lang w:val="pt-PT"/>
        </w:rPr>
        <w:t>Utili</w:t>
      </w:r>
      <w:r w:rsidR="006D5383">
        <w:rPr>
          <w:color w:val="000000" w:themeColor="text1"/>
          <w:lang w:val="pt-PT"/>
        </w:rPr>
        <w:t xml:space="preserve">zado constantemente para colocar ícones do </w:t>
      </w:r>
      <w:proofErr w:type="spellStart"/>
      <w:r w:rsidR="006D5383">
        <w:rPr>
          <w:color w:val="000000" w:themeColor="text1"/>
          <w:lang w:val="pt-PT"/>
        </w:rPr>
        <w:t>fontawesome</w:t>
      </w:r>
      <w:proofErr w:type="spellEnd"/>
      <w:r w:rsidR="006D5383">
        <w:rPr>
          <w:color w:val="000000" w:themeColor="text1"/>
          <w:lang w:val="pt-PT"/>
        </w:rPr>
        <w:t xml:space="preserve"> no </w:t>
      </w:r>
      <w:r w:rsidR="00456E40">
        <w:rPr>
          <w:color w:val="000000" w:themeColor="text1"/>
          <w:lang w:val="pt-PT"/>
        </w:rPr>
        <w:t xml:space="preserve">website. </w:t>
      </w:r>
      <w:r w:rsidR="006C6DEC">
        <w:rPr>
          <w:color w:val="000000" w:themeColor="text1"/>
          <w:lang w:val="pt-PT"/>
        </w:rPr>
        <w:t>Última consulta dia 13/02/2021</w:t>
      </w:r>
    </w:p>
    <w:p w14:paraId="6BAF5ACF" w14:textId="4148D215" w:rsidR="006C6DEC" w:rsidRDefault="000D2AA8" w:rsidP="2BCF4274">
      <w:pPr>
        <w:spacing w:before="120" w:after="120"/>
        <w:jc w:val="both"/>
        <w:rPr>
          <w:lang w:val="pt-PT"/>
        </w:rPr>
      </w:pPr>
      <w:hyperlink r:id="rId64">
        <w:r w:rsidR="001C55DB" w:rsidRPr="6CF2D2E3">
          <w:rPr>
            <w:rStyle w:val="Hiperligao"/>
            <w:lang w:val="pt-PT"/>
          </w:rPr>
          <w:t>https://datatables.net</w:t>
        </w:r>
      </w:hyperlink>
      <w:r w:rsidR="001C55DB">
        <w:rPr>
          <w:lang w:val="pt-PT"/>
        </w:rPr>
        <w:t xml:space="preserve"> </w:t>
      </w:r>
      <w:r w:rsidR="00CA0F7F">
        <w:rPr>
          <w:lang w:val="pt-PT"/>
        </w:rPr>
        <w:t>(</w:t>
      </w:r>
      <w:r w:rsidR="0052345D">
        <w:rPr>
          <w:lang w:val="pt-PT"/>
        </w:rPr>
        <w:t xml:space="preserve">Ferramenta </w:t>
      </w:r>
      <w:r w:rsidR="00CA0F7F" w:rsidRPr="00CA0F7F">
        <w:rPr>
          <w:i/>
          <w:iCs/>
          <w:lang w:val="pt-PT"/>
        </w:rPr>
        <w:t>JavaScript</w:t>
      </w:r>
      <w:r w:rsidR="00CA0F7F">
        <w:rPr>
          <w:lang w:val="pt-PT"/>
        </w:rPr>
        <w:t xml:space="preserve"> de customização de tabelas. Utilizado para as tabelas do </w:t>
      </w:r>
      <w:proofErr w:type="spellStart"/>
      <w:r w:rsidR="00CA0F7F">
        <w:rPr>
          <w:lang w:val="pt-PT"/>
        </w:rPr>
        <w:t>backoffice</w:t>
      </w:r>
      <w:proofErr w:type="spellEnd"/>
      <w:r w:rsidR="00CA0F7F">
        <w:rPr>
          <w:lang w:val="pt-PT"/>
        </w:rPr>
        <w:t>. Última consulta 30/01/2021)</w:t>
      </w:r>
    </w:p>
    <w:p w14:paraId="17F40DA8" w14:textId="2609AFE6" w:rsidR="005C0C2F" w:rsidRDefault="000D2AA8" w:rsidP="2BCF4274">
      <w:pPr>
        <w:spacing w:before="120" w:after="120"/>
        <w:jc w:val="both"/>
        <w:rPr>
          <w:lang w:val="pt-PT"/>
        </w:rPr>
      </w:pPr>
      <w:hyperlink r:id="rId65">
        <w:r w:rsidR="005C0C2F" w:rsidRPr="6CF2D2E3">
          <w:rPr>
            <w:rStyle w:val="Hiperligao"/>
            <w:lang w:val="pt-PT"/>
          </w:rPr>
          <w:t>https://adminlte.io</w:t>
        </w:r>
      </w:hyperlink>
      <w:r w:rsidR="005C0C2F">
        <w:rPr>
          <w:lang w:val="pt-PT"/>
        </w:rPr>
        <w:t xml:space="preserve"> (</w:t>
      </w:r>
      <w:proofErr w:type="spellStart"/>
      <w:r w:rsidR="005C0C2F">
        <w:rPr>
          <w:lang w:val="pt-PT"/>
        </w:rPr>
        <w:t>AdminLte</w:t>
      </w:r>
      <w:proofErr w:type="spellEnd"/>
      <w:r w:rsidR="005C0C2F">
        <w:rPr>
          <w:lang w:val="pt-PT"/>
        </w:rPr>
        <w:t xml:space="preserve"> 3, última consulta dia 5/02/2021 utilizado como </w:t>
      </w:r>
      <w:r w:rsidR="000D0BCC">
        <w:rPr>
          <w:lang w:val="pt-PT"/>
        </w:rPr>
        <w:t>esqueleto para o design administrativo</w:t>
      </w:r>
      <w:r w:rsidR="005C0C2F">
        <w:rPr>
          <w:lang w:val="pt-PT"/>
        </w:rPr>
        <w:t>)</w:t>
      </w:r>
    </w:p>
    <w:p w14:paraId="30DB6425" w14:textId="50922DEA" w:rsidR="000D0BCC" w:rsidRPr="002206EA" w:rsidRDefault="00DC77F9" w:rsidP="2BCF4274">
      <w:pPr>
        <w:spacing w:before="120" w:after="120"/>
        <w:jc w:val="both"/>
        <w:rPr>
          <w:lang w:val="pt-PT"/>
        </w:rPr>
      </w:pPr>
      <w:hyperlink r:id="rId66">
        <w:r w:rsidR="00CC6B76" w:rsidRPr="1F291169">
          <w:rPr>
            <w:rStyle w:val="Hiperligao"/>
            <w:lang w:val="pt-PT"/>
          </w:rPr>
          <w:t>https://codeigniter.com</w:t>
        </w:r>
      </w:hyperlink>
      <w:r w:rsidR="00CC6B76" w:rsidRPr="1F291169">
        <w:rPr>
          <w:lang w:val="pt-PT"/>
        </w:rPr>
        <w:t xml:space="preserve"> (</w:t>
      </w:r>
      <w:proofErr w:type="spellStart"/>
      <w:r w:rsidR="00CC6B76" w:rsidRPr="1F291169">
        <w:rPr>
          <w:lang w:val="pt-PT"/>
        </w:rPr>
        <w:t>Codeigniter</w:t>
      </w:r>
      <w:proofErr w:type="spellEnd"/>
      <w:r w:rsidR="002D2683">
        <w:rPr>
          <w:lang w:val="pt-PT"/>
        </w:rPr>
        <w:t xml:space="preserve"> última consulta dia 1/02/2021 </w:t>
      </w:r>
      <w:proofErr w:type="spellStart"/>
      <w:r w:rsidR="002D2683">
        <w:rPr>
          <w:lang w:val="pt-PT"/>
        </w:rPr>
        <w:t>framework</w:t>
      </w:r>
      <w:proofErr w:type="spellEnd"/>
      <w:r w:rsidR="002D2683">
        <w:rPr>
          <w:lang w:val="pt-PT"/>
        </w:rPr>
        <w:t xml:space="preserve"> de PHP utilizada)</w:t>
      </w:r>
    </w:p>
    <w:p w14:paraId="5514A89A" w14:textId="3786DC0E" w:rsidR="002D2683" w:rsidRPr="002206EA" w:rsidRDefault="00D3727E" w:rsidP="2BCF4274">
      <w:pPr>
        <w:spacing w:before="120" w:after="120"/>
        <w:jc w:val="both"/>
        <w:rPr>
          <w:lang w:val="pt-PT"/>
        </w:rPr>
      </w:pPr>
      <w:hyperlink r:id="rId67" w:history="1">
        <w:r w:rsidRPr="00940C9C">
          <w:rPr>
            <w:rStyle w:val="Hiperligao"/>
            <w:lang w:val="pt-PT"/>
          </w:rPr>
          <w:t>https://sweetalert2.github.io</w:t>
        </w:r>
      </w:hyperlink>
      <w:r>
        <w:rPr>
          <w:lang w:val="pt-PT"/>
        </w:rPr>
        <w:t xml:space="preserve"> (</w:t>
      </w:r>
      <w:r w:rsidR="002D2683">
        <w:rPr>
          <w:lang w:val="pt-PT"/>
        </w:rPr>
        <w:t xml:space="preserve">Alertas de </w:t>
      </w:r>
      <w:proofErr w:type="spellStart"/>
      <w:r w:rsidR="002D2683">
        <w:rPr>
          <w:lang w:val="pt-PT"/>
        </w:rPr>
        <w:t>javascript</w:t>
      </w:r>
      <w:proofErr w:type="spellEnd"/>
      <w:r w:rsidR="002D2683">
        <w:rPr>
          <w:lang w:val="pt-PT"/>
        </w:rPr>
        <w:t xml:space="preserve"> última consulta 10/02/2021)</w:t>
      </w:r>
    </w:p>
    <w:p w14:paraId="3AF7D36A" w14:textId="147CFC52" w:rsidR="00CC6B76" w:rsidRPr="002206EA" w:rsidRDefault="005018CB" w:rsidP="2BCF4274">
      <w:pPr>
        <w:spacing w:before="120" w:after="120"/>
        <w:jc w:val="both"/>
        <w:rPr>
          <w:lang w:val="pt-PT"/>
        </w:rPr>
      </w:pPr>
      <w:hyperlink r:id="rId68">
        <w:r w:rsidR="57CAA27E" w:rsidRPr="2C9228E9">
          <w:rPr>
            <w:rStyle w:val="Hiperligao"/>
            <w:lang w:val="pt-PT"/>
          </w:rPr>
          <w:t>https://codeigniter.com/userguide3/libraries/unit_testing.html</w:t>
        </w:r>
      </w:hyperlink>
      <w:r w:rsidR="57CAA27E" w:rsidRPr="2C9228E9">
        <w:rPr>
          <w:lang w:val="pt-PT"/>
        </w:rPr>
        <w:t xml:space="preserve"> (</w:t>
      </w:r>
      <w:proofErr w:type="spellStart"/>
      <w:r w:rsidR="57CAA27E" w:rsidRPr="2C9228E9">
        <w:rPr>
          <w:lang w:val="pt-PT"/>
        </w:rPr>
        <w:t>Codeigniter</w:t>
      </w:r>
      <w:proofErr w:type="spellEnd"/>
      <w:r w:rsidR="57CAA27E" w:rsidRPr="2C9228E9">
        <w:rPr>
          <w:lang w:val="pt-PT"/>
        </w:rPr>
        <w:t xml:space="preserve"> última consul</w:t>
      </w:r>
      <w:r w:rsidR="007C0575">
        <w:rPr>
          <w:lang w:val="pt-PT"/>
        </w:rPr>
        <w:t>t</w:t>
      </w:r>
      <w:r w:rsidR="57CAA27E" w:rsidRPr="2C9228E9">
        <w:rPr>
          <w:lang w:val="pt-PT"/>
        </w:rPr>
        <w:t xml:space="preserve">a </w:t>
      </w:r>
      <w:r w:rsidR="3853EB23" w:rsidRPr="3D9C0FA6">
        <w:rPr>
          <w:lang w:val="pt-PT"/>
        </w:rPr>
        <w:t>09/</w:t>
      </w:r>
      <w:r w:rsidR="3853EB23" w:rsidRPr="135B7A4A">
        <w:rPr>
          <w:lang w:val="pt-PT"/>
        </w:rPr>
        <w:t>02/2021)</w:t>
      </w:r>
    </w:p>
    <w:p w14:paraId="22D60A5B" w14:textId="3B8114A2" w:rsidR="005C0C2F" w:rsidRPr="002206EA" w:rsidRDefault="005C0C2F" w:rsidP="2BCF4274">
      <w:pPr>
        <w:spacing w:before="120" w:after="120"/>
        <w:jc w:val="both"/>
        <w:rPr>
          <w:lang w:val="pt-PT"/>
        </w:rPr>
      </w:pPr>
    </w:p>
    <w:p w14:paraId="3041E394" w14:textId="2E6B7095" w:rsidR="00C17BC3" w:rsidRPr="002206EA" w:rsidRDefault="00C17BC3" w:rsidP="00C17BC3">
      <w:pPr>
        <w:pStyle w:val="Corpodetexto"/>
        <w:rPr>
          <w:lang w:val="pt-PT"/>
        </w:rPr>
      </w:pPr>
    </w:p>
    <w:p w14:paraId="385AB241" w14:textId="2B03387E" w:rsidR="0018365D" w:rsidRPr="002206EA" w:rsidRDefault="0018365D">
      <w:pPr>
        <w:rPr>
          <w:rFonts w:ascii="Times New Roman" w:hAnsi="Times New Roman" w:cs="Times New Roman"/>
          <w:b/>
          <w:kern w:val="20"/>
          <w:sz w:val="32"/>
          <w:szCs w:val="32"/>
          <w:lang w:val="pt-PT"/>
        </w:rPr>
      </w:pPr>
      <w:r w:rsidRPr="002206EA">
        <w:rPr>
          <w:lang w:val="pt-PT"/>
        </w:rPr>
        <w:br w:type="page"/>
      </w:r>
    </w:p>
    <w:p w14:paraId="4FD58B61" w14:textId="493B1E99" w:rsidR="0018365D" w:rsidRDefault="0018365D" w:rsidP="005454E5">
      <w:pPr>
        <w:pStyle w:val="Ttulo1"/>
        <w:numPr>
          <w:ilvl w:val="0"/>
          <w:numId w:val="9"/>
        </w:numPr>
      </w:pPr>
      <w:bookmarkStart w:id="51" w:name="_Toc64318247"/>
      <w:r>
        <w:lastRenderedPageBreak/>
        <w:t>Guia de instalação</w:t>
      </w:r>
      <w:bookmarkEnd w:id="51"/>
    </w:p>
    <w:p w14:paraId="26789E31" w14:textId="2497EC8E" w:rsidR="004604FC" w:rsidRDefault="004604FC" w:rsidP="004604FC">
      <w:pPr>
        <w:pStyle w:val="Corpodetexto"/>
        <w:rPr>
          <w:lang w:val="pt-PT"/>
        </w:rPr>
      </w:pPr>
    </w:p>
    <w:p w14:paraId="50073CC8" w14:textId="3D461F61" w:rsidR="004604FC" w:rsidRPr="007C0575" w:rsidRDefault="004604FC"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Para instalar e utilizar o projeto é necessário utilizar um cliente </w:t>
      </w:r>
      <w:r w:rsidR="00045DCC" w:rsidRPr="007C0575">
        <w:rPr>
          <w:color w:val="000000" w:themeColor="text1"/>
          <w:sz w:val="24"/>
          <w:szCs w:val="24"/>
          <w:lang w:val="pt-PT"/>
        </w:rPr>
        <w:t xml:space="preserve">de simulação de </w:t>
      </w:r>
      <w:r w:rsidRPr="007C0575">
        <w:rPr>
          <w:color w:val="000000" w:themeColor="text1"/>
          <w:sz w:val="24"/>
          <w:szCs w:val="24"/>
          <w:lang w:val="pt-PT"/>
        </w:rPr>
        <w:t xml:space="preserve">servidor, que tenha </w:t>
      </w:r>
      <w:r w:rsidR="00127472" w:rsidRPr="007C0575">
        <w:rPr>
          <w:i/>
          <w:iCs/>
          <w:color w:val="000000" w:themeColor="text1"/>
          <w:sz w:val="24"/>
          <w:szCs w:val="24"/>
          <w:lang w:val="pt-PT"/>
        </w:rPr>
        <w:t>MYSQL</w:t>
      </w:r>
      <w:r w:rsidRPr="007C0575">
        <w:rPr>
          <w:color w:val="000000" w:themeColor="text1"/>
          <w:sz w:val="24"/>
          <w:szCs w:val="24"/>
          <w:lang w:val="pt-PT"/>
        </w:rPr>
        <w:t xml:space="preserve"> e serviços </w:t>
      </w:r>
      <w:r w:rsidRPr="007C0575">
        <w:rPr>
          <w:i/>
          <w:iCs/>
          <w:color w:val="000000" w:themeColor="text1"/>
          <w:sz w:val="24"/>
          <w:szCs w:val="24"/>
          <w:lang w:val="pt-PT"/>
        </w:rPr>
        <w:t>web apache</w:t>
      </w:r>
      <w:r w:rsidRPr="007C0575">
        <w:rPr>
          <w:color w:val="000000" w:themeColor="text1"/>
          <w:sz w:val="24"/>
          <w:szCs w:val="24"/>
          <w:lang w:val="pt-PT"/>
        </w:rPr>
        <w:t xml:space="preserve">. No nosso projeto utilizámos o </w:t>
      </w:r>
      <w:r w:rsidRPr="007C0575">
        <w:rPr>
          <w:i/>
          <w:iCs/>
          <w:color w:val="000000" w:themeColor="text1"/>
          <w:sz w:val="24"/>
          <w:szCs w:val="24"/>
          <w:lang w:val="pt-PT"/>
        </w:rPr>
        <w:t>XAMPP</w:t>
      </w:r>
      <w:r w:rsidRPr="007C0575">
        <w:rPr>
          <w:color w:val="000000" w:themeColor="text1"/>
          <w:sz w:val="24"/>
          <w:szCs w:val="24"/>
          <w:lang w:val="pt-PT"/>
        </w:rPr>
        <w:t xml:space="preserve">. </w:t>
      </w:r>
    </w:p>
    <w:p w14:paraId="566512E6" w14:textId="41B88B4D" w:rsidR="00045DCC" w:rsidRPr="007C0575" w:rsidRDefault="00040BB4"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Depois de aberto a aplicação de servidor é necessário importar a base de dados no serviço </w:t>
      </w:r>
      <w:r w:rsidRPr="007C0575">
        <w:rPr>
          <w:i/>
          <w:iCs/>
          <w:color w:val="000000" w:themeColor="text1"/>
          <w:sz w:val="24"/>
          <w:szCs w:val="24"/>
          <w:lang w:val="pt-PT"/>
        </w:rPr>
        <w:t>MYSQL</w:t>
      </w:r>
      <w:r w:rsidRPr="007C0575">
        <w:rPr>
          <w:color w:val="000000" w:themeColor="text1"/>
          <w:sz w:val="24"/>
          <w:szCs w:val="24"/>
          <w:lang w:val="pt-PT"/>
        </w:rPr>
        <w:t xml:space="preserve"> utilizado, no nosso caso o </w:t>
      </w:r>
      <w:proofErr w:type="spellStart"/>
      <w:r w:rsidRPr="00C409E5">
        <w:rPr>
          <w:i/>
          <w:iCs/>
          <w:color w:val="000000" w:themeColor="text1"/>
          <w:sz w:val="24"/>
          <w:szCs w:val="24"/>
          <w:lang w:val="pt-PT"/>
        </w:rPr>
        <w:t>PHPMyAdmin</w:t>
      </w:r>
      <w:proofErr w:type="spellEnd"/>
      <w:r w:rsidRPr="007C0575">
        <w:rPr>
          <w:color w:val="000000" w:themeColor="text1"/>
          <w:sz w:val="24"/>
          <w:szCs w:val="24"/>
          <w:lang w:val="pt-PT"/>
        </w:rPr>
        <w:t>. O nome do ficheiro da base de dados</w:t>
      </w:r>
      <w:r w:rsidR="00045DCC" w:rsidRPr="007C0575">
        <w:rPr>
          <w:color w:val="000000" w:themeColor="text1"/>
          <w:sz w:val="24"/>
          <w:szCs w:val="24"/>
          <w:lang w:val="pt-PT"/>
        </w:rPr>
        <w:t xml:space="preserve"> está localizado na pasta das bases de dados e chama-se:</w:t>
      </w:r>
    </w:p>
    <w:p w14:paraId="40B3B653" w14:textId="2B63AD53" w:rsidR="004604FC" w:rsidRPr="007C0575" w:rsidRDefault="00040BB4"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w:t>
      </w:r>
      <w:proofErr w:type="spellStart"/>
      <w:r w:rsidR="00045DCC" w:rsidRPr="00C409E5">
        <w:rPr>
          <w:b/>
          <w:bCs/>
          <w:color w:val="000000" w:themeColor="text1"/>
          <w:sz w:val="24"/>
          <w:szCs w:val="24"/>
          <w:lang w:val="pt-PT"/>
        </w:rPr>
        <w:t>administration_west</w:t>
      </w:r>
      <w:proofErr w:type="spellEnd"/>
      <w:r w:rsidR="00045DCC" w:rsidRPr="00C409E5">
        <w:rPr>
          <w:b/>
          <w:bCs/>
          <w:color w:val="000000" w:themeColor="text1"/>
          <w:sz w:val="24"/>
          <w:szCs w:val="24"/>
          <w:lang w:val="pt-PT"/>
        </w:rPr>
        <w:t xml:space="preserve"> base de dados </w:t>
      </w:r>
      <w:proofErr w:type="spellStart"/>
      <w:r w:rsidR="00045DCC" w:rsidRPr="00C409E5">
        <w:rPr>
          <w:b/>
          <w:bCs/>
          <w:color w:val="000000" w:themeColor="text1"/>
          <w:sz w:val="24"/>
          <w:szCs w:val="24"/>
          <w:lang w:val="pt-PT"/>
        </w:rPr>
        <w:t>final.sql</w:t>
      </w:r>
      <w:proofErr w:type="spellEnd"/>
      <w:r w:rsidR="00045DCC" w:rsidRPr="007C0575">
        <w:rPr>
          <w:color w:val="000000" w:themeColor="text1"/>
          <w:sz w:val="24"/>
          <w:szCs w:val="24"/>
          <w:lang w:val="pt-PT"/>
        </w:rPr>
        <w:t>”</w:t>
      </w:r>
    </w:p>
    <w:p w14:paraId="7BD2EC86" w14:textId="0BEDBAF2" w:rsidR="0018365D" w:rsidRPr="007C0575" w:rsidRDefault="004604FC"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Para colocar a conexão à </w:t>
      </w:r>
      <w:r w:rsidRPr="00C409E5">
        <w:rPr>
          <w:i/>
          <w:iCs/>
          <w:color w:val="000000" w:themeColor="text1"/>
          <w:sz w:val="24"/>
          <w:szCs w:val="24"/>
          <w:lang w:val="pt-PT"/>
        </w:rPr>
        <w:t>API</w:t>
      </w:r>
      <w:r w:rsidRPr="007C0575">
        <w:rPr>
          <w:color w:val="000000" w:themeColor="text1"/>
          <w:sz w:val="24"/>
          <w:szCs w:val="24"/>
          <w:lang w:val="pt-PT"/>
        </w:rPr>
        <w:t xml:space="preserve"> a funcionar é necessário saber o</w:t>
      </w:r>
      <w:r w:rsidR="00C409E5">
        <w:rPr>
          <w:color w:val="000000" w:themeColor="text1"/>
          <w:sz w:val="24"/>
          <w:szCs w:val="24"/>
          <w:lang w:val="pt-PT"/>
        </w:rPr>
        <w:t xml:space="preserve"> endereço</w:t>
      </w:r>
      <w:r w:rsidRPr="007C0575">
        <w:rPr>
          <w:color w:val="000000" w:themeColor="text1"/>
          <w:sz w:val="24"/>
          <w:szCs w:val="24"/>
          <w:lang w:val="pt-PT"/>
        </w:rPr>
        <w:t xml:space="preserve"> </w:t>
      </w:r>
      <w:r w:rsidRPr="00C409E5">
        <w:rPr>
          <w:i/>
          <w:iCs/>
          <w:color w:val="000000" w:themeColor="text1"/>
          <w:sz w:val="24"/>
          <w:szCs w:val="24"/>
          <w:lang w:val="pt-PT"/>
        </w:rPr>
        <w:t>IP</w:t>
      </w:r>
      <w:r w:rsidRPr="007C0575">
        <w:rPr>
          <w:color w:val="000000" w:themeColor="text1"/>
          <w:sz w:val="24"/>
          <w:szCs w:val="24"/>
          <w:lang w:val="pt-PT"/>
        </w:rPr>
        <w:t xml:space="preserve"> local do computador. Para isso, no </w:t>
      </w:r>
      <w:r w:rsidRPr="0051319A">
        <w:rPr>
          <w:i/>
          <w:iCs/>
          <w:color w:val="000000" w:themeColor="text1"/>
          <w:sz w:val="24"/>
          <w:szCs w:val="24"/>
          <w:lang w:val="pt-PT"/>
        </w:rPr>
        <w:t>Windows</w:t>
      </w:r>
      <w:r w:rsidRPr="007C0575">
        <w:rPr>
          <w:color w:val="000000" w:themeColor="text1"/>
          <w:sz w:val="24"/>
          <w:szCs w:val="24"/>
          <w:lang w:val="pt-PT"/>
        </w:rPr>
        <w:t xml:space="preserve"> é necessário ir à consola e escrever </w:t>
      </w:r>
      <w:proofErr w:type="spellStart"/>
      <w:r w:rsidRPr="0051319A">
        <w:rPr>
          <w:i/>
          <w:iCs/>
          <w:color w:val="000000" w:themeColor="text1"/>
          <w:sz w:val="24"/>
          <w:szCs w:val="24"/>
          <w:lang w:val="pt-PT"/>
        </w:rPr>
        <w:t>IPconfig</w:t>
      </w:r>
      <w:proofErr w:type="spellEnd"/>
      <w:r w:rsidRPr="007C0575">
        <w:rPr>
          <w:color w:val="000000" w:themeColor="text1"/>
          <w:sz w:val="24"/>
          <w:szCs w:val="24"/>
          <w:lang w:val="pt-PT"/>
        </w:rPr>
        <w:t xml:space="preserve"> e pegar o valor do </w:t>
      </w:r>
      <w:r w:rsidRPr="0051319A">
        <w:rPr>
          <w:i/>
          <w:iCs/>
          <w:color w:val="000000" w:themeColor="text1"/>
          <w:sz w:val="24"/>
          <w:szCs w:val="24"/>
          <w:lang w:val="pt-PT"/>
        </w:rPr>
        <w:t>IPV4</w:t>
      </w:r>
      <w:r w:rsidRPr="007C0575">
        <w:rPr>
          <w:color w:val="000000" w:themeColor="text1"/>
          <w:sz w:val="24"/>
          <w:szCs w:val="24"/>
          <w:lang w:val="pt-PT"/>
        </w:rPr>
        <w:t xml:space="preserve"> para ser utilizado </w:t>
      </w:r>
      <w:r w:rsidR="0051319A">
        <w:rPr>
          <w:color w:val="000000" w:themeColor="text1"/>
          <w:sz w:val="24"/>
          <w:szCs w:val="24"/>
          <w:lang w:val="pt-PT"/>
        </w:rPr>
        <w:t>na aplicação</w:t>
      </w:r>
      <w:r w:rsidRPr="007C0575">
        <w:rPr>
          <w:color w:val="000000" w:themeColor="text1"/>
          <w:sz w:val="24"/>
          <w:szCs w:val="24"/>
          <w:lang w:val="pt-PT"/>
        </w:rPr>
        <w:t xml:space="preserve">, no ficheiro </w:t>
      </w:r>
      <w:r w:rsidR="0074605B" w:rsidRPr="0074605B">
        <w:rPr>
          <w:i/>
          <w:iCs/>
          <w:color w:val="000000" w:themeColor="text1"/>
          <w:sz w:val="24"/>
          <w:szCs w:val="24"/>
          <w:lang w:val="pt-PT"/>
        </w:rPr>
        <w:t>JAVA</w:t>
      </w:r>
      <w:r w:rsidRPr="007C0575">
        <w:rPr>
          <w:color w:val="000000" w:themeColor="text1"/>
          <w:sz w:val="24"/>
          <w:szCs w:val="24"/>
          <w:lang w:val="pt-PT"/>
        </w:rPr>
        <w:t xml:space="preserve"> no caminho android/app/src/main/java/com/exemple/administration_west/pages/ProductFragment no </w:t>
      </w:r>
      <w:proofErr w:type="spellStart"/>
      <w:r w:rsidRPr="007C0575">
        <w:rPr>
          <w:color w:val="000000" w:themeColor="text1"/>
          <w:sz w:val="24"/>
          <w:szCs w:val="24"/>
          <w:lang w:val="pt-PT"/>
        </w:rPr>
        <w:t>string</w:t>
      </w:r>
      <w:proofErr w:type="spellEnd"/>
      <w:r w:rsidRPr="007C0575">
        <w:rPr>
          <w:color w:val="000000" w:themeColor="text1"/>
          <w:sz w:val="24"/>
          <w:szCs w:val="24"/>
          <w:lang w:val="pt-PT"/>
        </w:rPr>
        <w:t xml:space="preserve"> final chamado </w:t>
      </w:r>
      <w:proofErr w:type="spellStart"/>
      <w:r w:rsidRPr="0020138B">
        <w:rPr>
          <w:i/>
          <w:iCs/>
          <w:color w:val="000000" w:themeColor="text1"/>
          <w:sz w:val="24"/>
          <w:szCs w:val="24"/>
          <w:lang w:val="pt-PT"/>
        </w:rPr>
        <w:t>ip</w:t>
      </w:r>
      <w:proofErr w:type="spellEnd"/>
      <w:r w:rsidRPr="007C0575">
        <w:rPr>
          <w:color w:val="000000" w:themeColor="text1"/>
          <w:sz w:val="24"/>
          <w:szCs w:val="24"/>
          <w:lang w:val="pt-PT"/>
        </w:rPr>
        <w:t xml:space="preserve"> tal como na imagem abaixo.</w:t>
      </w:r>
    </w:p>
    <w:p w14:paraId="632995FE" w14:textId="2EE8A16B" w:rsidR="005619A6" w:rsidRPr="007C0575" w:rsidRDefault="2C850C4F"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drawing>
          <wp:inline distT="0" distB="0" distL="0" distR="0" wp14:anchorId="6577987C" wp14:editId="20E82B88">
            <wp:extent cx="5274945" cy="775970"/>
            <wp:effectExtent l="0" t="0" r="190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69">
                      <a:extLst>
                        <a:ext uri="{28A0092B-C50C-407E-A947-70E740481C1C}">
                          <a14:useLocalDpi xmlns:a14="http://schemas.microsoft.com/office/drawing/2010/main" val="0"/>
                        </a:ext>
                      </a:extLst>
                    </a:blip>
                    <a:stretch>
                      <a:fillRect/>
                    </a:stretch>
                  </pic:blipFill>
                  <pic:spPr>
                    <a:xfrm>
                      <a:off x="0" y="0"/>
                      <a:ext cx="5274945" cy="775970"/>
                    </a:xfrm>
                    <a:prstGeom prst="rect">
                      <a:avLst/>
                    </a:prstGeom>
                  </pic:spPr>
                </pic:pic>
              </a:graphicData>
            </a:graphic>
          </wp:inline>
        </w:drawing>
      </w:r>
    </w:p>
    <w:p w14:paraId="02D02D56" w14:textId="31A9515F" w:rsidR="0071362F" w:rsidRPr="007C0575" w:rsidRDefault="0071362F"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A versão do </w:t>
      </w:r>
      <w:r w:rsidRPr="0020138B">
        <w:rPr>
          <w:i/>
          <w:iCs/>
          <w:color w:val="000000" w:themeColor="text1"/>
          <w:sz w:val="24"/>
          <w:szCs w:val="24"/>
          <w:lang w:val="pt-PT"/>
        </w:rPr>
        <w:t>Android</w:t>
      </w:r>
      <w:r w:rsidRPr="007C0575">
        <w:rPr>
          <w:color w:val="000000" w:themeColor="text1"/>
          <w:sz w:val="24"/>
          <w:szCs w:val="24"/>
          <w:lang w:val="pt-PT"/>
        </w:rPr>
        <w:t xml:space="preserve"> recomendada para utilizar foi a versão 8.0 na</w:t>
      </w:r>
      <w:r w:rsidRPr="0020138B">
        <w:rPr>
          <w:i/>
          <w:iCs/>
          <w:color w:val="000000" w:themeColor="text1"/>
          <w:sz w:val="24"/>
          <w:szCs w:val="24"/>
          <w:lang w:val="pt-PT"/>
        </w:rPr>
        <w:t xml:space="preserve"> </w:t>
      </w:r>
      <w:r w:rsidR="00EA4C20" w:rsidRPr="0020138B">
        <w:rPr>
          <w:i/>
          <w:iCs/>
          <w:color w:val="000000" w:themeColor="text1"/>
          <w:sz w:val="24"/>
          <w:szCs w:val="24"/>
          <w:lang w:val="pt-PT"/>
        </w:rPr>
        <w:t>API</w:t>
      </w:r>
      <w:r w:rsidRPr="007C0575">
        <w:rPr>
          <w:color w:val="000000" w:themeColor="text1"/>
          <w:sz w:val="24"/>
          <w:szCs w:val="24"/>
          <w:lang w:val="pt-PT"/>
        </w:rPr>
        <w:t xml:space="preserve"> 26, devido ao facto de ter sido a utilizada durante o desenvolvimento, de modo a não haver tantas diferenças.</w:t>
      </w:r>
    </w:p>
    <w:p w14:paraId="5BC4AFD3" w14:textId="01DD2D3E" w:rsidR="003E3D1D" w:rsidRDefault="005619A6" w:rsidP="00EA4C20">
      <w:pPr>
        <w:pStyle w:val="Ttulo1"/>
        <w:numPr>
          <w:ilvl w:val="0"/>
          <w:numId w:val="9"/>
        </w:numPr>
      </w:pPr>
      <w:r>
        <w:br w:type="page"/>
      </w:r>
      <w:bookmarkStart w:id="52" w:name="_Toc64318248"/>
      <w:r w:rsidR="00EA4C20">
        <w:lastRenderedPageBreak/>
        <w:t>Anexos</w:t>
      </w:r>
      <w:bookmarkEnd w:id="52"/>
    </w:p>
    <w:p w14:paraId="6C4E3AC4" w14:textId="5D4471DA" w:rsidR="00EA4C20" w:rsidRDefault="00EA4C20" w:rsidP="00EA4C20">
      <w:pPr>
        <w:pStyle w:val="Corpodetexto"/>
        <w:rPr>
          <w:lang w:val="pt-PT"/>
        </w:rPr>
      </w:pPr>
    </w:p>
    <w:p w14:paraId="65E67A29" w14:textId="0F2BB762" w:rsidR="00EA4C20" w:rsidRDefault="00EA4C20" w:rsidP="00EA4C20">
      <w:pPr>
        <w:pStyle w:val="Corpodetexto"/>
        <w:rPr>
          <w:lang w:val="pt-PT"/>
        </w:rPr>
      </w:pPr>
      <w:r>
        <w:rPr>
          <w:lang w:val="pt-PT"/>
        </w:rPr>
        <w:t>Com este documento anexamos vários componentes referidos ao longo do relatório.</w:t>
      </w:r>
    </w:p>
    <w:p w14:paraId="6D8EAF7D" w14:textId="1EF22F22" w:rsidR="00EA4C20" w:rsidRPr="00EA4C20" w:rsidRDefault="00EA4C20" w:rsidP="00EA4C20">
      <w:pPr>
        <w:pStyle w:val="Corpodetexto"/>
        <w:rPr>
          <w:lang w:val="pt-PT"/>
        </w:rPr>
      </w:pPr>
    </w:p>
    <w:sectPr w:rsidR="00EA4C20" w:rsidRPr="00EA4C20" w:rsidSect="00C17BC3">
      <w:footerReference w:type="first" r:id="rId70"/>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9B48E" w14:textId="77777777" w:rsidR="008F18F8" w:rsidRDefault="008F18F8">
      <w:pPr>
        <w:rPr>
          <w:lang w:val="en-US"/>
        </w:rPr>
      </w:pPr>
      <w:r>
        <w:rPr>
          <w:lang w:val="en-US"/>
        </w:rPr>
        <w:separator/>
      </w:r>
    </w:p>
  </w:endnote>
  <w:endnote w:type="continuationSeparator" w:id="0">
    <w:p w14:paraId="0231C4F3" w14:textId="77777777" w:rsidR="008F18F8" w:rsidRDefault="008F18F8">
      <w:pPr>
        <w:rPr>
          <w:lang w:val="en-US"/>
        </w:rPr>
      </w:pPr>
      <w:r>
        <w:rPr>
          <w:lang w:val="en-US"/>
        </w:rPr>
        <w:continuationSeparator/>
      </w:r>
    </w:p>
  </w:endnote>
  <w:endnote w:type="continuationNotice" w:id="1">
    <w:p w14:paraId="764D4ADB" w14:textId="77777777" w:rsidR="008F18F8" w:rsidRDefault="008F18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E03C6" w14:textId="77777777" w:rsidR="00093523" w:rsidRDefault="0009352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10</w:t>
    </w:r>
    <w:r>
      <w:rPr>
        <w:rStyle w:val="Nmerodepgina"/>
        <w:szCs w:val="20"/>
        <w:lang w:val="en-US"/>
      </w:rPr>
      <w:fldChar w:fldCharType="end"/>
    </w:r>
  </w:p>
  <w:p w14:paraId="16287F21" w14:textId="77777777" w:rsidR="00093523" w:rsidRDefault="00093523">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E5E87" w14:textId="77777777" w:rsidR="00093523" w:rsidRDefault="0009352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v</w:t>
    </w:r>
    <w:r>
      <w:rPr>
        <w:rStyle w:val="Nmerodepgina"/>
        <w:szCs w:val="20"/>
        <w:lang w:val="en-US"/>
      </w:rPr>
      <w:fldChar w:fldCharType="end"/>
    </w:r>
  </w:p>
  <w:p w14:paraId="2DE403A5" w14:textId="77777777" w:rsidR="00093523" w:rsidRDefault="00093523">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4A9CD" w14:textId="77777777" w:rsidR="00093523" w:rsidRDefault="00093523">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365A3" w14:textId="77777777" w:rsidR="00093523" w:rsidRDefault="0009352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62431CDC" w14:textId="77777777" w:rsidR="00093523" w:rsidRDefault="00093523">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D22A9" w14:textId="77777777" w:rsidR="00093523" w:rsidRDefault="00093523">
    <w:pPr>
      <w:pStyle w:val="Rodap"/>
      <w:jc w:val="center"/>
    </w:pPr>
    <w:r>
      <w:fldChar w:fldCharType="begin"/>
    </w:r>
    <w:r>
      <w:instrText xml:space="preserve"> PAGE   \* MERGEFORMAT </w:instrText>
    </w:r>
    <w:r>
      <w:fldChar w:fldCharType="separate"/>
    </w:r>
    <w:r>
      <w:rPr>
        <w:noProof/>
      </w:rPr>
      <w:t>1</w:t>
    </w:r>
    <w:r>
      <w:rPr>
        <w:noProof/>
      </w:rPr>
      <w:fldChar w:fldCharType="end"/>
    </w:r>
  </w:p>
  <w:p w14:paraId="7D34F5C7" w14:textId="77777777" w:rsidR="00093523" w:rsidRDefault="0009352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F0FF43" w14:textId="77777777" w:rsidR="008F18F8" w:rsidRDefault="008F18F8">
      <w:pPr>
        <w:rPr>
          <w:lang w:val="en-US"/>
        </w:rPr>
      </w:pPr>
      <w:r>
        <w:rPr>
          <w:lang w:val="en-US"/>
        </w:rPr>
        <w:separator/>
      </w:r>
    </w:p>
  </w:footnote>
  <w:footnote w:type="continuationSeparator" w:id="0">
    <w:p w14:paraId="608FDA36" w14:textId="77777777" w:rsidR="008F18F8" w:rsidRDefault="008F18F8">
      <w:pPr>
        <w:rPr>
          <w:lang w:val="en-US"/>
        </w:rPr>
      </w:pPr>
      <w:r>
        <w:rPr>
          <w:lang w:val="en-US"/>
        </w:rPr>
        <w:separator/>
      </w:r>
    </w:p>
  </w:footnote>
  <w:footnote w:type="continuationNotice" w:id="1">
    <w:p w14:paraId="3BEAA891" w14:textId="77777777" w:rsidR="008F18F8" w:rsidRPr="00F20B3E" w:rsidRDefault="008F18F8">
      <w:pPr>
        <w:rPr>
          <w:i/>
          <w:iCs/>
          <w:sz w:val="18"/>
          <w:szCs w:val="20"/>
          <w:lang w:val="pt-PT"/>
        </w:rPr>
      </w:pPr>
      <w:r w:rsidRPr="00F20B3E">
        <w:rPr>
          <w:i/>
          <w:iCs/>
          <w:sz w:val="18"/>
          <w:szCs w:val="20"/>
          <w:lang w:val="pt-PT"/>
        </w:rPr>
        <w:t>(continuação da notas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C2D13" w14:textId="77777777" w:rsidR="00093523" w:rsidRDefault="00093523">
    <w:pPr>
      <w:rPr>
        <w:lang w:val="en-US"/>
      </w:rPr>
    </w:pPr>
    <w:r>
      <w:rPr>
        <w:noProof/>
        <w:lang w:val="pt-PT" w:eastAsia="pt-PT"/>
      </w:rPr>
      <mc:AlternateContent>
        <mc:Choice Requires="wps">
          <w:drawing>
            <wp:anchor distT="0" distB="0" distL="114300" distR="114300" simplePos="0" relativeHeight="251658240" behindDoc="0" locked="1" layoutInCell="0" allowOverlap="1" wp14:anchorId="4D401688" wp14:editId="07777777">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2BE66" id="Rectangle 1" o:spid="_x0000_s1026" style="position:absolute;margin-left:36pt;margin-top:95.1pt;width:540pt;height:2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1" behindDoc="0" locked="1" layoutInCell="0" allowOverlap="1" wp14:anchorId="5825AAA3" wp14:editId="07777777">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7C7A37E1" w14:textId="77777777" w:rsidR="00093523" w:rsidRDefault="0009352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384BA73E" w14:textId="77777777" w:rsidR="00093523" w:rsidRDefault="0009352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5AAA3" id="Rectangle 2" o:spid="_x0000_s1041" style="position:absolute;margin-left:145.2pt;margin-top:30pt;width:8.4pt;height:7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" o:allowincell="f" filled="f" stroked="f" strokecolor="white" strokeweight="6pt">
              <v:textbox inset="0,0,0,0">
                <w:txbxContent>
                  <w:p w14:paraId="7C7A37E1" w14:textId="77777777" w:rsidR="00093523" w:rsidRDefault="0009352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384BA73E" w14:textId="77777777" w:rsidR="00093523" w:rsidRDefault="00093523"/>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BEAA2" w14:textId="77777777" w:rsidR="00093523" w:rsidRDefault="00093523">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93A62" w14:textId="77777777" w:rsidR="00093523" w:rsidRDefault="00093523">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398E2" w14:textId="77777777" w:rsidR="00093523" w:rsidRDefault="00093523">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831B3" w14:textId="77777777" w:rsidR="00093523" w:rsidRDefault="00093523">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hybridMultilevel"/>
    <w:tmpl w:val="FFFFFFFF"/>
    <w:lvl w:ilvl="0" w:tplc="0D20DC26">
      <w:numFmt w:val="decimal"/>
      <w:pStyle w:val="Listacommarcas"/>
      <w:lvlText w:val="*"/>
      <w:lvlJc w:val="left"/>
      <w:pPr>
        <w:ind w:left="0" w:firstLine="0"/>
      </w:pPr>
    </w:lvl>
    <w:lvl w:ilvl="1" w:tplc="2A30EBCE">
      <w:numFmt w:val="decimal"/>
      <w:lvlText w:val=""/>
      <w:lvlJc w:val="left"/>
    </w:lvl>
    <w:lvl w:ilvl="2" w:tplc="0248BBAC">
      <w:numFmt w:val="decimal"/>
      <w:lvlText w:val=""/>
      <w:lvlJc w:val="left"/>
    </w:lvl>
    <w:lvl w:ilvl="3" w:tplc="3DD2F2D4">
      <w:numFmt w:val="decimal"/>
      <w:lvlText w:val=""/>
      <w:lvlJc w:val="left"/>
    </w:lvl>
    <w:lvl w:ilvl="4" w:tplc="722A5468">
      <w:numFmt w:val="decimal"/>
      <w:lvlText w:val=""/>
      <w:lvlJc w:val="left"/>
    </w:lvl>
    <w:lvl w:ilvl="5" w:tplc="93709498">
      <w:numFmt w:val="decimal"/>
      <w:lvlText w:val=""/>
      <w:lvlJc w:val="left"/>
    </w:lvl>
    <w:lvl w:ilvl="6" w:tplc="FB1C271A">
      <w:numFmt w:val="decimal"/>
      <w:lvlText w:val=""/>
      <w:lvlJc w:val="left"/>
    </w:lvl>
    <w:lvl w:ilvl="7" w:tplc="85105702">
      <w:numFmt w:val="decimal"/>
      <w:lvlText w:val=""/>
      <w:lvlJc w:val="left"/>
    </w:lvl>
    <w:lvl w:ilvl="8" w:tplc="6F463792">
      <w:numFmt w:val="decimal"/>
      <w:lvlText w:val=""/>
      <w:lvlJc w:val="left"/>
    </w:lvl>
  </w:abstractNum>
  <w:abstractNum w:abstractNumId="2" w15:restartNumberingAfterBreak="0">
    <w:nsid w:val="00670E2C"/>
    <w:multiLevelType w:val="hybridMultilevel"/>
    <w:tmpl w:val="FFFFFFFF"/>
    <w:lvl w:ilvl="0" w:tplc="C50C0E04">
      <w:start w:val="1"/>
      <w:numFmt w:val="bullet"/>
      <w:lvlText w:val=""/>
      <w:lvlJc w:val="left"/>
      <w:pPr>
        <w:ind w:left="720" w:hanging="360"/>
      </w:pPr>
      <w:rPr>
        <w:rFonts w:ascii="Symbol" w:hAnsi="Symbol" w:hint="default"/>
      </w:rPr>
    </w:lvl>
    <w:lvl w:ilvl="1" w:tplc="FBFE0172">
      <w:start w:val="1"/>
      <w:numFmt w:val="bullet"/>
      <w:lvlText w:val="o"/>
      <w:lvlJc w:val="left"/>
      <w:pPr>
        <w:ind w:left="1440" w:hanging="360"/>
      </w:pPr>
      <w:rPr>
        <w:rFonts w:ascii="Courier New" w:hAnsi="Courier New" w:hint="default"/>
      </w:rPr>
    </w:lvl>
    <w:lvl w:ilvl="2" w:tplc="D10A1C0E">
      <w:start w:val="1"/>
      <w:numFmt w:val="bullet"/>
      <w:lvlText w:val=""/>
      <w:lvlJc w:val="left"/>
      <w:pPr>
        <w:ind w:left="2160" w:hanging="360"/>
      </w:pPr>
      <w:rPr>
        <w:rFonts w:ascii="Wingdings" w:hAnsi="Wingdings" w:hint="default"/>
      </w:rPr>
    </w:lvl>
    <w:lvl w:ilvl="3" w:tplc="BFEA1D96">
      <w:start w:val="1"/>
      <w:numFmt w:val="bullet"/>
      <w:lvlText w:val=""/>
      <w:lvlJc w:val="left"/>
      <w:pPr>
        <w:ind w:left="2880" w:hanging="360"/>
      </w:pPr>
      <w:rPr>
        <w:rFonts w:ascii="Symbol" w:hAnsi="Symbol" w:hint="default"/>
      </w:rPr>
    </w:lvl>
    <w:lvl w:ilvl="4" w:tplc="77AEC01A">
      <w:start w:val="1"/>
      <w:numFmt w:val="bullet"/>
      <w:lvlText w:val="o"/>
      <w:lvlJc w:val="left"/>
      <w:pPr>
        <w:ind w:left="3600" w:hanging="360"/>
      </w:pPr>
      <w:rPr>
        <w:rFonts w:ascii="Courier New" w:hAnsi="Courier New" w:hint="default"/>
      </w:rPr>
    </w:lvl>
    <w:lvl w:ilvl="5" w:tplc="21365E2A">
      <w:start w:val="1"/>
      <w:numFmt w:val="bullet"/>
      <w:lvlText w:val=""/>
      <w:lvlJc w:val="left"/>
      <w:pPr>
        <w:ind w:left="4320" w:hanging="360"/>
      </w:pPr>
      <w:rPr>
        <w:rFonts w:ascii="Wingdings" w:hAnsi="Wingdings" w:hint="default"/>
      </w:rPr>
    </w:lvl>
    <w:lvl w:ilvl="6" w:tplc="0EF058CE">
      <w:start w:val="1"/>
      <w:numFmt w:val="bullet"/>
      <w:lvlText w:val=""/>
      <w:lvlJc w:val="left"/>
      <w:pPr>
        <w:ind w:left="5040" w:hanging="360"/>
      </w:pPr>
      <w:rPr>
        <w:rFonts w:ascii="Symbol" w:hAnsi="Symbol" w:hint="default"/>
      </w:rPr>
    </w:lvl>
    <w:lvl w:ilvl="7" w:tplc="33E688AE">
      <w:start w:val="1"/>
      <w:numFmt w:val="bullet"/>
      <w:lvlText w:val="o"/>
      <w:lvlJc w:val="left"/>
      <w:pPr>
        <w:ind w:left="5760" w:hanging="360"/>
      </w:pPr>
      <w:rPr>
        <w:rFonts w:ascii="Courier New" w:hAnsi="Courier New" w:hint="default"/>
      </w:rPr>
    </w:lvl>
    <w:lvl w:ilvl="8" w:tplc="DC32F23A">
      <w:start w:val="1"/>
      <w:numFmt w:val="bullet"/>
      <w:lvlText w:val=""/>
      <w:lvlJc w:val="left"/>
      <w:pPr>
        <w:ind w:left="6480" w:hanging="360"/>
      </w:pPr>
      <w:rPr>
        <w:rFonts w:ascii="Wingdings" w:hAnsi="Wingdings" w:hint="default"/>
      </w:rPr>
    </w:lvl>
  </w:abstractNum>
  <w:abstractNum w:abstractNumId="3"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7E45514"/>
    <w:multiLevelType w:val="hybridMultilevel"/>
    <w:tmpl w:val="FFFFFFFF"/>
    <w:lvl w:ilvl="0" w:tplc="64A0D632">
      <w:start w:val="1"/>
      <w:numFmt w:val="bullet"/>
      <w:lvlText w:val=""/>
      <w:lvlJc w:val="left"/>
      <w:pPr>
        <w:ind w:left="720" w:hanging="360"/>
      </w:pPr>
      <w:rPr>
        <w:rFonts w:ascii="Symbol" w:hAnsi="Symbol" w:hint="default"/>
      </w:rPr>
    </w:lvl>
    <w:lvl w:ilvl="1" w:tplc="BD829F8C">
      <w:start w:val="1"/>
      <w:numFmt w:val="bullet"/>
      <w:lvlText w:val="o"/>
      <w:lvlJc w:val="left"/>
      <w:pPr>
        <w:ind w:left="1440" w:hanging="360"/>
      </w:pPr>
      <w:rPr>
        <w:rFonts w:ascii="Courier New" w:hAnsi="Courier New" w:hint="default"/>
      </w:rPr>
    </w:lvl>
    <w:lvl w:ilvl="2" w:tplc="537AEA20">
      <w:start w:val="1"/>
      <w:numFmt w:val="bullet"/>
      <w:lvlText w:val=""/>
      <w:lvlJc w:val="left"/>
      <w:pPr>
        <w:ind w:left="2160" w:hanging="360"/>
      </w:pPr>
      <w:rPr>
        <w:rFonts w:ascii="Wingdings" w:hAnsi="Wingdings" w:hint="default"/>
      </w:rPr>
    </w:lvl>
    <w:lvl w:ilvl="3" w:tplc="70EEF0B6">
      <w:start w:val="1"/>
      <w:numFmt w:val="bullet"/>
      <w:lvlText w:val=""/>
      <w:lvlJc w:val="left"/>
      <w:pPr>
        <w:ind w:left="2880" w:hanging="360"/>
      </w:pPr>
      <w:rPr>
        <w:rFonts w:ascii="Symbol" w:hAnsi="Symbol" w:hint="default"/>
      </w:rPr>
    </w:lvl>
    <w:lvl w:ilvl="4" w:tplc="27F43ED6">
      <w:start w:val="1"/>
      <w:numFmt w:val="bullet"/>
      <w:lvlText w:val="o"/>
      <w:lvlJc w:val="left"/>
      <w:pPr>
        <w:ind w:left="3600" w:hanging="360"/>
      </w:pPr>
      <w:rPr>
        <w:rFonts w:ascii="Courier New" w:hAnsi="Courier New" w:hint="default"/>
      </w:rPr>
    </w:lvl>
    <w:lvl w:ilvl="5" w:tplc="29286182">
      <w:start w:val="1"/>
      <w:numFmt w:val="bullet"/>
      <w:lvlText w:val=""/>
      <w:lvlJc w:val="left"/>
      <w:pPr>
        <w:ind w:left="4320" w:hanging="360"/>
      </w:pPr>
      <w:rPr>
        <w:rFonts w:ascii="Wingdings" w:hAnsi="Wingdings" w:hint="default"/>
      </w:rPr>
    </w:lvl>
    <w:lvl w:ilvl="6" w:tplc="231660EA">
      <w:start w:val="1"/>
      <w:numFmt w:val="bullet"/>
      <w:lvlText w:val=""/>
      <w:lvlJc w:val="left"/>
      <w:pPr>
        <w:ind w:left="5040" w:hanging="360"/>
      </w:pPr>
      <w:rPr>
        <w:rFonts w:ascii="Symbol" w:hAnsi="Symbol" w:hint="default"/>
      </w:rPr>
    </w:lvl>
    <w:lvl w:ilvl="7" w:tplc="6FA8E2D4">
      <w:start w:val="1"/>
      <w:numFmt w:val="bullet"/>
      <w:lvlText w:val="o"/>
      <w:lvlJc w:val="left"/>
      <w:pPr>
        <w:ind w:left="5760" w:hanging="360"/>
      </w:pPr>
      <w:rPr>
        <w:rFonts w:ascii="Courier New" w:hAnsi="Courier New" w:hint="default"/>
      </w:rPr>
    </w:lvl>
    <w:lvl w:ilvl="8" w:tplc="92EAA68C">
      <w:start w:val="1"/>
      <w:numFmt w:val="bullet"/>
      <w:lvlText w:val=""/>
      <w:lvlJc w:val="left"/>
      <w:pPr>
        <w:ind w:left="6480" w:hanging="360"/>
      </w:pPr>
      <w:rPr>
        <w:rFonts w:ascii="Wingdings" w:hAnsi="Wingdings" w:hint="default"/>
      </w:rPr>
    </w:lvl>
  </w:abstractNum>
  <w:abstractNum w:abstractNumId="6" w15:restartNumberingAfterBreak="0">
    <w:nsid w:val="0C721D55"/>
    <w:multiLevelType w:val="hybridMultilevel"/>
    <w:tmpl w:val="FFFFFFFF"/>
    <w:lvl w:ilvl="0" w:tplc="E46A7B80">
      <w:start w:val="1"/>
      <w:numFmt w:val="bullet"/>
      <w:lvlText w:val=""/>
      <w:lvlJc w:val="left"/>
      <w:pPr>
        <w:ind w:left="720" w:hanging="360"/>
      </w:pPr>
      <w:rPr>
        <w:rFonts w:ascii="Symbol" w:hAnsi="Symbol" w:hint="default"/>
      </w:rPr>
    </w:lvl>
    <w:lvl w:ilvl="1" w:tplc="78F4856A">
      <w:start w:val="1"/>
      <w:numFmt w:val="bullet"/>
      <w:lvlText w:val="o"/>
      <w:lvlJc w:val="left"/>
      <w:pPr>
        <w:ind w:left="1440" w:hanging="360"/>
      </w:pPr>
      <w:rPr>
        <w:rFonts w:ascii="Courier New" w:hAnsi="Courier New" w:hint="default"/>
      </w:rPr>
    </w:lvl>
    <w:lvl w:ilvl="2" w:tplc="AF143B4E">
      <w:start w:val="1"/>
      <w:numFmt w:val="bullet"/>
      <w:lvlText w:val=""/>
      <w:lvlJc w:val="left"/>
      <w:pPr>
        <w:ind w:left="2160" w:hanging="360"/>
      </w:pPr>
      <w:rPr>
        <w:rFonts w:ascii="Wingdings" w:hAnsi="Wingdings" w:hint="default"/>
      </w:rPr>
    </w:lvl>
    <w:lvl w:ilvl="3" w:tplc="8D3257EE">
      <w:start w:val="1"/>
      <w:numFmt w:val="bullet"/>
      <w:lvlText w:val=""/>
      <w:lvlJc w:val="left"/>
      <w:pPr>
        <w:ind w:left="2880" w:hanging="360"/>
      </w:pPr>
      <w:rPr>
        <w:rFonts w:ascii="Symbol" w:hAnsi="Symbol" w:hint="default"/>
      </w:rPr>
    </w:lvl>
    <w:lvl w:ilvl="4" w:tplc="B7C45302">
      <w:start w:val="1"/>
      <w:numFmt w:val="bullet"/>
      <w:lvlText w:val="o"/>
      <w:lvlJc w:val="left"/>
      <w:pPr>
        <w:ind w:left="3600" w:hanging="360"/>
      </w:pPr>
      <w:rPr>
        <w:rFonts w:ascii="Courier New" w:hAnsi="Courier New" w:hint="default"/>
      </w:rPr>
    </w:lvl>
    <w:lvl w:ilvl="5" w:tplc="C41843F2">
      <w:start w:val="1"/>
      <w:numFmt w:val="bullet"/>
      <w:lvlText w:val=""/>
      <w:lvlJc w:val="left"/>
      <w:pPr>
        <w:ind w:left="4320" w:hanging="360"/>
      </w:pPr>
      <w:rPr>
        <w:rFonts w:ascii="Wingdings" w:hAnsi="Wingdings" w:hint="default"/>
      </w:rPr>
    </w:lvl>
    <w:lvl w:ilvl="6" w:tplc="12580C8E">
      <w:start w:val="1"/>
      <w:numFmt w:val="bullet"/>
      <w:lvlText w:val=""/>
      <w:lvlJc w:val="left"/>
      <w:pPr>
        <w:ind w:left="5040" w:hanging="360"/>
      </w:pPr>
      <w:rPr>
        <w:rFonts w:ascii="Symbol" w:hAnsi="Symbol" w:hint="default"/>
      </w:rPr>
    </w:lvl>
    <w:lvl w:ilvl="7" w:tplc="FC24AC30">
      <w:start w:val="1"/>
      <w:numFmt w:val="bullet"/>
      <w:lvlText w:val="o"/>
      <w:lvlJc w:val="left"/>
      <w:pPr>
        <w:ind w:left="5760" w:hanging="360"/>
      </w:pPr>
      <w:rPr>
        <w:rFonts w:ascii="Courier New" w:hAnsi="Courier New" w:hint="default"/>
      </w:rPr>
    </w:lvl>
    <w:lvl w:ilvl="8" w:tplc="2ED4D584">
      <w:start w:val="1"/>
      <w:numFmt w:val="bullet"/>
      <w:lvlText w:val=""/>
      <w:lvlJc w:val="left"/>
      <w:pPr>
        <w:ind w:left="6480" w:hanging="360"/>
      </w:pPr>
      <w:rPr>
        <w:rFonts w:ascii="Wingdings" w:hAnsi="Wingdings" w:hint="default"/>
      </w:rPr>
    </w:lvl>
  </w:abstractNum>
  <w:abstractNum w:abstractNumId="7" w15:restartNumberingAfterBreak="0">
    <w:nsid w:val="122F4CAD"/>
    <w:multiLevelType w:val="hybridMultilevel"/>
    <w:tmpl w:val="FFFFFFFF"/>
    <w:lvl w:ilvl="0" w:tplc="BDEED27A">
      <w:start w:val="1"/>
      <w:numFmt w:val="bullet"/>
      <w:lvlText w:val=""/>
      <w:lvlJc w:val="left"/>
      <w:pPr>
        <w:ind w:left="720" w:hanging="360"/>
      </w:pPr>
      <w:rPr>
        <w:rFonts w:ascii="Symbol" w:hAnsi="Symbol" w:hint="default"/>
      </w:rPr>
    </w:lvl>
    <w:lvl w:ilvl="1" w:tplc="32A69764">
      <w:start w:val="1"/>
      <w:numFmt w:val="bullet"/>
      <w:lvlText w:val="o"/>
      <w:lvlJc w:val="left"/>
      <w:pPr>
        <w:ind w:left="1440" w:hanging="360"/>
      </w:pPr>
      <w:rPr>
        <w:rFonts w:ascii="Courier New" w:hAnsi="Courier New" w:hint="default"/>
      </w:rPr>
    </w:lvl>
    <w:lvl w:ilvl="2" w:tplc="5DCE26A8">
      <w:start w:val="1"/>
      <w:numFmt w:val="bullet"/>
      <w:lvlText w:val=""/>
      <w:lvlJc w:val="left"/>
      <w:pPr>
        <w:ind w:left="2160" w:hanging="360"/>
      </w:pPr>
      <w:rPr>
        <w:rFonts w:ascii="Wingdings" w:hAnsi="Wingdings" w:hint="default"/>
      </w:rPr>
    </w:lvl>
    <w:lvl w:ilvl="3" w:tplc="52ACE6B8">
      <w:start w:val="1"/>
      <w:numFmt w:val="bullet"/>
      <w:lvlText w:val=""/>
      <w:lvlJc w:val="left"/>
      <w:pPr>
        <w:ind w:left="2880" w:hanging="360"/>
      </w:pPr>
      <w:rPr>
        <w:rFonts w:ascii="Symbol" w:hAnsi="Symbol" w:hint="default"/>
      </w:rPr>
    </w:lvl>
    <w:lvl w:ilvl="4" w:tplc="C592F35A">
      <w:start w:val="1"/>
      <w:numFmt w:val="bullet"/>
      <w:lvlText w:val="o"/>
      <w:lvlJc w:val="left"/>
      <w:pPr>
        <w:ind w:left="3600" w:hanging="360"/>
      </w:pPr>
      <w:rPr>
        <w:rFonts w:ascii="Courier New" w:hAnsi="Courier New" w:hint="default"/>
      </w:rPr>
    </w:lvl>
    <w:lvl w:ilvl="5" w:tplc="85FED4E8">
      <w:start w:val="1"/>
      <w:numFmt w:val="bullet"/>
      <w:lvlText w:val=""/>
      <w:lvlJc w:val="left"/>
      <w:pPr>
        <w:ind w:left="4320" w:hanging="360"/>
      </w:pPr>
      <w:rPr>
        <w:rFonts w:ascii="Wingdings" w:hAnsi="Wingdings" w:hint="default"/>
      </w:rPr>
    </w:lvl>
    <w:lvl w:ilvl="6" w:tplc="675835C4">
      <w:start w:val="1"/>
      <w:numFmt w:val="bullet"/>
      <w:lvlText w:val=""/>
      <w:lvlJc w:val="left"/>
      <w:pPr>
        <w:ind w:left="5040" w:hanging="360"/>
      </w:pPr>
      <w:rPr>
        <w:rFonts w:ascii="Symbol" w:hAnsi="Symbol" w:hint="default"/>
      </w:rPr>
    </w:lvl>
    <w:lvl w:ilvl="7" w:tplc="E79AB154">
      <w:start w:val="1"/>
      <w:numFmt w:val="bullet"/>
      <w:lvlText w:val="o"/>
      <w:lvlJc w:val="left"/>
      <w:pPr>
        <w:ind w:left="5760" w:hanging="360"/>
      </w:pPr>
      <w:rPr>
        <w:rFonts w:ascii="Courier New" w:hAnsi="Courier New" w:hint="default"/>
      </w:rPr>
    </w:lvl>
    <w:lvl w:ilvl="8" w:tplc="59F0AB26">
      <w:start w:val="1"/>
      <w:numFmt w:val="bullet"/>
      <w:lvlText w:val=""/>
      <w:lvlJc w:val="left"/>
      <w:pPr>
        <w:ind w:left="6480" w:hanging="360"/>
      </w:pPr>
      <w:rPr>
        <w:rFonts w:ascii="Wingdings" w:hAnsi="Wingdings" w:hint="default"/>
      </w:rPr>
    </w:lvl>
  </w:abstractNum>
  <w:abstractNum w:abstractNumId="8" w15:restartNumberingAfterBreak="0">
    <w:nsid w:val="18966642"/>
    <w:multiLevelType w:val="hybridMultilevel"/>
    <w:tmpl w:val="FFFFFFFF"/>
    <w:lvl w:ilvl="0" w:tplc="E990E558">
      <w:start w:val="1"/>
      <w:numFmt w:val="bullet"/>
      <w:lvlText w:val=""/>
      <w:lvlJc w:val="left"/>
      <w:pPr>
        <w:ind w:left="1440" w:hanging="360"/>
      </w:pPr>
      <w:rPr>
        <w:rFonts w:ascii="Symbol" w:hAnsi="Symbol" w:hint="default"/>
      </w:rPr>
    </w:lvl>
    <w:lvl w:ilvl="1" w:tplc="22F68F58">
      <w:start w:val="1"/>
      <w:numFmt w:val="bullet"/>
      <w:lvlText w:val="o"/>
      <w:lvlJc w:val="left"/>
      <w:pPr>
        <w:ind w:left="2160" w:hanging="360"/>
      </w:pPr>
      <w:rPr>
        <w:rFonts w:ascii="Courier New" w:hAnsi="Courier New" w:hint="default"/>
      </w:rPr>
    </w:lvl>
    <w:lvl w:ilvl="2" w:tplc="B3821186">
      <w:start w:val="1"/>
      <w:numFmt w:val="bullet"/>
      <w:lvlText w:val=""/>
      <w:lvlJc w:val="left"/>
      <w:pPr>
        <w:ind w:left="2880" w:hanging="360"/>
      </w:pPr>
      <w:rPr>
        <w:rFonts w:ascii="Wingdings" w:hAnsi="Wingdings" w:hint="default"/>
      </w:rPr>
    </w:lvl>
    <w:lvl w:ilvl="3" w:tplc="A68A8856">
      <w:start w:val="1"/>
      <w:numFmt w:val="bullet"/>
      <w:lvlText w:val=""/>
      <w:lvlJc w:val="left"/>
      <w:pPr>
        <w:ind w:left="3600" w:hanging="360"/>
      </w:pPr>
      <w:rPr>
        <w:rFonts w:ascii="Symbol" w:hAnsi="Symbol" w:hint="default"/>
      </w:rPr>
    </w:lvl>
    <w:lvl w:ilvl="4" w:tplc="F20696C8">
      <w:start w:val="1"/>
      <w:numFmt w:val="bullet"/>
      <w:lvlText w:val="o"/>
      <w:lvlJc w:val="left"/>
      <w:pPr>
        <w:ind w:left="4320" w:hanging="360"/>
      </w:pPr>
      <w:rPr>
        <w:rFonts w:ascii="Courier New" w:hAnsi="Courier New" w:hint="default"/>
      </w:rPr>
    </w:lvl>
    <w:lvl w:ilvl="5" w:tplc="F626C888">
      <w:start w:val="1"/>
      <w:numFmt w:val="bullet"/>
      <w:lvlText w:val=""/>
      <w:lvlJc w:val="left"/>
      <w:pPr>
        <w:ind w:left="5040" w:hanging="360"/>
      </w:pPr>
      <w:rPr>
        <w:rFonts w:ascii="Wingdings" w:hAnsi="Wingdings" w:hint="default"/>
      </w:rPr>
    </w:lvl>
    <w:lvl w:ilvl="6" w:tplc="866A2696">
      <w:start w:val="1"/>
      <w:numFmt w:val="bullet"/>
      <w:lvlText w:val=""/>
      <w:lvlJc w:val="left"/>
      <w:pPr>
        <w:ind w:left="5760" w:hanging="360"/>
      </w:pPr>
      <w:rPr>
        <w:rFonts w:ascii="Symbol" w:hAnsi="Symbol" w:hint="default"/>
      </w:rPr>
    </w:lvl>
    <w:lvl w:ilvl="7" w:tplc="972A9C3C">
      <w:start w:val="1"/>
      <w:numFmt w:val="bullet"/>
      <w:lvlText w:val="o"/>
      <w:lvlJc w:val="left"/>
      <w:pPr>
        <w:ind w:left="6480" w:hanging="360"/>
      </w:pPr>
      <w:rPr>
        <w:rFonts w:ascii="Courier New" w:hAnsi="Courier New" w:hint="default"/>
      </w:rPr>
    </w:lvl>
    <w:lvl w:ilvl="8" w:tplc="135AA0E6">
      <w:start w:val="1"/>
      <w:numFmt w:val="bullet"/>
      <w:lvlText w:val=""/>
      <w:lvlJc w:val="left"/>
      <w:pPr>
        <w:ind w:left="7200" w:hanging="360"/>
      </w:pPr>
      <w:rPr>
        <w:rFonts w:ascii="Wingdings" w:hAnsi="Wingdings" w:hint="default"/>
      </w:rPr>
    </w:lvl>
  </w:abstractNum>
  <w:abstractNum w:abstractNumId="9" w15:restartNumberingAfterBreak="0">
    <w:nsid w:val="1D7837B4"/>
    <w:multiLevelType w:val="hybridMultilevel"/>
    <w:tmpl w:val="FFFFFFFF"/>
    <w:lvl w:ilvl="0" w:tplc="66DA42D0">
      <w:start w:val="1"/>
      <w:numFmt w:val="bullet"/>
      <w:lvlText w:val=""/>
      <w:lvlJc w:val="left"/>
      <w:pPr>
        <w:ind w:left="720" w:hanging="360"/>
      </w:pPr>
      <w:rPr>
        <w:rFonts w:ascii="Symbol" w:hAnsi="Symbol" w:hint="default"/>
      </w:rPr>
    </w:lvl>
    <w:lvl w:ilvl="1" w:tplc="A7A03C34">
      <w:start w:val="1"/>
      <w:numFmt w:val="bullet"/>
      <w:lvlText w:val="o"/>
      <w:lvlJc w:val="left"/>
      <w:pPr>
        <w:ind w:left="1440" w:hanging="360"/>
      </w:pPr>
      <w:rPr>
        <w:rFonts w:ascii="Courier New" w:hAnsi="Courier New" w:hint="default"/>
      </w:rPr>
    </w:lvl>
    <w:lvl w:ilvl="2" w:tplc="EFCE387A">
      <w:start w:val="1"/>
      <w:numFmt w:val="bullet"/>
      <w:lvlText w:val=""/>
      <w:lvlJc w:val="left"/>
      <w:pPr>
        <w:ind w:left="2160" w:hanging="360"/>
      </w:pPr>
      <w:rPr>
        <w:rFonts w:ascii="Wingdings" w:hAnsi="Wingdings" w:hint="default"/>
      </w:rPr>
    </w:lvl>
    <w:lvl w:ilvl="3" w:tplc="F468DB80">
      <w:start w:val="1"/>
      <w:numFmt w:val="bullet"/>
      <w:lvlText w:val=""/>
      <w:lvlJc w:val="left"/>
      <w:pPr>
        <w:ind w:left="2880" w:hanging="360"/>
      </w:pPr>
      <w:rPr>
        <w:rFonts w:ascii="Symbol" w:hAnsi="Symbol" w:hint="default"/>
      </w:rPr>
    </w:lvl>
    <w:lvl w:ilvl="4" w:tplc="45D45CDE">
      <w:start w:val="1"/>
      <w:numFmt w:val="bullet"/>
      <w:lvlText w:val="o"/>
      <w:lvlJc w:val="left"/>
      <w:pPr>
        <w:ind w:left="3600" w:hanging="360"/>
      </w:pPr>
      <w:rPr>
        <w:rFonts w:ascii="Courier New" w:hAnsi="Courier New" w:hint="default"/>
      </w:rPr>
    </w:lvl>
    <w:lvl w:ilvl="5" w:tplc="1C22C908">
      <w:start w:val="1"/>
      <w:numFmt w:val="bullet"/>
      <w:lvlText w:val=""/>
      <w:lvlJc w:val="left"/>
      <w:pPr>
        <w:ind w:left="4320" w:hanging="360"/>
      </w:pPr>
      <w:rPr>
        <w:rFonts w:ascii="Wingdings" w:hAnsi="Wingdings" w:hint="default"/>
      </w:rPr>
    </w:lvl>
    <w:lvl w:ilvl="6" w:tplc="CD72437A">
      <w:start w:val="1"/>
      <w:numFmt w:val="bullet"/>
      <w:lvlText w:val=""/>
      <w:lvlJc w:val="left"/>
      <w:pPr>
        <w:ind w:left="5040" w:hanging="360"/>
      </w:pPr>
      <w:rPr>
        <w:rFonts w:ascii="Symbol" w:hAnsi="Symbol" w:hint="default"/>
      </w:rPr>
    </w:lvl>
    <w:lvl w:ilvl="7" w:tplc="186433CE">
      <w:start w:val="1"/>
      <w:numFmt w:val="bullet"/>
      <w:lvlText w:val="o"/>
      <w:lvlJc w:val="left"/>
      <w:pPr>
        <w:ind w:left="5760" w:hanging="360"/>
      </w:pPr>
      <w:rPr>
        <w:rFonts w:ascii="Courier New" w:hAnsi="Courier New" w:hint="default"/>
      </w:rPr>
    </w:lvl>
    <w:lvl w:ilvl="8" w:tplc="B7328B72">
      <w:start w:val="1"/>
      <w:numFmt w:val="bullet"/>
      <w:lvlText w:val=""/>
      <w:lvlJc w:val="left"/>
      <w:pPr>
        <w:ind w:left="648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0116E9C"/>
    <w:multiLevelType w:val="hybridMultilevel"/>
    <w:tmpl w:val="FFFFFFFF"/>
    <w:lvl w:ilvl="0" w:tplc="3DD45B56">
      <w:start w:val="1"/>
      <w:numFmt w:val="bullet"/>
      <w:lvlText w:val=""/>
      <w:lvlJc w:val="left"/>
      <w:pPr>
        <w:ind w:left="720" w:hanging="360"/>
      </w:pPr>
      <w:rPr>
        <w:rFonts w:ascii="Symbol" w:hAnsi="Symbol" w:hint="default"/>
      </w:rPr>
    </w:lvl>
    <w:lvl w:ilvl="1" w:tplc="7B48E20E">
      <w:start w:val="1"/>
      <w:numFmt w:val="bullet"/>
      <w:lvlText w:val="o"/>
      <w:lvlJc w:val="left"/>
      <w:pPr>
        <w:ind w:left="1440" w:hanging="360"/>
      </w:pPr>
      <w:rPr>
        <w:rFonts w:ascii="Courier New" w:hAnsi="Courier New" w:hint="default"/>
      </w:rPr>
    </w:lvl>
    <w:lvl w:ilvl="2" w:tplc="C39E1342">
      <w:start w:val="1"/>
      <w:numFmt w:val="bullet"/>
      <w:lvlText w:val=""/>
      <w:lvlJc w:val="left"/>
      <w:pPr>
        <w:ind w:left="2160" w:hanging="360"/>
      </w:pPr>
      <w:rPr>
        <w:rFonts w:ascii="Wingdings" w:hAnsi="Wingdings" w:hint="default"/>
      </w:rPr>
    </w:lvl>
    <w:lvl w:ilvl="3" w:tplc="41FA797E">
      <w:start w:val="1"/>
      <w:numFmt w:val="bullet"/>
      <w:lvlText w:val=""/>
      <w:lvlJc w:val="left"/>
      <w:pPr>
        <w:ind w:left="2880" w:hanging="360"/>
      </w:pPr>
      <w:rPr>
        <w:rFonts w:ascii="Symbol" w:hAnsi="Symbol" w:hint="default"/>
      </w:rPr>
    </w:lvl>
    <w:lvl w:ilvl="4" w:tplc="4C222BFE">
      <w:start w:val="1"/>
      <w:numFmt w:val="bullet"/>
      <w:lvlText w:val="o"/>
      <w:lvlJc w:val="left"/>
      <w:pPr>
        <w:ind w:left="3600" w:hanging="360"/>
      </w:pPr>
      <w:rPr>
        <w:rFonts w:ascii="Courier New" w:hAnsi="Courier New" w:hint="default"/>
      </w:rPr>
    </w:lvl>
    <w:lvl w:ilvl="5" w:tplc="15AA5C82">
      <w:start w:val="1"/>
      <w:numFmt w:val="bullet"/>
      <w:lvlText w:val=""/>
      <w:lvlJc w:val="left"/>
      <w:pPr>
        <w:ind w:left="4320" w:hanging="360"/>
      </w:pPr>
      <w:rPr>
        <w:rFonts w:ascii="Wingdings" w:hAnsi="Wingdings" w:hint="default"/>
      </w:rPr>
    </w:lvl>
    <w:lvl w:ilvl="6" w:tplc="4B429BDC">
      <w:start w:val="1"/>
      <w:numFmt w:val="bullet"/>
      <w:lvlText w:val=""/>
      <w:lvlJc w:val="left"/>
      <w:pPr>
        <w:ind w:left="5040" w:hanging="360"/>
      </w:pPr>
      <w:rPr>
        <w:rFonts w:ascii="Symbol" w:hAnsi="Symbol" w:hint="default"/>
      </w:rPr>
    </w:lvl>
    <w:lvl w:ilvl="7" w:tplc="E5487ADE">
      <w:start w:val="1"/>
      <w:numFmt w:val="bullet"/>
      <w:lvlText w:val="o"/>
      <w:lvlJc w:val="left"/>
      <w:pPr>
        <w:ind w:left="5760" w:hanging="360"/>
      </w:pPr>
      <w:rPr>
        <w:rFonts w:ascii="Courier New" w:hAnsi="Courier New" w:hint="default"/>
      </w:rPr>
    </w:lvl>
    <w:lvl w:ilvl="8" w:tplc="007E345C">
      <w:start w:val="1"/>
      <w:numFmt w:val="bullet"/>
      <w:lvlText w:val=""/>
      <w:lvlJc w:val="left"/>
      <w:pPr>
        <w:ind w:left="6480" w:hanging="360"/>
      </w:pPr>
      <w:rPr>
        <w:rFonts w:ascii="Wingdings" w:hAnsi="Wingdings" w:hint="default"/>
      </w:rPr>
    </w:lvl>
  </w:abstractNum>
  <w:abstractNum w:abstractNumId="12"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4FF061E"/>
    <w:multiLevelType w:val="hybridMultilevel"/>
    <w:tmpl w:val="FFFFFFFF"/>
    <w:lvl w:ilvl="0" w:tplc="97842DB2">
      <w:start w:val="1"/>
      <w:numFmt w:val="decimal"/>
      <w:lvlText w:val="%1."/>
      <w:lvlJc w:val="left"/>
      <w:pPr>
        <w:ind w:left="720" w:hanging="360"/>
      </w:pPr>
    </w:lvl>
    <w:lvl w:ilvl="1" w:tplc="7DFE143C">
      <w:start w:val="1"/>
      <w:numFmt w:val="lowerLetter"/>
      <w:lvlText w:val="%2."/>
      <w:lvlJc w:val="left"/>
      <w:pPr>
        <w:ind w:left="1440" w:hanging="360"/>
      </w:pPr>
    </w:lvl>
    <w:lvl w:ilvl="2" w:tplc="B7B2A6E2">
      <w:start w:val="1"/>
      <w:numFmt w:val="lowerRoman"/>
      <w:lvlText w:val="%3."/>
      <w:lvlJc w:val="right"/>
      <w:pPr>
        <w:ind w:left="2160" w:hanging="180"/>
      </w:pPr>
    </w:lvl>
    <w:lvl w:ilvl="3" w:tplc="AE2A25BE">
      <w:start w:val="1"/>
      <w:numFmt w:val="decimal"/>
      <w:lvlText w:val="%4."/>
      <w:lvlJc w:val="left"/>
      <w:pPr>
        <w:ind w:left="2880" w:hanging="360"/>
      </w:pPr>
    </w:lvl>
    <w:lvl w:ilvl="4" w:tplc="48928B18">
      <w:start w:val="1"/>
      <w:numFmt w:val="lowerLetter"/>
      <w:lvlText w:val="%5."/>
      <w:lvlJc w:val="left"/>
      <w:pPr>
        <w:ind w:left="3600" w:hanging="360"/>
      </w:pPr>
    </w:lvl>
    <w:lvl w:ilvl="5" w:tplc="BB3EEE30">
      <w:start w:val="1"/>
      <w:numFmt w:val="lowerRoman"/>
      <w:lvlText w:val="%6."/>
      <w:lvlJc w:val="right"/>
      <w:pPr>
        <w:ind w:left="4320" w:hanging="180"/>
      </w:pPr>
    </w:lvl>
    <w:lvl w:ilvl="6" w:tplc="3B8A8CB4">
      <w:start w:val="1"/>
      <w:numFmt w:val="decimal"/>
      <w:lvlText w:val="%7."/>
      <w:lvlJc w:val="left"/>
      <w:pPr>
        <w:ind w:left="5040" w:hanging="360"/>
      </w:pPr>
    </w:lvl>
    <w:lvl w:ilvl="7" w:tplc="3CF298C6">
      <w:start w:val="1"/>
      <w:numFmt w:val="lowerLetter"/>
      <w:lvlText w:val="%8."/>
      <w:lvlJc w:val="left"/>
      <w:pPr>
        <w:ind w:left="5760" w:hanging="360"/>
      </w:pPr>
    </w:lvl>
    <w:lvl w:ilvl="8" w:tplc="59625EB4">
      <w:start w:val="1"/>
      <w:numFmt w:val="lowerRoman"/>
      <w:lvlText w:val="%9."/>
      <w:lvlJc w:val="right"/>
      <w:pPr>
        <w:ind w:left="6480" w:hanging="180"/>
      </w:pPr>
    </w:lvl>
  </w:abstractNum>
  <w:abstractNum w:abstractNumId="15" w15:restartNumberingAfterBreak="0">
    <w:nsid w:val="2E0A6433"/>
    <w:multiLevelType w:val="hybridMultilevel"/>
    <w:tmpl w:val="FFFFFFFF"/>
    <w:lvl w:ilvl="0" w:tplc="A0BCF01E">
      <w:start w:val="1"/>
      <w:numFmt w:val="bullet"/>
      <w:lvlText w:val=""/>
      <w:lvlJc w:val="left"/>
      <w:pPr>
        <w:ind w:left="720" w:hanging="360"/>
      </w:pPr>
      <w:rPr>
        <w:rFonts w:ascii="Symbol" w:hAnsi="Symbol" w:hint="default"/>
      </w:rPr>
    </w:lvl>
    <w:lvl w:ilvl="1" w:tplc="2E4EBFC4">
      <w:start w:val="1"/>
      <w:numFmt w:val="bullet"/>
      <w:lvlText w:val="o"/>
      <w:lvlJc w:val="left"/>
      <w:pPr>
        <w:ind w:left="1440" w:hanging="360"/>
      </w:pPr>
      <w:rPr>
        <w:rFonts w:ascii="Courier New" w:hAnsi="Courier New" w:hint="default"/>
      </w:rPr>
    </w:lvl>
    <w:lvl w:ilvl="2" w:tplc="5C5ED7C8">
      <w:start w:val="1"/>
      <w:numFmt w:val="bullet"/>
      <w:lvlText w:val=""/>
      <w:lvlJc w:val="left"/>
      <w:pPr>
        <w:ind w:left="2160" w:hanging="360"/>
      </w:pPr>
      <w:rPr>
        <w:rFonts w:ascii="Wingdings" w:hAnsi="Wingdings" w:hint="default"/>
      </w:rPr>
    </w:lvl>
    <w:lvl w:ilvl="3" w:tplc="94F89B64">
      <w:start w:val="1"/>
      <w:numFmt w:val="bullet"/>
      <w:lvlText w:val=""/>
      <w:lvlJc w:val="left"/>
      <w:pPr>
        <w:ind w:left="2880" w:hanging="360"/>
      </w:pPr>
      <w:rPr>
        <w:rFonts w:ascii="Symbol" w:hAnsi="Symbol" w:hint="default"/>
      </w:rPr>
    </w:lvl>
    <w:lvl w:ilvl="4" w:tplc="D99CE7F0">
      <w:start w:val="1"/>
      <w:numFmt w:val="bullet"/>
      <w:lvlText w:val="o"/>
      <w:lvlJc w:val="left"/>
      <w:pPr>
        <w:ind w:left="3600" w:hanging="360"/>
      </w:pPr>
      <w:rPr>
        <w:rFonts w:ascii="Courier New" w:hAnsi="Courier New" w:hint="default"/>
      </w:rPr>
    </w:lvl>
    <w:lvl w:ilvl="5" w:tplc="95C2A6B8">
      <w:start w:val="1"/>
      <w:numFmt w:val="bullet"/>
      <w:lvlText w:val=""/>
      <w:lvlJc w:val="left"/>
      <w:pPr>
        <w:ind w:left="4320" w:hanging="360"/>
      </w:pPr>
      <w:rPr>
        <w:rFonts w:ascii="Wingdings" w:hAnsi="Wingdings" w:hint="default"/>
      </w:rPr>
    </w:lvl>
    <w:lvl w:ilvl="6" w:tplc="8A3ED2F0">
      <w:start w:val="1"/>
      <w:numFmt w:val="bullet"/>
      <w:lvlText w:val=""/>
      <w:lvlJc w:val="left"/>
      <w:pPr>
        <w:ind w:left="5040" w:hanging="360"/>
      </w:pPr>
      <w:rPr>
        <w:rFonts w:ascii="Symbol" w:hAnsi="Symbol" w:hint="default"/>
      </w:rPr>
    </w:lvl>
    <w:lvl w:ilvl="7" w:tplc="D070DF84">
      <w:start w:val="1"/>
      <w:numFmt w:val="bullet"/>
      <w:lvlText w:val="o"/>
      <w:lvlJc w:val="left"/>
      <w:pPr>
        <w:ind w:left="5760" w:hanging="360"/>
      </w:pPr>
      <w:rPr>
        <w:rFonts w:ascii="Courier New" w:hAnsi="Courier New" w:hint="default"/>
      </w:rPr>
    </w:lvl>
    <w:lvl w:ilvl="8" w:tplc="549EA2D4">
      <w:start w:val="1"/>
      <w:numFmt w:val="bullet"/>
      <w:lvlText w:val=""/>
      <w:lvlJc w:val="left"/>
      <w:pPr>
        <w:ind w:left="6480" w:hanging="360"/>
      </w:pPr>
      <w:rPr>
        <w:rFonts w:ascii="Wingdings" w:hAnsi="Wingdings" w:hint="default"/>
      </w:rPr>
    </w:lvl>
  </w:abstractNum>
  <w:abstractNum w:abstractNumId="16" w15:restartNumberingAfterBreak="0">
    <w:nsid w:val="2F905FDB"/>
    <w:multiLevelType w:val="hybridMultilevel"/>
    <w:tmpl w:val="FFFFFFFF"/>
    <w:lvl w:ilvl="0" w:tplc="4222A832">
      <w:start w:val="1"/>
      <w:numFmt w:val="bullet"/>
      <w:lvlText w:val=""/>
      <w:lvlJc w:val="left"/>
      <w:pPr>
        <w:ind w:left="720" w:hanging="360"/>
      </w:pPr>
      <w:rPr>
        <w:rFonts w:ascii="Symbol" w:hAnsi="Symbol" w:hint="default"/>
      </w:rPr>
    </w:lvl>
    <w:lvl w:ilvl="1" w:tplc="FFF2AE36">
      <w:start w:val="1"/>
      <w:numFmt w:val="bullet"/>
      <w:lvlText w:val="o"/>
      <w:lvlJc w:val="left"/>
      <w:pPr>
        <w:ind w:left="1440" w:hanging="360"/>
      </w:pPr>
      <w:rPr>
        <w:rFonts w:ascii="Courier New" w:hAnsi="Courier New" w:hint="default"/>
      </w:rPr>
    </w:lvl>
    <w:lvl w:ilvl="2" w:tplc="D43242BE">
      <w:start w:val="1"/>
      <w:numFmt w:val="bullet"/>
      <w:lvlText w:val=""/>
      <w:lvlJc w:val="left"/>
      <w:pPr>
        <w:ind w:left="2160" w:hanging="360"/>
      </w:pPr>
      <w:rPr>
        <w:rFonts w:ascii="Wingdings" w:hAnsi="Wingdings" w:hint="default"/>
      </w:rPr>
    </w:lvl>
    <w:lvl w:ilvl="3" w:tplc="D102E88C">
      <w:start w:val="1"/>
      <w:numFmt w:val="bullet"/>
      <w:lvlText w:val=""/>
      <w:lvlJc w:val="left"/>
      <w:pPr>
        <w:ind w:left="2880" w:hanging="360"/>
      </w:pPr>
      <w:rPr>
        <w:rFonts w:ascii="Symbol" w:hAnsi="Symbol" w:hint="default"/>
      </w:rPr>
    </w:lvl>
    <w:lvl w:ilvl="4" w:tplc="C1288DC8">
      <w:start w:val="1"/>
      <w:numFmt w:val="bullet"/>
      <w:lvlText w:val="o"/>
      <w:lvlJc w:val="left"/>
      <w:pPr>
        <w:ind w:left="3600" w:hanging="360"/>
      </w:pPr>
      <w:rPr>
        <w:rFonts w:ascii="Courier New" w:hAnsi="Courier New" w:hint="default"/>
      </w:rPr>
    </w:lvl>
    <w:lvl w:ilvl="5" w:tplc="CE58A4F2">
      <w:start w:val="1"/>
      <w:numFmt w:val="bullet"/>
      <w:lvlText w:val=""/>
      <w:lvlJc w:val="left"/>
      <w:pPr>
        <w:ind w:left="4320" w:hanging="360"/>
      </w:pPr>
      <w:rPr>
        <w:rFonts w:ascii="Wingdings" w:hAnsi="Wingdings" w:hint="default"/>
      </w:rPr>
    </w:lvl>
    <w:lvl w:ilvl="6" w:tplc="745C60DA">
      <w:start w:val="1"/>
      <w:numFmt w:val="bullet"/>
      <w:lvlText w:val=""/>
      <w:lvlJc w:val="left"/>
      <w:pPr>
        <w:ind w:left="5040" w:hanging="360"/>
      </w:pPr>
      <w:rPr>
        <w:rFonts w:ascii="Symbol" w:hAnsi="Symbol" w:hint="default"/>
      </w:rPr>
    </w:lvl>
    <w:lvl w:ilvl="7" w:tplc="ECFC2DD8">
      <w:start w:val="1"/>
      <w:numFmt w:val="bullet"/>
      <w:lvlText w:val="o"/>
      <w:lvlJc w:val="left"/>
      <w:pPr>
        <w:ind w:left="5760" w:hanging="360"/>
      </w:pPr>
      <w:rPr>
        <w:rFonts w:ascii="Courier New" w:hAnsi="Courier New" w:hint="default"/>
      </w:rPr>
    </w:lvl>
    <w:lvl w:ilvl="8" w:tplc="28801A98">
      <w:start w:val="1"/>
      <w:numFmt w:val="bullet"/>
      <w:lvlText w:val=""/>
      <w:lvlJc w:val="left"/>
      <w:pPr>
        <w:ind w:left="6480" w:hanging="360"/>
      </w:pPr>
      <w:rPr>
        <w:rFonts w:ascii="Wingdings" w:hAnsi="Wingdings" w:hint="default"/>
      </w:rPr>
    </w:lvl>
  </w:abstractNum>
  <w:abstractNum w:abstractNumId="17" w15:restartNumberingAfterBreak="0">
    <w:nsid w:val="347101E2"/>
    <w:multiLevelType w:val="hybridMultilevel"/>
    <w:tmpl w:val="FFFFFFFF"/>
    <w:lvl w:ilvl="0" w:tplc="F8743CFA">
      <w:start w:val="1"/>
      <w:numFmt w:val="bullet"/>
      <w:lvlText w:val=""/>
      <w:lvlJc w:val="left"/>
      <w:pPr>
        <w:ind w:left="720" w:hanging="360"/>
      </w:pPr>
      <w:rPr>
        <w:rFonts w:ascii="Symbol" w:hAnsi="Symbol" w:hint="default"/>
      </w:rPr>
    </w:lvl>
    <w:lvl w:ilvl="1" w:tplc="AC5CF596">
      <w:start w:val="1"/>
      <w:numFmt w:val="bullet"/>
      <w:lvlText w:val="o"/>
      <w:lvlJc w:val="left"/>
      <w:pPr>
        <w:ind w:left="1440" w:hanging="360"/>
      </w:pPr>
      <w:rPr>
        <w:rFonts w:ascii="Courier New" w:hAnsi="Courier New" w:hint="default"/>
      </w:rPr>
    </w:lvl>
    <w:lvl w:ilvl="2" w:tplc="313A0D9C">
      <w:start w:val="1"/>
      <w:numFmt w:val="bullet"/>
      <w:lvlText w:val=""/>
      <w:lvlJc w:val="left"/>
      <w:pPr>
        <w:ind w:left="2160" w:hanging="360"/>
      </w:pPr>
      <w:rPr>
        <w:rFonts w:ascii="Wingdings" w:hAnsi="Wingdings" w:hint="default"/>
      </w:rPr>
    </w:lvl>
    <w:lvl w:ilvl="3" w:tplc="77567CE2">
      <w:start w:val="1"/>
      <w:numFmt w:val="bullet"/>
      <w:lvlText w:val=""/>
      <w:lvlJc w:val="left"/>
      <w:pPr>
        <w:ind w:left="2880" w:hanging="360"/>
      </w:pPr>
      <w:rPr>
        <w:rFonts w:ascii="Symbol" w:hAnsi="Symbol" w:hint="default"/>
      </w:rPr>
    </w:lvl>
    <w:lvl w:ilvl="4" w:tplc="642420A6">
      <w:start w:val="1"/>
      <w:numFmt w:val="bullet"/>
      <w:lvlText w:val="o"/>
      <w:lvlJc w:val="left"/>
      <w:pPr>
        <w:ind w:left="3600" w:hanging="360"/>
      </w:pPr>
      <w:rPr>
        <w:rFonts w:ascii="Courier New" w:hAnsi="Courier New" w:hint="default"/>
      </w:rPr>
    </w:lvl>
    <w:lvl w:ilvl="5" w:tplc="E5F2FAE0">
      <w:start w:val="1"/>
      <w:numFmt w:val="bullet"/>
      <w:lvlText w:val=""/>
      <w:lvlJc w:val="left"/>
      <w:pPr>
        <w:ind w:left="4320" w:hanging="360"/>
      </w:pPr>
      <w:rPr>
        <w:rFonts w:ascii="Wingdings" w:hAnsi="Wingdings" w:hint="default"/>
      </w:rPr>
    </w:lvl>
    <w:lvl w:ilvl="6" w:tplc="FA1EFF0E">
      <w:start w:val="1"/>
      <w:numFmt w:val="bullet"/>
      <w:lvlText w:val=""/>
      <w:lvlJc w:val="left"/>
      <w:pPr>
        <w:ind w:left="5040" w:hanging="360"/>
      </w:pPr>
      <w:rPr>
        <w:rFonts w:ascii="Symbol" w:hAnsi="Symbol" w:hint="default"/>
      </w:rPr>
    </w:lvl>
    <w:lvl w:ilvl="7" w:tplc="469AE5A0">
      <w:start w:val="1"/>
      <w:numFmt w:val="bullet"/>
      <w:lvlText w:val="o"/>
      <w:lvlJc w:val="left"/>
      <w:pPr>
        <w:ind w:left="5760" w:hanging="360"/>
      </w:pPr>
      <w:rPr>
        <w:rFonts w:ascii="Courier New" w:hAnsi="Courier New" w:hint="default"/>
      </w:rPr>
    </w:lvl>
    <w:lvl w:ilvl="8" w:tplc="AAC0F78C">
      <w:start w:val="1"/>
      <w:numFmt w:val="bullet"/>
      <w:lvlText w:val=""/>
      <w:lvlJc w:val="left"/>
      <w:pPr>
        <w:ind w:left="6480" w:hanging="360"/>
      </w:pPr>
      <w:rPr>
        <w:rFonts w:ascii="Wingdings" w:hAnsi="Wingdings" w:hint="default"/>
      </w:rPr>
    </w:lvl>
  </w:abstractNum>
  <w:abstractNum w:abstractNumId="18" w15:restartNumberingAfterBreak="0">
    <w:nsid w:val="35F770F0"/>
    <w:multiLevelType w:val="hybridMultilevel"/>
    <w:tmpl w:val="FFFFFFFF"/>
    <w:lvl w:ilvl="0" w:tplc="F2AEBE56">
      <w:start w:val="1"/>
      <w:numFmt w:val="bullet"/>
      <w:lvlText w:val=""/>
      <w:lvlJc w:val="left"/>
      <w:pPr>
        <w:ind w:left="720" w:hanging="360"/>
      </w:pPr>
      <w:rPr>
        <w:rFonts w:ascii="Symbol" w:hAnsi="Symbol" w:hint="default"/>
      </w:rPr>
    </w:lvl>
    <w:lvl w:ilvl="1" w:tplc="902683C4">
      <w:start w:val="1"/>
      <w:numFmt w:val="bullet"/>
      <w:lvlText w:val="o"/>
      <w:lvlJc w:val="left"/>
      <w:pPr>
        <w:ind w:left="1440" w:hanging="360"/>
      </w:pPr>
      <w:rPr>
        <w:rFonts w:ascii="Courier New" w:hAnsi="Courier New" w:hint="default"/>
      </w:rPr>
    </w:lvl>
    <w:lvl w:ilvl="2" w:tplc="669AA5AC">
      <w:start w:val="1"/>
      <w:numFmt w:val="bullet"/>
      <w:lvlText w:val=""/>
      <w:lvlJc w:val="left"/>
      <w:pPr>
        <w:ind w:left="2160" w:hanging="360"/>
      </w:pPr>
      <w:rPr>
        <w:rFonts w:ascii="Wingdings" w:hAnsi="Wingdings" w:hint="default"/>
      </w:rPr>
    </w:lvl>
    <w:lvl w:ilvl="3" w:tplc="26528548">
      <w:start w:val="1"/>
      <w:numFmt w:val="bullet"/>
      <w:lvlText w:val=""/>
      <w:lvlJc w:val="left"/>
      <w:pPr>
        <w:ind w:left="2880" w:hanging="360"/>
      </w:pPr>
      <w:rPr>
        <w:rFonts w:ascii="Symbol" w:hAnsi="Symbol" w:hint="default"/>
      </w:rPr>
    </w:lvl>
    <w:lvl w:ilvl="4" w:tplc="AC7457B6">
      <w:start w:val="1"/>
      <w:numFmt w:val="bullet"/>
      <w:lvlText w:val="o"/>
      <w:lvlJc w:val="left"/>
      <w:pPr>
        <w:ind w:left="3600" w:hanging="360"/>
      </w:pPr>
      <w:rPr>
        <w:rFonts w:ascii="Courier New" w:hAnsi="Courier New" w:hint="default"/>
      </w:rPr>
    </w:lvl>
    <w:lvl w:ilvl="5" w:tplc="7B14349A">
      <w:start w:val="1"/>
      <w:numFmt w:val="bullet"/>
      <w:lvlText w:val=""/>
      <w:lvlJc w:val="left"/>
      <w:pPr>
        <w:ind w:left="4320" w:hanging="360"/>
      </w:pPr>
      <w:rPr>
        <w:rFonts w:ascii="Wingdings" w:hAnsi="Wingdings" w:hint="default"/>
      </w:rPr>
    </w:lvl>
    <w:lvl w:ilvl="6" w:tplc="5ED207B2">
      <w:start w:val="1"/>
      <w:numFmt w:val="bullet"/>
      <w:lvlText w:val=""/>
      <w:lvlJc w:val="left"/>
      <w:pPr>
        <w:ind w:left="5040" w:hanging="360"/>
      </w:pPr>
      <w:rPr>
        <w:rFonts w:ascii="Symbol" w:hAnsi="Symbol" w:hint="default"/>
      </w:rPr>
    </w:lvl>
    <w:lvl w:ilvl="7" w:tplc="864EFA0A">
      <w:start w:val="1"/>
      <w:numFmt w:val="bullet"/>
      <w:lvlText w:val="o"/>
      <w:lvlJc w:val="left"/>
      <w:pPr>
        <w:ind w:left="5760" w:hanging="360"/>
      </w:pPr>
      <w:rPr>
        <w:rFonts w:ascii="Courier New" w:hAnsi="Courier New" w:hint="default"/>
      </w:rPr>
    </w:lvl>
    <w:lvl w:ilvl="8" w:tplc="1F52D6BC">
      <w:start w:val="1"/>
      <w:numFmt w:val="bullet"/>
      <w:lvlText w:val=""/>
      <w:lvlJc w:val="left"/>
      <w:pPr>
        <w:ind w:left="6480" w:hanging="360"/>
      </w:pPr>
      <w:rPr>
        <w:rFonts w:ascii="Wingdings" w:hAnsi="Wingdings" w:hint="default"/>
      </w:rPr>
    </w:lvl>
  </w:abstractNum>
  <w:abstractNum w:abstractNumId="19" w15:restartNumberingAfterBreak="0">
    <w:nsid w:val="35FD77A8"/>
    <w:multiLevelType w:val="hybridMultilevel"/>
    <w:tmpl w:val="FFFFFFFF"/>
    <w:lvl w:ilvl="0" w:tplc="692651DA">
      <w:start w:val="1"/>
      <w:numFmt w:val="bullet"/>
      <w:lvlText w:val=""/>
      <w:lvlJc w:val="left"/>
      <w:pPr>
        <w:ind w:left="720" w:hanging="360"/>
      </w:pPr>
      <w:rPr>
        <w:rFonts w:ascii="Symbol" w:hAnsi="Symbol" w:hint="default"/>
      </w:rPr>
    </w:lvl>
    <w:lvl w:ilvl="1" w:tplc="70EEEAB4">
      <w:start w:val="1"/>
      <w:numFmt w:val="bullet"/>
      <w:lvlText w:val="o"/>
      <w:lvlJc w:val="left"/>
      <w:pPr>
        <w:ind w:left="1440" w:hanging="360"/>
      </w:pPr>
      <w:rPr>
        <w:rFonts w:ascii="Courier New" w:hAnsi="Courier New" w:hint="default"/>
      </w:rPr>
    </w:lvl>
    <w:lvl w:ilvl="2" w:tplc="87A092C6">
      <w:start w:val="1"/>
      <w:numFmt w:val="bullet"/>
      <w:lvlText w:val=""/>
      <w:lvlJc w:val="left"/>
      <w:pPr>
        <w:ind w:left="2160" w:hanging="360"/>
      </w:pPr>
      <w:rPr>
        <w:rFonts w:ascii="Wingdings" w:hAnsi="Wingdings" w:hint="default"/>
      </w:rPr>
    </w:lvl>
    <w:lvl w:ilvl="3" w:tplc="45D68608">
      <w:start w:val="1"/>
      <w:numFmt w:val="bullet"/>
      <w:lvlText w:val=""/>
      <w:lvlJc w:val="left"/>
      <w:pPr>
        <w:ind w:left="2880" w:hanging="360"/>
      </w:pPr>
      <w:rPr>
        <w:rFonts w:ascii="Symbol" w:hAnsi="Symbol" w:hint="default"/>
      </w:rPr>
    </w:lvl>
    <w:lvl w:ilvl="4" w:tplc="82CC647E">
      <w:start w:val="1"/>
      <w:numFmt w:val="bullet"/>
      <w:lvlText w:val="o"/>
      <w:lvlJc w:val="left"/>
      <w:pPr>
        <w:ind w:left="3600" w:hanging="360"/>
      </w:pPr>
      <w:rPr>
        <w:rFonts w:ascii="Courier New" w:hAnsi="Courier New" w:hint="default"/>
      </w:rPr>
    </w:lvl>
    <w:lvl w:ilvl="5" w:tplc="A3128736">
      <w:start w:val="1"/>
      <w:numFmt w:val="bullet"/>
      <w:lvlText w:val=""/>
      <w:lvlJc w:val="left"/>
      <w:pPr>
        <w:ind w:left="4320" w:hanging="360"/>
      </w:pPr>
      <w:rPr>
        <w:rFonts w:ascii="Wingdings" w:hAnsi="Wingdings" w:hint="default"/>
      </w:rPr>
    </w:lvl>
    <w:lvl w:ilvl="6" w:tplc="92544D4A">
      <w:start w:val="1"/>
      <w:numFmt w:val="bullet"/>
      <w:lvlText w:val=""/>
      <w:lvlJc w:val="left"/>
      <w:pPr>
        <w:ind w:left="5040" w:hanging="360"/>
      </w:pPr>
      <w:rPr>
        <w:rFonts w:ascii="Symbol" w:hAnsi="Symbol" w:hint="default"/>
      </w:rPr>
    </w:lvl>
    <w:lvl w:ilvl="7" w:tplc="859059D6">
      <w:start w:val="1"/>
      <w:numFmt w:val="bullet"/>
      <w:lvlText w:val="o"/>
      <w:lvlJc w:val="left"/>
      <w:pPr>
        <w:ind w:left="5760" w:hanging="360"/>
      </w:pPr>
      <w:rPr>
        <w:rFonts w:ascii="Courier New" w:hAnsi="Courier New" w:hint="default"/>
      </w:rPr>
    </w:lvl>
    <w:lvl w:ilvl="8" w:tplc="F7A62724">
      <w:start w:val="1"/>
      <w:numFmt w:val="bullet"/>
      <w:lvlText w:val=""/>
      <w:lvlJc w:val="left"/>
      <w:pPr>
        <w:ind w:left="6480" w:hanging="360"/>
      </w:pPr>
      <w:rPr>
        <w:rFonts w:ascii="Wingdings" w:hAnsi="Wingdings" w:hint="default"/>
      </w:rPr>
    </w:lvl>
  </w:abstractNum>
  <w:abstractNum w:abstractNumId="20" w15:restartNumberingAfterBreak="0">
    <w:nsid w:val="3A7301C5"/>
    <w:multiLevelType w:val="hybridMultilevel"/>
    <w:tmpl w:val="FFFFFFFF"/>
    <w:lvl w:ilvl="0" w:tplc="2780D3A4">
      <w:start w:val="1"/>
      <w:numFmt w:val="bullet"/>
      <w:lvlText w:val=""/>
      <w:lvlJc w:val="left"/>
      <w:pPr>
        <w:ind w:left="720" w:hanging="360"/>
      </w:pPr>
      <w:rPr>
        <w:rFonts w:ascii="Symbol" w:hAnsi="Symbol" w:hint="default"/>
      </w:rPr>
    </w:lvl>
    <w:lvl w:ilvl="1" w:tplc="BAEC663A">
      <w:start w:val="1"/>
      <w:numFmt w:val="bullet"/>
      <w:lvlText w:val="o"/>
      <w:lvlJc w:val="left"/>
      <w:pPr>
        <w:ind w:left="1440" w:hanging="360"/>
      </w:pPr>
      <w:rPr>
        <w:rFonts w:ascii="Courier New" w:hAnsi="Courier New" w:hint="default"/>
      </w:rPr>
    </w:lvl>
    <w:lvl w:ilvl="2" w:tplc="3112015C">
      <w:start w:val="1"/>
      <w:numFmt w:val="bullet"/>
      <w:lvlText w:val=""/>
      <w:lvlJc w:val="left"/>
      <w:pPr>
        <w:ind w:left="2160" w:hanging="360"/>
      </w:pPr>
      <w:rPr>
        <w:rFonts w:ascii="Wingdings" w:hAnsi="Wingdings" w:hint="default"/>
      </w:rPr>
    </w:lvl>
    <w:lvl w:ilvl="3" w:tplc="6C208D86">
      <w:start w:val="1"/>
      <w:numFmt w:val="bullet"/>
      <w:lvlText w:val=""/>
      <w:lvlJc w:val="left"/>
      <w:pPr>
        <w:ind w:left="2880" w:hanging="360"/>
      </w:pPr>
      <w:rPr>
        <w:rFonts w:ascii="Symbol" w:hAnsi="Symbol" w:hint="default"/>
      </w:rPr>
    </w:lvl>
    <w:lvl w:ilvl="4" w:tplc="E410C080">
      <w:start w:val="1"/>
      <w:numFmt w:val="bullet"/>
      <w:lvlText w:val="o"/>
      <w:lvlJc w:val="left"/>
      <w:pPr>
        <w:ind w:left="3600" w:hanging="360"/>
      </w:pPr>
      <w:rPr>
        <w:rFonts w:ascii="Courier New" w:hAnsi="Courier New" w:hint="default"/>
      </w:rPr>
    </w:lvl>
    <w:lvl w:ilvl="5" w:tplc="9856BA48">
      <w:start w:val="1"/>
      <w:numFmt w:val="bullet"/>
      <w:lvlText w:val=""/>
      <w:lvlJc w:val="left"/>
      <w:pPr>
        <w:ind w:left="4320" w:hanging="360"/>
      </w:pPr>
      <w:rPr>
        <w:rFonts w:ascii="Wingdings" w:hAnsi="Wingdings" w:hint="default"/>
      </w:rPr>
    </w:lvl>
    <w:lvl w:ilvl="6" w:tplc="D40A3B4C">
      <w:start w:val="1"/>
      <w:numFmt w:val="bullet"/>
      <w:lvlText w:val=""/>
      <w:lvlJc w:val="left"/>
      <w:pPr>
        <w:ind w:left="5040" w:hanging="360"/>
      </w:pPr>
      <w:rPr>
        <w:rFonts w:ascii="Symbol" w:hAnsi="Symbol" w:hint="default"/>
      </w:rPr>
    </w:lvl>
    <w:lvl w:ilvl="7" w:tplc="5A9ECE30">
      <w:start w:val="1"/>
      <w:numFmt w:val="bullet"/>
      <w:lvlText w:val="o"/>
      <w:lvlJc w:val="left"/>
      <w:pPr>
        <w:ind w:left="5760" w:hanging="360"/>
      </w:pPr>
      <w:rPr>
        <w:rFonts w:ascii="Courier New" w:hAnsi="Courier New" w:hint="default"/>
      </w:rPr>
    </w:lvl>
    <w:lvl w:ilvl="8" w:tplc="8A763B8C">
      <w:start w:val="1"/>
      <w:numFmt w:val="bullet"/>
      <w:lvlText w:val=""/>
      <w:lvlJc w:val="left"/>
      <w:pPr>
        <w:ind w:left="6480" w:hanging="360"/>
      </w:pPr>
      <w:rPr>
        <w:rFonts w:ascii="Wingdings" w:hAnsi="Wingdings" w:hint="default"/>
      </w:rPr>
    </w:lvl>
  </w:abstractNum>
  <w:abstractNum w:abstractNumId="21" w15:restartNumberingAfterBreak="0">
    <w:nsid w:val="3CD90CF5"/>
    <w:multiLevelType w:val="hybridMultilevel"/>
    <w:tmpl w:val="FFFFFFFF"/>
    <w:lvl w:ilvl="0" w:tplc="7070F412">
      <w:start w:val="1"/>
      <w:numFmt w:val="bullet"/>
      <w:lvlText w:val=""/>
      <w:lvlJc w:val="left"/>
      <w:pPr>
        <w:ind w:left="720" w:hanging="360"/>
      </w:pPr>
      <w:rPr>
        <w:rFonts w:ascii="Symbol" w:hAnsi="Symbol" w:hint="default"/>
      </w:rPr>
    </w:lvl>
    <w:lvl w:ilvl="1" w:tplc="F73A1C0C">
      <w:start w:val="1"/>
      <w:numFmt w:val="bullet"/>
      <w:lvlText w:val="o"/>
      <w:lvlJc w:val="left"/>
      <w:pPr>
        <w:ind w:left="1440" w:hanging="360"/>
      </w:pPr>
      <w:rPr>
        <w:rFonts w:ascii="Courier New" w:hAnsi="Courier New" w:hint="default"/>
      </w:rPr>
    </w:lvl>
    <w:lvl w:ilvl="2" w:tplc="41140590">
      <w:start w:val="1"/>
      <w:numFmt w:val="bullet"/>
      <w:lvlText w:val=""/>
      <w:lvlJc w:val="left"/>
      <w:pPr>
        <w:ind w:left="2160" w:hanging="360"/>
      </w:pPr>
      <w:rPr>
        <w:rFonts w:ascii="Wingdings" w:hAnsi="Wingdings" w:hint="default"/>
      </w:rPr>
    </w:lvl>
    <w:lvl w:ilvl="3" w:tplc="E18C715C">
      <w:start w:val="1"/>
      <w:numFmt w:val="bullet"/>
      <w:lvlText w:val=""/>
      <w:lvlJc w:val="left"/>
      <w:pPr>
        <w:ind w:left="2880" w:hanging="360"/>
      </w:pPr>
      <w:rPr>
        <w:rFonts w:ascii="Symbol" w:hAnsi="Symbol" w:hint="default"/>
      </w:rPr>
    </w:lvl>
    <w:lvl w:ilvl="4" w:tplc="3E28033A">
      <w:start w:val="1"/>
      <w:numFmt w:val="bullet"/>
      <w:lvlText w:val="o"/>
      <w:lvlJc w:val="left"/>
      <w:pPr>
        <w:ind w:left="3600" w:hanging="360"/>
      </w:pPr>
      <w:rPr>
        <w:rFonts w:ascii="Courier New" w:hAnsi="Courier New" w:hint="default"/>
      </w:rPr>
    </w:lvl>
    <w:lvl w:ilvl="5" w:tplc="0FF0BE2E">
      <w:start w:val="1"/>
      <w:numFmt w:val="bullet"/>
      <w:lvlText w:val=""/>
      <w:lvlJc w:val="left"/>
      <w:pPr>
        <w:ind w:left="4320" w:hanging="360"/>
      </w:pPr>
      <w:rPr>
        <w:rFonts w:ascii="Wingdings" w:hAnsi="Wingdings" w:hint="default"/>
      </w:rPr>
    </w:lvl>
    <w:lvl w:ilvl="6" w:tplc="82C89C38">
      <w:start w:val="1"/>
      <w:numFmt w:val="bullet"/>
      <w:lvlText w:val=""/>
      <w:lvlJc w:val="left"/>
      <w:pPr>
        <w:ind w:left="5040" w:hanging="360"/>
      </w:pPr>
      <w:rPr>
        <w:rFonts w:ascii="Symbol" w:hAnsi="Symbol" w:hint="default"/>
      </w:rPr>
    </w:lvl>
    <w:lvl w:ilvl="7" w:tplc="82C8C89A">
      <w:start w:val="1"/>
      <w:numFmt w:val="bullet"/>
      <w:lvlText w:val="o"/>
      <w:lvlJc w:val="left"/>
      <w:pPr>
        <w:ind w:left="5760" w:hanging="360"/>
      </w:pPr>
      <w:rPr>
        <w:rFonts w:ascii="Courier New" w:hAnsi="Courier New" w:hint="default"/>
      </w:rPr>
    </w:lvl>
    <w:lvl w:ilvl="8" w:tplc="32DECC92">
      <w:start w:val="1"/>
      <w:numFmt w:val="bullet"/>
      <w:lvlText w:val=""/>
      <w:lvlJc w:val="left"/>
      <w:pPr>
        <w:ind w:left="6480" w:hanging="360"/>
      </w:pPr>
      <w:rPr>
        <w:rFonts w:ascii="Wingdings" w:hAnsi="Wingdings" w:hint="default"/>
      </w:rPr>
    </w:lvl>
  </w:abstractNum>
  <w:abstractNum w:abstractNumId="22" w15:restartNumberingAfterBreak="0">
    <w:nsid w:val="3F003272"/>
    <w:multiLevelType w:val="hybridMultilevel"/>
    <w:tmpl w:val="FFFFFFFF"/>
    <w:lvl w:ilvl="0" w:tplc="0C16049C">
      <w:start w:val="1"/>
      <w:numFmt w:val="bullet"/>
      <w:lvlText w:val=""/>
      <w:lvlJc w:val="left"/>
      <w:pPr>
        <w:ind w:left="720" w:hanging="360"/>
      </w:pPr>
      <w:rPr>
        <w:rFonts w:ascii="Symbol" w:hAnsi="Symbol" w:hint="default"/>
      </w:rPr>
    </w:lvl>
    <w:lvl w:ilvl="1" w:tplc="213AFD2A">
      <w:start w:val="1"/>
      <w:numFmt w:val="bullet"/>
      <w:lvlText w:val="o"/>
      <w:lvlJc w:val="left"/>
      <w:pPr>
        <w:ind w:left="1440" w:hanging="360"/>
      </w:pPr>
      <w:rPr>
        <w:rFonts w:ascii="Courier New" w:hAnsi="Courier New" w:hint="default"/>
      </w:rPr>
    </w:lvl>
    <w:lvl w:ilvl="2" w:tplc="BA24A5EC">
      <w:start w:val="1"/>
      <w:numFmt w:val="bullet"/>
      <w:lvlText w:val=""/>
      <w:lvlJc w:val="left"/>
      <w:pPr>
        <w:ind w:left="2160" w:hanging="360"/>
      </w:pPr>
      <w:rPr>
        <w:rFonts w:ascii="Wingdings" w:hAnsi="Wingdings" w:hint="default"/>
      </w:rPr>
    </w:lvl>
    <w:lvl w:ilvl="3" w:tplc="CA7236C8">
      <w:start w:val="1"/>
      <w:numFmt w:val="bullet"/>
      <w:lvlText w:val=""/>
      <w:lvlJc w:val="left"/>
      <w:pPr>
        <w:ind w:left="2880" w:hanging="360"/>
      </w:pPr>
      <w:rPr>
        <w:rFonts w:ascii="Symbol" w:hAnsi="Symbol" w:hint="default"/>
      </w:rPr>
    </w:lvl>
    <w:lvl w:ilvl="4" w:tplc="F58A683C">
      <w:start w:val="1"/>
      <w:numFmt w:val="bullet"/>
      <w:lvlText w:val="o"/>
      <w:lvlJc w:val="left"/>
      <w:pPr>
        <w:ind w:left="3600" w:hanging="360"/>
      </w:pPr>
      <w:rPr>
        <w:rFonts w:ascii="Courier New" w:hAnsi="Courier New" w:hint="default"/>
      </w:rPr>
    </w:lvl>
    <w:lvl w:ilvl="5" w:tplc="631A766E">
      <w:start w:val="1"/>
      <w:numFmt w:val="bullet"/>
      <w:lvlText w:val=""/>
      <w:lvlJc w:val="left"/>
      <w:pPr>
        <w:ind w:left="4320" w:hanging="360"/>
      </w:pPr>
      <w:rPr>
        <w:rFonts w:ascii="Wingdings" w:hAnsi="Wingdings" w:hint="default"/>
      </w:rPr>
    </w:lvl>
    <w:lvl w:ilvl="6" w:tplc="DA4C4F7C">
      <w:start w:val="1"/>
      <w:numFmt w:val="bullet"/>
      <w:lvlText w:val=""/>
      <w:lvlJc w:val="left"/>
      <w:pPr>
        <w:ind w:left="5040" w:hanging="360"/>
      </w:pPr>
      <w:rPr>
        <w:rFonts w:ascii="Symbol" w:hAnsi="Symbol" w:hint="default"/>
      </w:rPr>
    </w:lvl>
    <w:lvl w:ilvl="7" w:tplc="CA2C7640">
      <w:start w:val="1"/>
      <w:numFmt w:val="bullet"/>
      <w:lvlText w:val="o"/>
      <w:lvlJc w:val="left"/>
      <w:pPr>
        <w:ind w:left="5760" w:hanging="360"/>
      </w:pPr>
      <w:rPr>
        <w:rFonts w:ascii="Courier New" w:hAnsi="Courier New" w:hint="default"/>
      </w:rPr>
    </w:lvl>
    <w:lvl w:ilvl="8" w:tplc="EE6646E8">
      <w:start w:val="1"/>
      <w:numFmt w:val="bullet"/>
      <w:lvlText w:val=""/>
      <w:lvlJc w:val="left"/>
      <w:pPr>
        <w:ind w:left="6480" w:hanging="360"/>
      </w:pPr>
      <w:rPr>
        <w:rFonts w:ascii="Wingdings" w:hAnsi="Wingdings" w:hint="default"/>
      </w:rPr>
    </w:lvl>
  </w:abstractNum>
  <w:abstractNum w:abstractNumId="23" w15:restartNumberingAfterBreak="0">
    <w:nsid w:val="42BB5483"/>
    <w:multiLevelType w:val="hybridMultilevel"/>
    <w:tmpl w:val="FFFFFFFF"/>
    <w:lvl w:ilvl="0" w:tplc="BA46B682">
      <w:start w:val="1"/>
      <w:numFmt w:val="bullet"/>
      <w:lvlText w:val=""/>
      <w:lvlJc w:val="left"/>
      <w:pPr>
        <w:ind w:left="720" w:hanging="360"/>
      </w:pPr>
      <w:rPr>
        <w:rFonts w:ascii="Symbol" w:hAnsi="Symbol" w:hint="default"/>
      </w:rPr>
    </w:lvl>
    <w:lvl w:ilvl="1" w:tplc="171876EE">
      <w:start w:val="1"/>
      <w:numFmt w:val="bullet"/>
      <w:lvlText w:val="o"/>
      <w:lvlJc w:val="left"/>
      <w:pPr>
        <w:ind w:left="1440" w:hanging="360"/>
      </w:pPr>
      <w:rPr>
        <w:rFonts w:ascii="Courier New" w:hAnsi="Courier New" w:hint="default"/>
      </w:rPr>
    </w:lvl>
    <w:lvl w:ilvl="2" w:tplc="EF4A8516">
      <w:start w:val="1"/>
      <w:numFmt w:val="bullet"/>
      <w:lvlText w:val=""/>
      <w:lvlJc w:val="left"/>
      <w:pPr>
        <w:ind w:left="2160" w:hanging="360"/>
      </w:pPr>
      <w:rPr>
        <w:rFonts w:ascii="Wingdings" w:hAnsi="Wingdings" w:hint="default"/>
      </w:rPr>
    </w:lvl>
    <w:lvl w:ilvl="3" w:tplc="10E8DCFC">
      <w:start w:val="1"/>
      <w:numFmt w:val="bullet"/>
      <w:lvlText w:val=""/>
      <w:lvlJc w:val="left"/>
      <w:pPr>
        <w:ind w:left="2880" w:hanging="360"/>
      </w:pPr>
      <w:rPr>
        <w:rFonts w:ascii="Symbol" w:hAnsi="Symbol" w:hint="default"/>
      </w:rPr>
    </w:lvl>
    <w:lvl w:ilvl="4" w:tplc="3B86F056">
      <w:start w:val="1"/>
      <w:numFmt w:val="bullet"/>
      <w:lvlText w:val="o"/>
      <w:lvlJc w:val="left"/>
      <w:pPr>
        <w:ind w:left="3600" w:hanging="360"/>
      </w:pPr>
      <w:rPr>
        <w:rFonts w:ascii="Courier New" w:hAnsi="Courier New" w:hint="default"/>
      </w:rPr>
    </w:lvl>
    <w:lvl w:ilvl="5" w:tplc="95B2785E">
      <w:start w:val="1"/>
      <w:numFmt w:val="bullet"/>
      <w:lvlText w:val=""/>
      <w:lvlJc w:val="left"/>
      <w:pPr>
        <w:ind w:left="4320" w:hanging="360"/>
      </w:pPr>
      <w:rPr>
        <w:rFonts w:ascii="Wingdings" w:hAnsi="Wingdings" w:hint="default"/>
      </w:rPr>
    </w:lvl>
    <w:lvl w:ilvl="6" w:tplc="1AEAFE60">
      <w:start w:val="1"/>
      <w:numFmt w:val="bullet"/>
      <w:lvlText w:val=""/>
      <w:lvlJc w:val="left"/>
      <w:pPr>
        <w:ind w:left="5040" w:hanging="360"/>
      </w:pPr>
      <w:rPr>
        <w:rFonts w:ascii="Symbol" w:hAnsi="Symbol" w:hint="default"/>
      </w:rPr>
    </w:lvl>
    <w:lvl w:ilvl="7" w:tplc="6FFE06C8">
      <w:start w:val="1"/>
      <w:numFmt w:val="bullet"/>
      <w:lvlText w:val="o"/>
      <w:lvlJc w:val="left"/>
      <w:pPr>
        <w:ind w:left="5760" w:hanging="360"/>
      </w:pPr>
      <w:rPr>
        <w:rFonts w:ascii="Courier New" w:hAnsi="Courier New" w:hint="default"/>
      </w:rPr>
    </w:lvl>
    <w:lvl w:ilvl="8" w:tplc="8AE87B38">
      <w:start w:val="1"/>
      <w:numFmt w:val="bullet"/>
      <w:lvlText w:val=""/>
      <w:lvlJc w:val="left"/>
      <w:pPr>
        <w:ind w:left="6480" w:hanging="360"/>
      </w:pPr>
      <w:rPr>
        <w:rFonts w:ascii="Wingdings" w:hAnsi="Wingdings" w:hint="default"/>
      </w:rPr>
    </w:lvl>
  </w:abstractNum>
  <w:abstractNum w:abstractNumId="24" w15:restartNumberingAfterBreak="0">
    <w:nsid w:val="451033BB"/>
    <w:multiLevelType w:val="hybridMultilevel"/>
    <w:tmpl w:val="FFFFFFFF"/>
    <w:lvl w:ilvl="0" w:tplc="7E8E6EAE">
      <w:start w:val="1"/>
      <w:numFmt w:val="bullet"/>
      <w:lvlText w:val=""/>
      <w:lvlJc w:val="left"/>
      <w:pPr>
        <w:ind w:left="720" w:hanging="360"/>
      </w:pPr>
      <w:rPr>
        <w:rFonts w:ascii="Symbol" w:hAnsi="Symbol" w:hint="default"/>
      </w:rPr>
    </w:lvl>
    <w:lvl w:ilvl="1" w:tplc="8EC21BD4">
      <w:start w:val="1"/>
      <w:numFmt w:val="bullet"/>
      <w:lvlText w:val="o"/>
      <w:lvlJc w:val="left"/>
      <w:pPr>
        <w:ind w:left="1440" w:hanging="360"/>
      </w:pPr>
      <w:rPr>
        <w:rFonts w:ascii="Courier New" w:hAnsi="Courier New" w:hint="default"/>
      </w:rPr>
    </w:lvl>
    <w:lvl w:ilvl="2" w:tplc="0A744C72">
      <w:start w:val="1"/>
      <w:numFmt w:val="bullet"/>
      <w:lvlText w:val=""/>
      <w:lvlJc w:val="left"/>
      <w:pPr>
        <w:ind w:left="2160" w:hanging="360"/>
      </w:pPr>
      <w:rPr>
        <w:rFonts w:ascii="Wingdings" w:hAnsi="Wingdings" w:hint="default"/>
      </w:rPr>
    </w:lvl>
    <w:lvl w:ilvl="3" w:tplc="17FECDBA">
      <w:start w:val="1"/>
      <w:numFmt w:val="bullet"/>
      <w:lvlText w:val=""/>
      <w:lvlJc w:val="left"/>
      <w:pPr>
        <w:ind w:left="2880" w:hanging="360"/>
      </w:pPr>
      <w:rPr>
        <w:rFonts w:ascii="Symbol" w:hAnsi="Symbol" w:hint="default"/>
      </w:rPr>
    </w:lvl>
    <w:lvl w:ilvl="4" w:tplc="06AA1C3E">
      <w:start w:val="1"/>
      <w:numFmt w:val="bullet"/>
      <w:lvlText w:val="o"/>
      <w:lvlJc w:val="left"/>
      <w:pPr>
        <w:ind w:left="3600" w:hanging="360"/>
      </w:pPr>
      <w:rPr>
        <w:rFonts w:ascii="Courier New" w:hAnsi="Courier New" w:hint="default"/>
      </w:rPr>
    </w:lvl>
    <w:lvl w:ilvl="5" w:tplc="B7EEC7CC">
      <w:start w:val="1"/>
      <w:numFmt w:val="bullet"/>
      <w:lvlText w:val=""/>
      <w:lvlJc w:val="left"/>
      <w:pPr>
        <w:ind w:left="4320" w:hanging="360"/>
      </w:pPr>
      <w:rPr>
        <w:rFonts w:ascii="Wingdings" w:hAnsi="Wingdings" w:hint="default"/>
      </w:rPr>
    </w:lvl>
    <w:lvl w:ilvl="6" w:tplc="593CD394">
      <w:start w:val="1"/>
      <w:numFmt w:val="bullet"/>
      <w:lvlText w:val=""/>
      <w:lvlJc w:val="left"/>
      <w:pPr>
        <w:ind w:left="5040" w:hanging="360"/>
      </w:pPr>
      <w:rPr>
        <w:rFonts w:ascii="Symbol" w:hAnsi="Symbol" w:hint="default"/>
      </w:rPr>
    </w:lvl>
    <w:lvl w:ilvl="7" w:tplc="4B1027F8">
      <w:start w:val="1"/>
      <w:numFmt w:val="bullet"/>
      <w:lvlText w:val="o"/>
      <w:lvlJc w:val="left"/>
      <w:pPr>
        <w:ind w:left="5760" w:hanging="360"/>
      </w:pPr>
      <w:rPr>
        <w:rFonts w:ascii="Courier New" w:hAnsi="Courier New" w:hint="default"/>
      </w:rPr>
    </w:lvl>
    <w:lvl w:ilvl="8" w:tplc="E190FE8E">
      <w:start w:val="1"/>
      <w:numFmt w:val="bullet"/>
      <w:lvlText w:val=""/>
      <w:lvlJc w:val="left"/>
      <w:pPr>
        <w:ind w:left="6480" w:hanging="360"/>
      </w:pPr>
      <w:rPr>
        <w:rFonts w:ascii="Wingdings" w:hAnsi="Wingdings" w:hint="default"/>
      </w:rPr>
    </w:lvl>
  </w:abstractNum>
  <w:abstractNum w:abstractNumId="25" w15:restartNumberingAfterBreak="0">
    <w:nsid w:val="45D668BB"/>
    <w:multiLevelType w:val="hybridMultilevel"/>
    <w:tmpl w:val="1CB225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6160D4F"/>
    <w:multiLevelType w:val="hybridMultilevel"/>
    <w:tmpl w:val="A2981BC0"/>
    <w:lvl w:ilvl="0" w:tplc="0A466458">
      <w:start w:val="1"/>
      <w:numFmt w:val="decimal"/>
      <w:lvlText w:val="%1."/>
      <w:lvlJc w:val="left"/>
      <w:pPr>
        <w:ind w:left="720" w:hanging="360"/>
      </w:pPr>
    </w:lvl>
    <w:lvl w:ilvl="1" w:tplc="1BDAE428">
      <w:start w:val="1"/>
      <w:numFmt w:val="lowerLetter"/>
      <w:lvlText w:val="%2."/>
      <w:lvlJc w:val="left"/>
      <w:pPr>
        <w:ind w:left="1440" w:hanging="360"/>
      </w:pPr>
    </w:lvl>
    <w:lvl w:ilvl="2" w:tplc="6996110A">
      <w:start w:val="1"/>
      <w:numFmt w:val="lowerRoman"/>
      <w:lvlText w:val="%3."/>
      <w:lvlJc w:val="right"/>
      <w:pPr>
        <w:ind w:left="2160" w:hanging="180"/>
      </w:pPr>
    </w:lvl>
    <w:lvl w:ilvl="3" w:tplc="200EF98A">
      <w:start w:val="1"/>
      <w:numFmt w:val="decimal"/>
      <w:lvlText w:val="%4."/>
      <w:lvlJc w:val="left"/>
      <w:pPr>
        <w:ind w:left="2880" w:hanging="360"/>
      </w:pPr>
    </w:lvl>
    <w:lvl w:ilvl="4" w:tplc="D92ACC96">
      <w:start w:val="1"/>
      <w:numFmt w:val="lowerLetter"/>
      <w:lvlText w:val="%5."/>
      <w:lvlJc w:val="left"/>
      <w:pPr>
        <w:ind w:left="3600" w:hanging="360"/>
      </w:pPr>
    </w:lvl>
    <w:lvl w:ilvl="5" w:tplc="253255D0">
      <w:start w:val="1"/>
      <w:numFmt w:val="lowerRoman"/>
      <w:lvlText w:val="%6."/>
      <w:lvlJc w:val="right"/>
      <w:pPr>
        <w:ind w:left="4320" w:hanging="180"/>
      </w:pPr>
    </w:lvl>
    <w:lvl w:ilvl="6" w:tplc="8FFAF930">
      <w:start w:val="1"/>
      <w:numFmt w:val="decimal"/>
      <w:lvlText w:val="%7."/>
      <w:lvlJc w:val="left"/>
      <w:pPr>
        <w:ind w:left="5040" w:hanging="360"/>
      </w:pPr>
    </w:lvl>
    <w:lvl w:ilvl="7" w:tplc="6EB0B0AE">
      <w:start w:val="1"/>
      <w:numFmt w:val="lowerLetter"/>
      <w:lvlText w:val="%8."/>
      <w:lvlJc w:val="left"/>
      <w:pPr>
        <w:ind w:left="5760" w:hanging="360"/>
      </w:pPr>
    </w:lvl>
    <w:lvl w:ilvl="8" w:tplc="8D462A5E">
      <w:start w:val="1"/>
      <w:numFmt w:val="lowerRoman"/>
      <w:lvlText w:val="%9."/>
      <w:lvlJc w:val="right"/>
      <w:pPr>
        <w:ind w:left="6480" w:hanging="180"/>
      </w:pPr>
    </w:lvl>
  </w:abstractNum>
  <w:abstractNum w:abstractNumId="27" w15:restartNumberingAfterBreak="0">
    <w:nsid w:val="46211178"/>
    <w:multiLevelType w:val="hybridMultilevel"/>
    <w:tmpl w:val="2CAC365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4BBC3525"/>
    <w:multiLevelType w:val="hybridMultilevel"/>
    <w:tmpl w:val="FFFFFFFF"/>
    <w:lvl w:ilvl="0" w:tplc="2FF64D64">
      <w:start w:val="1"/>
      <w:numFmt w:val="bullet"/>
      <w:lvlText w:val=""/>
      <w:lvlJc w:val="left"/>
      <w:pPr>
        <w:ind w:left="720" w:hanging="360"/>
      </w:pPr>
      <w:rPr>
        <w:rFonts w:ascii="Symbol" w:hAnsi="Symbol" w:hint="default"/>
      </w:rPr>
    </w:lvl>
    <w:lvl w:ilvl="1" w:tplc="7E76FE4C">
      <w:start w:val="1"/>
      <w:numFmt w:val="bullet"/>
      <w:lvlText w:val="o"/>
      <w:lvlJc w:val="left"/>
      <w:pPr>
        <w:ind w:left="1440" w:hanging="360"/>
      </w:pPr>
      <w:rPr>
        <w:rFonts w:ascii="Courier New" w:hAnsi="Courier New" w:hint="default"/>
      </w:rPr>
    </w:lvl>
    <w:lvl w:ilvl="2" w:tplc="64D00E16">
      <w:start w:val="1"/>
      <w:numFmt w:val="bullet"/>
      <w:lvlText w:val=""/>
      <w:lvlJc w:val="left"/>
      <w:pPr>
        <w:ind w:left="2160" w:hanging="360"/>
      </w:pPr>
      <w:rPr>
        <w:rFonts w:ascii="Wingdings" w:hAnsi="Wingdings" w:hint="default"/>
      </w:rPr>
    </w:lvl>
    <w:lvl w:ilvl="3" w:tplc="BBECF546">
      <w:start w:val="1"/>
      <w:numFmt w:val="bullet"/>
      <w:lvlText w:val=""/>
      <w:lvlJc w:val="left"/>
      <w:pPr>
        <w:ind w:left="2880" w:hanging="360"/>
      </w:pPr>
      <w:rPr>
        <w:rFonts w:ascii="Symbol" w:hAnsi="Symbol" w:hint="default"/>
      </w:rPr>
    </w:lvl>
    <w:lvl w:ilvl="4" w:tplc="3AB4652E">
      <w:start w:val="1"/>
      <w:numFmt w:val="bullet"/>
      <w:lvlText w:val="o"/>
      <w:lvlJc w:val="left"/>
      <w:pPr>
        <w:ind w:left="3600" w:hanging="360"/>
      </w:pPr>
      <w:rPr>
        <w:rFonts w:ascii="Courier New" w:hAnsi="Courier New" w:hint="default"/>
      </w:rPr>
    </w:lvl>
    <w:lvl w:ilvl="5" w:tplc="EDAC8900">
      <w:start w:val="1"/>
      <w:numFmt w:val="bullet"/>
      <w:lvlText w:val=""/>
      <w:lvlJc w:val="left"/>
      <w:pPr>
        <w:ind w:left="4320" w:hanging="360"/>
      </w:pPr>
      <w:rPr>
        <w:rFonts w:ascii="Wingdings" w:hAnsi="Wingdings" w:hint="default"/>
      </w:rPr>
    </w:lvl>
    <w:lvl w:ilvl="6" w:tplc="5574D56E">
      <w:start w:val="1"/>
      <w:numFmt w:val="bullet"/>
      <w:lvlText w:val=""/>
      <w:lvlJc w:val="left"/>
      <w:pPr>
        <w:ind w:left="5040" w:hanging="360"/>
      </w:pPr>
      <w:rPr>
        <w:rFonts w:ascii="Symbol" w:hAnsi="Symbol" w:hint="default"/>
      </w:rPr>
    </w:lvl>
    <w:lvl w:ilvl="7" w:tplc="91E2057E">
      <w:start w:val="1"/>
      <w:numFmt w:val="bullet"/>
      <w:lvlText w:val="o"/>
      <w:lvlJc w:val="left"/>
      <w:pPr>
        <w:ind w:left="5760" w:hanging="360"/>
      </w:pPr>
      <w:rPr>
        <w:rFonts w:ascii="Courier New" w:hAnsi="Courier New" w:hint="default"/>
      </w:rPr>
    </w:lvl>
    <w:lvl w:ilvl="8" w:tplc="352E898E">
      <w:start w:val="1"/>
      <w:numFmt w:val="bullet"/>
      <w:lvlText w:val=""/>
      <w:lvlJc w:val="left"/>
      <w:pPr>
        <w:ind w:left="6480" w:hanging="360"/>
      </w:pPr>
      <w:rPr>
        <w:rFonts w:ascii="Wingdings" w:hAnsi="Wingdings" w:hint="default"/>
      </w:rPr>
    </w:lvl>
  </w:abstractNum>
  <w:abstractNum w:abstractNumId="30" w15:restartNumberingAfterBreak="0">
    <w:nsid w:val="4D613634"/>
    <w:multiLevelType w:val="hybridMultilevel"/>
    <w:tmpl w:val="FFFFFFFF"/>
    <w:lvl w:ilvl="0" w:tplc="56C8B4DA">
      <w:start w:val="1"/>
      <w:numFmt w:val="bullet"/>
      <w:lvlText w:val=""/>
      <w:lvlJc w:val="left"/>
      <w:pPr>
        <w:ind w:left="720" w:hanging="360"/>
      </w:pPr>
      <w:rPr>
        <w:rFonts w:ascii="Symbol" w:hAnsi="Symbol" w:hint="default"/>
      </w:rPr>
    </w:lvl>
    <w:lvl w:ilvl="1" w:tplc="A8346174">
      <w:start w:val="1"/>
      <w:numFmt w:val="bullet"/>
      <w:lvlText w:val="o"/>
      <w:lvlJc w:val="left"/>
      <w:pPr>
        <w:ind w:left="1440" w:hanging="360"/>
      </w:pPr>
      <w:rPr>
        <w:rFonts w:ascii="Courier New" w:hAnsi="Courier New" w:hint="default"/>
      </w:rPr>
    </w:lvl>
    <w:lvl w:ilvl="2" w:tplc="F3B4E83A">
      <w:start w:val="1"/>
      <w:numFmt w:val="bullet"/>
      <w:lvlText w:val=""/>
      <w:lvlJc w:val="left"/>
      <w:pPr>
        <w:ind w:left="2160" w:hanging="360"/>
      </w:pPr>
      <w:rPr>
        <w:rFonts w:ascii="Wingdings" w:hAnsi="Wingdings" w:hint="default"/>
      </w:rPr>
    </w:lvl>
    <w:lvl w:ilvl="3" w:tplc="7DB2767C">
      <w:start w:val="1"/>
      <w:numFmt w:val="bullet"/>
      <w:lvlText w:val=""/>
      <w:lvlJc w:val="left"/>
      <w:pPr>
        <w:ind w:left="2880" w:hanging="360"/>
      </w:pPr>
      <w:rPr>
        <w:rFonts w:ascii="Symbol" w:hAnsi="Symbol" w:hint="default"/>
      </w:rPr>
    </w:lvl>
    <w:lvl w:ilvl="4" w:tplc="EFF88200">
      <w:start w:val="1"/>
      <w:numFmt w:val="bullet"/>
      <w:lvlText w:val="o"/>
      <w:lvlJc w:val="left"/>
      <w:pPr>
        <w:ind w:left="3600" w:hanging="360"/>
      </w:pPr>
      <w:rPr>
        <w:rFonts w:ascii="Courier New" w:hAnsi="Courier New" w:hint="default"/>
      </w:rPr>
    </w:lvl>
    <w:lvl w:ilvl="5" w:tplc="C1FEBC10">
      <w:start w:val="1"/>
      <w:numFmt w:val="bullet"/>
      <w:lvlText w:val=""/>
      <w:lvlJc w:val="left"/>
      <w:pPr>
        <w:ind w:left="4320" w:hanging="360"/>
      </w:pPr>
      <w:rPr>
        <w:rFonts w:ascii="Wingdings" w:hAnsi="Wingdings" w:hint="default"/>
      </w:rPr>
    </w:lvl>
    <w:lvl w:ilvl="6" w:tplc="6D000844">
      <w:start w:val="1"/>
      <w:numFmt w:val="bullet"/>
      <w:lvlText w:val=""/>
      <w:lvlJc w:val="left"/>
      <w:pPr>
        <w:ind w:left="5040" w:hanging="360"/>
      </w:pPr>
      <w:rPr>
        <w:rFonts w:ascii="Symbol" w:hAnsi="Symbol" w:hint="default"/>
      </w:rPr>
    </w:lvl>
    <w:lvl w:ilvl="7" w:tplc="8816177A">
      <w:start w:val="1"/>
      <w:numFmt w:val="bullet"/>
      <w:lvlText w:val="o"/>
      <w:lvlJc w:val="left"/>
      <w:pPr>
        <w:ind w:left="5760" w:hanging="360"/>
      </w:pPr>
      <w:rPr>
        <w:rFonts w:ascii="Courier New" w:hAnsi="Courier New" w:hint="default"/>
      </w:rPr>
    </w:lvl>
    <w:lvl w:ilvl="8" w:tplc="E0A6D7B6">
      <w:start w:val="1"/>
      <w:numFmt w:val="bullet"/>
      <w:lvlText w:val=""/>
      <w:lvlJc w:val="left"/>
      <w:pPr>
        <w:ind w:left="6480" w:hanging="360"/>
      </w:pPr>
      <w:rPr>
        <w:rFonts w:ascii="Wingdings" w:hAnsi="Wingdings" w:hint="default"/>
      </w:rPr>
    </w:lvl>
  </w:abstractNum>
  <w:abstractNum w:abstractNumId="31" w15:restartNumberingAfterBreak="0">
    <w:nsid w:val="4E566C54"/>
    <w:multiLevelType w:val="hybridMultilevel"/>
    <w:tmpl w:val="FFFFFFFF"/>
    <w:lvl w:ilvl="0" w:tplc="6450ABCE">
      <w:start w:val="1"/>
      <w:numFmt w:val="decimal"/>
      <w:lvlText w:val="%1."/>
      <w:lvlJc w:val="left"/>
      <w:pPr>
        <w:ind w:left="720" w:hanging="360"/>
      </w:pPr>
    </w:lvl>
    <w:lvl w:ilvl="1" w:tplc="B37651B2">
      <w:start w:val="1"/>
      <w:numFmt w:val="lowerLetter"/>
      <w:lvlText w:val="%2."/>
      <w:lvlJc w:val="left"/>
      <w:pPr>
        <w:ind w:left="1440" w:hanging="360"/>
      </w:pPr>
    </w:lvl>
    <w:lvl w:ilvl="2" w:tplc="9E9E8ED8">
      <w:start w:val="1"/>
      <w:numFmt w:val="lowerRoman"/>
      <w:lvlText w:val="%3."/>
      <w:lvlJc w:val="right"/>
      <w:pPr>
        <w:ind w:left="2160" w:hanging="180"/>
      </w:pPr>
    </w:lvl>
    <w:lvl w:ilvl="3" w:tplc="9A5AFE12">
      <w:start w:val="1"/>
      <w:numFmt w:val="decimal"/>
      <w:lvlText w:val="%4."/>
      <w:lvlJc w:val="left"/>
      <w:pPr>
        <w:ind w:left="2880" w:hanging="360"/>
      </w:pPr>
    </w:lvl>
    <w:lvl w:ilvl="4" w:tplc="B02C3132">
      <w:start w:val="1"/>
      <w:numFmt w:val="lowerLetter"/>
      <w:lvlText w:val="%5."/>
      <w:lvlJc w:val="left"/>
      <w:pPr>
        <w:ind w:left="3600" w:hanging="360"/>
      </w:pPr>
    </w:lvl>
    <w:lvl w:ilvl="5" w:tplc="9FA4088A">
      <w:start w:val="1"/>
      <w:numFmt w:val="lowerRoman"/>
      <w:lvlText w:val="%6."/>
      <w:lvlJc w:val="right"/>
      <w:pPr>
        <w:ind w:left="4320" w:hanging="180"/>
      </w:pPr>
    </w:lvl>
    <w:lvl w:ilvl="6" w:tplc="E1D8C092">
      <w:start w:val="1"/>
      <w:numFmt w:val="decimal"/>
      <w:lvlText w:val="%7."/>
      <w:lvlJc w:val="left"/>
      <w:pPr>
        <w:ind w:left="5040" w:hanging="360"/>
      </w:pPr>
    </w:lvl>
    <w:lvl w:ilvl="7" w:tplc="1B40A70C">
      <w:start w:val="1"/>
      <w:numFmt w:val="lowerLetter"/>
      <w:lvlText w:val="%8."/>
      <w:lvlJc w:val="left"/>
      <w:pPr>
        <w:ind w:left="5760" w:hanging="360"/>
      </w:pPr>
    </w:lvl>
    <w:lvl w:ilvl="8" w:tplc="2BA84FB8">
      <w:start w:val="1"/>
      <w:numFmt w:val="lowerRoman"/>
      <w:lvlText w:val="%9."/>
      <w:lvlJc w:val="right"/>
      <w:pPr>
        <w:ind w:left="6480" w:hanging="180"/>
      </w:pPr>
    </w:lvl>
  </w:abstractNum>
  <w:abstractNum w:abstractNumId="32" w15:restartNumberingAfterBreak="0">
    <w:nsid w:val="50D663F4"/>
    <w:multiLevelType w:val="hybridMultilevel"/>
    <w:tmpl w:val="FFFFFFFF"/>
    <w:lvl w:ilvl="0" w:tplc="96C44766">
      <w:start w:val="1"/>
      <w:numFmt w:val="bullet"/>
      <w:lvlText w:val=""/>
      <w:lvlJc w:val="left"/>
      <w:pPr>
        <w:ind w:left="720" w:hanging="360"/>
      </w:pPr>
      <w:rPr>
        <w:rFonts w:ascii="Symbol" w:hAnsi="Symbol" w:hint="default"/>
      </w:rPr>
    </w:lvl>
    <w:lvl w:ilvl="1" w:tplc="66C045E8">
      <w:start w:val="1"/>
      <w:numFmt w:val="bullet"/>
      <w:lvlText w:val="o"/>
      <w:lvlJc w:val="left"/>
      <w:pPr>
        <w:ind w:left="1440" w:hanging="360"/>
      </w:pPr>
      <w:rPr>
        <w:rFonts w:ascii="Courier New" w:hAnsi="Courier New" w:hint="default"/>
      </w:rPr>
    </w:lvl>
    <w:lvl w:ilvl="2" w:tplc="3148F63E">
      <w:start w:val="1"/>
      <w:numFmt w:val="bullet"/>
      <w:lvlText w:val=""/>
      <w:lvlJc w:val="left"/>
      <w:pPr>
        <w:ind w:left="2160" w:hanging="360"/>
      </w:pPr>
      <w:rPr>
        <w:rFonts w:ascii="Wingdings" w:hAnsi="Wingdings" w:hint="default"/>
      </w:rPr>
    </w:lvl>
    <w:lvl w:ilvl="3" w:tplc="2C4E0C2A">
      <w:start w:val="1"/>
      <w:numFmt w:val="bullet"/>
      <w:lvlText w:val=""/>
      <w:lvlJc w:val="left"/>
      <w:pPr>
        <w:ind w:left="2880" w:hanging="360"/>
      </w:pPr>
      <w:rPr>
        <w:rFonts w:ascii="Symbol" w:hAnsi="Symbol" w:hint="default"/>
      </w:rPr>
    </w:lvl>
    <w:lvl w:ilvl="4" w:tplc="285EF1BE">
      <w:start w:val="1"/>
      <w:numFmt w:val="bullet"/>
      <w:lvlText w:val="o"/>
      <w:lvlJc w:val="left"/>
      <w:pPr>
        <w:ind w:left="3600" w:hanging="360"/>
      </w:pPr>
      <w:rPr>
        <w:rFonts w:ascii="Courier New" w:hAnsi="Courier New" w:hint="default"/>
      </w:rPr>
    </w:lvl>
    <w:lvl w:ilvl="5" w:tplc="9F564F50">
      <w:start w:val="1"/>
      <w:numFmt w:val="bullet"/>
      <w:lvlText w:val=""/>
      <w:lvlJc w:val="left"/>
      <w:pPr>
        <w:ind w:left="4320" w:hanging="360"/>
      </w:pPr>
      <w:rPr>
        <w:rFonts w:ascii="Wingdings" w:hAnsi="Wingdings" w:hint="default"/>
      </w:rPr>
    </w:lvl>
    <w:lvl w:ilvl="6" w:tplc="31E21406">
      <w:start w:val="1"/>
      <w:numFmt w:val="bullet"/>
      <w:lvlText w:val=""/>
      <w:lvlJc w:val="left"/>
      <w:pPr>
        <w:ind w:left="5040" w:hanging="360"/>
      </w:pPr>
      <w:rPr>
        <w:rFonts w:ascii="Symbol" w:hAnsi="Symbol" w:hint="default"/>
      </w:rPr>
    </w:lvl>
    <w:lvl w:ilvl="7" w:tplc="734EED84">
      <w:start w:val="1"/>
      <w:numFmt w:val="bullet"/>
      <w:lvlText w:val="o"/>
      <w:lvlJc w:val="left"/>
      <w:pPr>
        <w:ind w:left="5760" w:hanging="360"/>
      </w:pPr>
      <w:rPr>
        <w:rFonts w:ascii="Courier New" w:hAnsi="Courier New" w:hint="default"/>
      </w:rPr>
    </w:lvl>
    <w:lvl w:ilvl="8" w:tplc="76C600EE">
      <w:start w:val="1"/>
      <w:numFmt w:val="bullet"/>
      <w:lvlText w:val=""/>
      <w:lvlJc w:val="left"/>
      <w:pPr>
        <w:ind w:left="6480" w:hanging="360"/>
      </w:pPr>
      <w:rPr>
        <w:rFonts w:ascii="Wingdings" w:hAnsi="Wingdings" w:hint="default"/>
      </w:rPr>
    </w:lvl>
  </w:abstractNum>
  <w:abstractNum w:abstractNumId="33" w15:restartNumberingAfterBreak="0">
    <w:nsid w:val="512C3F2D"/>
    <w:multiLevelType w:val="hybridMultilevel"/>
    <w:tmpl w:val="FFFFFFFF"/>
    <w:lvl w:ilvl="0" w:tplc="E91C730A">
      <w:start w:val="1"/>
      <w:numFmt w:val="bullet"/>
      <w:lvlText w:val=""/>
      <w:lvlJc w:val="left"/>
      <w:pPr>
        <w:ind w:left="720" w:hanging="360"/>
      </w:pPr>
      <w:rPr>
        <w:rFonts w:ascii="Symbol" w:hAnsi="Symbol" w:hint="default"/>
      </w:rPr>
    </w:lvl>
    <w:lvl w:ilvl="1" w:tplc="E946A3D8">
      <w:start w:val="1"/>
      <w:numFmt w:val="bullet"/>
      <w:lvlText w:val="o"/>
      <w:lvlJc w:val="left"/>
      <w:pPr>
        <w:ind w:left="1440" w:hanging="360"/>
      </w:pPr>
      <w:rPr>
        <w:rFonts w:ascii="Courier New" w:hAnsi="Courier New" w:hint="default"/>
      </w:rPr>
    </w:lvl>
    <w:lvl w:ilvl="2" w:tplc="24FEB136">
      <w:start w:val="1"/>
      <w:numFmt w:val="bullet"/>
      <w:lvlText w:val=""/>
      <w:lvlJc w:val="left"/>
      <w:pPr>
        <w:ind w:left="2160" w:hanging="360"/>
      </w:pPr>
      <w:rPr>
        <w:rFonts w:ascii="Wingdings" w:hAnsi="Wingdings" w:hint="default"/>
      </w:rPr>
    </w:lvl>
    <w:lvl w:ilvl="3" w:tplc="E110B64E">
      <w:start w:val="1"/>
      <w:numFmt w:val="bullet"/>
      <w:lvlText w:val=""/>
      <w:lvlJc w:val="left"/>
      <w:pPr>
        <w:ind w:left="2880" w:hanging="360"/>
      </w:pPr>
      <w:rPr>
        <w:rFonts w:ascii="Symbol" w:hAnsi="Symbol" w:hint="default"/>
      </w:rPr>
    </w:lvl>
    <w:lvl w:ilvl="4" w:tplc="6FD8361A">
      <w:start w:val="1"/>
      <w:numFmt w:val="bullet"/>
      <w:lvlText w:val="o"/>
      <w:lvlJc w:val="left"/>
      <w:pPr>
        <w:ind w:left="3600" w:hanging="360"/>
      </w:pPr>
      <w:rPr>
        <w:rFonts w:ascii="Courier New" w:hAnsi="Courier New" w:hint="default"/>
      </w:rPr>
    </w:lvl>
    <w:lvl w:ilvl="5" w:tplc="D55CCC7A">
      <w:start w:val="1"/>
      <w:numFmt w:val="bullet"/>
      <w:lvlText w:val=""/>
      <w:lvlJc w:val="left"/>
      <w:pPr>
        <w:ind w:left="4320" w:hanging="360"/>
      </w:pPr>
      <w:rPr>
        <w:rFonts w:ascii="Wingdings" w:hAnsi="Wingdings" w:hint="default"/>
      </w:rPr>
    </w:lvl>
    <w:lvl w:ilvl="6" w:tplc="DEC6E004">
      <w:start w:val="1"/>
      <w:numFmt w:val="bullet"/>
      <w:lvlText w:val=""/>
      <w:lvlJc w:val="left"/>
      <w:pPr>
        <w:ind w:left="5040" w:hanging="360"/>
      </w:pPr>
      <w:rPr>
        <w:rFonts w:ascii="Symbol" w:hAnsi="Symbol" w:hint="default"/>
      </w:rPr>
    </w:lvl>
    <w:lvl w:ilvl="7" w:tplc="74A415F6">
      <w:start w:val="1"/>
      <w:numFmt w:val="bullet"/>
      <w:lvlText w:val="o"/>
      <w:lvlJc w:val="left"/>
      <w:pPr>
        <w:ind w:left="5760" w:hanging="360"/>
      </w:pPr>
      <w:rPr>
        <w:rFonts w:ascii="Courier New" w:hAnsi="Courier New" w:hint="default"/>
      </w:rPr>
    </w:lvl>
    <w:lvl w:ilvl="8" w:tplc="C624D49E">
      <w:start w:val="1"/>
      <w:numFmt w:val="bullet"/>
      <w:lvlText w:val=""/>
      <w:lvlJc w:val="left"/>
      <w:pPr>
        <w:ind w:left="6480" w:hanging="360"/>
      </w:pPr>
      <w:rPr>
        <w:rFonts w:ascii="Wingdings" w:hAnsi="Wingdings" w:hint="default"/>
      </w:rPr>
    </w:lvl>
  </w:abstractNum>
  <w:abstractNum w:abstractNumId="34" w15:restartNumberingAfterBreak="0">
    <w:nsid w:val="53221726"/>
    <w:multiLevelType w:val="hybridMultilevel"/>
    <w:tmpl w:val="9AC279BC"/>
    <w:lvl w:ilvl="0" w:tplc="FFFFFFFF">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5"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53B209EA"/>
    <w:multiLevelType w:val="hybridMultilevel"/>
    <w:tmpl w:val="FFFFFFFF"/>
    <w:lvl w:ilvl="0" w:tplc="26808688">
      <w:start w:val="1"/>
      <w:numFmt w:val="bullet"/>
      <w:lvlText w:val=""/>
      <w:lvlJc w:val="left"/>
      <w:pPr>
        <w:ind w:left="720" w:hanging="360"/>
      </w:pPr>
      <w:rPr>
        <w:rFonts w:ascii="Symbol" w:hAnsi="Symbol" w:hint="default"/>
      </w:rPr>
    </w:lvl>
    <w:lvl w:ilvl="1" w:tplc="AC2208B6">
      <w:start w:val="1"/>
      <w:numFmt w:val="bullet"/>
      <w:lvlText w:val="o"/>
      <w:lvlJc w:val="left"/>
      <w:pPr>
        <w:ind w:left="1440" w:hanging="360"/>
      </w:pPr>
      <w:rPr>
        <w:rFonts w:ascii="Courier New" w:hAnsi="Courier New" w:hint="default"/>
      </w:rPr>
    </w:lvl>
    <w:lvl w:ilvl="2" w:tplc="8D7AF8DA">
      <w:start w:val="1"/>
      <w:numFmt w:val="bullet"/>
      <w:lvlText w:val=""/>
      <w:lvlJc w:val="left"/>
      <w:pPr>
        <w:ind w:left="2160" w:hanging="360"/>
      </w:pPr>
      <w:rPr>
        <w:rFonts w:ascii="Wingdings" w:hAnsi="Wingdings" w:hint="default"/>
      </w:rPr>
    </w:lvl>
    <w:lvl w:ilvl="3" w:tplc="8BCA6C24">
      <w:start w:val="1"/>
      <w:numFmt w:val="bullet"/>
      <w:lvlText w:val=""/>
      <w:lvlJc w:val="left"/>
      <w:pPr>
        <w:ind w:left="2880" w:hanging="360"/>
      </w:pPr>
      <w:rPr>
        <w:rFonts w:ascii="Symbol" w:hAnsi="Symbol" w:hint="default"/>
      </w:rPr>
    </w:lvl>
    <w:lvl w:ilvl="4" w:tplc="43FA2180">
      <w:start w:val="1"/>
      <w:numFmt w:val="bullet"/>
      <w:lvlText w:val="o"/>
      <w:lvlJc w:val="left"/>
      <w:pPr>
        <w:ind w:left="3600" w:hanging="360"/>
      </w:pPr>
      <w:rPr>
        <w:rFonts w:ascii="Courier New" w:hAnsi="Courier New" w:hint="default"/>
      </w:rPr>
    </w:lvl>
    <w:lvl w:ilvl="5" w:tplc="7D582506">
      <w:start w:val="1"/>
      <w:numFmt w:val="bullet"/>
      <w:lvlText w:val=""/>
      <w:lvlJc w:val="left"/>
      <w:pPr>
        <w:ind w:left="4320" w:hanging="360"/>
      </w:pPr>
      <w:rPr>
        <w:rFonts w:ascii="Wingdings" w:hAnsi="Wingdings" w:hint="default"/>
      </w:rPr>
    </w:lvl>
    <w:lvl w:ilvl="6" w:tplc="DD708D88">
      <w:start w:val="1"/>
      <w:numFmt w:val="bullet"/>
      <w:lvlText w:val=""/>
      <w:lvlJc w:val="left"/>
      <w:pPr>
        <w:ind w:left="5040" w:hanging="360"/>
      </w:pPr>
      <w:rPr>
        <w:rFonts w:ascii="Symbol" w:hAnsi="Symbol" w:hint="default"/>
      </w:rPr>
    </w:lvl>
    <w:lvl w:ilvl="7" w:tplc="40485E10">
      <w:start w:val="1"/>
      <w:numFmt w:val="bullet"/>
      <w:lvlText w:val="o"/>
      <w:lvlJc w:val="left"/>
      <w:pPr>
        <w:ind w:left="5760" w:hanging="360"/>
      </w:pPr>
      <w:rPr>
        <w:rFonts w:ascii="Courier New" w:hAnsi="Courier New" w:hint="default"/>
      </w:rPr>
    </w:lvl>
    <w:lvl w:ilvl="8" w:tplc="0538A8F0">
      <w:start w:val="1"/>
      <w:numFmt w:val="bullet"/>
      <w:lvlText w:val=""/>
      <w:lvlJc w:val="left"/>
      <w:pPr>
        <w:ind w:left="6480" w:hanging="360"/>
      </w:pPr>
      <w:rPr>
        <w:rFonts w:ascii="Wingdings" w:hAnsi="Wingdings" w:hint="default"/>
      </w:rPr>
    </w:lvl>
  </w:abstractNum>
  <w:abstractNum w:abstractNumId="37"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5F5B769F"/>
    <w:multiLevelType w:val="hybridMultilevel"/>
    <w:tmpl w:val="FFFFFFFF"/>
    <w:lvl w:ilvl="0" w:tplc="E9E24AC6">
      <w:start w:val="1"/>
      <w:numFmt w:val="bullet"/>
      <w:lvlText w:val=""/>
      <w:lvlJc w:val="left"/>
      <w:pPr>
        <w:ind w:left="720" w:hanging="360"/>
      </w:pPr>
      <w:rPr>
        <w:rFonts w:ascii="Symbol" w:hAnsi="Symbol" w:hint="default"/>
      </w:rPr>
    </w:lvl>
    <w:lvl w:ilvl="1" w:tplc="DC1A825C">
      <w:start w:val="1"/>
      <w:numFmt w:val="bullet"/>
      <w:lvlText w:val="o"/>
      <w:lvlJc w:val="left"/>
      <w:pPr>
        <w:ind w:left="1440" w:hanging="360"/>
      </w:pPr>
      <w:rPr>
        <w:rFonts w:ascii="Courier New" w:hAnsi="Courier New" w:hint="default"/>
      </w:rPr>
    </w:lvl>
    <w:lvl w:ilvl="2" w:tplc="645EF6CC">
      <w:start w:val="1"/>
      <w:numFmt w:val="bullet"/>
      <w:lvlText w:val=""/>
      <w:lvlJc w:val="left"/>
      <w:pPr>
        <w:ind w:left="2160" w:hanging="360"/>
      </w:pPr>
      <w:rPr>
        <w:rFonts w:ascii="Wingdings" w:hAnsi="Wingdings" w:hint="default"/>
      </w:rPr>
    </w:lvl>
    <w:lvl w:ilvl="3" w:tplc="8A848BDC">
      <w:start w:val="1"/>
      <w:numFmt w:val="bullet"/>
      <w:lvlText w:val=""/>
      <w:lvlJc w:val="left"/>
      <w:pPr>
        <w:ind w:left="2880" w:hanging="360"/>
      </w:pPr>
      <w:rPr>
        <w:rFonts w:ascii="Symbol" w:hAnsi="Symbol" w:hint="default"/>
      </w:rPr>
    </w:lvl>
    <w:lvl w:ilvl="4" w:tplc="F0D82A6E">
      <w:start w:val="1"/>
      <w:numFmt w:val="bullet"/>
      <w:lvlText w:val="o"/>
      <w:lvlJc w:val="left"/>
      <w:pPr>
        <w:ind w:left="3600" w:hanging="360"/>
      </w:pPr>
      <w:rPr>
        <w:rFonts w:ascii="Courier New" w:hAnsi="Courier New" w:hint="default"/>
      </w:rPr>
    </w:lvl>
    <w:lvl w:ilvl="5" w:tplc="33D26766">
      <w:start w:val="1"/>
      <w:numFmt w:val="bullet"/>
      <w:lvlText w:val=""/>
      <w:lvlJc w:val="left"/>
      <w:pPr>
        <w:ind w:left="4320" w:hanging="360"/>
      </w:pPr>
      <w:rPr>
        <w:rFonts w:ascii="Wingdings" w:hAnsi="Wingdings" w:hint="default"/>
      </w:rPr>
    </w:lvl>
    <w:lvl w:ilvl="6" w:tplc="419EB43A">
      <w:start w:val="1"/>
      <w:numFmt w:val="bullet"/>
      <w:lvlText w:val=""/>
      <w:lvlJc w:val="left"/>
      <w:pPr>
        <w:ind w:left="5040" w:hanging="360"/>
      </w:pPr>
      <w:rPr>
        <w:rFonts w:ascii="Symbol" w:hAnsi="Symbol" w:hint="default"/>
      </w:rPr>
    </w:lvl>
    <w:lvl w:ilvl="7" w:tplc="A5D0CFFE">
      <w:start w:val="1"/>
      <w:numFmt w:val="bullet"/>
      <w:lvlText w:val="o"/>
      <w:lvlJc w:val="left"/>
      <w:pPr>
        <w:ind w:left="5760" w:hanging="360"/>
      </w:pPr>
      <w:rPr>
        <w:rFonts w:ascii="Courier New" w:hAnsi="Courier New" w:hint="default"/>
      </w:rPr>
    </w:lvl>
    <w:lvl w:ilvl="8" w:tplc="0324E98E">
      <w:start w:val="1"/>
      <w:numFmt w:val="bullet"/>
      <w:lvlText w:val=""/>
      <w:lvlJc w:val="left"/>
      <w:pPr>
        <w:ind w:left="6480" w:hanging="360"/>
      </w:pPr>
      <w:rPr>
        <w:rFonts w:ascii="Wingdings" w:hAnsi="Wingdings" w:hint="default"/>
      </w:rPr>
    </w:lvl>
  </w:abstractNum>
  <w:abstractNum w:abstractNumId="40" w15:restartNumberingAfterBreak="0">
    <w:nsid w:val="6289698A"/>
    <w:multiLevelType w:val="hybridMultilevel"/>
    <w:tmpl w:val="FFFFFFFF"/>
    <w:lvl w:ilvl="0" w:tplc="54A47130">
      <w:start w:val="1"/>
      <w:numFmt w:val="bullet"/>
      <w:lvlText w:val=""/>
      <w:lvlJc w:val="left"/>
      <w:pPr>
        <w:ind w:left="720" w:hanging="360"/>
      </w:pPr>
      <w:rPr>
        <w:rFonts w:ascii="Symbol" w:hAnsi="Symbol" w:hint="default"/>
      </w:rPr>
    </w:lvl>
    <w:lvl w:ilvl="1" w:tplc="9A38BBBC">
      <w:start w:val="1"/>
      <w:numFmt w:val="bullet"/>
      <w:lvlText w:val="o"/>
      <w:lvlJc w:val="left"/>
      <w:pPr>
        <w:ind w:left="1440" w:hanging="360"/>
      </w:pPr>
      <w:rPr>
        <w:rFonts w:ascii="Courier New" w:hAnsi="Courier New" w:hint="default"/>
      </w:rPr>
    </w:lvl>
    <w:lvl w:ilvl="2" w:tplc="AD58A63C">
      <w:start w:val="1"/>
      <w:numFmt w:val="bullet"/>
      <w:lvlText w:val=""/>
      <w:lvlJc w:val="left"/>
      <w:pPr>
        <w:ind w:left="2160" w:hanging="360"/>
      </w:pPr>
      <w:rPr>
        <w:rFonts w:ascii="Wingdings" w:hAnsi="Wingdings" w:hint="default"/>
      </w:rPr>
    </w:lvl>
    <w:lvl w:ilvl="3" w:tplc="C91A7FE4">
      <w:start w:val="1"/>
      <w:numFmt w:val="bullet"/>
      <w:lvlText w:val=""/>
      <w:lvlJc w:val="left"/>
      <w:pPr>
        <w:ind w:left="2880" w:hanging="360"/>
      </w:pPr>
      <w:rPr>
        <w:rFonts w:ascii="Symbol" w:hAnsi="Symbol" w:hint="default"/>
      </w:rPr>
    </w:lvl>
    <w:lvl w:ilvl="4" w:tplc="ED28966C">
      <w:start w:val="1"/>
      <w:numFmt w:val="bullet"/>
      <w:lvlText w:val="o"/>
      <w:lvlJc w:val="left"/>
      <w:pPr>
        <w:ind w:left="3600" w:hanging="360"/>
      </w:pPr>
      <w:rPr>
        <w:rFonts w:ascii="Courier New" w:hAnsi="Courier New" w:hint="default"/>
      </w:rPr>
    </w:lvl>
    <w:lvl w:ilvl="5" w:tplc="29E0CD4E">
      <w:start w:val="1"/>
      <w:numFmt w:val="bullet"/>
      <w:lvlText w:val=""/>
      <w:lvlJc w:val="left"/>
      <w:pPr>
        <w:ind w:left="4320" w:hanging="360"/>
      </w:pPr>
      <w:rPr>
        <w:rFonts w:ascii="Wingdings" w:hAnsi="Wingdings" w:hint="default"/>
      </w:rPr>
    </w:lvl>
    <w:lvl w:ilvl="6" w:tplc="A19C6974">
      <w:start w:val="1"/>
      <w:numFmt w:val="bullet"/>
      <w:lvlText w:val=""/>
      <w:lvlJc w:val="left"/>
      <w:pPr>
        <w:ind w:left="5040" w:hanging="360"/>
      </w:pPr>
      <w:rPr>
        <w:rFonts w:ascii="Symbol" w:hAnsi="Symbol" w:hint="default"/>
      </w:rPr>
    </w:lvl>
    <w:lvl w:ilvl="7" w:tplc="1D86138E">
      <w:start w:val="1"/>
      <w:numFmt w:val="bullet"/>
      <w:lvlText w:val="o"/>
      <w:lvlJc w:val="left"/>
      <w:pPr>
        <w:ind w:left="5760" w:hanging="360"/>
      </w:pPr>
      <w:rPr>
        <w:rFonts w:ascii="Courier New" w:hAnsi="Courier New" w:hint="default"/>
      </w:rPr>
    </w:lvl>
    <w:lvl w:ilvl="8" w:tplc="8BF6BD02">
      <w:start w:val="1"/>
      <w:numFmt w:val="bullet"/>
      <w:lvlText w:val=""/>
      <w:lvlJc w:val="left"/>
      <w:pPr>
        <w:ind w:left="6480" w:hanging="360"/>
      </w:pPr>
      <w:rPr>
        <w:rFonts w:ascii="Wingdings" w:hAnsi="Wingdings" w:hint="default"/>
      </w:rPr>
    </w:lvl>
  </w:abstractNum>
  <w:abstractNum w:abstractNumId="41"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68624F48"/>
    <w:multiLevelType w:val="hybridMultilevel"/>
    <w:tmpl w:val="FFFFFFFF"/>
    <w:lvl w:ilvl="0" w:tplc="6AACE85E">
      <w:start w:val="1"/>
      <w:numFmt w:val="bullet"/>
      <w:lvlText w:val=""/>
      <w:lvlJc w:val="left"/>
      <w:pPr>
        <w:ind w:left="720" w:hanging="360"/>
      </w:pPr>
      <w:rPr>
        <w:rFonts w:ascii="Symbol" w:hAnsi="Symbol" w:hint="default"/>
      </w:rPr>
    </w:lvl>
    <w:lvl w:ilvl="1" w:tplc="FCAA9E9E">
      <w:start w:val="1"/>
      <w:numFmt w:val="bullet"/>
      <w:lvlText w:val="o"/>
      <w:lvlJc w:val="left"/>
      <w:pPr>
        <w:ind w:left="1440" w:hanging="360"/>
      </w:pPr>
      <w:rPr>
        <w:rFonts w:ascii="Courier New" w:hAnsi="Courier New" w:hint="default"/>
      </w:rPr>
    </w:lvl>
    <w:lvl w:ilvl="2" w:tplc="9D1238B4">
      <w:start w:val="1"/>
      <w:numFmt w:val="bullet"/>
      <w:lvlText w:val=""/>
      <w:lvlJc w:val="left"/>
      <w:pPr>
        <w:ind w:left="2160" w:hanging="360"/>
      </w:pPr>
      <w:rPr>
        <w:rFonts w:ascii="Wingdings" w:hAnsi="Wingdings" w:hint="default"/>
      </w:rPr>
    </w:lvl>
    <w:lvl w:ilvl="3" w:tplc="D772EF82">
      <w:start w:val="1"/>
      <w:numFmt w:val="bullet"/>
      <w:lvlText w:val=""/>
      <w:lvlJc w:val="left"/>
      <w:pPr>
        <w:ind w:left="2880" w:hanging="360"/>
      </w:pPr>
      <w:rPr>
        <w:rFonts w:ascii="Symbol" w:hAnsi="Symbol" w:hint="default"/>
      </w:rPr>
    </w:lvl>
    <w:lvl w:ilvl="4" w:tplc="F32EBB48">
      <w:start w:val="1"/>
      <w:numFmt w:val="bullet"/>
      <w:lvlText w:val="o"/>
      <w:lvlJc w:val="left"/>
      <w:pPr>
        <w:ind w:left="3600" w:hanging="360"/>
      </w:pPr>
      <w:rPr>
        <w:rFonts w:ascii="Courier New" w:hAnsi="Courier New" w:hint="default"/>
      </w:rPr>
    </w:lvl>
    <w:lvl w:ilvl="5" w:tplc="385C9A48">
      <w:start w:val="1"/>
      <w:numFmt w:val="bullet"/>
      <w:lvlText w:val=""/>
      <w:lvlJc w:val="left"/>
      <w:pPr>
        <w:ind w:left="4320" w:hanging="360"/>
      </w:pPr>
      <w:rPr>
        <w:rFonts w:ascii="Wingdings" w:hAnsi="Wingdings" w:hint="default"/>
      </w:rPr>
    </w:lvl>
    <w:lvl w:ilvl="6" w:tplc="6340EFC4">
      <w:start w:val="1"/>
      <w:numFmt w:val="bullet"/>
      <w:lvlText w:val=""/>
      <w:lvlJc w:val="left"/>
      <w:pPr>
        <w:ind w:left="5040" w:hanging="360"/>
      </w:pPr>
      <w:rPr>
        <w:rFonts w:ascii="Symbol" w:hAnsi="Symbol" w:hint="default"/>
      </w:rPr>
    </w:lvl>
    <w:lvl w:ilvl="7" w:tplc="F39C2A58">
      <w:start w:val="1"/>
      <w:numFmt w:val="bullet"/>
      <w:lvlText w:val="o"/>
      <w:lvlJc w:val="left"/>
      <w:pPr>
        <w:ind w:left="5760" w:hanging="360"/>
      </w:pPr>
      <w:rPr>
        <w:rFonts w:ascii="Courier New" w:hAnsi="Courier New" w:hint="default"/>
      </w:rPr>
    </w:lvl>
    <w:lvl w:ilvl="8" w:tplc="DB528070">
      <w:start w:val="1"/>
      <w:numFmt w:val="bullet"/>
      <w:lvlText w:val=""/>
      <w:lvlJc w:val="left"/>
      <w:pPr>
        <w:ind w:left="6480" w:hanging="360"/>
      </w:pPr>
      <w:rPr>
        <w:rFonts w:ascii="Wingdings" w:hAnsi="Wingdings" w:hint="default"/>
      </w:rPr>
    </w:lvl>
  </w:abstractNum>
  <w:abstractNum w:abstractNumId="44" w15:restartNumberingAfterBreak="0">
    <w:nsid w:val="6D244D1A"/>
    <w:multiLevelType w:val="hybridMultilevel"/>
    <w:tmpl w:val="FFFFFFFF"/>
    <w:lvl w:ilvl="0" w:tplc="63E6F786">
      <w:start w:val="1"/>
      <w:numFmt w:val="bullet"/>
      <w:lvlText w:val=""/>
      <w:lvlJc w:val="left"/>
      <w:pPr>
        <w:ind w:left="720" w:hanging="360"/>
      </w:pPr>
      <w:rPr>
        <w:rFonts w:ascii="Symbol" w:hAnsi="Symbol" w:hint="default"/>
      </w:rPr>
    </w:lvl>
    <w:lvl w:ilvl="1" w:tplc="5F1AF2A2">
      <w:start w:val="1"/>
      <w:numFmt w:val="bullet"/>
      <w:lvlText w:val="o"/>
      <w:lvlJc w:val="left"/>
      <w:pPr>
        <w:ind w:left="1440" w:hanging="360"/>
      </w:pPr>
      <w:rPr>
        <w:rFonts w:ascii="Courier New" w:hAnsi="Courier New" w:hint="default"/>
      </w:rPr>
    </w:lvl>
    <w:lvl w:ilvl="2" w:tplc="E6D65078">
      <w:start w:val="1"/>
      <w:numFmt w:val="bullet"/>
      <w:lvlText w:val=""/>
      <w:lvlJc w:val="left"/>
      <w:pPr>
        <w:ind w:left="2160" w:hanging="360"/>
      </w:pPr>
      <w:rPr>
        <w:rFonts w:ascii="Wingdings" w:hAnsi="Wingdings" w:hint="default"/>
      </w:rPr>
    </w:lvl>
    <w:lvl w:ilvl="3" w:tplc="614C3136">
      <w:start w:val="1"/>
      <w:numFmt w:val="bullet"/>
      <w:lvlText w:val=""/>
      <w:lvlJc w:val="left"/>
      <w:pPr>
        <w:ind w:left="2880" w:hanging="360"/>
      </w:pPr>
      <w:rPr>
        <w:rFonts w:ascii="Symbol" w:hAnsi="Symbol" w:hint="default"/>
      </w:rPr>
    </w:lvl>
    <w:lvl w:ilvl="4" w:tplc="61C06F54">
      <w:start w:val="1"/>
      <w:numFmt w:val="bullet"/>
      <w:lvlText w:val="o"/>
      <w:lvlJc w:val="left"/>
      <w:pPr>
        <w:ind w:left="3600" w:hanging="360"/>
      </w:pPr>
      <w:rPr>
        <w:rFonts w:ascii="Courier New" w:hAnsi="Courier New" w:hint="default"/>
      </w:rPr>
    </w:lvl>
    <w:lvl w:ilvl="5" w:tplc="8A160242">
      <w:start w:val="1"/>
      <w:numFmt w:val="bullet"/>
      <w:lvlText w:val=""/>
      <w:lvlJc w:val="left"/>
      <w:pPr>
        <w:ind w:left="4320" w:hanging="360"/>
      </w:pPr>
      <w:rPr>
        <w:rFonts w:ascii="Wingdings" w:hAnsi="Wingdings" w:hint="default"/>
      </w:rPr>
    </w:lvl>
    <w:lvl w:ilvl="6" w:tplc="DE142F16">
      <w:start w:val="1"/>
      <w:numFmt w:val="bullet"/>
      <w:lvlText w:val=""/>
      <w:lvlJc w:val="left"/>
      <w:pPr>
        <w:ind w:left="5040" w:hanging="360"/>
      </w:pPr>
      <w:rPr>
        <w:rFonts w:ascii="Symbol" w:hAnsi="Symbol" w:hint="default"/>
      </w:rPr>
    </w:lvl>
    <w:lvl w:ilvl="7" w:tplc="CB36839A">
      <w:start w:val="1"/>
      <w:numFmt w:val="bullet"/>
      <w:lvlText w:val="o"/>
      <w:lvlJc w:val="left"/>
      <w:pPr>
        <w:ind w:left="5760" w:hanging="360"/>
      </w:pPr>
      <w:rPr>
        <w:rFonts w:ascii="Courier New" w:hAnsi="Courier New" w:hint="default"/>
      </w:rPr>
    </w:lvl>
    <w:lvl w:ilvl="8" w:tplc="1834CE30">
      <w:start w:val="1"/>
      <w:numFmt w:val="bullet"/>
      <w:lvlText w:val=""/>
      <w:lvlJc w:val="left"/>
      <w:pPr>
        <w:ind w:left="6480" w:hanging="360"/>
      </w:pPr>
      <w:rPr>
        <w:rFonts w:ascii="Wingdings" w:hAnsi="Wingdings" w:hint="default"/>
      </w:rPr>
    </w:lvl>
  </w:abstractNum>
  <w:abstractNum w:abstractNumId="45"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7E4A34B7"/>
    <w:multiLevelType w:val="hybridMultilevel"/>
    <w:tmpl w:val="FFFFFFFF"/>
    <w:lvl w:ilvl="0" w:tplc="10107CAC">
      <w:start w:val="1"/>
      <w:numFmt w:val="bullet"/>
      <w:lvlText w:val=""/>
      <w:lvlJc w:val="left"/>
      <w:pPr>
        <w:ind w:left="720" w:hanging="360"/>
      </w:pPr>
      <w:rPr>
        <w:rFonts w:ascii="Symbol" w:hAnsi="Symbol" w:hint="default"/>
      </w:rPr>
    </w:lvl>
    <w:lvl w:ilvl="1" w:tplc="4BA20656">
      <w:start w:val="1"/>
      <w:numFmt w:val="bullet"/>
      <w:lvlText w:val="o"/>
      <w:lvlJc w:val="left"/>
      <w:pPr>
        <w:ind w:left="1440" w:hanging="360"/>
      </w:pPr>
      <w:rPr>
        <w:rFonts w:ascii="Courier New" w:hAnsi="Courier New" w:hint="default"/>
      </w:rPr>
    </w:lvl>
    <w:lvl w:ilvl="2" w:tplc="7CDED9C8">
      <w:start w:val="1"/>
      <w:numFmt w:val="bullet"/>
      <w:lvlText w:val=""/>
      <w:lvlJc w:val="left"/>
      <w:pPr>
        <w:ind w:left="2160" w:hanging="360"/>
      </w:pPr>
      <w:rPr>
        <w:rFonts w:ascii="Wingdings" w:hAnsi="Wingdings" w:hint="default"/>
      </w:rPr>
    </w:lvl>
    <w:lvl w:ilvl="3" w:tplc="4CB8A2F0">
      <w:start w:val="1"/>
      <w:numFmt w:val="bullet"/>
      <w:lvlText w:val=""/>
      <w:lvlJc w:val="left"/>
      <w:pPr>
        <w:ind w:left="2880" w:hanging="360"/>
      </w:pPr>
      <w:rPr>
        <w:rFonts w:ascii="Symbol" w:hAnsi="Symbol" w:hint="default"/>
      </w:rPr>
    </w:lvl>
    <w:lvl w:ilvl="4" w:tplc="7C204452">
      <w:start w:val="1"/>
      <w:numFmt w:val="bullet"/>
      <w:lvlText w:val="o"/>
      <w:lvlJc w:val="left"/>
      <w:pPr>
        <w:ind w:left="3600" w:hanging="360"/>
      </w:pPr>
      <w:rPr>
        <w:rFonts w:ascii="Courier New" w:hAnsi="Courier New" w:hint="default"/>
      </w:rPr>
    </w:lvl>
    <w:lvl w:ilvl="5" w:tplc="93C21EE4">
      <w:start w:val="1"/>
      <w:numFmt w:val="bullet"/>
      <w:lvlText w:val=""/>
      <w:lvlJc w:val="left"/>
      <w:pPr>
        <w:ind w:left="4320" w:hanging="360"/>
      </w:pPr>
      <w:rPr>
        <w:rFonts w:ascii="Wingdings" w:hAnsi="Wingdings" w:hint="default"/>
      </w:rPr>
    </w:lvl>
    <w:lvl w:ilvl="6" w:tplc="5D9482F2">
      <w:start w:val="1"/>
      <w:numFmt w:val="bullet"/>
      <w:lvlText w:val=""/>
      <w:lvlJc w:val="left"/>
      <w:pPr>
        <w:ind w:left="5040" w:hanging="360"/>
      </w:pPr>
      <w:rPr>
        <w:rFonts w:ascii="Symbol" w:hAnsi="Symbol" w:hint="default"/>
      </w:rPr>
    </w:lvl>
    <w:lvl w:ilvl="7" w:tplc="E530F7AE">
      <w:start w:val="1"/>
      <w:numFmt w:val="bullet"/>
      <w:lvlText w:val="o"/>
      <w:lvlJc w:val="left"/>
      <w:pPr>
        <w:ind w:left="5760" w:hanging="360"/>
      </w:pPr>
      <w:rPr>
        <w:rFonts w:ascii="Courier New" w:hAnsi="Courier New" w:hint="default"/>
      </w:rPr>
    </w:lvl>
    <w:lvl w:ilvl="8" w:tplc="72405B56">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1"/>
  </w:num>
  <w:num w:numId="4">
    <w:abstractNumId w:val="1"/>
    <w:lvlOverride w:ilvl="0">
      <w:lvl w:ilvl="0" w:tplc="0D20DC26">
        <w:numFmt w:val="bullet"/>
        <w:pStyle w:val="Listacommarcas"/>
        <w:lvlText w:val=""/>
        <w:legacy w:legacy="1" w:legacySpace="0" w:legacyIndent="360"/>
        <w:lvlJc w:val="left"/>
        <w:pPr>
          <w:ind w:left="0" w:hanging="360"/>
        </w:pPr>
        <w:rPr>
          <w:rFonts w:ascii="Wingdings" w:hAnsi="Wingdings" w:hint="default"/>
          <w:sz w:val="12"/>
        </w:rPr>
      </w:lvl>
    </w:lvlOverride>
  </w:num>
  <w:num w:numId="5">
    <w:abstractNumId w:val="1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7"/>
  </w:num>
  <w:num w:numId="10">
    <w:abstractNumId w:val="28"/>
  </w:num>
  <w:num w:numId="11">
    <w:abstractNumId w:val="12"/>
  </w:num>
  <w:num w:numId="12">
    <w:abstractNumId w:val="37"/>
  </w:num>
  <w:num w:numId="13">
    <w:abstractNumId w:val="13"/>
  </w:num>
  <w:num w:numId="14">
    <w:abstractNumId w:val="42"/>
  </w:num>
  <w:num w:numId="15">
    <w:abstractNumId w:val="35"/>
  </w:num>
  <w:num w:numId="16">
    <w:abstractNumId w:val="38"/>
  </w:num>
  <w:num w:numId="17">
    <w:abstractNumId w:val="45"/>
  </w:num>
  <w:num w:numId="18">
    <w:abstractNumId w:val="4"/>
  </w:num>
  <w:num w:numId="19">
    <w:abstractNumId w:val="34"/>
  </w:num>
  <w:num w:numId="20">
    <w:abstractNumId w:val="41"/>
  </w:num>
  <w:num w:numId="21">
    <w:abstractNumId w:val="31"/>
  </w:num>
  <w:num w:numId="22">
    <w:abstractNumId w:val="14"/>
  </w:num>
  <w:num w:numId="23">
    <w:abstractNumId w:val="22"/>
  </w:num>
  <w:num w:numId="24">
    <w:abstractNumId w:val="8"/>
  </w:num>
  <w:num w:numId="25">
    <w:abstractNumId w:val="6"/>
  </w:num>
  <w:num w:numId="26">
    <w:abstractNumId w:val="33"/>
  </w:num>
  <w:num w:numId="27">
    <w:abstractNumId w:val="43"/>
  </w:num>
  <w:num w:numId="28">
    <w:abstractNumId w:val="36"/>
  </w:num>
  <w:num w:numId="29">
    <w:abstractNumId w:val="29"/>
  </w:num>
  <w:num w:numId="30">
    <w:abstractNumId w:val="18"/>
  </w:num>
  <w:num w:numId="31">
    <w:abstractNumId w:val="11"/>
  </w:num>
  <w:num w:numId="32">
    <w:abstractNumId w:val="15"/>
  </w:num>
  <w:num w:numId="33">
    <w:abstractNumId w:val="30"/>
  </w:num>
  <w:num w:numId="34">
    <w:abstractNumId w:val="40"/>
  </w:num>
  <w:num w:numId="35">
    <w:abstractNumId w:val="39"/>
  </w:num>
  <w:num w:numId="36">
    <w:abstractNumId w:val="16"/>
  </w:num>
  <w:num w:numId="37">
    <w:abstractNumId w:val="5"/>
  </w:num>
  <w:num w:numId="38">
    <w:abstractNumId w:val="44"/>
  </w:num>
  <w:num w:numId="39">
    <w:abstractNumId w:val="2"/>
  </w:num>
  <w:num w:numId="40">
    <w:abstractNumId w:val="46"/>
  </w:num>
  <w:num w:numId="41">
    <w:abstractNumId w:val="19"/>
  </w:num>
  <w:num w:numId="42">
    <w:abstractNumId w:val="17"/>
  </w:num>
  <w:num w:numId="43">
    <w:abstractNumId w:val="20"/>
  </w:num>
  <w:num w:numId="44">
    <w:abstractNumId w:val="25"/>
  </w:num>
  <w:num w:numId="45">
    <w:abstractNumId w:val="21"/>
  </w:num>
  <w:num w:numId="46">
    <w:abstractNumId w:val="24"/>
  </w:num>
  <w:num w:numId="47">
    <w:abstractNumId w:val="9"/>
  </w:num>
  <w:num w:numId="48">
    <w:abstractNumId w:val="23"/>
  </w:num>
  <w:num w:numId="49">
    <w:abstractNumId w:val="32"/>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bc042b,#9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00D33"/>
    <w:rsid w:val="0000208A"/>
    <w:rsid w:val="00002ABA"/>
    <w:rsid w:val="00002EBD"/>
    <w:rsid w:val="000034C6"/>
    <w:rsid w:val="00003C90"/>
    <w:rsid w:val="00003FC9"/>
    <w:rsid w:val="0000451C"/>
    <w:rsid w:val="00004A08"/>
    <w:rsid w:val="00004C92"/>
    <w:rsid w:val="00004ED2"/>
    <w:rsid w:val="00006BFA"/>
    <w:rsid w:val="00007BE8"/>
    <w:rsid w:val="000101D5"/>
    <w:rsid w:val="0001091E"/>
    <w:rsid w:val="00012A7C"/>
    <w:rsid w:val="000133A7"/>
    <w:rsid w:val="00013F59"/>
    <w:rsid w:val="00014C0D"/>
    <w:rsid w:val="00014F1C"/>
    <w:rsid w:val="000151F5"/>
    <w:rsid w:val="000156B8"/>
    <w:rsid w:val="0001640B"/>
    <w:rsid w:val="00016997"/>
    <w:rsid w:val="00020012"/>
    <w:rsid w:val="00021010"/>
    <w:rsid w:val="00021799"/>
    <w:rsid w:val="00022318"/>
    <w:rsid w:val="0002326E"/>
    <w:rsid w:val="00024664"/>
    <w:rsid w:val="000254DD"/>
    <w:rsid w:val="00025CA8"/>
    <w:rsid w:val="00025EB3"/>
    <w:rsid w:val="000261C8"/>
    <w:rsid w:val="000274BD"/>
    <w:rsid w:val="00027FDE"/>
    <w:rsid w:val="00030514"/>
    <w:rsid w:val="00030937"/>
    <w:rsid w:val="000311D0"/>
    <w:rsid w:val="00031CC2"/>
    <w:rsid w:val="00031CDC"/>
    <w:rsid w:val="00032B91"/>
    <w:rsid w:val="00032E8E"/>
    <w:rsid w:val="0003323F"/>
    <w:rsid w:val="00033540"/>
    <w:rsid w:val="00033680"/>
    <w:rsid w:val="000347C8"/>
    <w:rsid w:val="00034FAC"/>
    <w:rsid w:val="00037E98"/>
    <w:rsid w:val="00040933"/>
    <w:rsid w:val="00040B34"/>
    <w:rsid w:val="00040BB4"/>
    <w:rsid w:val="00041344"/>
    <w:rsid w:val="00043583"/>
    <w:rsid w:val="000438FE"/>
    <w:rsid w:val="00043B56"/>
    <w:rsid w:val="00045039"/>
    <w:rsid w:val="00045C23"/>
    <w:rsid w:val="00045DCC"/>
    <w:rsid w:val="00046433"/>
    <w:rsid w:val="000500C5"/>
    <w:rsid w:val="00050709"/>
    <w:rsid w:val="000521E0"/>
    <w:rsid w:val="0005261D"/>
    <w:rsid w:val="00053112"/>
    <w:rsid w:val="000537A8"/>
    <w:rsid w:val="00053E1A"/>
    <w:rsid w:val="00054265"/>
    <w:rsid w:val="000559F8"/>
    <w:rsid w:val="00055A2E"/>
    <w:rsid w:val="0005624B"/>
    <w:rsid w:val="00056277"/>
    <w:rsid w:val="000562C8"/>
    <w:rsid w:val="00057036"/>
    <w:rsid w:val="0006008D"/>
    <w:rsid w:val="000608D4"/>
    <w:rsid w:val="00062211"/>
    <w:rsid w:val="000629B8"/>
    <w:rsid w:val="00063140"/>
    <w:rsid w:val="0006400A"/>
    <w:rsid w:val="0006411C"/>
    <w:rsid w:val="00065D62"/>
    <w:rsid w:val="000661BF"/>
    <w:rsid w:val="00067D51"/>
    <w:rsid w:val="0006C457"/>
    <w:rsid w:val="00070217"/>
    <w:rsid w:val="00070F12"/>
    <w:rsid w:val="00071E1D"/>
    <w:rsid w:val="000723B6"/>
    <w:rsid w:val="00072888"/>
    <w:rsid w:val="00072924"/>
    <w:rsid w:val="00072D10"/>
    <w:rsid w:val="00076041"/>
    <w:rsid w:val="000762D0"/>
    <w:rsid w:val="00077E5D"/>
    <w:rsid w:val="0008086F"/>
    <w:rsid w:val="000821F2"/>
    <w:rsid w:val="00083840"/>
    <w:rsid w:val="00083A7B"/>
    <w:rsid w:val="00084E13"/>
    <w:rsid w:val="000857E4"/>
    <w:rsid w:val="00085A5E"/>
    <w:rsid w:val="00085BF7"/>
    <w:rsid w:val="000866DC"/>
    <w:rsid w:val="00086A7B"/>
    <w:rsid w:val="00086CDE"/>
    <w:rsid w:val="000871EB"/>
    <w:rsid w:val="0008747E"/>
    <w:rsid w:val="000877AF"/>
    <w:rsid w:val="00087AA9"/>
    <w:rsid w:val="00087C83"/>
    <w:rsid w:val="00088F35"/>
    <w:rsid w:val="000904D1"/>
    <w:rsid w:val="000909A5"/>
    <w:rsid w:val="00093223"/>
    <w:rsid w:val="00093523"/>
    <w:rsid w:val="00093E2F"/>
    <w:rsid w:val="0009449D"/>
    <w:rsid w:val="0009496E"/>
    <w:rsid w:val="000969F2"/>
    <w:rsid w:val="000A019B"/>
    <w:rsid w:val="000A0223"/>
    <w:rsid w:val="000A0F29"/>
    <w:rsid w:val="000A1152"/>
    <w:rsid w:val="000A29AF"/>
    <w:rsid w:val="000A30EF"/>
    <w:rsid w:val="000A4453"/>
    <w:rsid w:val="000A45E3"/>
    <w:rsid w:val="000A46DD"/>
    <w:rsid w:val="000A4789"/>
    <w:rsid w:val="000A6610"/>
    <w:rsid w:val="000A6C8F"/>
    <w:rsid w:val="000A7939"/>
    <w:rsid w:val="000B0AA5"/>
    <w:rsid w:val="000B1CB9"/>
    <w:rsid w:val="000B1F2D"/>
    <w:rsid w:val="000B20AA"/>
    <w:rsid w:val="000B49E8"/>
    <w:rsid w:val="000B4BC6"/>
    <w:rsid w:val="000B4F23"/>
    <w:rsid w:val="000B55D5"/>
    <w:rsid w:val="000B63B1"/>
    <w:rsid w:val="000B6550"/>
    <w:rsid w:val="000B6C1D"/>
    <w:rsid w:val="000C0701"/>
    <w:rsid w:val="000C174F"/>
    <w:rsid w:val="000C29B1"/>
    <w:rsid w:val="000C2C4F"/>
    <w:rsid w:val="000C306F"/>
    <w:rsid w:val="000C3A53"/>
    <w:rsid w:val="000C4C85"/>
    <w:rsid w:val="000C5892"/>
    <w:rsid w:val="000C6281"/>
    <w:rsid w:val="000C6C7C"/>
    <w:rsid w:val="000C7243"/>
    <w:rsid w:val="000C7686"/>
    <w:rsid w:val="000D0893"/>
    <w:rsid w:val="000D0A85"/>
    <w:rsid w:val="000D0A99"/>
    <w:rsid w:val="000D0B38"/>
    <w:rsid w:val="000D0BCC"/>
    <w:rsid w:val="000D10F7"/>
    <w:rsid w:val="000D2081"/>
    <w:rsid w:val="000D2AA8"/>
    <w:rsid w:val="000D3C54"/>
    <w:rsid w:val="000D55E7"/>
    <w:rsid w:val="000D56BE"/>
    <w:rsid w:val="000D5DC2"/>
    <w:rsid w:val="000D6A11"/>
    <w:rsid w:val="000D6E00"/>
    <w:rsid w:val="000D7295"/>
    <w:rsid w:val="000E039D"/>
    <w:rsid w:val="000E0479"/>
    <w:rsid w:val="000E25FE"/>
    <w:rsid w:val="000E2B18"/>
    <w:rsid w:val="000E3B82"/>
    <w:rsid w:val="000E3B9C"/>
    <w:rsid w:val="000E4557"/>
    <w:rsid w:val="000E4972"/>
    <w:rsid w:val="000E5B1D"/>
    <w:rsid w:val="000E6411"/>
    <w:rsid w:val="000E6EDC"/>
    <w:rsid w:val="000E787D"/>
    <w:rsid w:val="000E7B13"/>
    <w:rsid w:val="000E7DB4"/>
    <w:rsid w:val="000F0095"/>
    <w:rsid w:val="000F0464"/>
    <w:rsid w:val="000F0928"/>
    <w:rsid w:val="000F0B74"/>
    <w:rsid w:val="000F0CB7"/>
    <w:rsid w:val="000F152E"/>
    <w:rsid w:val="000F1F0B"/>
    <w:rsid w:val="000F26C0"/>
    <w:rsid w:val="000F2F5A"/>
    <w:rsid w:val="000F3204"/>
    <w:rsid w:val="000F3E24"/>
    <w:rsid w:val="000F4670"/>
    <w:rsid w:val="000F48FD"/>
    <w:rsid w:val="000F60BE"/>
    <w:rsid w:val="000F65C1"/>
    <w:rsid w:val="000F68A0"/>
    <w:rsid w:val="00101349"/>
    <w:rsid w:val="0010172B"/>
    <w:rsid w:val="001019E3"/>
    <w:rsid w:val="001024CB"/>
    <w:rsid w:val="0010387B"/>
    <w:rsid w:val="0010446B"/>
    <w:rsid w:val="00107C0C"/>
    <w:rsid w:val="0011054A"/>
    <w:rsid w:val="001117B5"/>
    <w:rsid w:val="00111D8C"/>
    <w:rsid w:val="00111FCE"/>
    <w:rsid w:val="00112385"/>
    <w:rsid w:val="0011275D"/>
    <w:rsid w:val="00112CF8"/>
    <w:rsid w:val="0011334D"/>
    <w:rsid w:val="00113ABF"/>
    <w:rsid w:val="00113D0E"/>
    <w:rsid w:val="00114AE0"/>
    <w:rsid w:val="001151BC"/>
    <w:rsid w:val="00115631"/>
    <w:rsid w:val="0011568C"/>
    <w:rsid w:val="00115F94"/>
    <w:rsid w:val="00116823"/>
    <w:rsid w:val="00116C8F"/>
    <w:rsid w:val="00117250"/>
    <w:rsid w:val="0011795E"/>
    <w:rsid w:val="00117B1F"/>
    <w:rsid w:val="00117E88"/>
    <w:rsid w:val="00121481"/>
    <w:rsid w:val="0012193F"/>
    <w:rsid w:val="00121B32"/>
    <w:rsid w:val="00122816"/>
    <w:rsid w:val="00123FD2"/>
    <w:rsid w:val="00125E0E"/>
    <w:rsid w:val="00126456"/>
    <w:rsid w:val="00126930"/>
    <w:rsid w:val="001273A9"/>
    <w:rsid w:val="00127472"/>
    <w:rsid w:val="001278F3"/>
    <w:rsid w:val="00127D63"/>
    <w:rsid w:val="001305AD"/>
    <w:rsid w:val="001315D4"/>
    <w:rsid w:val="00131DE7"/>
    <w:rsid w:val="001324EA"/>
    <w:rsid w:val="00132FC7"/>
    <w:rsid w:val="00133FB7"/>
    <w:rsid w:val="0013419E"/>
    <w:rsid w:val="0013437D"/>
    <w:rsid w:val="001359A1"/>
    <w:rsid w:val="00136263"/>
    <w:rsid w:val="00136476"/>
    <w:rsid w:val="00140283"/>
    <w:rsid w:val="00140EF9"/>
    <w:rsid w:val="00141226"/>
    <w:rsid w:val="001421E1"/>
    <w:rsid w:val="00142ACB"/>
    <w:rsid w:val="0014352C"/>
    <w:rsid w:val="001435F1"/>
    <w:rsid w:val="0014439C"/>
    <w:rsid w:val="00144904"/>
    <w:rsid w:val="001456CF"/>
    <w:rsid w:val="00145C54"/>
    <w:rsid w:val="00145CBF"/>
    <w:rsid w:val="0014671F"/>
    <w:rsid w:val="00146D68"/>
    <w:rsid w:val="0014753E"/>
    <w:rsid w:val="00150881"/>
    <w:rsid w:val="00150988"/>
    <w:rsid w:val="001509F6"/>
    <w:rsid w:val="00152366"/>
    <w:rsid w:val="0015412D"/>
    <w:rsid w:val="00154594"/>
    <w:rsid w:val="00154911"/>
    <w:rsid w:val="00154FD9"/>
    <w:rsid w:val="001553BA"/>
    <w:rsid w:val="0015596C"/>
    <w:rsid w:val="001559EF"/>
    <w:rsid w:val="001566B2"/>
    <w:rsid w:val="00157E01"/>
    <w:rsid w:val="00161EF4"/>
    <w:rsid w:val="00162803"/>
    <w:rsid w:val="00163934"/>
    <w:rsid w:val="00163AD8"/>
    <w:rsid w:val="0016425F"/>
    <w:rsid w:val="001659CF"/>
    <w:rsid w:val="00165B79"/>
    <w:rsid w:val="001664A4"/>
    <w:rsid w:val="00166AC9"/>
    <w:rsid w:val="001672CA"/>
    <w:rsid w:val="0016763E"/>
    <w:rsid w:val="00167ECF"/>
    <w:rsid w:val="00167FB7"/>
    <w:rsid w:val="001701A0"/>
    <w:rsid w:val="0017190B"/>
    <w:rsid w:val="001721C1"/>
    <w:rsid w:val="001735B1"/>
    <w:rsid w:val="001739AD"/>
    <w:rsid w:val="0017423A"/>
    <w:rsid w:val="00174681"/>
    <w:rsid w:val="00174DBA"/>
    <w:rsid w:val="00175383"/>
    <w:rsid w:val="00175510"/>
    <w:rsid w:val="00175B51"/>
    <w:rsid w:val="00176F81"/>
    <w:rsid w:val="00177540"/>
    <w:rsid w:val="00181A51"/>
    <w:rsid w:val="00182032"/>
    <w:rsid w:val="00182902"/>
    <w:rsid w:val="0018365D"/>
    <w:rsid w:val="001842D5"/>
    <w:rsid w:val="0018438A"/>
    <w:rsid w:val="00184F21"/>
    <w:rsid w:val="00185766"/>
    <w:rsid w:val="00185F10"/>
    <w:rsid w:val="001864B0"/>
    <w:rsid w:val="00186AC5"/>
    <w:rsid w:val="00187A14"/>
    <w:rsid w:val="001906F4"/>
    <w:rsid w:val="00190B1C"/>
    <w:rsid w:val="00190C0E"/>
    <w:rsid w:val="00190FC0"/>
    <w:rsid w:val="00192DCF"/>
    <w:rsid w:val="00192FB5"/>
    <w:rsid w:val="00193255"/>
    <w:rsid w:val="00193494"/>
    <w:rsid w:val="001938D4"/>
    <w:rsid w:val="00194198"/>
    <w:rsid w:val="00195585"/>
    <w:rsid w:val="00195BEE"/>
    <w:rsid w:val="00195EB0"/>
    <w:rsid w:val="00195EB7"/>
    <w:rsid w:val="00196AAE"/>
    <w:rsid w:val="001A0124"/>
    <w:rsid w:val="001A08B2"/>
    <w:rsid w:val="001A27F3"/>
    <w:rsid w:val="001A2B8E"/>
    <w:rsid w:val="001A343C"/>
    <w:rsid w:val="001A3523"/>
    <w:rsid w:val="001A38F5"/>
    <w:rsid w:val="001A3D34"/>
    <w:rsid w:val="001A4115"/>
    <w:rsid w:val="001A4235"/>
    <w:rsid w:val="001A4526"/>
    <w:rsid w:val="001A492C"/>
    <w:rsid w:val="001A51F7"/>
    <w:rsid w:val="001A52A8"/>
    <w:rsid w:val="001A537C"/>
    <w:rsid w:val="001A63BD"/>
    <w:rsid w:val="001A64D0"/>
    <w:rsid w:val="001A7193"/>
    <w:rsid w:val="001A71EC"/>
    <w:rsid w:val="001A7834"/>
    <w:rsid w:val="001B198C"/>
    <w:rsid w:val="001B2DAA"/>
    <w:rsid w:val="001B316C"/>
    <w:rsid w:val="001B3270"/>
    <w:rsid w:val="001B4A0A"/>
    <w:rsid w:val="001B5417"/>
    <w:rsid w:val="001B555F"/>
    <w:rsid w:val="001B5566"/>
    <w:rsid w:val="001B61A9"/>
    <w:rsid w:val="001B669A"/>
    <w:rsid w:val="001B68B4"/>
    <w:rsid w:val="001B6B52"/>
    <w:rsid w:val="001B6D62"/>
    <w:rsid w:val="001B70DD"/>
    <w:rsid w:val="001B71B6"/>
    <w:rsid w:val="001C092D"/>
    <w:rsid w:val="001C1468"/>
    <w:rsid w:val="001C1929"/>
    <w:rsid w:val="001C1B53"/>
    <w:rsid w:val="001C1F41"/>
    <w:rsid w:val="001C2190"/>
    <w:rsid w:val="001C2540"/>
    <w:rsid w:val="001C2E74"/>
    <w:rsid w:val="001C2EFB"/>
    <w:rsid w:val="001C4176"/>
    <w:rsid w:val="001C4763"/>
    <w:rsid w:val="001C494B"/>
    <w:rsid w:val="001C4BBC"/>
    <w:rsid w:val="001C5595"/>
    <w:rsid w:val="001C55DB"/>
    <w:rsid w:val="001C5A8E"/>
    <w:rsid w:val="001C6AB6"/>
    <w:rsid w:val="001C6ED1"/>
    <w:rsid w:val="001D05B7"/>
    <w:rsid w:val="001D0963"/>
    <w:rsid w:val="001D0F44"/>
    <w:rsid w:val="001D1491"/>
    <w:rsid w:val="001D3A28"/>
    <w:rsid w:val="001D3B15"/>
    <w:rsid w:val="001D4254"/>
    <w:rsid w:val="001D4ACA"/>
    <w:rsid w:val="001D5CFA"/>
    <w:rsid w:val="001D8047"/>
    <w:rsid w:val="001E01E7"/>
    <w:rsid w:val="001E1B86"/>
    <w:rsid w:val="001E339A"/>
    <w:rsid w:val="001E3EF1"/>
    <w:rsid w:val="001E6198"/>
    <w:rsid w:val="001E6376"/>
    <w:rsid w:val="001E641D"/>
    <w:rsid w:val="001E6AB8"/>
    <w:rsid w:val="001E6C65"/>
    <w:rsid w:val="001E7F2F"/>
    <w:rsid w:val="001F0640"/>
    <w:rsid w:val="001F0C44"/>
    <w:rsid w:val="001F0DB6"/>
    <w:rsid w:val="001F287D"/>
    <w:rsid w:val="001F2AD4"/>
    <w:rsid w:val="001F2F1C"/>
    <w:rsid w:val="001F32DF"/>
    <w:rsid w:val="001F32EF"/>
    <w:rsid w:val="001F362B"/>
    <w:rsid w:val="001F3E14"/>
    <w:rsid w:val="001F4634"/>
    <w:rsid w:val="001F49B1"/>
    <w:rsid w:val="001F4F05"/>
    <w:rsid w:val="001F5725"/>
    <w:rsid w:val="001F5AA4"/>
    <w:rsid w:val="001F5C7B"/>
    <w:rsid w:val="001F5D1C"/>
    <w:rsid w:val="001F63E2"/>
    <w:rsid w:val="001F68AB"/>
    <w:rsid w:val="0020010F"/>
    <w:rsid w:val="00200AB8"/>
    <w:rsid w:val="00200E1E"/>
    <w:rsid w:val="0020138B"/>
    <w:rsid w:val="002032DF"/>
    <w:rsid w:val="00203B3C"/>
    <w:rsid w:val="00203DD2"/>
    <w:rsid w:val="00203DFE"/>
    <w:rsid w:val="002040D7"/>
    <w:rsid w:val="002041A3"/>
    <w:rsid w:val="00204AA3"/>
    <w:rsid w:val="00205130"/>
    <w:rsid w:val="0020564F"/>
    <w:rsid w:val="00205F69"/>
    <w:rsid w:val="002063B9"/>
    <w:rsid w:val="00207099"/>
    <w:rsid w:val="002101C1"/>
    <w:rsid w:val="002109EC"/>
    <w:rsid w:val="002118EE"/>
    <w:rsid w:val="002125C1"/>
    <w:rsid w:val="00213C1F"/>
    <w:rsid w:val="00214545"/>
    <w:rsid w:val="0021481B"/>
    <w:rsid w:val="00214FC6"/>
    <w:rsid w:val="0021645F"/>
    <w:rsid w:val="002166A1"/>
    <w:rsid w:val="00216798"/>
    <w:rsid w:val="002172F9"/>
    <w:rsid w:val="00217B15"/>
    <w:rsid w:val="00217CB7"/>
    <w:rsid w:val="002206EA"/>
    <w:rsid w:val="00220960"/>
    <w:rsid w:val="00220C63"/>
    <w:rsid w:val="0022101F"/>
    <w:rsid w:val="002215D8"/>
    <w:rsid w:val="0022165F"/>
    <w:rsid w:val="00221C6C"/>
    <w:rsid w:val="0022210A"/>
    <w:rsid w:val="00222281"/>
    <w:rsid w:val="00223F99"/>
    <w:rsid w:val="00224812"/>
    <w:rsid w:val="00225031"/>
    <w:rsid w:val="0022507C"/>
    <w:rsid w:val="00225D9F"/>
    <w:rsid w:val="00225F8C"/>
    <w:rsid w:val="00226198"/>
    <w:rsid w:val="00226387"/>
    <w:rsid w:val="002264DD"/>
    <w:rsid w:val="00227576"/>
    <w:rsid w:val="002277DF"/>
    <w:rsid w:val="0023099D"/>
    <w:rsid w:val="0023132E"/>
    <w:rsid w:val="00231361"/>
    <w:rsid w:val="00231851"/>
    <w:rsid w:val="00231AF7"/>
    <w:rsid w:val="00233C34"/>
    <w:rsid w:val="00234149"/>
    <w:rsid w:val="00234B05"/>
    <w:rsid w:val="00235409"/>
    <w:rsid w:val="002356B3"/>
    <w:rsid w:val="00235F3E"/>
    <w:rsid w:val="002370E3"/>
    <w:rsid w:val="00240464"/>
    <w:rsid w:val="00240EDB"/>
    <w:rsid w:val="002418E9"/>
    <w:rsid w:val="00241B02"/>
    <w:rsid w:val="00241DAB"/>
    <w:rsid w:val="00242201"/>
    <w:rsid w:val="00242509"/>
    <w:rsid w:val="00243E07"/>
    <w:rsid w:val="002443B0"/>
    <w:rsid w:val="0024546C"/>
    <w:rsid w:val="002460BC"/>
    <w:rsid w:val="002462B4"/>
    <w:rsid w:val="00246310"/>
    <w:rsid w:val="002466BD"/>
    <w:rsid w:val="002476EA"/>
    <w:rsid w:val="002501BB"/>
    <w:rsid w:val="00251FD6"/>
    <w:rsid w:val="00251FEA"/>
    <w:rsid w:val="00253D00"/>
    <w:rsid w:val="00254742"/>
    <w:rsid w:val="00254CDA"/>
    <w:rsid w:val="002575B0"/>
    <w:rsid w:val="0026128B"/>
    <w:rsid w:val="002617AD"/>
    <w:rsid w:val="00261E5A"/>
    <w:rsid w:val="00262AA2"/>
    <w:rsid w:val="00263486"/>
    <w:rsid w:val="00263941"/>
    <w:rsid w:val="00264BAC"/>
    <w:rsid w:val="002664BD"/>
    <w:rsid w:val="00266750"/>
    <w:rsid w:val="0026681C"/>
    <w:rsid w:val="00270385"/>
    <w:rsid w:val="002703C3"/>
    <w:rsid w:val="002703E0"/>
    <w:rsid w:val="00270838"/>
    <w:rsid w:val="002724A2"/>
    <w:rsid w:val="00272C2A"/>
    <w:rsid w:val="002730E0"/>
    <w:rsid w:val="00273D2F"/>
    <w:rsid w:val="002740AE"/>
    <w:rsid w:val="0027451B"/>
    <w:rsid w:val="00274C55"/>
    <w:rsid w:val="00274C87"/>
    <w:rsid w:val="00274E24"/>
    <w:rsid w:val="00275021"/>
    <w:rsid w:val="00275905"/>
    <w:rsid w:val="00275EBD"/>
    <w:rsid w:val="002761DE"/>
    <w:rsid w:val="00276C3A"/>
    <w:rsid w:val="0027712C"/>
    <w:rsid w:val="00280219"/>
    <w:rsid w:val="002803C7"/>
    <w:rsid w:val="002805FF"/>
    <w:rsid w:val="00280775"/>
    <w:rsid w:val="00281FE4"/>
    <w:rsid w:val="00283DE7"/>
    <w:rsid w:val="00284289"/>
    <w:rsid w:val="00284A93"/>
    <w:rsid w:val="00284BD7"/>
    <w:rsid w:val="00286009"/>
    <w:rsid w:val="00286081"/>
    <w:rsid w:val="00286AD6"/>
    <w:rsid w:val="00286B0C"/>
    <w:rsid w:val="0028733C"/>
    <w:rsid w:val="002876B1"/>
    <w:rsid w:val="00287A13"/>
    <w:rsid w:val="00287C70"/>
    <w:rsid w:val="00290715"/>
    <w:rsid w:val="00290E6A"/>
    <w:rsid w:val="00290F59"/>
    <w:rsid w:val="002915D5"/>
    <w:rsid w:val="00292F09"/>
    <w:rsid w:val="002932D9"/>
    <w:rsid w:val="002940E0"/>
    <w:rsid w:val="00296C3F"/>
    <w:rsid w:val="00296D9C"/>
    <w:rsid w:val="00297CC7"/>
    <w:rsid w:val="002A127D"/>
    <w:rsid w:val="002A2298"/>
    <w:rsid w:val="002A29E0"/>
    <w:rsid w:val="002A2BFE"/>
    <w:rsid w:val="002A32B4"/>
    <w:rsid w:val="002A68A9"/>
    <w:rsid w:val="002A71C0"/>
    <w:rsid w:val="002A7F63"/>
    <w:rsid w:val="002B05AB"/>
    <w:rsid w:val="002B1415"/>
    <w:rsid w:val="002B1567"/>
    <w:rsid w:val="002B1B85"/>
    <w:rsid w:val="002B203A"/>
    <w:rsid w:val="002B2133"/>
    <w:rsid w:val="002B2263"/>
    <w:rsid w:val="002B2810"/>
    <w:rsid w:val="002B3AD1"/>
    <w:rsid w:val="002B3DB7"/>
    <w:rsid w:val="002B4236"/>
    <w:rsid w:val="002B4F4E"/>
    <w:rsid w:val="002B51AF"/>
    <w:rsid w:val="002B51D0"/>
    <w:rsid w:val="002B575C"/>
    <w:rsid w:val="002B6C0B"/>
    <w:rsid w:val="002B7BD9"/>
    <w:rsid w:val="002C0A46"/>
    <w:rsid w:val="002C0B70"/>
    <w:rsid w:val="002C228D"/>
    <w:rsid w:val="002C254F"/>
    <w:rsid w:val="002C480E"/>
    <w:rsid w:val="002C48B8"/>
    <w:rsid w:val="002C4D81"/>
    <w:rsid w:val="002C5210"/>
    <w:rsid w:val="002C5AD5"/>
    <w:rsid w:val="002C6532"/>
    <w:rsid w:val="002C6689"/>
    <w:rsid w:val="002C7D47"/>
    <w:rsid w:val="002D00FF"/>
    <w:rsid w:val="002D0444"/>
    <w:rsid w:val="002D0A33"/>
    <w:rsid w:val="002D1972"/>
    <w:rsid w:val="002D2683"/>
    <w:rsid w:val="002D35E5"/>
    <w:rsid w:val="002D393C"/>
    <w:rsid w:val="002D47C3"/>
    <w:rsid w:val="002D52B4"/>
    <w:rsid w:val="002D5624"/>
    <w:rsid w:val="002D6175"/>
    <w:rsid w:val="002D6781"/>
    <w:rsid w:val="002D6876"/>
    <w:rsid w:val="002D6C3E"/>
    <w:rsid w:val="002D7082"/>
    <w:rsid w:val="002D7C78"/>
    <w:rsid w:val="002E1D56"/>
    <w:rsid w:val="002E208F"/>
    <w:rsid w:val="002E2CDB"/>
    <w:rsid w:val="002E2EEA"/>
    <w:rsid w:val="002E3051"/>
    <w:rsid w:val="002E31AC"/>
    <w:rsid w:val="002E3378"/>
    <w:rsid w:val="002E3828"/>
    <w:rsid w:val="002E428E"/>
    <w:rsid w:val="002E4724"/>
    <w:rsid w:val="002E48F0"/>
    <w:rsid w:val="002E49D6"/>
    <w:rsid w:val="002E57BD"/>
    <w:rsid w:val="002E585D"/>
    <w:rsid w:val="002E5D41"/>
    <w:rsid w:val="002E5F38"/>
    <w:rsid w:val="002E6475"/>
    <w:rsid w:val="002E7840"/>
    <w:rsid w:val="002F03CA"/>
    <w:rsid w:val="002F0675"/>
    <w:rsid w:val="002F06FD"/>
    <w:rsid w:val="002F073B"/>
    <w:rsid w:val="002F15F7"/>
    <w:rsid w:val="002F19DF"/>
    <w:rsid w:val="002F1F15"/>
    <w:rsid w:val="002F2372"/>
    <w:rsid w:val="002F238A"/>
    <w:rsid w:val="002F29E0"/>
    <w:rsid w:val="002F36F5"/>
    <w:rsid w:val="002F403C"/>
    <w:rsid w:val="002F68C8"/>
    <w:rsid w:val="002F6C8E"/>
    <w:rsid w:val="002F6FC2"/>
    <w:rsid w:val="003007B2"/>
    <w:rsid w:val="00300A42"/>
    <w:rsid w:val="00302D33"/>
    <w:rsid w:val="0030326C"/>
    <w:rsid w:val="00303AA7"/>
    <w:rsid w:val="00303AE0"/>
    <w:rsid w:val="00306636"/>
    <w:rsid w:val="003074D6"/>
    <w:rsid w:val="0031014C"/>
    <w:rsid w:val="00310EDD"/>
    <w:rsid w:val="00311D25"/>
    <w:rsid w:val="0031276C"/>
    <w:rsid w:val="00312BA6"/>
    <w:rsid w:val="00313372"/>
    <w:rsid w:val="00313631"/>
    <w:rsid w:val="00313C8C"/>
    <w:rsid w:val="003155D9"/>
    <w:rsid w:val="003159BC"/>
    <w:rsid w:val="00317485"/>
    <w:rsid w:val="00317B0D"/>
    <w:rsid w:val="00317C19"/>
    <w:rsid w:val="00317F2C"/>
    <w:rsid w:val="003203FE"/>
    <w:rsid w:val="00320F97"/>
    <w:rsid w:val="0032142E"/>
    <w:rsid w:val="00323767"/>
    <w:rsid w:val="00324009"/>
    <w:rsid w:val="00324165"/>
    <w:rsid w:val="00324C10"/>
    <w:rsid w:val="00324D39"/>
    <w:rsid w:val="00324DD9"/>
    <w:rsid w:val="00325C49"/>
    <w:rsid w:val="00325D10"/>
    <w:rsid w:val="0032627E"/>
    <w:rsid w:val="003269EA"/>
    <w:rsid w:val="00326C96"/>
    <w:rsid w:val="00326D5A"/>
    <w:rsid w:val="003278C8"/>
    <w:rsid w:val="00327B38"/>
    <w:rsid w:val="003303B8"/>
    <w:rsid w:val="003308F1"/>
    <w:rsid w:val="00332AA6"/>
    <w:rsid w:val="00333ABE"/>
    <w:rsid w:val="00333BE9"/>
    <w:rsid w:val="00333C16"/>
    <w:rsid w:val="003342E7"/>
    <w:rsid w:val="00334A71"/>
    <w:rsid w:val="00334E25"/>
    <w:rsid w:val="00334E3A"/>
    <w:rsid w:val="003350EA"/>
    <w:rsid w:val="003356E3"/>
    <w:rsid w:val="003358BC"/>
    <w:rsid w:val="00335F70"/>
    <w:rsid w:val="00336077"/>
    <w:rsid w:val="00336A35"/>
    <w:rsid w:val="00337494"/>
    <w:rsid w:val="00337760"/>
    <w:rsid w:val="003378E7"/>
    <w:rsid w:val="0034021A"/>
    <w:rsid w:val="003402EB"/>
    <w:rsid w:val="003402F7"/>
    <w:rsid w:val="00340CB4"/>
    <w:rsid w:val="00341E61"/>
    <w:rsid w:val="00341EF1"/>
    <w:rsid w:val="003420B8"/>
    <w:rsid w:val="0034287B"/>
    <w:rsid w:val="00342E46"/>
    <w:rsid w:val="00343191"/>
    <w:rsid w:val="00344083"/>
    <w:rsid w:val="00344492"/>
    <w:rsid w:val="00344B6A"/>
    <w:rsid w:val="00346592"/>
    <w:rsid w:val="00346796"/>
    <w:rsid w:val="00350115"/>
    <w:rsid w:val="0035269E"/>
    <w:rsid w:val="003539D0"/>
    <w:rsid w:val="003554D2"/>
    <w:rsid w:val="00355548"/>
    <w:rsid w:val="00355FD2"/>
    <w:rsid w:val="00356EF9"/>
    <w:rsid w:val="003575CA"/>
    <w:rsid w:val="00360443"/>
    <w:rsid w:val="00362892"/>
    <w:rsid w:val="00362F34"/>
    <w:rsid w:val="00363385"/>
    <w:rsid w:val="003637C1"/>
    <w:rsid w:val="00363815"/>
    <w:rsid w:val="003641AD"/>
    <w:rsid w:val="00364CE9"/>
    <w:rsid w:val="003653AE"/>
    <w:rsid w:val="0036542C"/>
    <w:rsid w:val="003656C3"/>
    <w:rsid w:val="003664C3"/>
    <w:rsid w:val="00366A81"/>
    <w:rsid w:val="00367EA6"/>
    <w:rsid w:val="00369369"/>
    <w:rsid w:val="00370E3C"/>
    <w:rsid w:val="00370E8D"/>
    <w:rsid w:val="00370F05"/>
    <w:rsid w:val="003714E4"/>
    <w:rsid w:val="00371CAC"/>
    <w:rsid w:val="003722A0"/>
    <w:rsid w:val="003732E7"/>
    <w:rsid w:val="00374E29"/>
    <w:rsid w:val="0037643D"/>
    <w:rsid w:val="00376DFD"/>
    <w:rsid w:val="00380AD6"/>
    <w:rsid w:val="003812AE"/>
    <w:rsid w:val="00382381"/>
    <w:rsid w:val="003828C3"/>
    <w:rsid w:val="00382C3B"/>
    <w:rsid w:val="00383D73"/>
    <w:rsid w:val="00384C34"/>
    <w:rsid w:val="00384CC5"/>
    <w:rsid w:val="00384DC4"/>
    <w:rsid w:val="0038501A"/>
    <w:rsid w:val="003852BE"/>
    <w:rsid w:val="00385E1E"/>
    <w:rsid w:val="003863A7"/>
    <w:rsid w:val="0038652C"/>
    <w:rsid w:val="003869A1"/>
    <w:rsid w:val="00387D33"/>
    <w:rsid w:val="00387EC0"/>
    <w:rsid w:val="0039001C"/>
    <w:rsid w:val="00390526"/>
    <w:rsid w:val="0039061C"/>
    <w:rsid w:val="00393A86"/>
    <w:rsid w:val="0039407C"/>
    <w:rsid w:val="00396479"/>
    <w:rsid w:val="00397290"/>
    <w:rsid w:val="00397D16"/>
    <w:rsid w:val="003A1C53"/>
    <w:rsid w:val="003A20E4"/>
    <w:rsid w:val="003A21E3"/>
    <w:rsid w:val="003A2902"/>
    <w:rsid w:val="003A2999"/>
    <w:rsid w:val="003A2A0E"/>
    <w:rsid w:val="003A331D"/>
    <w:rsid w:val="003A36E2"/>
    <w:rsid w:val="003A3918"/>
    <w:rsid w:val="003A3EFA"/>
    <w:rsid w:val="003A4275"/>
    <w:rsid w:val="003A43F2"/>
    <w:rsid w:val="003A5564"/>
    <w:rsid w:val="003A5AB4"/>
    <w:rsid w:val="003A6982"/>
    <w:rsid w:val="003A7DF7"/>
    <w:rsid w:val="003A7EB7"/>
    <w:rsid w:val="003AD203"/>
    <w:rsid w:val="003B01F8"/>
    <w:rsid w:val="003B0689"/>
    <w:rsid w:val="003B0B75"/>
    <w:rsid w:val="003B1E8D"/>
    <w:rsid w:val="003B5725"/>
    <w:rsid w:val="003B580F"/>
    <w:rsid w:val="003B6045"/>
    <w:rsid w:val="003B6313"/>
    <w:rsid w:val="003B643E"/>
    <w:rsid w:val="003B69F5"/>
    <w:rsid w:val="003B7083"/>
    <w:rsid w:val="003B7145"/>
    <w:rsid w:val="003C1255"/>
    <w:rsid w:val="003C131C"/>
    <w:rsid w:val="003C34E1"/>
    <w:rsid w:val="003C357F"/>
    <w:rsid w:val="003C4DD0"/>
    <w:rsid w:val="003C57B2"/>
    <w:rsid w:val="003C6E66"/>
    <w:rsid w:val="003D01CC"/>
    <w:rsid w:val="003D0DE8"/>
    <w:rsid w:val="003D1231"/>
    <w:rsid w:val="003D14F8"/>
    <w:rsid w:val="003D23BA"/>
    <w:rsid w:val="003D252F"/>
    <w:rsid w:val="003D2726"/>
    <w:rsid w:val="003D28C6"/>
    <w:rsid w:val="003D295D"/>
    <w:rsid w:val="003D2E6F"/>
    <w:rsid w:val="003D4049"/>
    <w:rsid w:val="003D407C"/>
    <w:rsid w:val="003D478A"/>
    <w:rsid w:val="003D53B5"/>
    <w:rsid w:val="003D79C5"/>
    <w:rsid w:val="003D79FC"/>
    <w:rsid w:val="003E1249"/>
    <w:rsid w:val="003E1ED9"/>
    <w:rsid w:val="003E1F92"/>
    <w:rsid w:val="003E2BD5"/>
    <w:rsid w:val="003E2D33"/>
    <w:rsid w:val="003E3C28"/>
    <w:rsid w:val="003E3D1D"/>
    <w:rsid w:val="003E3EA8"/>
    <w:rsid w:val="003E4647"/>
    <w:rsid w:val="003E556B"/>
    <w:rsid w:val="003E583C"/>
    <w:rsid w:val="003E5BD7"/>
    <w:rsid w:val="003E677B"/>
    <w:rsid w:val="003E68D9"/>
    <w:rsid w:val="003E6A4D"/>
    <w:rsid w:val="003E6BE2"/>
    <w:rsid w:val="003E7399"/>
    <w:rsid w:val="003E74E9"/>
    <w:rsid w:val="003F00F8"/>
    <w:rsid w:val="003F0223"/>
    <w:rsid w:val="003F0314"/>
    <w:rsid w:val="003F073D"/>
    <w:rsid w:val="003F0E6D"/>
    <w:rsid w:val="003F1466"/>
    <w:rsid w:val="003F2097"/>
    <w:rsid w:val="003F23BE"/>
    <w:rsid w:val="003F32A3"/>
    <w:rsid w:val="003F3881"/>
    <w:rsid w:val="003F4E50"/>
    <w:rsid w:val="003F5380"/>
    <w:rsid w:val="003F57E5"/>
    <w:rsid w:val="003F5EB7"/>
    <w:rsid w:val="003F6D11"/>
    <w:rsid w:val="003F6E21"/>
    <w:rsid w:val="00400BC0"/>
    <w:rsid w:val="00401CAE"/>
    <w:rsid w:val="004029F0"/>
    <w:rsid w:val="00403131"/>
    <w:rsid w:val="004033FB"/>
    <w:rsid w:val="0040361C"/>
    <w:rsid w:val="00403CC7"/>
    <w:rsid w:val="00404706"/>
    <w:rsid w:val="0040555C"/>
    <w:rsid w:val="0040738F"/>
    <w:rsid w:val="00407C61"/>
    <w:rsid w:val="004105CF"/>
    <w:rsid w:val="00411101"/>
    <w:rsid w:val="0041260D"/>
    <w:rsid w:val="004128CB"/>
    <w:rsid w:val="0041332F"/>
    <w:rsid w:val="00413A57"/>
    <w:rsid w:val="00413DC0"/>
    <w:rsid w:val="004142BD"/>
    <w:rsid w:val="00414E14"/>
    <w:rsid w:val="004162AD"/>
    <w:rsid w:val="00416AC5"/>
    <w:rsid w:val="00416B58"/>
    <w:rsid w:val="00417233"/>
    <w:rsid w:val="00417386"/>
    <w:rsid w:val="00417983"/>
    <w:rsid w:val="00417C42"/>
    <w:rsid w:val="0041ADD7"/>
    <w:rsid w:val="00420699"/>
    <w:rsid w:val="00420B51"/>
    <w:rsid w:val="00420D2B"/>
    <w:rsid w:val="00421175"/>
    <w:rsid w:val="00421884"/>
    <w:rsid w:val="00421E5A"/>
    <w:rsid w:val="00422776"/>
    <w:rsid w:val="00423ED6"/>
    <w:rsid w:val="004250B8"/>
    <w:rsid w:val="004250BA"/>
    <w:rsid w:val="004265C1"/>
    <w:rsid w:val="0042667D"/>
    <w:rsid w:val="00426B4E"/>
    <w:rsid w:val="00426C45"/>
    <w:rsid w:val="00427B30"/>
    <w:rsid w:val="00430F63"/>
    <w:rsid w:val="00431800"/>
    <w:rsid w:val="00431D02"/>
    <w:rsid w:val="00431FB3"/>
    <w:rsid w:val="00432851"/>
    <w:rsid w:val="004332B7"/>
    <w:rsid w:val="00435746"/>
    <w:rsid w:val="00436B53"/>
    <w:rsid w:val="00436C78"/>
    <w:rsid w:val="00437107"/>
    <w:rsid w:val="004410CB"/>
    <w:rsid w:val="00441AAF"/>
    <w:rsid w:val="0044230C"/>
    <w:rsid w:val="00442EA4"/>
    <w:rsid w:val="00443335"/>
    <w:rsid w:val="0044351E"/>
    <w:rsid w:val="00443D35"/>
    <w:rsid w:val="00444641"/>
    <w:rsid w:val="00446053"/>
    <w:rsid w:val="00446110"/>
    <w:rsid w:val="00446B6E"/>
    <w:rsid w:val="004470EF"/>
    <w:rsid w:val="004473A0"/>
    <w:rsid w:val="00447E14"/>
    <w:rsid w:val="00447F61"/>
    <w:rsid w:val="004503A0"/>
    <w:rsid w:val="0045051F"/>
    <w:rsid w:val="004506D3"/>
    <w:rsid w:val="00450A82"/>
    <w:rsid w:val="00450C6D"/>
    <w:rsid w:val="004526BF"/>
    <w:rsid w:val="00452F31"/>
    <w:rsid w:val="00453873"/>
    <w:rsid w:val="00454AE9"/>
    <w:rsid w:val="004552E5"/>
    <w:rsid w:val="004560DE"/>
    <w:rsid w:val="004565D8"/>
    <w:rsid w:val="00456D0F"/>
    <w:rsid w:val="00456E40"/>
    <w:rsid w:val="00456F13"/>
    <w:rsid w:val="00457ECC"/>
    <w:rsid w:val="004604FC"/>
    <w:rsid w:val="0046055A"/>
    <w:rsid w:val="004606B6"/>
    <w:rsid w:val="00460C1B"/>
    <w:rsid w:val="004612D6"/>
    <w:rsid w:val="00461AF9"/>
    <w:rsid w:val="00462C25"/>
    <w:rsid w:val="00462CAA"/>
    <w:rsid w:val="00462F2B"/>
    <w:rsid w:val="004637FB"/>
    <w:rsid w:val="00463C77"/>
    <w:rsid w:val="00464D03"/>
    <w:rsid w:val="00464D4B"/>
    <w:rsid w:val="00465219"/>
    <w:rsid w:val="00465E9E"/>
    <w:rsid w:val="0046749F"/>
    <w:rsid w:val="00467B85"/>
    <w:rsid w:val="00472142"/>
    <w:rsid w:val="004726C5"/>
    <w:rsid w:val="004734D5"/>
    <w:rsid w:val="00473DF9"/>
    <w:rsid w:val="0047416C"/>
    <w:rsid w:val="00474885"/>
    <w:rsid w:val="004748B2"/>
    <w:rsid w:val="004757B4"/>
    <w:rsid w:val="00476622"/>
    <w:rsid w:val="00477B74"/>
    <w:rsid w:val="00477FC1"/>
    <w:rsid w:val="004801B6"/>
    <w:rsid w:val="00480A7D"/>
    <w:rsid w:val="004810B2"/>
    <w:rsid w:val="00481465"/>
    <w:rsid w:val="0048163B"/>
    <w:rsid w:val="00481E77"/>
    <w:rsid w:val="0048388F"/>
    <w:rsid w:val="004841BC"/>
    <w:rsid w:val="00484FD7"/>
    <w:rsid w:val="00485688"/>
    <w:rsid w:val="00487C30"/>
    <w:rsid w:val="00490C54"/>
    <w:rsid w:val="00490CAD"/>
    <w:rsid w:val="00491BD9"/>
    <w:rsid w:val="00492A02"/>
    <w:rsid w:val="00492A26"/>
    <w:rsid w:val="00492A49"/>
    <w:rsid w:val="004945A1"/>
    <w:rsid w:val="0049622F"/>
    <w:rsid w:val="004966C4"/>
    <w:rsid w:val="00496BEF"/>
    <w:rsid w:val="004977CE"/>
    <w:rsid w:val="00497B26"/>
    <w:rsid w:val="004A1F89"/>
    <w:rsid w:val="004A3C25"/>
    <w:rsid w:val="004A56A0"/>
    <w:rsid w:val="004A57A4"/>
    <w:rsid w:val="004A71A1"/>
    <w:rsid w:val="004A7C60"/>
    <w:rsid w:val="004B02C7"/>
    <w:rsid w:val="004B0511"/>
    <w:rsid w:val="004B1C65"/>
    <w:rsid w:val="004B1CD6"/>
    <w:rsid w:val="004B1D66"/>
    <w:rsid w:val="004B2A67"/>
    <w:rsid w:val="004B3B74"/>
    <w:rsid w:val="004B478F"/>
    <w:rsid w:val="004B4881"/>
    <w:rsid w:val="004B4F99"/>
    <w:rsid w:val="004B51FC"/>
    <w:rsid w:val="004B5380"/>
    <w:rsid w:val="004B579A"/>
    <w:rsid w:val="004B6C13"/>
    <w:rsid w:val="004B726B"/>
    <w:rsid w:val="004B7FCC"/>
    <w:rsid w:val="004C027A"/>
    <w:rsid w:val="004C0595"/>
    <w:rsid w:val="004C0A7E"/>
    <w:rsid w:val="004C0CA4"/>
    <w:rsid w:val="004C1423"/>
    <w:rsid w:val="004C2631"/>
    <w:rsid w:val="004C2A91"/>
    <w:rsid w:val="004C357D"/>
    <w:rsid w:val="004C4450"/>
    <w:rsid w:val="004C4454"/>
    <w:rsid w:val="004C4825"/>
    <w:rsid w:val="004C49B9"/>
    <w:rsid w:val="004C55FA"/>
    <w:rsid w:val="004C5981"/>
    <w:rsid w:val="004C5B83"/>
    <w:rsid w:val="004C5E6A"/>
    <w:rsid w:val="004C5EA5"/>
    <w:rsid w:val="004C60FA"/>
    <w:rsid w:val="004C653C"/>
    <w:rsid w:val="004C7518"/>
    <w:rsid w:val="004C7F7B"/>
    <w:rsid w:val="004D06F8"/>
    <w:rsid w:val="004D08A3"/>
    <w:rsid w:val="004D0CD1"/>
    <w:rsid w:val="004D1029"/>
    <w:rsid w:val="004D1D34"/>
    <w:rsid w:val="004D28FD"/>
    <w:rsid w:val="004D3A34"/>
    <w:rsid w:val="004D3C8C"/>
    <w:rsid w:val="004D4826"/>
    <w:rsid w:val="004D49FE"/>
    <w:rsid w:val="004D55D1"/>
    <w:rsid w:val="004D6754"/>
    <w:rsid w:val="004D680C"/>
    <w:rsid w:val="004D6E4C"/>
    <w:rsid w:val="004D783C"/>
    <w:rsid w:val="004E00F7"/>
    <w:rsid w:val="004E067E"/>
    <w:rsid w:val="004E0B3F"/>
    <w:rsid w:val="004E1745"/>
    <w:rsid w:val="004E1BD6"/>
    <w:rsid w:val="004E1CB7"/>
    <w:rsid w:val="004E2191"/>
    <w:rsid w:val="004E27D2"/>
    <w:rsid w:val="004E291E"/>
    <w:rsid w:val="004E2BDC"/>
    <w:rsid w:val="004E2FA2"/>
    <w:rsid w:val="004E3060"/>
    <w:rsid w:val="004E3438"/>
    <w:rsid w:val="004E376B"/>
    <w:rsid w:val="004E40BE"/>
    <w:rsid w:val="004E4D35"/>
    <w:rsid w:val="004E55CD"/>
    <w:rsid w:val="004E60C5"/>
    <w:rsid w:val="004E7451"/>
    <w:rsid w:val="004EA433"/>
    <w:rsid w:val="004F0420"/>
    <w:rsid w:val="004F0F25"/>
    <w:rsid w:val="004F182C"/>
    <w:rsid w:val="004F2711"/>
    <w:rsid w:val="004F43E2"/>
    <w:rsid w:val="004F4C02"/>
    <w:rsid w:val="004F4ECF"/>
    <w:rsid w:val="004F5596"/>
    <w:rsid w:val="004F5A04"/>
    <w:rsid w:val="004F6305"/>
    <w:rsid w:val="004F6975"/>
    <w:rsid w:val="004F6F8D"/>
    <w:rsid w:val="004F787D"/>
    <w:rsid w:val="005013B3"/>
    <w:rsid w:val="005016C0"/>
    <w:rsid w:val="005018CB"/>
    <w:rsid w:val="005021A7"/>
    <w:rsid w:val="005021C3"/>
    <w:rsid w:val="00503796"/>
    <w:rsid w:val="0050483E"/>
    <w:rsid w:val="00504B17"/>
    <w:rsid w:val="00505003"/>
    <w:rsid w:val="00505C14"/>
    <w:rsid w:val="005067A0"/>
    <w:rsid w:val="00506869"/>
    <w:rsid w:val="0050692B"/>
    <w:rsid w:val="00507C7C"/>
    <w:rsid w:val="00511B45"/>
    <w:rsid w:val="00511D40"/>
    <w:rsid w:val="0051319A"/>
    <w:rsid w:val="00515E0E"/>
    <w:rsid w:val="0052090C"/>
    <w:rsid w:val="0052118E"/>
    <w:rsid w:val="00521214"/>
    <w:rsid w:val="00521CF3"/>
    <w:rsid w:val="005220F3"/>
    <w:rsid w:val="00523370"/>
    <w:rsid w:val="0052345D"/>
    <w:rsid w:val="005235B8"/>
    <w:rsid w:val="00523C87"/>
    <w:rsid w:val="005249EF"/>
    <w:rsid w:val="00524B00"/>
    <w:rsid w:val="0052666F"/>
    <w:rsid w:val="00526BE0"/>
    <w:rsid w:val="0052752A"/>
    <w:rsid w:val="0052755C"/>
    <w:rsid w:val="005305A2"/>
    <w:rsid w:val="00530E6B"/>
    <w:rsid w:val="00531A7F"/>
    <w:rsid w:val="0053266B"/>
    <w:rsid w:val="00532674"/>
    <w:rsid w:val="00532C9E"/>
    <w:rsid w:val="00532F2A"/>
    <w:rsid w:val="005335C9"/>
    <w:rsid w:val="0053403B"/>
    <w:rsid w:val="005340C4"/>
    <w:rsid w:val="005357CB"/>
    <w:rsid w:val="0053582E"/>
    <w:rsid w:val="005358B8"/>
    <w:rsid w:val="00536346"/>
    <w:rsid w:val="00537179"/>
    <w:rsid w:val="005403B2"/>
    <w:rsid w:val="005409DA"/>
    <w:rsid w:val="00541B34"/>
    <w:rsid w:val="005427A0"/>
    <w:rsid w:val="00542C69"/>
    <w:rsid w:val="005444CC"/>
    <w:rsid w:val="005451F5"/>
    <w:rsid w:val="005452F6"/>
    <w:rsid w:val="005454E5"/>
    <w:rsid w:val="0054571B"/>
    <w:rsid w:val="00545CF7"/>
    <w:rsid w:val="00545F46"/>
    <w:rsid w:val="00547806"/>
    <w:rsid w:val="00547FC4"/>
    <w:rsid w:val="00550B36"/>
    <w:rsid w:val="005510B9"/>
    <w:rsid w:val="005523C3"/>
    <w:rsid w:val="0055263F"/>
    <w:rsid w:val="005528AD"/>
    <w:rsid w:val="00552C37"/>
    <w:rsid w:val="00552D76"/>
    <w:rsid w:val="00553043"/>
    <w:rsid w:val="00553BE5"/>
    <w:rsid w:val="00553CDE"/>
    <w:rsid w:val="00555591"/>
    <w:rsid w:val="00556AB8"/>
    <w:rsid w:val="00557402"/>
    <w:rsid w:val="0056064B"/>
    <w:rsid w:val="005606B8"/>
    <w:rsid w:val="005619A6"/>
    <w:rsid w:val="005619B9"/>
    <w:rsid w:val="005622C1"/>
    <w:rsid w:val="00562DA5"/>
    <w:rsid w:val="00563071"/>
    <w:rsid w:val="005639C3"/>
    <w:rsid w:val="005642C5"/>
    <w:rsid w:val="00565DB4"/>
    <w:rsid w:val="00566BE8"/>
    <w:rsid w:val="00567A90"/>
    <w:rsid w:val="00567E98"/>
    <w:rsid w:val="0056B3B0"/>
    <w:rsid w:val="005702F6"/>
    <w:rsid w:val="0057033F"/>
    <w:rsid w:val="00571E1F"/>
    <w:rsid w:val="00571FA8"/>
    <w:rsid w:val="0057275D"/>
    <w:rsid w:val="00572795"/>
    <w:rsid w:val="00572C59"/>
    <w:rsid w:val="00572EA2"/>
    <w:rsid w:val="005733A8"/>
    <w:rsid w:val="0057369A"/>
    <w:rsid w:val="00573BC6"/>
    <w:rsid w:val="00574194"/>
    <w:rsid w:val="00574698"/>
    <w:rsid w:val="00574A10"/>
    <w:rsid w:val="00576AC6"/>
    <w:rsid w:val="00576FB3"/>
    <w:rsid w:val="00577037"/>
    <w:rsid w:val="00577763"/>
    <w:rsid w:val="0057776D"/>
    <w:rsid w:val="005804A3"/>
    <w:rsid w:val="00580D37"/>
    <w:rsid w:val="0058169C"/>
    <w:rsid w:val="00581907"/>
    <w:rsid w:val="00581B8E"/>
    <w:rsid w:val="00582AE1"/>
    <w:rsid w:val="005838A0"/>
    <w:rsid w:val="00583C73"/>
    <w:rsid w:val="00583E17"/>
    <w:rsid w:val="00583E22"/>
    <w:rsid w:val="00584AF2"/>
    <w:rsid w:val="005869E1"/>
    <w:rsid w:val="00587EB2"/>
    <w:rsid w:val="005907F4"/>
    <w:rsid w:val="0059179B"/>
    <w:rsid w:val="005917BE"/>
    <w:rsid w:val="00591872"/>
    <w:rsid w:val="00592615"/>
    <w:rsid w:val="0059270A"/>
    <w:rsid w:val="00592802"/>
    <w:rsid w:val="005937AA"/>
    <w:rsid w:val="00593E96"/>
    <w:rsid w:val="00594135"/>
    <w:rsid w:val="00594B7A"/>
    <w:rsid w:val="005956AC"/>
    <w:rsid w:val="005A00A8"/>
    <w:rsid w:val="005A09AA"/>
    <w:rsid w:val="005A0CB5"/>
    <w:rsid w:val="005A1BC1"/>
    <w:rsid w:val="005A3241"/>
    <w:rsid w:val="005A37AB"/>
    <w:rsid w:val="005A38E8"/>
    <w:rsid w:val="005A436A"/>
    <w:rsid w:val="005A5E71"/>
    <w:rsid w:val="005A6A9E"/>
    <w:rsid w:val="005A6C30"/>
    <w:rsid w:val="005A6D68"/>
    <w:rsid w:val="005A7866"/>
    <w:rsid w:val="005B0BA0"/>
    <w:rsid w:val="005B1329"/>
    <w:rsid w:val="005B1F1C"/>
    <w:rsid w:val="005B2930"/>
    <w:rsid w:val="005B2B55"/>
    <w:rsid w:val="005B2CFB"/>
    <w:rsid w:val="005B301A"/>
    <w:rsid w:val="005B3996"/>
    <w:rsid w:val="005B4385"/>
    <w:rsid w:val="005B44F0"/>
    <w:rsid w:val="005B4CD4"/>
    <w:rsid w:val="005B4DB8"/>
    <w:rsid w:val="005B5092"/>
    <w:rsid w:val="005B653C"/>
    <w:rsid w:val="005B65D8"/>
    <w:rsid w:val="005B6A9B"/>
    <w:rsid w:val="005B7141"/>
    <w:rsid w:val="005B7550"/>
    <w:rsid w:val="005C0084"/>
    <w:rsid w:val="005C0850"/>
    <w:rsid w:val="005C0A36"/>
    <w:rsid w:val="005C0C2F"/>
    <w:rsid w:val="005C0D33"/>
    <w:rsid w:val="005C0DB9"/>
    <w:rsid w:val="005C120B"/>
    <w:rsid w:val="005C1617"/>
    <w:rsid w:val="005C1E99"/>
    <w:rsid w:val="005C4D39"/>
    <w:rsid w:val="005C5868"/>
    <w:rsid w:val="005C6EB7"/>
    <w:rsid w:val="005C7F08"/>
    <w:rsid w:val="005D17B6"/>
    <w:rsid w:val="005D289A"/>
    <w:rsid w:val="005D32CA"/>
    <w:rsid w:val="005D4328"/>
    <w:rsid w:val="005D44A1"/>
    <w:rsid w:val="005D4A31"/>
    <w:rsid w:val="005D5B2B"/>
    <w:rsid w:val="005D6291"/>
    <w:rsid w:val="005D6D99"/>
    <w:rsid w:val="005E0171"/>
    <w:rsid w:val="005E0B31"/>
    <w:rsid w:val="005E11B6"/>
    <w:rsid w:val="005E3986"/>
    <w:rsid w:val="005E3DC3"/>
    <w:rsid w:val="005E441D"/>
    <w:rsid w:val="005E5237"/>
    <w:rsid w:val="005E61AA"/>
    <w:rsid w:val="005E650B"/>
    <w:rsid w:val="005E6C37"/>
    <w:rsid w:val="005E7C93"/>
    <w:rsid w:val="005F0394"/>
    <w:rsid w:val="005F06DF"/>
    <w:rsid w:val="005F09F4"/>
    <w:rsid w:val="005F0E18"/>
    <w:rsid w:val="005F0F3D"/>
    <w:rsid w:val="005F1D12"/>
    <w:rsid w:val="005F2446"/>
    <w:rsid w:val="005F2461"/>
    <w:rsid w:val="005F2E55"/>
    <w:rsid w:val="005F3454"/>
    <w:rsid w:val="005F4D6C"/>
    <w:rsid w:val="005F53AC"/>
    <w:rsid w:val="005F5A5F"/>
    <w:rsid w:val="005F5BA2"/>
    <w:rsid w:val="005F6024"/>
    <w:rsid w:val="005F6E01"/>
    <w:rsid w:val="005F718D"/>
    <w:rsid w:val="005F729F"/>
    <w:rsid w:val="005F796C"/>
    <w:rsid w:val="005F7BC2"/>
    <w:rsid w:val="006005D6"/>
    <w:rsid w:val="00601459"/>
    <w:rsid w:val="00602317"/>
    <w:rsid w:val="00602FD6"/>
    <w:rsid w:val="00603808"/>
    <w:rsid w:val="00603A05"/>
    <w:rsid w:val="00603AD1"/>
    <w:rsid w:val="00603CB3"/>
    <w:rsid w:val="00603DC2"/>
    <w:rsid w:val="006043C2"/>
    <w:rsid w:val="00604433"/>
    <w:rsid w:val="00604D76"/>
    <w:rsid w:val="00604E56"/>
    <w:rsid w:val="00605AA3"/>
    <w:rsid w:val="00605FD4"/>
    <w:rsid w:val="00606B28"/>
    <w:rsid w:val="006070CC"/>
    <w:rsid w:val="00607AA2"/>
    <w:rsid w:val="0061020A"/>
    <w:rsid w:val="00610607"/>
    <w:rsid w:val="0061064F"/>
    <w:rsid w:val="00611700"/>
    <w:rsid w:val="00611E3D"/>
    <w:rsid w:val="0061423C"/>
    <w:rsid w:val="00614C6F"/>
    <w:rsid w:val="00615519"/>
    <w:rsid w:val="00616E2C"/>
    <w:rsid w:val="00620703"/>
    <w:rsid w:val="00621292"/>
    <w:rsid w:val="00621B74"/>
    <w:rsid w:val="00622348"/>
    <w:rsid w:val="00622852"/>
    <w:rsid w:val="00622D8B"/>
    <w:rsid w:val="00623075"/>
    <w:rsid w:val="00623176"/>
    <w:rsid w:val="0062343F"/>
    <w:rsid w:val="006235B6"/>
    <w:rsid w:val="00623D5C"/>
    <w:rsid w:val="00624B89"/>
    <w:rsid w:val="00624CCD"/>
    <w:rsid w:val="006253B5"/>
    <w:rsid w:val="0062541F"/>
    <w:rsid w:val="00626ED3"/>
    <w:rsid w:val="00626FED"/>
    <w:rsid w:val="0062748D"/>
    <w:rsid w:val="006300C6"/>
    <w:rsid w:val="00630EEF"/>
    <w:rsid w:val="006310FA"/>
    <w:rsid w:val="00631318"/>
    <w:rsid w:val="006318CE"/>
    <w:rsid w:val="006319D8"/>
    <w:rsid w:val="00632A7B"/>
    <w:rsid w:val="0063304D"/>
    <w:rsid w:val="0063319A"/>
    <w:rsid w:val="006334FE"/>
    <w:rsid w:val="006349A5"/>
    <w:rsid w:val="00635561"/>
    <w:rsid w:val="00636673"/>
    <w:rsid w:val="00637F16"/>
    <w:rsid w:val="00640509"/>
    <w:rsid w:val="006414CC"/>
    <w:rsid w:val="006418AF"/>
    <w:rsid w:val="00641D69"/>
    <w:rsid w:val="0064287E"/>
    <w:rsid w:val="00642B6F"/>
    <w:rsid w:val="00642DC5"/>
    <w:rsid w:val="00642FBC"/>
    <w:rsid w:val="006441D7"/>
    <w:rsid w:val="006463BD"/>
    <w:rsid w:val="006463F7"/>
    <w:rsid w:val="0064663B"/>
    <w:rsid w:val="006477DD"/>
    <w:rsid w:val="00650624"/>
    <w:rsid w:val="006506C2"/>
    <w:rsid w:val="00650A77"/>
    <w:rsid w:val="00650A90"/>
    <w:rsid w:val="00650C8A"/>
    <w:rsid w:val="006512C3"/>
    <w:rsid w:val="00651412"/>
    <w:rsid w:val="00651472"/>
    <w:rsid w:val="00651E22"/>
    <w:rsid w:val="00651F82"/>
    <w:rsid w:val="006537D6"/>
    <w:rsid w:val="00653FC5"/>
    <w:rsid w:val="00655555"/>
    <w:rsid w:val="00655CAC"/>
    <w:rsid w:val="00656722"/>
    <w:rsid w:val="006567AB"/>
    <w:rsid w:val="006567DD"/>
    <w:rsid w:val="00656C23"/>
    <w:rsid w:val="00657113"/>
    <w:rsid w:val="00657A33"/>
    <w:rsid w:val="006602F7"/>
    <w:rsid w:val="00660EE8"/>
    <w:rsid w:val="006612A6"/>
    <w:rsid w:val="00661691"/>
    <w:rsid w:val="00661789"/>
    <w:rsid w:val="00661C7D"/>
    <w:rsid w:val="00661F82"/>
    <w:rsid w:val="00661FA4"/>
    <w:rsid w:val="00662A5A"/>
    <w:rsid w:val="00663013"/>
    <w:rsid w:val="00663521"/>
    <w:rsid w:val="006636CE"/>
    <w:rsid w:val="0066388E"/>
    <w:rsid w:val="00663C8F"/>
    <w:rsid w:val="0066517C"/>
    <w:rsid w:val="006668A7"/>
    <w:rsid w:val="00666BFC"/>
    <w:rsid w:val="00667376"/>
    <w:rsid w:val="00667A84"/>
    <w:rsid w:val="00670230"/>
    <w:rsid w:val="006705C0"/>
    <w:rsid w:val="006713DF"/>
    <w:rsid w:val="006716EB"/>
    <w:rsid w:val="00673292"/>
    <w:rsid w:val="00673367"/>
    <w:rsid w:val="00673E78"/>
    <w:rsid w:val="00674FD1"/>
    <w:rsid w:val="006763D3"/>
    <w:rsid w:val="006769D1"/>
    <w:rsid w:val="00677FB5"/>
    <w:rsid w:val="006809BF"/>
    <w:rsid w:val="00680F8D"/>
    <w:rsid w:val="00681154"/>
    <w:rsid w:val="00681729"/>
    <w:rsid w:val="00682723"/>
    <w:rsid w:val="00683618"/>
    <w:rsid w:val="00684984"/>
    <w:rsid w:val="00684DD8"/>
    <w:rsid w:val="00684DEE"/>
    <w:rsid w:val="006856F3"/>
    <w:rsid w:val="00686B7E"/>
    <w:rsid w:val="00686F80"/>
    <w:rsid w:val="0068765F"/>
    <w:rsid w:val="006905D4"/>
    <w:rsid w:val="0069063A"/>
    <w:rsid w:val="00690777"/>
    <w:rsid w:val="00690A8D"/>
    <w:rsid w:val="006915B1"/>
    <w:rsid w:val="006915F9"/>
    <w:rsid w:val="00691B7D"/>
    <w:rsid w:val="00691BB9"/>
    <w:rsid w:val="00692776"/>
    <w:rsid w:val="00693141"/>
    <w:rsid w:val="00693DE2"/>
    <w:rsid w:val="00693E1A"/>
    <w:rsid w:val="00694338"/>
    <w:rsid w:val="00694889"/>
    <w:rsid w:val="00694909"/>
    <w:rsid w:val="00694CCE"/>
    <w:rsid w:val="00695060"/>
    <w:rsid w:val="0069512E"/>
    <w:rsid w:val="00695C1E"/>
    <w:rsid w:val="006964E8"/>
    <w:rsid w:val="00696517"/>
    <w:rsid w:val="00696A9B"/>
    <w:rsid w:val="00696B14"/>
    <w:rsid w:val="00696D9E"/>
    <w:rsid w:val="0069742C"/>
    <w:rsid w:val="00697464"/>
    <w:rsid w:val="006A150A"/>
    <w:rsid w:val="006A16EB"/>
    <w:rsid w:val="006A20BA"/>
    <w:rsid w:val="006A331D"/>
    <w:rsid w:val="006A364D"/>
    <w:rsid w:val="006A3BC1"/>
    <w:rsid w:val="006A4732"/>
    <w:rsid w:val="006A4CEE"/>
    <w:rsid w:val="006A4CF9"/>
    <w:rsid w:val="006A5D1A"/>
    <w:rsid w:val="006A5F32"/>
    <w:rsid w:val="006A7B1A"/>
    <w:rsid w:val="006B1E85"/>
    <w:rsid w:val="006B1F47"/>
    <w:rsid w:val="006B3B4D"/>
    <w:rsid w:val="006B3FC1"/>
    <w:rsid w:val="006B4E2C"/>
    <w:rsid w:val="006B58D3"/>
    <w:rsid w:val="006B6595"/>
    <w:rsid w:val="006B73AB"/>
    <w:rsid w:val="006C2B58"/>
    <w:rsid w:val="006C31C8"/>
    <w:rsid w:val="006C527E"/>
    <w:rsid w:val="006C554B"/>
    <w:rsid w:val="006C6414"/>
    <w:rsid w:val="006C6935"/>
    <w:rsid w:val="006C6DEC"/>
    <w:rsid w:val="006D1127"/>
    <w:rsid w:val="006D1CF4"/>
    <w:rsid w:val="006D30E9"/>
    <w:rsid w:val="006D35B6"/>
    <w:rsid w:val="006D3753"/>
    <w:rsid w:val="006D38D4"/>
    <w:rsid w:val="006D4519"/>
    <w:rsid w:val="006D519E"/>
    <w:rsid w:val="006D5383"/>
    <w:rsid w:val="006D5956"/>
    <w:rsid w:val="006D5C61"/>
    <w:rsid w:val="006D74A8"/>
    <w:rsid w:val="006D7945"/>
    <w:rsid w:val="006E0626"/>
    <w:rsid w:val="006E1839"/>
    <w:rsid w:val="006E1DDD"/>
    <w:rsid w:val="006E20FF"/>
    <w:rsid w:val="006E2551"/>
    <w:rsid w:val="006E29BA"/>
    <w:rsid w:val="006E3FCE"/>
    <w:rsid w:val="006E4CB4"/>
    <w:rsid w:val="006E56B7"/>
    <w:rsid w:val="006E62D6"/>
    <w:rsid w:val="006E6400"/>
    <w:rsid w:val="006E64C5"/>
    <w:rsid w:val="006E657E"/>
    <w:rsid w:val="006F14D2"/>
    <w:rsid w:val="006F1B50"/>
    <w:rsid w:val="006F2591"/>
    <w:rsid w:val="006F4582"/>
    <w:rsid w:val="006F478F"/>
    <w:rsid w:val="006F5F31"/>
    <w:rsid w:val="006F7AFD"/>
    <w:rsid w:val="00700098"/>
    <w:rsid w:val="00700157"/>
    <w:rsid w:val="00701713"/>
    <w:rsid w:val="0070171E"/>
    <w:rsid w:val="00701A0A"/>
    <w:rsid w:val="00701F84"/>
    <w:rsid w:val="00702F0D"/>
    <w:rsid w:val="00703197"/>
    <w:rsid w:val="007032DD"/>
    <w:rsid w:val="00703C58"/>
    <w:rsid w:val="0070446A"/>
    <w:rsid w:val="00705EB4"/>
    <w:rsid w:val="00706607"/>
    <w:rsid w:val="00706FE8"/>
    <w:rsid w:val="007101F4"/>
    <w:rsid w:val="0071037B"/>
    <w:rsid w:val="00710DB2"/>
    <w:rsid w:val="007113CF"/>
    <w:rsid w:val="00711564"/>
    <w:rsid w:val="0071362F"/>
    <w:rsid w:val="0071451E"/>
    <w:rsid w:val="00714CF3"/>
    <w:rsid w:val="007160F8"/>
    <w:rsid w:val="007171FA"/>
    <w:rsid w:val="007172C5"/>
    <w:rsid w:val="007201D7"/>
    <w:rsid w:val="00721023"/>
    <w:rsid w:val="00721628"/>
    <w:rsid w:val="00721B45"/>
    <w:rsid w:val="00723595"/>
    <w:rsid w:val="007249D6"/>
    <w:rsid w:val="00725E19"/>
    <w:rsid w:val="00730392"/>
    <w:rsid w:val="00732858"/>
    <w:rsid w:val="00732EE1"/>
    <w:rsid w:val="007342B8"/>
    <w:rsid w:val="00736081"/>
    <w:rsid w:val="007369E2"/>
    <w:rsid w:val="00736B55"/>
    <w:rsid w:val="00736EFC"/>
    <w:rsid w:val="00737689"/>
    <w:rsid w:val="0074098F"/>
    <w:rsid w:val="00740C1F"/>
    <w:rsid w:val="00743E40"/>
    <w:rsid w:val="00743EC9"/>
    <w:rsid w:val="0074431E"/>
    <w:rsid w:val="00744A70"/>
    <w:rsid w:val="00745194"/>
    <w:rsid w:val="007455EC"/>
    <w:rsid w:val="00745754"/>
    <w:rsid w:val="00745FD0"/>
    <w:rsid w:val="0074605B"/>
    <w:rsid w:val="00746067"/>
    <w:rsid w:val="0074661F"/>
    <w:rsid w:val="007468B8"/>
    <w:rsid w:val="007468CF"/>
    <w:rsid w:val="00746DE1"/>
    <w:rsid w:val="00746F27"/>
    <w:rsid w:val="007476A7"/>
    <w:rsid w:val="00747AA2"/>
    <w:rsid w:val="007501EB"/>
    <w:rsid w:val="00751053"/>
    <w:rsid w:val="0075259B"/>
    <w:rsid w:val="0075284A"/>
    <w:rsid w:val="00752CED"/>
    <w:rsid w:val="0075354F"/>
    <w:rsid w:val="00753CC8"/>
    <w:rsid w:val="00753D2B"/>
    <w:rsid w:val="00754795"/>
    <w:rsid w:val="00754B30"/>
    <w:rsid w:val="00755645"/>
    <w:rsid w:val="00755A8E"/>
    <w:rsid w:val="00756C71"/>
    <w:rsid w:val="00760C1F"/>
    <w:rsid w:val="00760FA2"/>
    <w:rsid w:val="00761866"/>
    <w:rsid w:val="00761A68"/>
    <w:rsid w:val="00761F68"/>
    <w:rsid w:val="00762007"/>
    <w:rsid w:val="0076290D"/>
    <w:rsid w:val="00762941"/>
    <w:rsid w:val="00764DF7"/>
    <w:rsid w:val="00765C49"/>
    <w:rsid w:val="00766F53"/>
    <w:rsid w:val="00766FBB"/>
    <w:rsid w:val="00770FE7"/>
    <w:rsid w:val="00771788"/>
    <w:rsid w:val="00771EAB"/>
    <w:rsid w:val="007727EF"/>
    <w:rsid w:val="00772920"/>
    <w:rsid w:val="0077341E"/>
    <w:rsid w:val="00773728"/>
    <w:rsid w:val="007740A9"/>
    <w:rsid w:val="007743DA"/>
    <w:rsid w:val="007744D0"/>
    <w:rsid w:val="00774566"/>
    <w:rsid w:val="00774CA1"/>
    <w:rsid w:val="00774E7B"/>
    <w:rsid w:val="00775367"/>
    <w:rsid w:val="007760BB"/>
    <w:rsid w:val="007765FD"/>
    <w:rsid w:val="007767E3"/>
    <w:rsid w:val="00776D2E"/>
    <w:rsid w:val="007774A2"/>
    <w:rsid w:val="007774DE"/>
    <w:rsid w:val="007778DF"/>
    <w:rsid w:val="007807D4"/>
    <w:rsid w:val="00780BAF"/>
    <w:rsid w:val="00780F18"/>
    <w:rsid w:val="00781A16"/>
    <w:rsid w:val="00781F70"/>
    <w:rsid w:val="00783717"/>
    <w:rsid w:val="0078430B"/>
    <w:rsid w:val="007845A9"/>
    <w:rsid w:val="00784CCB"/>
    <w:rsid w:val="00784E75"/>
    <w:rsid w:val="00785612"/>
    <w:rsid w:val="00785752"/>
    <w:rsid w:val="007858AF"/>
    <w:rsid w:val="00787048"/>
    <w:rsid w:val="00787670"/>
    <w:rsid w:val="0078F6FA"/>
    <w:rsid w:val="0079044A"/>
    <w:rsid w:val="00791402"/>
    <w:rsid w:val="007919A4"/>
    <w:rsid w:val="007920DA"/>
    <w:rsid w:val="00792530"/>
    <w:rsid w:val="00792571"/>
    <w:rsid w:val="00792E07"/>
    <w:rsid w:val="00793432"/>
    <w:rsid w:val="007948AA"/>
    <w:rsid w:val="00794E0D"/>
    <w:rsid w:val="0079617F"/>
    <w:rsid w:val="007962C7"/>
    <w:rsid w:val="00797577"/>
    <w:rsid w:val="00797DA2"/>
    <w:rsid w:val="007A0F9B"/>
    <w:rsid w:val="007A144F"/>
    <w:rsid w:val="007A1D48"/>
    <w:rsid w:val="007A24F4"/>
    <w:rsid w:val="007A2C69"/>
    <w:rsid w:val="007A2ED2"/>
    <w:rsid w:val="007A2F88"/>
    <w:rsid w:val="007A32FD"/>
    <w:rsid w:val="007A33A3"/>
    <w:rsid w:val="007A34A5"/>
    <w:rsid w:val="007A3F6F"/>
    <w:rsid w:val="007A4847"/>
    <w:rsid w:val="007A4D16"/>
    <w:rsid w:val="007A72A2"/>
    <w:rsid w:val="007A7AF7"/>
    <w:rsid w:val="007A7BC2"/>
    <w:rsid w:val="007B03AE"/>
    <w:rsid w:val="007B0EC6"/>
    <w:rsid w:val="007B17DC"/>
    <w:rsid w:val="007B1933"/>
    <w:rsid w:val="007B3CF5"/>
    <w:rsid w:val="007B3DDC"/>
    <w:rsid w:val="007B4234"/>
    <w:rsid w:val="007B4367"/>
    <w:rsid w:val="007B48CE"/>
    <w:rsid w:val="007B63A5"/>
    <w:rsid w:val="007B75FE"/>
    <w:rsid w:val="007C0575"/>
    <w:rsid w:val="007C09F7"/>
    <w:rsid w:val="007C215D"/>
    <w:rsid w:val="007C2D77"/>
    <w:rsid w:val="007C2DC6"/>
    <w:rsid w:val="007C4515"/>
    <w:rsid w:val="007C53AB"/>
    <w:rsid w:val="007C5624"/>
    <w:rsid w:val="007C567B"/>
    <w:rsid w:val="007D1078"/>
    <w:rsid w:val="007D3FE0"/>
    <w:rsid w:val="007D5106"/>
    <w:rsid w:val="007D5B52"/>
    <w:rsid w:val="007D5B98"/>
    <w:rsid w:val="007D675D"/>
    <w:rsid w:val="007D7C5F"/>
    <w:rsid w:val="007D7E59"/>
    <w:rsid w:val="007E1D72"/>
    <w:rsid w:val="007E208E"/>
    <w:rsid w:val="007E3E80"/>
    <w:rsid w:val="007E522B"/>
    <w:rsid w:val="007E5983"/>
    <w:rsid w:val="007E5A26"/>
    <w:rsid w:val="007E6B3C"/>
    <w:rsid w:val="007E6FD7"/>
    <w:rsid w:val="007E7012"/>
    <w:rsid w:val="007E7507"/>
    <w:rsid w:val="007E7DAF"/>
    <w:rsid w:val="007F0248"/>
    <w:rsid w:val="007F19CC"/>
    <w:rsid w:val="007F2879"/>
    <w:rsid w:val="007F29B8"/>
    <w:rsid w:val="007F3A0D"/>
    <w:rsid w:val="007F3C78"/>
    <w:rsid w:val="007F40C9"/>
    <w:rsid w:val="007F4712"/>
    <w:rsid w:val="007F4AB2"/>
    <w:rsid w:val="007F5587"/>
    <w:rsid w:val="007F5EAE"/>
    <w:rsid w:val="007F5FC8"/>
    <w:rsid w:val="007F623E"/>
    <w:rsid w:val="007F6316"/>
    <w:rsid w:val="007F748B"/>
    <w:rsid w:val="007F7FEB"/>
    <w:rsid w:val="007FBC48"/>
    <w:rsid w:val="0080062F"/>
    <w:rsid w:val="008006E0"/>
    <w:rsid w:val="00800D31"/>
    <w:rsid w:val="008039DD"/>
    <w:rsid w:val="00803B91"/>
    <w:rsid w:val="00803BE3"/>
    <w:rsid w:val="00804336"/>
    <w:rsid w:val="0080459C"/>
    <w:rsid w:val="00804BDD"/>
    <w:rsid w:val="00805230"/>
    <w:rsid w:val="008066D1"/>
    <w:rsid w:val="0080715D"/>
    <w:rsid w:val="00807957"/>
    <w:rsid w:val="00807ACF"/>
    <w:rsid w:val="008124AB"/>
    <w:rsid w:val="008130FC"/>
    <w:rsid w:val="008133CF"/>
    <w:rsid w:val="0081413E"/>
    <w:rsid w:val="00814519"/>
    <w:rsid w:val="00814B2D"/>
    <w:rsid w:val="008152F2"/>
    <w:rsid w:val="00815A7F"/>
    <w:rsid w:val="008177FB"/>
    <w:rsid w:val="008216E7"/>
    <w:rsid w:val="00821C0C"/>
    <w:rsid w:val="00821C5F"/>
    <w:rsid w:val="00823A2C"/>
    <w:rsid w:val="008242AC"/>
    <w:rsid w:val="00825162"/>
    <w:rsid w:val="0082538F"/>
    <w:rsid w:val="0082729F"/>
    <w:rsid w:val="00830503"/>
    <w:rsid w:val="0083197E"/>
    <w:rsid w:val="00831C56"/>
    <w:rsid w:val="0083224C"/>
    <w:rsid w:val="0083438E"/>
    <w:rsid w:val="008353DC"/>
    <w:rsid w:val="0083577A"/>
    <w:rsid w:val="00835F58"/>
    <w:rsid w:val="008368A8"/>
    <w:rsid w:val="0083718A"/>
    <w:rsid w:val="00837A78"/>
    <w:rsid w:val="0084048C"/>
    <w:rsid w:val="008407EC"/>
    <w:rsid w:val="00840D0A"/>
    <w:rsid w:val="00840D92"/>
    <w:rsid w:val="00841ED0"/>
    <w:rsid w:val="00841F12"/>
    <w:rsid w:val="00842975"/>
    <w:rsid w:val="00843B8A"/>
    <w:rsid w:val="00844000"/>
    <w:rsid w:val="008445BA"/>
    <w:rsid w:val="00844DFB"/>
    <w:rsid w:val="008455A1"/>
    <w:rsid w:val="00846E84"/>
    <w:rsid w:val="008471BF"/>
    <w:rsid w:val="00847CD8"/>
    <w:rsid w:val="00847CE3"/>
    <w:rsid w:val="0085221D"/>
    <w:rsid w:val="00852AB6"/>
    <w:rsid w:val="00852BB7"/>
    <w:rsid w:val="0085413C"/>
    <w:rsid w:val="008558A0"/>
    <w:rsid w:val="00855F79"/>
    <w:rsid w:val="00856470"/>
    <w:rsid w:val="00856993"/>
    <w:rsid w:val="00856D25"/>
    <w:rsid w:val="00857400"/>
    <w:rsid w:val="00861072"/>
    <w:rsid w:val="00862401"/>
    <w:rsid w:val="0086279A"/>
    <w:rsid w:val="00862AA5"/>
    <w:rsid w:val="00862D5B"/>
    <w:rsid w:val="008634E8"/>
    <w:rsid w:val="008635F9"/>
    <w:rsid w:val="00865997"/>
    <w:rsid w:val="008664D8"/>
    <w:rsid w:val="0086682A"/>
    <w:rsid w:val="00867E2E"/>
    <w:rsid w:val="00871ACB"/>
    <w:rsid w:val="00871EA0"/>
    <w:rsid w:val="00872A8E"/>
    <w:rsid w:val="0087345F"/>
    <w:rsid w:val="008736DB"/>
    <w:rsid w:val="00873FFD"/>
    <w:rsid w:val="00875CB6"/>
    <w:rsid w:val="00875EC5"/>
    <w:rsid w:val="0087633C"/>
    <w:rsid w:val="008768E5"/>
    <w:rsid w:val="00876B79"/>
    <w:rsid w:val="0088020A"/>
    <w:rsid w:val="0088103F"/>
    <w:rsid w:val="0088182A"/>
    <w:rsid w:val="00882D9D"/>
    <w:rsid w:val="00882FC3"/>
    <w:rsid w:val="00883056"/>
    <w:rsid w:val="00884FA4"/>
    <w:rsid w:val="0088544A"/>
    <w:rsid w:val="008856B0"/>
    <w:rsid w:val="008900D5"/>
    <w:rsid w:val="00890A96"/>
    <w:rsid w:val="00891CB3"/>
    <w:rsid w:val="00892079"/>
    <w:rsid w:val="008921AA"/>
    <w:rsid w:val="00892289"/>
    <w:rsid w:val="008922C0"/>
    <w:rsid w:val="00894277"/>
    <w:rsid w:val="008951DD"/>
    <w:rsid w:val="0089567B"/>
    <w:rsid w:val="008960F5"/>
    <w:rsid w:val="00896123"/>
    <w:rsid w:val="00896FF2"/>
    <w:rsid w:val="008A1AAD"/>
    <w:rsid w:val="008A20AB"/>
    <w:rsid w:val="008A20E1"/>
    <w:rsid w:val="008A2902"/>
    <w:rsid w:val="008A33E1"/>
    <w:rsid w:val="008A37BF"/>
    <w:rsid w:val="008A3FC8"/>
    <w:rsid w:val="008A45FD"/>
    <w:rsid w:val="008A4B7A"/>
    <w:rsid w:val="008A4DCC"/>
    <w:rsid w:val="008A5258"/>
    <w:rsid w:val="008A618D"/>
    <w:rsid w:val="008A69FB"/>
    <w:rsid w:val="008A6CDB"/>
    <w:rsid w:val="008A73E2"/>
    <w:rsid w:val="008A7C0E"/>
    <w:rsid w:val="008B065E"/>
    <w:rsid w:val="008B06DF"/>
    <w:rsid w:val="008B0919"/>
    <w:rsid w:val="008B0E08"/>
    <w:rsid w:val="008B1765"/>
    <w:rsid w:val="008B3130"/>
    <w:rsid w:val="008B3585"/>
    <w:rsid w:val="008B3F11"/>
    <w:rsid w:val="008B3F3F"/>
    <w:rsid w:val="008B58BA"/>
    <w:rsid w:val="008B5F12"/>
    <w:rsid w:val="008B61FD"/>
    <w:rsid w:val="008B6405"/>
    <w:rsid w:val="008B6B39"/>
    <w:rsid w:val="008B6BB4"/>
    <w:rsid w:val="008B7878"/>
    <w:rsid w:val="008C0B4F"/>
    <w:rsid w:val="008C210A"/>
    <w:rsid w:val="008C2AA5"/>
    <w:rsid w:val="008C3693"/>
    <w:rsid w:val="008C392D"/>
    <w:rsid w:val="008C3AAC"/>
    <w:rsid w:val="008C4964"/>
    <w:rsid w:val="008C5EA0"/>
    <w:rsid w:val="008C605D"/>
    <w:rsid w:val="008C7220"/>
    <w:rsid w:val="008C73FD"/>
    <w:rsid w:val="008C7D5B"/>
    <w:rsid w:val="008D03DD"/>
    <w:rsid w:val="008D0470"/>
    <w:rsid w:val="008D0BB9"/>
    <w:rsid w:val="008D1DD4"/>
    <w:rsid w:val="008D1F49"/>
    <w:rsid w:val="008D332F"/>
    <w:rsid w:val="008D5CE9"/>
    <w:rsid w:val="008D634A"/>
    <w:rsid w:val="008D67E9"/>
    <w:rsid w:val="008D7034"/>
    <w:rsid w:val="008D7771"/>
    <w:rsid w:val="008D7E8B"/>
    <w:rsid w:val="008E0539"/>
    <w:rsid w:val="008E148B"/>
    <w:rsid w:val="008E1CAF"/>
    <w:rsid w:val="008E2845"/>
    <w:rsid w:val="008E5858"/>
    <w:rsid w:val="008E5998"/>
    <w:rsid w:val="008E6959"/>
    <w:rsid w:val="008E6D8D"/>
    <w:rsid w:val="008F01B2"/>
    <w:rsid w:val="008F03C6"/>
    <w:rsid w:val="008F044E"/>
    <w:rsid w:val="008F0740"/>
    <w:rsid w:val="008F1002"/>
    <w:rsid w:val="008F18F8"/>
    <w:rsid w:val="008F1B56"/>
    <w:rsid w:val="008F1FBA"/>
    <w:rsid w:val="008F2A96"/>
    <w:rsid w:val="008F397B"/>
    <w:rsid w:val="008F3C18"/>
    <w:rsid w:val="008F3D5F"/>
    <w:rsid w:val="008F4225"/>
    <w:rsid w:val="008F4D6A"/>
    <w:rsid w:val="008F529F"/>
    <w:rsid w:val="008F7D6D"/>
    <w:rsid w:val="0090022B"/>
    <w:rsid w:val="0090143D"/>
    <w:rsid w:val="00902F9A"/>
    <w:rsid w:val="0090315E"/>
    <w:rsid w:val="009031A3"/>
    <w:rsid w:val="00904053"/>
    <w:rsid w:val="0090419F"/>
    <w:rsid w:val="0090529E"/>
    <w:rsid w:val="0090549A"/>
    <w:rsid w:val="009060B1"/>
    <w:rsid w:val="00906435"/>
    <w:rsid w:val="009075E5"/>
    <w:rsid w:val="00910062"/>
    <w:rsid w:val="00910163"/>
    <w:rsid w:val="0091083A"/>
    <w:rsid w:val="00910D97"/>
    <w:rsid w:val="00911489"/>
    <w:rsid w:val="00911588"/>
    <w:rsid w:val="00911BED"/>
    <w:rsid w:val="00911E21"/>
    <w:rsid w:val="00913B8F"/>
    <w:rsid w:val="00913E24"/>
    <w:rsid w:val="00914CDF"/>
    <w:rsid w:val="0091540F"/>
    <w:rsid w:val="00915976"/>
    <w:rsid w:val="00916E1E"/>
    <w:rsid w:val="00917C5D"/>
    <w:rsid w:val="00920385"/>
    <w:rsid w:val="009203F2"/>
    <w:rsid w:val="00920B4D"/>
    <w:rsid w:val="00920FA1"/>
    <w:rsid w:val="009218DF"/>
    <w:rsid w:val="009227F3"/>
    <w:rsid w:val="0092345A"/>
    <w:rsid w:val="009246B3"/>
    <w:rsid w:val="00924A3D"/>
    <w:rsid w:val="00924CE1"/>
    <w:rsid w:val="00924D60"/>
    <w:rsid w:val="0092568C"/>
    <w:rsid w:val="009261C5"/>
    <w:rsid w:val="009266B6"/>
    <w:rsid w:val="009268D0"/>
    <w:rsid w:val="009274F2"/>
    <w:rsid w:val="009275FC"/>
    <w:rsid w:val="00927804"/>
    <w:rsid w:val="00930099"/>
    <w:rsid w:val="009304EB"/>
    <w:rsid w:val="00930F91"/>
    <w:rsid w:val="00931AC2"/>
    <w:rsid w:val="0093229F"/>
    <w:rsid w:val="009322F9"/>
    <w:rsid w:val="009326A8"/>
    <w:rsid w:val="00932800"/>
    <w:rsid w:val="009341E6"/>
    <w:rsid w:val="00934325"/>
    <w:rsid w:val="0093447D"/>
    <w:rsid w:val="0093495C"/>
    <w:rsid w:val="00935689"/>
    <w:rsid w:val="0093722F"/>
    <w:rsid w:val="00937DCC"/>
    <w:rsid w:val="00940405"/>
    <w:rsid w:val="00940B33"/>
    <w:rsid w:val="00940B73"/>
    <w:rsid w:val="009416D7"/>
    <w:rsid w:val="00941FC2"/>
    <w:rsid w:val="00942C02"/>
    <w:rsid w:val="00943E3F"/>
    <w:rsid w:val="00944738"/>
    <w:rsid w:val="0094496E"/>
    <w:rsid w:val="0094503C"/>
    <w:rsid w:val="00945B2F"/>
    <w:rsid w:val="00947389"/>
    <w:rsid w:val="00947C4C"/>
    <w:rsid w:val="00947DE0"/>
    <w:rsid w:val="009517B8"/>
    <w:rsid w:val="009519EA"/>
    <w:rsid w:val="00952108"/>
    <w:rsid w:val="00952868"/>
    <w:rsid w:val="00952AFD"/>
    <w:rsid w:val="00954A75"/>
    <w:rsid w:val="00954CD1"/>
    <w:rsid w:val="00954D16"/>
    <w:rsid w:val="009556DF"/>
    <w:rsid w:val="00955708"/>
    <w:rsid w:val="00955EAA"/>
    <w:rsid w:val="009563BE"/>
    <w:rsid w:val="009565AB"/>
    <w:rsid w:val="00961CCD"/>
    <w:rsid w:val="009628C2"/>
    <w:rsid w:val="009628E2"/>
    <w:rsid w:val="009629D5"/>
    <w:rsid w:val="00962F4F"/>
    <w:rsid w:val="009644B0"/>
    <w:rsid w:val="0096463E"/>
    <w:rsid w:val="00964C4D"/>
    <w:rsid w:val="00964DAA"/>
    <w:rsid w:val="0096568F"/>
    <w:rsid w:val="00965943"/>
    <w:rsid w:val="00965CAC"/>
    <w:rsid w:val="00971671"/>
    <w:rsid w:val="00971F50"/>
    <w:rsid w:val="00972AEB"/>
    <w:rsid w:val="00973082"/>
    <w:rsid w:val="009730A5"/>
    <w:rsid w:val="00973190"/>
    <w:rsid w:val="009733E6"/>
    <w:rsid w:val="00973647"/>
    <w:rsid w:val="009738A5"/>
    <w:rsid w:val="00974C1C"/>
    <w:rsid w:val="00974EFE"/>
    <w:rsid w:val="00975010"/>
    <w:rsid w:val="00975514"/>
    <w:rsid w:val="009757CB"/>
    <w:rsid w:val="00976737"/>
    <w:rsid w:val="009769D6"/>
    <w:rsid w:val="00976AD1"/>
    <w:rsid w:val="009777A2"/>
    <w:rsid w:val="00980239"/>
    <w:rsid w:val="00981277"/>
    <w:rsid w:val="0098407D"/>
    <w:rsid w:val="00984319"/>
    <w:rsid w:val="0098790B"/>
    <w:rsid w:val="00987D1A"/>
    <w:rsid w:val="0098FDA5"/>
    <w:rsid w:val="00990C6B"/>
    <w:rsid w:val="009910CD"/>
    <w:rsid w:val="009915EF"/>
    <w:rsid w:val="00993A2A"/>
    <w:rsid w:val="009943C4"/>
    <w:rsid w:val="00995D79"/>
    <w:rsid w:val="00996763"/>
    <w:rsid w:val="00996965"/>
    <w:rsid w:val="0099790A"/>
    <w:rsid w:val="00997F29"/>
    <w:rsid w:val="009A0A00"/>
    <w:rsid w:val="009A0B52"/>
    <w:rsid w:val="009A17C4"/>
    <w:rsid w:val="009A1DF1"/>
    <w:rsid w:val="009A3C2D"/>
    <w:rsid w:val="009A3F5E"/>
    <w:rsid w:val="009A585F"/>
    <w:rsid w:val="009A7070"/>
    <w:rsid w:val="009A7955"/>
    <w:rsid w:val="009B06C9"/>
    <w:rsid w:val="009B2DEE"/>
    <w:rsid w:val="009B31E1"/>
    <w:rsid w:val="009B3A35"/>
    <w:rsid w:val="009B5616"/>
    <w:rsid w:val="009B6BDF"/>
    <w:rsid w:val="009B6DE5"/>
    <w:rsid w:val="009C039B"/>
    <w:rsid w:val="009C1C47"/>
    <w:rsid w:val="009C26D9"/>
    <w:rsid w:val="009C2A57"/>
    <w:rsid w:val="009C3572"/>
    <w:rsid w:val="009C37BF"/>
    <w:rsid w:val="009C3A03"/>
    <w:rsid w:val="009C5132"/>
    <w:rsid w:val="009C52AE"/>
    <w:rsid w:val="009C63E7"/>
    <w:rsid w:val="009C7644"/>
    <w:rsid w:val="009C7756"/>
    <w:rsid w:val="009C77DC"/>
    <w:rsid w:val="009C7F76"/>
    <w:rsid w:val="009D037C"/>
    <w:rsid w:val="009D0D7D"/>
    <w:rsid w:val="009D1006"/>
    <w:rsid w:val="009D262A"/>
    <w:rsid w:val="009D43F8"/>
    <w:rsid w:val="009D4A4F"/>
    <w:rsid w:val="009D4B9F"/>
    <w:rsid w:val="009D4EE3"/>
    <w:rsid w:val="009D578A"/>
    <w:rsid w:val="009D57BE"/>
    <w:rsid w:val="009D7103"/>
    <w:rsid w:val="009D74CF"/>
    <w:rsid w:val="009E05B9"/>
    <w:rsid w:val="009E1322"/>
    <w:rsid w:val="009E331D"/>
    <w:rsid w:val="009E3361"/>
    <w:rsid w:val="009E3C53"/>
    <w:rsid w:val="009E53C3"/>
    <w:rsid w:val="009E566A"/>
    <w:rsid w:val="009E56B5"/>
    <w:rsid w:val="009E6A85"/>
    <w:rsid w:val="009E6F81"/>
    <w:rsid w:val="009E7573"/>
    <w:rsid w:val="009E7DBE"/>
    <w:rsid w:val="009F04C2"/>
    <w:rsid w:val="009F061C"/>
    <w:rsid w:val="009F06DD"/>
    <w:rsid w:val="009F0A07"/>
    <w:rsid w:val="009F0C29"/>
    <w:rsid w:val="009F16B1"/>
    <w:rsid w:val="009F1C2B"/>
    <w:rsid w:val="009F3649"/>
    <w:rsid w:val="009F4E48"/>
    <w:rsid w:val="009F53C4"/>
    <w:rsid w:val="009F5D73"/>
    <w:rsid w:val="009F6225"/>
    <w:rsid w:val="009F79D7"/>
    <w:rsid w:val="009F7A7B"/>
    <w:rsid w:val="009F7B33"/>
    <w:rsid w:val="00A002BB"/>
    <w:rsid w:val="00A010B4"/>
    <w:rsid w:val="00A01761"/>
    <w:rsid w:val="00A01A00"/>
    <w:rsid w:val="00A01CE5"/>
    <w:rsid w:val="00A023F5"/>
    <w:rsid w:val="00A026EF"/>
    <w:rsid w:val="00A02A03"/>
    <w:rsid w:val="00A03034"/>
    <w:rsid w:val="00A0332D"/>
    <w:rsid w:val="00A063F0"/>
    <w:rsid w:val="00A07FB8"/>
    <w:rsid w:val="00A0F210"/>
    <w:rsid w:val="00A10D8C"/>
    <w:rsid w:val="00A129C6"/>
    <w:rsid w:val="00A13A29"/>
    <w:rsid w:val="00A141E5"/>
    <w:rsid w:val="00A158E1"/>
    <w:rsid w:val="00A160FC"/>
    <w:rsid w:val="00A16C09"/>
    <w:rsid w:val="00A17260"/>
    <w:rsid w:val="00A17BA8"/>
    <w:rsid w:val="00A17DEB"/>
    <w:rsid w:val="00A17EE1"/>
    <w:rsid w:val="00A20550"/>
    <w:rsid w:val="00A20D90"/>
    <w:rsid w:val="00A211D4"/>
    <w:rsid w:val="00A22421"/>
    <w:rsid w:val="00A22AAD"/>
    <w:rsid w:val="00A230F1"/>
    <w:rsid w:val="00A236CD"/>
    <w:rsid w:val="00A2398B"/>
    <w:rsid w:val="00A23FDC"/>
    <w:rsid w:val="00A24451"/>
    <w:rsid w:val="00A244AD"/>
    <w:rsid w:val="00A24643"/>
    <w:rsid w:val="00A24BE4"/>
    <w:rsid w:val="00A251D0"/>
    <w:rsid w:val="00A25C53"/>
    <w:rsid w:val="00A26043"/>
    <w:rsid w:val="00A26690"/>
    <w:rsid w:val="00A27636"/>
    <w:rsid w:val="00A27A8B"/>
    <w:rsid w:val="00A30FE6"/>
    <w:rsid w:val="00A316DA"/>
    <w:rsid w:val="00A31A1F"/>
    <w:rsid w:val="00A33B12"/>
    <w:rsid w:val="00A33F55"/>
    <w:rsid w:val="00A340FE"/>
    <w:rsid w:val="00A341B1"/>
    <w:rsid w:val="00A34801"/>
    <w:rsid w:val="00A34EB4"/>
    <w:rsid w:val="00A35CEC"/>
    <w:rsid w:val="00A37150"/>
    <w:rsid w:val="00A371DE"/>
    <w:rsid w:val="00A37459"/>
    <w:rsid w:val="00A40E1A"/>
    <w:rsid w:val="00A413D4"/>
    <w:rsid w:val="00A41518"/>
    <w:rsid w:val="00A41B1C"/>
    <w:rsid w:val="00A43291"/>
    <w:rsid w:val="00A439D4"/>
    <w:rsid w:val="00A454CE"/>
    <w:rsid w:val="00A45508"/>
    <w:rsid w:val="00A45C1D"/>
    <w:rsid w:val="00A46937"/>
    <w:rsid w:val="00A47C21"/>
    <w:rsid w:val="00A50385"/>
    <w:rsid w:val="00A5082A"/>
    <w:rsid w:val="00A50960"/>
    <w:rsid w:val="00A50A32"/>
    <w:rsid w:val="00A511A4"/>
    <w:rsid w:val="00A51F68"/>
    <w:rsid w:val="00A5224C"/>
    <w:rsid w:val="00A5289B"/>
    <w:rsid w:val="00A529F0"/>
    <w:rsid w:val="00A53D47"/>
    <w:rsid w:val="00A54006"/>
    <w:rsid w:val="00A54D08"/>
    <w:rsid w:val="00A54E83"/>
    <w:rsid w:val="00A553A2"/>
    <w:rsid w:val="00A55631"/>
    <w:rsid w:val="00A5653B"/>
    <w:rsid w:val="00A56941"/>
    <w:rsid w:val="00A57236"/>
    <w:rsid w:val="00A57425"/>
    <w:rsid w:val="00A579E0"/>
    <w:rsid w:val="00A6105C"/>
    <w:rsid w:val="00A6126F"/>
    <w:rsid w:val="00A61661"/>
    <w:rsid w:val="00A61801"/>
    <w:rsid w:val="00A61C37"/>
    <w:rsid w:val="00A62937"/>
    <w:rsid w:val="00A63BC6"/>
    <w:rsid w:val="00A64264"/>
    <w:rsid w:val="00A642D8"/>
    <w:rsid w:val="00A64EBC"/>
    <w:rsid w:val="00A654A2"/>
    <w:rsid w:val="00A664B0"/>
    <w:rsid w:val="00A66789"/>
    <w:rsid w:val="00A67BD5"/>
    <w:rsid w:val="00A702F4"/>
    <w:rsid w:val="00A70BB7"/>
    <w:rsid w:val="00A717F6"/>
    <w:rsid w:val="00A71B07"/>
    <w:rsid w:val="00A72C31"/>
    <w:rsid w:val="00A72F11"/>
    <w:rsid w:val="00A74696"/>
    <w:rsid w:val="00A74EDE"/>
    <w:rsid w:val="00A76938"/>
    <w:rsid w:val="00A77422"/>
    <w:rsid w:val="00A77660"/>
    <w:rsid w:val="00A7780F"/>
    <w:rsid w:val="00A779EB"/>
    <w:rsid w:val="00A8013F"/>
    <w:rsid w:val="00A80239"/>
    <w:rsid w:val="00A818AD"/>
    <w:rsid w:val="00A81A14"/>
    <w:rsid w:val="00A81D45"/>
    <w:rsid w:val="00A83FD6"/>
    <w:rsid w:val="00A84972"/>
    <w:rsid w:val="00A84BBA"/>
    <w:rsid w:val="00A8646B"/>
    <w:rsid w:val="00A865E7"/>
    <w:rsid w:val="00A874F7"/>
    <w:rsid w:val="00A87E46"/>
    <w:rsid w:val="00A927A6"/>
    <w:rsid w:val="00A93386"/>
    <w:rsid w:val="00A93C1E"/>
    <w:rsid w:val="00A94CE8"/>
    <w:rsid w:val="00A957DB"/>
    <w:rsid w:val="00A95ACC"/>
    <w:rsid w:val="00A95B1F"/>
    <w:rsid w:val="00A95B79"/>
    <w:rsid w:val="00A95E26"/>
    <w:rsid w:val="00A96AFC"/>
    <w:rsid w:val="00A97919"/>
    <w:rsid w:val="00A97CF1"/>
    <w:rsid w:val="00A97E7A"/>
    <w:rsid w:val="00A97F18"/>
    <w:rsid w:val="00AA1322"/>
    <w:rsid w:val="00AA37E1"/>
    <w:rsid w:val="00AA3D07"/>
    <w:rsid w:val="00AA3E13"/>
    <w:rsid w:val="00AA49D7"/>
    <w:rsid w:val="00AA6C69"/>
    <w:rsid w:val="00AA7B0B"/>
    <w:rsid w:val="00AAD12C"/>
    <w:rsid w:val="00AB0A57"/>
    <w:rsid w:val="00AB0CCD"/>
    <w:rsid w:val="00AB0E53"/>
    <w:rsid w:val="00AB22CD"/>
    <w:rsid w:val="00AB2E8E"/>
    <w:rsid w:val="00AB5485"/>
    <w:rsid w:val="00AB5CA7"/>
    <w:rsid w:val="00AB60CB"/>
    <w:rsid w:val="00AB65BA"/>
    <w:rsid w:val="00AB65DA"/>
    <w:rsid w:val="00AB72F5"/>
    <w:rsid w:val="00AC015C"/>
    <w:rsid w:val="00AC2B60"/>
    <w:rsid w:val="00AC3017"/>
    <w:rsid w:val="00AC40AD"/>
    <w:rsid w:val="00AC48B9"/>
    <w:rsid w:val="00AC4938"/>
    <w:rsid w:val="00AC548E"/>
    <w:rsid w:val="00AC5E71"/>
    <w:rsid w:val="00AC6532"/>
    <w:rsid w:val="00AC659E"/>
    <w:rsid w:val="00AC730A"/>
    <w:rsid w:val="00AC79F8"/>
    <w:rsid w:val="00AC79FC"/>
    <w:rsid w:val="00AD1390"/>
    <w:rsid w:val="00AD26B3"/>
    <w:rsid w:val="00AD2A06"/>
    <w:rsid w:val="00AD2F2E"/>
    <w:rsid w:val="00AD39B0"/>
    <w:rsid w:val="00AD42F6"/>
    <w:rsid w:val="00AD4326"/>
    <w:rsid w:val="00AD7012"/>
    <w:rsid w:val="00AD70BF"/>
    <w:rsid w:val="00AD7DB9"/>
    <w:rsid w:val="00AE0A76"/>
    <w:rsid w:val="00AE1341"/>
    <w:rsid w:val="00AE1F3D"/>
    <w:rsid w:val="00AE29D9"/>
    <w:rsid w:val="00AE2D8D"/>
    <w:rsid w:val="00AE355C"/>
    <w:rsid w:val="00AE439D"/>
    <w:rsid w:val="00AE4B53"/>
    <w:rsid w:val="00AE5DCB"/>
    <w:rsid w:val="00AE65BD"/>
    <w:rsid w:val="00AE683B"/>
    <w:rsid w:val="00AE733C"/>
    <w:rsid w:val="00AE7E44"/>
    <w:rsid w:val="00AEC91E"/>
    <w:rsid w:val="00AF0989"/>
    <w:rsid w:val="00AF0C8D"/>
    <w:rsid w:val="00AF1132"/>
    <w:rsid w:val="00AF1498"/>
    <w:rsid w:val="00AF1D3D"/>
    <w:rsid w:val="00AF1F43"/>
    <w:rsid w:val="00AF2CA4"/>
    <w:rsid w:val="00AF325C"/>
    <w:rsid w:val="00AF3565"/>
    <w:rsid w:val="00AF3DDC"/>
    <w:rsid w:val="00AF4012"/>
    <w:rsid w:val="00AF4114"/>
    <w:rsid w:val="00AF41BC"/>
    <w:rsid w:val="00AF469E"/>
    <w:rsid w:val="00AF4A4C"/>
    <w:rsid w:val="00AF4B4F"/>
    <w:rsid w:val="00AF5028"/>
    <w:rsid w:val="00AF5C54"/>
    <w:rsid w:val="00AF5F13"/>
    <w:rsid w:val="00AF70E5"/>
    <w:rsid w:val="00AFC53D"/>
    <w:rsid w:val="00B005EA"/>
    <w:rsid w:val="00B00DBC"/>
    <w:rsid w:val="00B015C5"/>
    <w:rsid w:val="00B0167A"/>
    <w:rsid w:val="00B02054"/>
    <w:rsid w:val="00B03742"/>
    <w:rsid w:val="00B03D2C"/>
    <w:rsid w:val="00B058C7"/>
    <w:rsid w:val="00B05C59"/>
    <w:rsid w:val="00B06025"/>
    <w:rsid w:val="00B06106"/>
    <w:rsid w:val="00B0657A"/>
    <w:rsid w:val="00B120D9"/>
    <w:rsid w:val="00B12CC2"/>
    <w:rsid w:val="00B14747"/>
    <w:rsid w:val="00B15955"/>
    <w:rsid w:val="00B17B20"/>
    <w:rsid w:val="00B2086A"/>
    <w:rsid w:val="00B20A90"/>
    <w:rsid w:val="00B20F73"/>
    <w:rsid w:val="00B214C2"/>
    <w:rsid w:val="00B21CDD"/>
    <w:rsid w:val="00B23203"/>
    <w:rsid w:val="00B23294"/>
    <w:rsid w:val="00B23C20"/>
    <w:rsid w:val="00B23C8A"/>
    <w:rsid w:val="00B2454A"/>
    <w:rsid w:val="00B24935"/>
    <w:rsid w:val="00B264A9"/>
    <w:rsid w:val="00B26CCC"/>
    <w:rsid w:val="00B26FF9"/>
    <w:rsid w:val="00B271B2"/>
    <w:rsid w:val="00B27F41"/>
    <w:rsid w:val="00B31336"/>
    <w:rsid w:val="00B315D4"/>
    <w:rsid w:val="00B32F13"/>
    <w:rsid w:val="00B33B32"/>
    <w:rsid w:val="00B34E3F"/>
    <w:rsid w:val="00B35A31"/>
    <w:rsid w:val="00B35C17"/>
    <w:rsid w:val="00B369F8"/>
    <w:rsid w:val="00B36D00"/>
    <w:rsid w:val="00B37F9E"/>
    <w:rsid w:val="00B40457"/>
    <w:rsid w:val="00B40742"/>
    <w:rsid w:val="00B40A60"/>
    <w:rsid w:val="00B40BF4"/>
    <w:rsid w:val="00B411E4"/>
    <w:rsid w:val="00B42185"/>
    <w:rsid w:val="00B423D7"/>
    <w:rsid w:val="00B4250D"/>
    <w:rsid w:val="00B425C4"/>
    <w:rsid w:val="00B42E9A"/>
    <w:rsid w:val="00B431ED"/>
    <w:rsid w:val="00B43878"/>
    <w:rsid w:val="00B4457B"/>
    <w:rsid w:val="00B44D8C"/>
    <w:rsid w:val="00B452D5"/>
    <w:rsid w:val="00B4563F"/>
    <w:rsid w:val="00B46FC0"/>
    <w:rsid w:val="00B47550"/>
    <w:rsid w:val="00B4765A"/>
    <w:rsid w:val="00B47D36"/>
    <w:rsid w:val="00B50DE9"/>
    <w:rsid w:val="00B50F89"/>
    <w:rsid w:val="00B515C8"/>
    <w:rsid w:val="00B5212E"/>
    <w:rsid w:val="00B53525"/>
    <w:rsid w:val="00B53D90"/>
    <w:rsid w:val="00B544F5"/>
    <w:rsid w:val="00B54651"/>
    <w:rsid w:val="00B5531E"/>
    <w:rsid w:val="00B558BE"/>
    <w:rsid w:val="00B577FE"/>
    <w:rsid w:val="00B57A7B"/>
    <w:rsid w:val="00B57DA4"/>
    <w:rsid w:val="00B57E16"/>
    <w:rsid w:val="00B61A9A"/>
    <w:rsid w:val="00B61BC1"/>
    <w:rsid w:val="00B62BC7"/>
    <w:rsid w:val="00B63197"/>
    <w:rsid w:val="00B63B14"/>
    <w:rsid w:val="00B64E5B"/>
    <w:rsid w:val="00B65045"/>
    <w:rsid w:val="00B657A7"/>
    <w:rsid w:val="00B6599A"/>
    <w:rsid w:val="00B65C33"/>
    <w:rsid w:val="00B669D5"/>
    <w:rsid w:val="00B66BA4"/>
    <w:rsid w:val="00B67534"/>
    <w:rsid w:val="00B71140"/>
    <w:rsid w:val="00B71829"/>
    <w:rsid w:val="00B71FF5"/>
    <w:rsid w:val="00B72BD4"/>
    <w:rsid w:val="00B72C26"/>
    <w:rsid w:val="00B72C2E"/>
    <w:rsid w:val="00B739AC"/>
    <w:rsid w:val="00B73BDA"/>
    <w:rsid w:val="00B73FF6"/>
    <w:rsid w:val="00B753BD"/>
    <w:rsid w:val="00B756FA"/>
    <w:rsid w:val="00B75DE1"/>
    <w:rsid w:val="00B769A7"/>
    <w:rsid w:val="00B805A4"/>
    <w:rsid w:val="00B82DC9"/>
    <w:rsid w:val="00B832BD"/>
    <w:rsid w:val="00B846B0"/>
    <w:rsid w:val="00B84787"/>
    <w:rsid w:val="00B85085"/>
    <w:rsid w:val="00B860AD"/>
    <w:rsid w:val="00B867C3"/>
    <w:rsid w:val="00B86FB2"/>
    <w:rsid w:val="00B873F1"/>
    <w:rsid w:val="00B879FF"/>
    <w:rsid w:val="00B87E63"/>
    <w:rsid w:val="00B916FA"/>
    <w:rsid w:val="00B933A7"/>
    <w:rsid w:val="00B93526"/>
    <w:rsid w:val="00B94466"/>
    <w:rsid w:val="00B95183"/>
    <w:rsid w:val="00B955FE"/>
    <w:rsid w:val="00B95BAA"/>
    <w:rsid w:val="00B97A46"/>
    <w:rsid w:val="00BA0480"/>
    <w:rsid w:val="00BA0B58"/>
    <w:rsid w:val="00BA11A0"/>
    <w:rsid w:val="00BA26A8"/>
    <w:rsid w:val="00BA3373"/>
    <w:rsid w:val="00BA3518"/>
    <w:rsid w:val="00BA355C"/>
    <w:rsid w:val="00BA3F2B"/>
    <w:rsid w:val="00BA44A7"/>
    <w:rsid w:val="00BA4A4B"/>
    <w:rsid w:val="00BA62C0"/>
    <w:rsid w:val="00BA6309"/>
    <w:rsid w:val="00BA71AC"/>
    <w:rsid w:val="00BB0870"/>
    <w:rsid w:val="00BB0A9D"/>
    <w:rsid w:val="00BB18E2"/>
    <w:rsid w:val="00BB1CB9"/>
    <w:rsid w:val="00BB2A6A"/>
    <w:rsid w:val="00BB3020"/>
    <w:rsid w:val="00BB395B"/>
    <w:rsid w:val="00BB3AF9"/>
    <w:rsid w:val="00BB4A30"/>
    <w:rsid w:val="00BB5973"/>
    <w:rsid w:val="00BB6969"/>
    <w:rsid w:val="00BC2EC3"/>
    <w:rsid w:val="00BC41C5"/>
    <w:rsid w:val="00BC45AB"/>
    <w:rsid w:val="00BC46BD"/>
    <w:rsid w:val="00BC48E2"/>
    <w:rsid w:val="00BC566E"/>
    <w:rsid w:val="00BC5D54"/>
    <w:rsid w:val="00BC78E6"/>
    <w:rsid w:val="00BC7A97"/>
    <w:rsid w:val="00BD0AB9"/>
    <w:rsid w:val="00BD0FA8"/>
    <w:rsid w:val="00BD4F71"/>
    <w:rsid w:val="00BD59C4"/>
    <w:rsid w:val="00BD759F"/>
    <w:rsid w:val="00BD7C0A"/>
    <w:rsid w:val="00BD7E08"/>
    <w:rsid w:val="00BD7FD0"/>
    <w:rsid w:val="00BE00F3"/>
    <w:rsid w:val="00BE03FC"/>
    <w:rsid w:val="00BE0892"/>
    <w:rsid w:val="00BE10FE"/>
    <w:rsid w:val="00BE272F"/>
    <w:rsid w:val="00BE35F3"/>
    <w:rsid w:val="00BE428F"/>
    <w:rsid w:val="00BE64C3"/>
    <w:rsid w:val="00BE68EA"/>
    <w:rsid w:val="00BE70F2"/>
    <w:rsid w:val="00BF2168"/>
    <w:rsid w:val="00BF28A4"/>
    <w:rsid w:val="00BF28B7"/>
    <w:rsid w:val="00BF34EE"/>
    <w:rsid w:val="00BF3586"/>
    <w:rsid w:val="00BF3632"/>
    <w:rsid w:val="00BF3D84"/>
    <w:rsid w:val="00BF45A2"/>
    <w:rsid w:val="00BF4F0F"/>
    <w:rsid w:val="00BF564F"/>
    <w:rsid w:val="00BF6A2F"/>
    <w:rsid w:val="00BF6B5D"/>
    <w:rsid w:val="00BF7E6F"/>
    <w:rsid w:val="00C006AB"/>
    <w:rsid w:val="00C024FB"/>
    <w:rsid w:val="00C02814"/>
    <w:rsid w:val="00C031EE"/>
    <w:rsid w:val="00C0365D"/>
    <w:rsid w:val="00C03751"/>
    <w:rsid w:val="00C03767"/>
    <w:rsid w:val="00C03819"/>
    <w:rsid w:val="00C0381A"/>
    <w:rsid w:val="00C0381E"/>
    <w:rsid w:val="00C0472A"/>
    <w:rsid w:val="00C04D36"/>
    <w:rsid w:val="00C057CB"/>
    <w:rsid w:val="00C05F22"/>
    <w:rsid w:val="00C05F95"/>
    <w:rsid w:val="00C063D1"/>
    <w:rsid w:val="00C064C9"/>
    <w:rsid w:val="00C06F5D"/>
    <w:rsid w:val="00C1069F"/>
    <w:rsid w:val="00C11C06"/>
    <w:rsid w:val="00C12950"/>
    <w:rsid w:val="00C13401"/>
    <w:rsid w:val="00C144F1"/>
    <w:rsid w:val="00C14C71"/>
    <w:rsid w:val="00C14D99"/>
    <w:rsid w:val="00C14EAE"/>
    <w:rsid w:val="00C15359"/>
    <w:rsid w:val="00C1539E"/>
    <w:rsid w:val="00C153FF"/>
    <w:rsid w:val="00C161B5"/>
    <w:rsid w:val="00C175F5"/>
    <w:rsid w:val="00C17BC3"/>
    <w:rsid w:val="00C20912"/>
    <w:rsid w:val="00C20AD9"/>
    <w:rsid w:val="00C20D9E"/>
    <w:rsid w:val="00C22F21"/>
    <w:rsid w:val="00C239AE"/>
    <w:rsid w:val="00C23B7C"/>
    <w:rsid w:val="00C2479A"/>
    <w:rsid w:val="00C24A61"/>
    <w:rsid w:val="00C24D19"/>
    <w:rsid w:val="00C25ABB"/>
    <w:rsid w:val="00C25F39"/>
    <w:rsid w:val="00C25FD2"/>
    <w:rsid w:val="00C27B3F"/>
    <w:rsid w:val="00C27FAE"/>
    <w:rsid w:val="00C30A66"/>
    <w:rsid w:val="00C31038"/>
    <w:rsid w:val="00C31ECF"/>
    <w:rsid w:val="00C32EC9"/>
    <w:rsid w:val="00C33119"/>
    <w:rsid w:val="00C336F6"/>
    <w:rsid w:val="00C33871"/>
    <w:rsid w:val="00C3496D"/>
    <w:rsid w:val="00C34B6F"/>
    <w:rsid w:val="00C34D6A"/>
    <w:rsid w:val="00C35AA7"/>
    <w:rsid w:val="00C35D6D"/>
    <w:rsid w:val="00C3630B"/>
    <w:rsid w:val="00C375A1"/>
    <w:rsid w:val="00C409E5"/>
    <w:rsid w:val="00C41EEB"/>
    <w:rsid w:val="00C431E0"/>
    <w:rsid w:val="00C43A49"/>
    <w:rsid w:val="00C4454D"/>
    <w:rsid w:val="00C45E08"/>
    <w:rsid w:val="00C46AD8"/>
    <w:rsid w:val="00C46BD0"/>
    <w:rsid w:val="00C46BED"/>
    <w:rsid w:val="00C46F43"/>
    <w:rsid w:val="00C47BBD"/>
    <w:rsid w:val="00C5067F"/>
    <w:rsid w:val="00C52F37"/>
    <w:rsid w:val="00C52F4B"/>
    <w:rsid w:val="00C52FDE"/>
    <w:rsid w:val="00C535D8"/>
    <w:rsid w:val="00C53730"/>
    <w:rsid w:val="00C53CB5"/>
    <w:rsid w:val="00C541C1"/>
    <w:rsid w:val="00C546AC"/>
    <w:rsid w:val="00C54E01"/>
    <w:rsid w:val="00C5510D"/>
    <w:rsid w:val="00C55642"/>
    <w:rsid w:val="00C55CEF"/>
    <w:rsid w:val="00C56349"/>
    <w:rsid w:val="00C56360"/>
    <w:rsid w:val="00C56AAA"/>
    <w:rsid w:val="00C56C4A"/>
    <w:rsid w:val="00C57817"/>
    <w:rsid w:val="00C57C63"/>
    <w:rsid w:val="00C57FE1"/>
    <w:rsid w:val="00C60AE3"/>
    <w:rsid w:val="00C61149"/>
    <w:rsid w:val="00C61C70"/>
    <w:rsid w:val="00C61C82"/>
    <w:rsid w:val="00C62498"/>
    <w:rsid w:val="00C62529"/>
    <w:rsid w:val="00C627F6"/>
    <w:rsid w:val="00C62A51"/>
    <w:rsid w:val="00C62B59"/>
    <w:rsid w:val="00C656C0"/>
    <w:rsid w:val="00C65D9C"/>
    <w:rsid w:val="00C6709E"/>
    <w:rsid w:val="00C706B0"/>
    <w:rsid w:val="00C70A00"/>
    <w:rsid w:val="00C70E83"/>
    <w:rsid w:val="00C722BA"/>
    <w:rsid w:val="00C7315C"/>
    <w:rsid w:val="00C73466"/>
    <w:rsid w:val="00C73638"/>
    <w:rsid w:val="00C736C4"/>
    <w:rsid w:val="00C77C7F"/>
    <w:rsid w:val="00C77FB7"/>
    <w:rsid w:val="00C808D6"/>
    <w:rsid w:val="00C80E30"/>
    <w:rsid w:val="00C8180E"/>
    <w:rsid w:val="00C81D6F"/>
    <w:rsid w:val="00C82147"/>
    <w:rsid w:val="00C8286B"/>
    <w:rsid w:val="00C82BA7"/>
    <w:rsid w:val="00C84A27"/>
    <w:rsid w:val="00C84AE3"/>
    <w:rsid w:val="00C84AF1"/>
    <w:rsid w:val="00C853B0"/>
    <w:rsid w:val="00C862C2"/>
    <w:rsid w:val="00C8630C"/>
    <w:rsid w:val="00C863C2"/>
    <w:rsid w:val="00C865E1"/>
    <w:rsid w:val="00C87857"/>
    <w:rsid w:val="00C87A0E"/>
    <w:rsid w:val="00C91C0D"/>
    <w:rsid w:val="00C931DB"/>
    <w:rsid w:val="00C93597"/>
    <w:rsid w:val="00C93D00"/>
    <w:rsid w:val="00C9448C"/>
    <w:rsid w:val="00C9471C"/>
    <w:rsid w:val="00C94B60"/>
    <w:rsid w:val="00C968E1"/>
    <w:rsid w:val="00C977BE"/>
    <w:rsid w:val="00CA07B5"/>
    <w:rsid w:val="00CA0A22"/>
    <w:rsid w:val="00CA0F7F"/>
    <w:rsid w:val="00CA1319"/>
    <w:rsid w:val="00CA1F5A"/>
    <w:rsid w:val="00CA27CA"/>
    <w:rsid w:val="00CA2C81"/>
    <w:rsid w:val="00CA2F7E"/>
    <w:rsid w:val="00CA3072"/>
    <w:rsid w:val="00CA3407"/>
    <w:rsid w:val="00CA357E"/>
    <w:rsid w:val="00CA3610"/>
    <w:rsid w:val="00CA3C69"/>
    <w:rsid w:val="00CA6036"/>
    <w:rsid w:val="00CA6929"/>
    <w:rsid w:val="00CA6DD9"/>
    <w:rsid w:val="00CA6F45"/>
    <w:rsid w:val="00CA7842"/>
    <w:rsid w:val="00CA7983"/>
    <w:rsid w:val="00CA7FE1"/>
    <w:rsid w:val="00CB0519"/>
    <w:rsid w:val="00CB11B3"/>
    <w:rsid w:val="00CB17E6"/>
    <w:rsid w:val="00CB1D7A"/>
    <w:rsid w:val="00CB1FF8"/>
    <w:rsid w:val="00CB3FBE"/>
    <w:rsid w:val="00CB4147"/>
    <w:rsid w:val="00CB4356"/>
    <w:rsid w:val="00CB49C1"/>
    <w:rsid w:val="00CB4D27"/>
    <w:rsid w:val="00CB5A22"/>
    <w:rsid w:val="00CB6669"/>
    <w:rsid w:val="00CB7E4F"/>
    <w:rsid w:val="00CC0AD7"/>
    <w:rsid w:val="00CC0C65"/>
    <w:rsid w:val="00CC1529"/>
    <w:rsid w:val="00CC169E"/>
    <w:rsid w:val="00CC2385"/>
    <w:rsid w:val="00CC2BA5"/>
    <w:rsid w:val="00CC2FDF"/>
    <w:rsid w:val="00CC4327"/>
    <w:rsid w:val="00CC59A6"/>
    <w:rsid w:val="00CC5C38"/>
    <w:rsid w:val="00CC6B76"/>
    <w:rsid w:val="00CC7FDF"/>
    <w:rsid w:val="00CD0324"/>
    <w:rsid w:val="00CD044F"/>
    <w:rsid w:val="00CD0B3E"/>
    <w:rsid w:val="00CD337B"/>
    <w:rsid w:val="00CD3542"/>
    <w:rsid w:val="00CD3B4B"/>
    <w:rsid w:val="00CD4C19"/>
    <w:rsid w:val="00CD60DD"/>
    <w:rsid w:val="00CD624A"/>
    <w:rsid w:val="00CD73AF"/>
    <w:rsid w:val="00CE0768"/>
    <w:rsid w:val="00CE15C9"/>
    <w:rsid w:val="00CE31E5"/>
    <w:rsid w:val="00CE36AB"/>
    <w:rsid w:val="00CE398D"/>
    <w:rsid w:val="00CE3AB8"/>
    <w:rsid w:val="00CE42EE"/>
    <w:rsid w:val="00CE43A6"/>
    <w:rsid w:val="00CE56BB"/>
    <w:rsid w:val="00CE581F"/>
    <w:rsid w:val="00CE5AD1"/>
    <w:rsid w:val="00CE5FD5"/>
    <w:rsid w:val="00CE7192"/>
    <w:rsid w:val="00CE7847"/>
    <w:rsid w:val="00CF0425"/>
    <w:rsid w:val="00CF2698"/>
    <w:rsid w:val="00CF363E"/>
    <w:rsid w:val="00CF39A0"/>
    <w:rsid w:val="00CF3CAC"/>
    <w:rsid w:val="00CF3E6E"/>
    <w:rsid w:val="00CF523E"/>
    <w:rsid w:val="00CF639F"/>
    <w:rsid w:val="00CF7377"/>
    <w:rsid w:val="00CF7636"/>
    <w:rsid w:val="00D00263"/>
    <w:rsid w:val="00D01566"/>
    <w:rsid w:val="00D015B5"/>
    <w:rsid w:val="00D01847"/>
    <w:rsid w:val="00D01C9A"/>
    <w:rsid w:val="00D02646"/>
    <w:rsid w:val="00D02B03"/>
    <w:rsid w:val="00D02CAE"/>
    <w:rsid w:val="00D036A0"/>
    <w:rsid w:val="00D03DC0"/>
    <w:rsid w:val="00D0521E"/>
    <w:rsid w:val="00D0533A"/>
    <w:rsid w:val="00D0670F"/>
    <w:rsid w:val="00D06E1A"/>
    <w:rsid w:val="00D071CF"/>
    <w:rsid w:val="00D0BEAD"/>
    <w:rsid w:val="00D10441"/>
    <w:rsid w:val="00D1056D"/>
    <w:rsid w:val="00D10FBA"/>
    <w:rsid w:val="00D11802"/>
    <w:rsid w:val="00D11A34"/>
    <w:rsid w:val="00D11BAA"/>
    <w:rsid w:val="00D11ED8"/>
    <w:rsid w:val="00D12047"/>
    <w:rsid w:val="00D1255E"/>
    <w:rsid w:val="00D12932"/>
    <w:rsid w:val="00D131F7"/>
    <w:rsid w:val="00D13D14"/>
    <w:rsid w:val="00D1474B"/>
    <w:rsid w:val="00D14D0D"/>
    <w:rsid w:val="00D16550"/>
    <w:rsid w:val="00D168C0"/>
    <w:rsid w:val="00D16F88"/>
    <w:rsid w:val="00D17A4C"/>
    <w:rsid w:val="00D17E4B"/>
    <w:rsid w:val="00D17FED"/>
    <w:rsid w:val="00D2041B"/>
    <w:rsid w:val="00D2077E"/>
    <w:rsid w:val="00D2094A"/>
    <w:rsid w:val="00D20B8F"/>
    <w:rsid w:val="00D2107A"/>
    <w:rsid w:val="00D2140E"/>
    <w:rsid w:val="00D21CD4"/>
    <w:rsid w:val="00D227A4"/>
    <w:rsid w:val="00D22C8E"/>
    <w:rsid w:val="00D22E12"/>
    <w:rsid w:val="00D2449F"/>
    <w:rsid w:val="00D24639"/>
    <w:rsid w:val="00D24820"/>
    <w:rsid w:val="00D2538B"/>
    <w:rsid w:val="00D2576E"/>
    <w:rsid w:val="00D25B47"/>
    <w:rsid w:val="00D26CF8"/>
    <w:rsid w:val="00D2773F"/>
    <w:rsid w:val="00D279E5"/>
    <w:rsid w:val="00D2F326"/>
    <w:rsid w:val="00D30004"/>
    <w:rsid w:val="00D33C08"/>
    <w:rsid w:val="00D33C95"/>
    <w:rsid w:val="00D34024"/>
    <w:rsid w:val="00D34B34"/>
    <w:rsid w:val="00D36CAA"/>
    <w:rsid w:val="00D3727E"/>
    <w:rsid w:val="00D41625"/>
    <w:rsid w:val="00D4181D"/>
    <w:rsid w:val="00D4239E"/>
    <w:rsid w:val="00D43275"/>
    <w:rsid w:val="00D43378"/>
    <w:rsid w:val="00D43F70"/>
    <w:rsid w:val="00D44DC1"/>
    <w:rsid w:val="00D468CA"/>
    <w:rsid w:val="00D47112"/>
    <w:rsid w:val="00D471A1"/>
    <w:rsid w:val="00D511C3"/>
    <w:rsid w:val="00D516E9"/>
    <w:rsid w:val="00D5187B"/>
    <w:rsid w:val="00D52128"/>
    <w:rsid w:val="00D522C0"/>
    <w:rsid w:val="00D52330"/>
    <w:rsid w:val="00D527F6"/>
    <w:rsid w:val="00D52AE0"/>
    <w:rsid w:val="00D52CFA"/>
    <w:rsid w:val="00D53191"/>
    <w:rsid w:val="00D5454F"/>
    <w:rsid w:val="00D564B9"/>
    <w:rsid w:val="00D56B02"/>
    <w:rsid w:val="00D56B3B"/>
    <w:rsid w:val="00D56F0C"/>
    <w:rsid w:val="00D579A2"/>
    <w:rsid w:val="00D58F35"/>
    <w:rsid w:val="00D596A9"/>
    <w:rsid w:val="00D60D5C"/>
    <w:rsid w:val="00D60DFD"/>
    <w:rsid w:val="00D62677"/>
    <w:rsid w:val="00D62737"/>
    <w:rsid w:val="00D627C3"/>
    <w:rsid w:val="00D62936"/>
    <w:rsid w:val="00D634F3"/>
    <w:rsid w:val="00D64BBB"/>
    <w:rsid w:val="00D64F3F"/>
    <w:rsid w:val="00D6534E"/>
    <w:rsid w:val="00D65619"/>
    <w:rsid w:val="00D66494"/>
    <w:rsid w:val="00D668F0"/>
    <w:rsid w:val="00D6780B"/>
    <w:rsid w:val="00D67DCF"/>
    <w:rsid w:val="00D700FB"/>
    <w:rsid w:val="00D70195"/>
    <w:rsid w:val="00D70F94"/>
    <w:rsid w:val="00D726D1"/>
    <w:rsid w:val="00D72A24"/>
    <w:rsid w:val="00D73727"/>
    <w:rsid w:val="00D74EF5"/>
    <w:rsid w:val="00D76BE9"/>
    <w:rsid w:val="00D8009A"/>
    <w:rsid w:val="00D80759"/>
    <w:rsid w:val="00D80D06"/>
    <w:rsid w:val="00D81402"/>
    <w:rsid w:val="00D817BD"/>
    <w:rsid w:val="00D8197D"/>
    <w:rsid w:val="00D81ECE"/>
    <w:rsid w:val="00D82736"/>
    <w:rsid w:val="00D82DA7"/>
    <w:rsid w:val="00D84667"/>
    <w:rsid w:val="00D848AE"/>
    <w:rsid w:val="00D857CF"/>
    <w:rsid w:val="00D86B57"/>
    <w:rsid w:val="00D90320"/>
    <w:rsid w:val="00D90660"/>
    <w:rsid w:val="00D91B4D"/>
    <w:rsid w:val="00D92045"/>
    <w:rsid w:val="00D95089"/>
    <w:rsid w:val="00D95946"/>
    <w:rsid w:val="00D9650F"/>
    <w:rsid w:val="00D97758"/>
    <w:rsid w:val="00D97780"/>
    <w:rsid w:val="00D978D2"/>
    <w:rsid w:val="00D97A4C"/>
    <w:rsid w:val="00DA026C"/>
    <w:rsid w:val="00DA042D"/>
    <w:rsid w:val="00DA1A19"/>
    <w:rsid w:val="00DA3142"/>
    <w:rsid w:val="00DA3470"/>
    <w:rsid w:val="00DA4028"/>
    <w:rsid w:val="00DA4572"/>
    <w:rsid w:val="00DA4939"/>
    <w:rsid w:val="00DA4E76"/>
    <w:rsid w:val="00DA553B"/>
    <w:rsid w:val="00DB02E8"/>
    <w:rsid w:val="00DB0A4F"/>
    <w:rsid w:val="00DB263E"/>
    <w:rsid w:val="00DB2EED"/>
    <w:rsid w:val="00DB3675"/>
    <w:rsid w:val="00DB4242"/>
    <w:rsid w:val="00DB4450"/>
    <w:rsid w:val="00DB5226"/>
    <w:rsid w:val="00DB5CF5"/>
    <w:rsid w:val="00DB6058"/>
    <w:rsid w:val="00DB6D9B"/>
    <w:rsid w:val="00DB7130"/>
    <w:rsid w:val="00DB7DC0"/>
    <w:rsid w:val="00DB7E75"/>
    <w:rsid w:val="00DC0478"/>
    <w:rsid w:val="00DC1A99"/>
    <w:rsid w:val="00DC221B"/>
    <w:rsid w:val="00DC2682"/>
    <w:rsid w:val="00DC3018"/>
    <w:rsid w:val="00DC3559"/>
    <w:rsid w:val="00DC3582"/>
    <w:rsid w:val="00DC3AE5"/>
    <w:rsid w:val="00DC3BCA"/>
    <w:rsid w:val="00DC3F3C"/>
    <w:rsid w:val="00DC401C"/>
    <w:rsid w:val="00DC4BDE"/>
    <w:rsid w:val="00DC4C7E"/>
    <w:rsid w:val="00DC52B7"/>
    <w:rsid w:val="00DC593A"/>
    <w:rsid w:val="00DC6965"/>
    <w:rsid w:val="00DC77F9"/>
    <w:rsid w:val="00DD163A"/>
    <w:rsid w:val="00DD1AC3"/>
    <w:rsid w:val="00DD1CD0"/>
    <w:rsid w:val="00DD20EC"/>
    <w:rsid w:val="00DD253D"/>
    <w:rsid w:val="00DD2558"/>
    <w:rsid w:val="00DD2B51"/>
    <w:rsid w:val="00DD2BC4"/>
    <w:rsid w:val="00DD34E0"/>
    <w:rsid w:val="00DD45ED"/>
    <w:rsid w:val="00DD4927"/>
    <w:rsid w:val="00DD5DBA"/>
    <w:rsid w:val="00DD6C96"/>
    <w:rsid w:val="00DD733F"/>
    <w:rsid w:val="00DD7AC0"/>
    <w:rsid w:val="00DE0619"/>
    <w:rsid w:val="00DE1946"/>
    <w:rsid w:val="00DE2BA8"/>
    <w:rsid w:val="00DE2CB5"/>
    <w:rsid w:val="00DE31E8"/>
    <w:rsid w:val="00DE3EAB"/>
    <w:rsid w:val="00DE3F89"/>
    <w:rsid w:val="00DE4A7D"/>
    <w:rsid w:val="00DE5AE5"/>
    <w:rsid w:val="00DE5D02"/>
    <w:rsid w:val="00DE678B"/>
    <w:rsid w:val="00DE68BB"/>
    <w:rsid w:val="00DE6BF0"/>
    <w:rsid w:val="00DE7AAD"/>
    <w:rsid w:val="00DF0B1C"/>
    <w:rsid w:val="00DF0D99"/>
    <w:rsid w:val="00DF0FCE"/>
    <w:rsid w:val="00DF133F"/>
    <w:rsid w:val="00DF1385"/>
    <w:rsid w:val="00DF13BA"/>
    <w:rsid w:val="00DF1BB6"/>
    <w:rsid w:val="00DF1EE1"/>
    <w:rsid w:val="00DF2EA1"/>
    <w:rsid w:val="00DF5458"/>
    <w:rsid w:val="00DF585A"/>
    <w:rsid w:val="00DF6905"/>
    <w:rsid w:val="00DF6C3A"/>
    <w:rsid w:val="00DF7057"/>
    <w:rsid w:val="00DF7432"/>
    <w:rsid w:val="00DFB23A"/>
    <w:rsid w:val="00E00719"/>
    <w:rsid w:val="00E00B91"/>
    <w:rsid w:val="00E01C83"/>
    <w:rsid w:val="00E02A44"/>
    <w:rsid w:val="00E02BF0"/>
    <w:rsid w:val="00E046B1"/>
    <w:rsid w:val="00E04C51"/>
    <w:rsid w:val="00E06095"/>
    <w:rsid w:val="00E065E9"/>
    <w:rsid w:val="00E0774E"/>
    <w:rsid w:val="00E11119"/>
    <w:rsid w:val="00E11731"/>
    <w:rsid w:val="00E11E61"/>
    <w:rsid w:val="00E131A8"/>
    <w:rsid w:val="00E14C56"/>
    <w:rsid w:val="00E169CF"/>
    <w:rsid w:val="00E2076A"/>
    <w:rsid w:val="00E208AD"/>
    <w:rsid w:val="00E226F3"/>
    <w:rsid w:val="00E22871"/>
    <w:rsid w:val="00E22D60"/>
    <w:rsid w:val="00E23796"/>
    <w:rsid w:val="00E23A3D"/>
    <w:rsid w:val="00E23D13"/>
    <w:rsid w:val="00E247F9"/>
    <w:rsid w:val="00E24ED9"/>
    <w:rsid w:val="00E25D45"/>
    <w:rsid w:val="00E2726A"/>
    <w:rsid w:val="00E27AAF"/>
    <w:rsid w:val="00E305FF"/>
    <w:rsid w:val="00E30873"/>
    <w:rsid w:val="00E31ABD"/>
    <w:rsid w:val="00E32125"/>
    <w:rsid w:val="00E321C7"/>
    <w:rsid w:val="00E333C5"/>
    <w:rsid w:val="00E33D48"/>
    <w:rsid w:val="00E33EDB"/>
    <w:rsid w:val="00E340B2"/>
    <w:rsid w:val="00E35509"/>
    <w:rsid w:val="00E35F00"/>
    <w:rsid w:val="00E367AF"/>
    <w:rsid w:val="00E40F68"/>
    <w:rsid w:val="00E41CAC"/>
    <w:rsid w:val="00E41DCF"/>
    <w:rsid w:val="00E4218B"/>
    <w:rsid w:val="00E4218F"/>
    <w:rsid w:val="00E42A59"/>
    <w:rsid w:val="00E432FD"/>
    <w:rsid w:val="00E43A2E"/>
    <w:rsid w:val="00E450F9"/>
    <w:rsid w:val="00E467A2"/>
    <w:rsid w:val="00E46A12"/>
    <w:rsid w:val="00E46C2A"/>
    <w:rsid w:val="00E46D37"/>
    <w:rsid w:val="00E506F7"/>
    <w:rsid w:val="00E50C76"/>
    <w:rsid w:val="00E50C8B"/>
    <w:rsid w:val="00E5177B"/>
    <w:rsid w:val="00E51FE6"/>
    <w:rsid w:val="00E53921"/>
    <w:rsid w:val="00E53C43"/>
    <w:rsid w:val="00E54145"/>
    <w:rsid w:val="00E557D4"/>
    <w:rsid w:val="00E5609D"/>
    <w:rsid w:val="00E568DA"/>
    <w:rsid w:val="00E57EAB"/>
    <w:rsid w:val="00E607DD"/>
    <w:rsid w:val="00E608B0"/>
    <w:rsid w:val="00E61182"/>
    <w:rsid w:val="00E621A1"/>
    <w:rsid w:val="00E6223E"/>
    <w:rsid w:val="00E62713"/>
    <w:rsid w:val="00E62E29"/>
    <w:rsid w:val="00E63175"/>
    <w:rsid w:val="00E63E61"/>
    <w:rsid w:val="00E642F4"/>
    <w:rsid w:val="00E6444A"/>
    <w:rsid w:val="00E650B8"/>
    <w:rsid w:val="00E66346"/>
    <w:rsid w:val="00E66549"/>
    <w:rsid w:val="00E66F4A"/>
    <w:rsid w:val="00E671A2"/>
    <w:rsid w:val="00E67D4A"/>
    <w:rsid w:val="00E67FFD"/>
    <w:rsid w:val="00E70238"/>
    <w:rsid w:val="00E70630"/>
    <w:rsid w:val="00E7065E"/>
    <w:rsid w:val="00E7126D"/>
    <w:rsid w:val="00E71DC3"/>
    <w:rsid w:val="00E732D6"/>
    <w:rsid w:val="00E73B92"/>
    <w:rsid w:val="00E74813"/>
    <w:rsid w:val="00E7603D"/>
    <w:rsid w:val="00E76584"/>
    <w:rsid w:val="00E765EC"/>
    <w:rsid w:val="00E775C1"/>
    <w:rsid w:val="00E7791A"/>
    <w:rsid w:val="00E77AE3"/>
    <w:rsid w:val="00E77BA5"/>
    <w:rsid w:val="00E77BD2"/>
    <w:rsid w:val="00E77E62"/>
    <w:rsid w:val="00E77FC3"/>
    <w:rsid w:val="00E806BB"/>
    <w:rsid w:val="00E81740"/>
    <w:rsid w:val="00E82291"/>
    <w:rsid w:val="00E83E8C"/>
    <w:rsid w:val="00E84ADB"/>
    <w:rsid w:val="00E84D53"/>
    <w:rsid w:val="00E85782"/>
    <w:rsid w:val="00E85A92"/>
    <w:rsid w:val="00E86E88"/>
    <w:rsid w:val="00E87E41"/>
    <w:rsid w:val="00E87F1F"/>
    <w:rsid w:val="00E91868"/>
    <w:rsid w:val="00E9186C"/>
    <w:rsid w:val="00E91CD7"/>
    <w:rsid w:val="00E93556"/>
    <w:rsid w:val="00E93D2E"/>
    <w:rsid w:val="00E944DB"/>
    <w:rsid w:val="00E95E33"/>
    <w:rsid w:val="00E976C6"/>
    <w:rsid w:val="00E97A4C"/>
    <w:rsid w:val="00E97C9C"/>
    <w:rsid w:val="00E980BB"/>
    <w:rsid w:val="00EA0E40"/>
    <w:rsid w:val="00EA0E42"/>
    <w:rsid w:val="00EA0F58"/>
    <w:rsid w:val="00EA1096"/>
    <w:rsid w:val="00EA1867"/>
    <w:rsid w:val="00EA1C7F"/>
    <w:rsid w:val="00EA1EB4"/>
    <w:rsid w:val="00EA2118"/>
    <w:rsid w:val="00EA3185"/>
    <w:rsid w:val="00EA36FD"/>
    <w:rsid w:val="00EA3FDF"/>
    <w:rsid w:val="00EA4ACF"/>
    <w:rsid w:val="00EA4C20"/>
    <w:rsid w:val="00EA4FD7"/>
    <w:rsid w:val="00EA534B"/>
    <w:rsid w:val="00EA54FB"/>
    <w:rsid w:val="00EA5C4D"/>
    <w:rsid w:val="00EB0327"/>
    <w:rsid w:val="00EB1251"/>
    <w:rsid w:val="00EB1D9F"/>
    <w:rsid w:val="00EB1F8A"/>
    <w:rsid w:val="00EB2150"/>
    <w:rsid w:val="00EB2654"/>
    <w:rsid w:val="00EB2BB3"/>
    <w:rsid w:val="00EB2C50"/>
    <w:rsid w:val="00EB2DAF"/>
    <w:rsid w:val="00EB3CB5"/>
    <w:rsid w:val="00EB467C"/>
    <w:rsid w:val="00EB4B64"/>
    <w:rsid w:val="00EB4BC4"/>
    <w:rsid w:val="00EB6C9A"/>
    <w:rsid w:val="00EB6D10"/>
    <w:rsid w:val="00EB73CA"/>
    <w:rsid w:val="00EC1203"/>
    <w:rsid w:val="00EC2143"/>
    <w:rsid w:val="00EC2180"/>
    <w:rsid w:val="00EC2238"/>
    <w:rsid w:val="00EC27D8"/>
    <w:rsid w:val="00EC2858"/>
    <w:rsid w:val="00EC29F5"/>
    <w:rsid w:val="00EC2EB8"/>
    <w:rsid w:val="00EC3FE4"/>
    <w:rsid w:val="00EC45BD"/>
    <w:rsid w:val="00EC51E1"/>
    <w:rsid w:val="00EC5BC1"/>
    <w:rsid w:val="00EC6A23"/>
    <w:rsid w:val="00EC7FBC"/>
    <w:rsid w:val="00ED0AB8"/>
    <w:rsid w:val="00ED0CA7"/>
    <w:rsid w:val="00ED0F3D"/>
    <w:rsid w:val="00ED286C"/>
    <w:rsid w:val="00ED3632"/>
    <w:rsid w:val="00ED3C09"/>
    <w:rsid w:val="00ED3CCF"/>
    <w:rsid w:val="00ED564D"/>
    <w:rsid w:val="00ED5945"/>
    <w:rsid w:val="00ED7FDD"/>
    <w:rsid w:val="00EE00F6"/>
    <w:rsid w:val="00EE05DE"/>
    <w:rsid w:val="00EE137F"/>
    <w:rsid w:val="00EE2655"/>
    <w:rsid w:val="00EE2AB8"/>
    <w:rsid w:val="00EE4427"/>
    <w:rsid w:val="00EE462D"/>
    <w:rsid w:val="00EE53D1"/>
    <w:rsid w:val="00EE551D"/>
    <w:rsid w:val="00EE55C8"/>
    <w:rsid w:val="00EE5BF1"/>
    <w:rsid w:val="00EE6040"/>
    <w:rsid w:val="00EE65B0"/>
    <w:rsid w:val="00EE6C38"/>
    <w:rsid w:val="00EE6DB6"/>
    <w:rsid w:val="00EE6E11"/>
    <w:rsid w:val="00EE722E"/>
    <w:rsid w:val="00EF014A"/>
    <w:rsid w:val="00EF1B49"/>
    <w:rsid w:val="00EF39E8"/>
    <w:rsid w:val="00EF5174"/>
    <w:rsid w:val="00EF532E"/>
    <w:rsid w:val="00EF57B5"/>
    <w:rsid w:val="00EF6E03"/>
    <w:rsid w:val="00EF70CF"/>
    <w:rsid w:val="00EF77BE"/>
    <w:rsid w:val="00F018D3"/>
    <w:rsid w:val="00F028B7"/>
    <w:rsid w:val="00F02C4D"/>
    <w:rsid w:val="00F02F4E"/>
    <w:rsid w:val="00F03308"/>
    <w:rsid w:val="00F03AC7"/>
    <w:rsid w:val="00F03DF6"/>
    <w:rsid w:val="00F04057"/>
    <w:rsid w:val="00F052D7"/>
    <w:rsid w:val="00F0537F"/>
    <w:rsid w:val="00F06072"/>
    <w:rsid w:val="00F06575"/>
    <w:rsid w:val="00F06F3F"/>
    <w:rsid w:val="00F07579"/>
    <w:rsid w:val="00F105E0"/>
    <w:rsid w:val="00F1110B"/>
    <w:rsid w:val="00F11578"/>
    <w:rsid w:val="00F129ED"/>
    <w:rsid w:val="00F12AD1"/>
    <w:rsid w:val="00F134B4"/>
    <w:rsid w:val="00F13566"/>
    <w:rsid w:val="00F135DB"/>
    <w:rsid w:val="00F13755"/>
    <w:rsid w:val="00F13A37"/>
    <w:rsid w:val="00F148AE"/>
    <w:rsid w:val="00F1507D"/>
    <w:rsid w:val="00F153C4"/>
    <w:rsid w:val="00F20983"/>
    <w:rsid w:val="00F20B3E"/>
    <w:rsid w:val="00F21124"/>
    <w:rsid w:val="00F2165D"/>
    <w:rsid w:val="00F218A1"/>
    <w:rsid w:val="00F22BAE"/>
    <w:rsid w:val="00F22C2D"/>
    <w:rsid w:val="00F24A7D"/>
    <w:rsid w:val="00F252E6"/>
    <w:rsid w:val="00F25633"/>
    <w:rsid w:val="00F2639C"/>
    <w:rsid w:val="00F2758F"/>
    <w:rsid w:val="00F279BC"/>
    <w:rsid w:val="00F279D3"/>
    <w:rsid w:val="00F27E7B"/>
    <w:rsid w:val="00F30B80"/>
    <w:rsid w:val="00F31FE6"/>
    <w:rsid w:val="00F32251"/>
    <w:rsid w:val="00F32401"/>
    <w:rsid w:val="00F32C42"/>
    <w:rsid w:val="00F3308C"/>
    <w:rsid w:val="00F346A6"/>
    <w:rsid w:val="00F346D1"/>
    <w:rsid w:val="00F34AA8"/>
    <w:rsid w:val="00F37080"/>
    <w:rsid w:val="00F3767F"/>
    <w:rsid w:val="00F4002E"/>
    <w:rsid w:val="00F4227E"/>
    <w:rsid w:val="00F42758"/>
    <w:rsid w:val="00F4343F"/>
    <w:rsid w:val="00F43AE7"/>
    <w:rsid w:val="00F43D1C"/>
    <w:rsid w:val="00F451A4"/>
    <w:rsid w:val="00F466A8"/>
    <w:rsid w:val="00F468AC"/>
    <w:rsid w:val="00F514C1"/>
    <w:rsid w:val="00F52680"/>
    <w:rsid w:val="00F55A05"/>
    <w:rsid w:val="00F5635F"/>
    <w:rsid w:val="00F56651"/>
    <w:rsid w:val="00F56782"/>
    <w:rsid w:val="00F57855"/>
    <w:rsid w:val="00F57A86"/>
    <w:rsid w:val="00F57F02"/>
    <w:rsid w:val="00F60DA9"/>
    <w:rsid w:val="00F61100"/>
    <w:rsid w:val="00F61E10"/>
    <w:rsid w:val="00F62823"/>
    <w:rsid w:val="00F63002"/>
    <w:rsid w:val="00F63F8C"/>
    <w:rsid w:val="00F63FE0"/>
    <w:rsid w:val="00F643A3"/>
    <w:rsid w:val="00F6475E"/>
    <w:rsid w:val="00F64A38"/>
    <w:rsid w:val="00F64BBE"/>
    <w:rsid w:val="00F64CBC"/>
    <w:rsid w:val="00F66990"/>
    <w:rsid w:val="00F66DF9"/>
    <w:rsid w:val="00F675AA"/>
    <w:rsid w:val="00F70DD6"/>
    <w:rsid w:val="00F71070"/>
    <w:rsid w:val="00F71082"/>
    <w:rsid w:val="00F71362"/>
    <w:rsid w:val="00F72071"/>
    <w:rsid w:val="00F720C2"/>
    <w:rsid w:val="00F72389"/>
    <w:rsid w:val="00F72419"/>
    <w:rsid w:val="00F72E1C"/>
    <w:rsid w:val="00F73E11"/>
    <w:rsid w:val="00F75239"/>
    <w:rsid w:val="00F7679A"/>
    <w:rsid w:val="00F776F1"/>
    <w:rsid w:val="00F80D88"/>
    <w:rsid w:val="00F8109A"/>
    <w:rsid w:val="00F81205"/>
    <w:rsid w:val="00F81626"/>
    <w:rsid w:val="00F820EE"/>
    <w:rsid w:val="00F8219D"/>
    <w:rsid w:val="00F83396"/>
    <w:rsid w:val="00F83447"/>
    <w:rsid w:val="00F83B58"/>
    <w:rsid w:val="00F83C91"/>
    <w:rsid w:val="00F83D0F"/>
    <w:rsid w:val="00F8585A"/>
    <w:rsid w:val="00F85AB0"/>
    <w:rsid w:val="00F866A0"/>
    <w:rsid w:val="00F86714"/>
    <w:rsid w:val="00F86DEF"/>
    <w:rsid w:val="00F8768D"/>
    <w:rsid w:val="00F90A05"/>
    <w:rsid w:val="00F90BD1"/>
    <w:rsid w:val="00F91C61"/>
    <w:rsid w:val="00F92599"/>
    <w:rsid w:val="00F934E8"/>
    <w:rsid w:val="00F9418B"/>
    <w:rsid w:val="00F946D0"/>
    <w:rsid w:val="00F94885"/>
    <w:rsid w:val="00F94C30"/>
    <w:rsid w:val="00F97D57"/>
    <w:rsid w:val="00F9FCC8"/>
    <w:rsid w:val="00FA01E6"/>
    <w:rsid w:val="00FA2141"/>
    <w:rsid w:val="00FA35F1"/>
    <w:rsid w:val="00FA3914"/>
    <w:rsid w:val="00FA3ABC"/>
    <w:rsid w:val="00FA3AE6"/>
    <w:rsid w:val="00FA61C3"/>
    <w:rsid w:val="00FB06B8"/>
    <w:rsid w:val="00FB14D5"/>
    <w:rsid w:val="00FB248D"/>
    <w:rsid w:val="00FB320D"/>
    <w:rsid w:val="00FB511B"/>
    <w:rsid w:val="00FB5B0F"/>
    <w:rsid w:val="00FB6051"/>
    <w:rsid w:val="00FB68FF"/>
    <w:rsid w:val="00FB6F7A"/>
    <w:rsid w:val="00FB74F9"/>
    <w:rsid w:val="00FB759C"/>
    <w:rsid w:val="00FB7A73"/>
    <w:rsid w:val="00FC2BD9"/>
    <w:rsid w:val="00FC3559"/>
    <w:rsid w:val="00FC4214"/>
    <w:rsid w:val="00FC4898"/>
    <w:rsid w:val="00FC52B6"/>
    <w:rsid w:val="00FC52EB"/>
    <w:rsid w:val="00FC538D"/>
    <w:rsid w:val="00FC5853"/>
    <w:rsid w:val="00FC69D9"/>
    <w:rsid w:val="00FC7D69"/>
    <w:rsid w:val="00FD006A"/>
    <w:rsid w:val="00FD033D"/>
    <w:rsid w:val="00FD097E"/>
    <w:rsid w:val="00FD0C5B"/>
    <w:rsid w:val="00FD25D1"/>
    <w:rsid w:val="00FD269E"/>
    <w:rsid w:val="00FD2D44"/>
    <w:rsid w:val="00FD2F85"/>
    <w:rsid w:val="00FD3775"/>
    <w:rsid w:val="00FD38CE"/>
    <w:rsid w:val="00FD3A63"/>
    <w:rsid w:val="00FD3A9E"/>
    <w:rsid w:val="00FD3C17"/>
    <w:rsid w:val="00FD5DA7"/>
    <w:rsid w:val="00FD5E12"/>
    <w:rsid w:val="00FD63A1"/>
    <w:rsid w:val="00FD7D1C"/>
    <w:rsid w:val="00FE02B1"/>
    <w:rsid w:val="00FE0B3C"/>
    <w:rsid w:val="00FE1E12"/>
    <w:rsid w:val="00FE2EA3"/>
    <w:rsid w:val="00FE3DCE"/>
    <w:rsid w:val="00FE6B75"/>
    <w:rsid w:val="00FE7DD6"/>
    <w:rsid w:val="00FE7F0B"/>
    <w:rsid w:val="00FF125E"/>
    <w:rsid w:val="00FF1D80"/>
    <w:rsid w:val="00FF32E8"/>
    <w:rsid w:val="00FF3460"/>
    <w:rsid w:val="00FF36D5"/>
    <w:rsid w:val="00FF49EA"/>
    <w:rsid w:val="00FF52A4"/>
    <w:rsid w:val="00FF5380"/>
    <w:rsid w:val="00FF5C77"/>
    <w:rsid w:val="00FF69E3"/>
    <w:rsid w:val="00FF7013"/>
    <w:rsid w:val="00FF71AB"/>
    <w:rsid w:val="00FF752C"/>
    <w:rsid w:val="00FF79D7"/>
    <w:rsid w:val="00FF7E69"/>
    <w:rsid w:val="010CE136"/>
    <w:rsid w:val="01122906"/>
    <w:rsid w:val="011D67AD"/>
    <w:rsid w:val="011F6761"/>
    <w:rsid w:val="0127D318"/>
    <w:rsid w:val="012D2B93"/>
    <w:rsid w:val="012F2457"/>
    <w:rsid w:val="013A8B84"/>
    <w:rsid w:val="01455857"/>
    <w:rsid w:val="014AA08A"/>
    <w:rsid w:val="0152FBBD"/>
    <w:rsid w:val="016C4ADB"/>
    <w:rsid w:val="016FF773"/>
    <w:rsid w:val="0171C620"/>
    <w:rsid w:val="0175B4C3"/>
    <w:rsid w:val="0176A8CC"/>
    <w:rsid w:val="017834DD"/>
    <w:rsid w:val="017877E2"/>
    <w:rsid w:val="017D9800"/>
    <w:rsid w:val="0183F619"/>
    <w:rsid w:val="018D0683"/>
    <w:rsid w:val="018D9B3B"/>
    <w:rsid w:val="019437A6"/>
    <w:rsid w:val="0195AA7A"/>
    <w:rsid w:val="0196BA49"/>
    <w:rsid w:val="0196FB95"/>
    <w:rsid w:val="019D62C6"/>
    <w:rsid w:val="01B53DD9"/>
    <w:rsid w:val="01B9D766"/>
    <w:rsid w:val="01C4A8BC"/>
    <w:rsid w:val="01C9569C"/>
    <w:rsid w:val="01D25CBB"/>
    <w:rsid w:val="01EB999C"/>
    <w:rsid w:val="01F09D80"/>
    <w:rsid w:val="01F362C3"/>
    <w:rsid w:val="01F8663C"/>
    <w:rsid w:val="02077C77"/>
    <w:rsid w:val="020C5264"/>
    <w:rsid w:val="020D797D"/>
    <w:rsid w:val="0213945D"/>
    <w:rsid w:val="022291D7"/>
    <w:rsid w:val="022D7C45"/>
    <w:rsid w:val="02329758"/>
    <w:rsid w:val="0235E870"/>
    <w:rsid w:val="023A6537"/>
    <w:rsid w:val="023C135E"/>
    <w:rsid w:val="023C84DB"/>
    <w:rsid w:val="02432F90"/>
    <w:rsid w:val="024392D8"/>
    <w:rsid w:val="02471335"/>
    <w:rsid w:val="0249CA83"/>
    <w:rsid w:val="0256280A"/>
    <w:rsid w:val="025693B7"/>
    <w:rsid w:val="025AE4F5"/>
    <w:rsid w:val="02624C5D"/>
    <w:rsid w:val="02696413"/>
    <w:rsid w:val="0269644B"/>
    <w:rsid w:val="026ACA4A"/>
    <w:rsid w:val="026CB428"/>
    <w:rsid w:val="026F1683"/>
    <w:rsid w:val="027ABE99"/>
    <w:rsid w:val="027E113E"/>
    <w:rsid w:val="028254ED"/>
    <w:rsid w:val="0285E2D8"/>
    <w:rsid w:val="0291EB46"/>
    <w:rsid w:val="0295CD29"/>
    <w:rsid w:val="029EC2E9"/>
    <w:rsid w:val="029FB022"/>
    <w:rsid w:val="02A261C8"/>
    <w:rsid w:val="02A2A5E7"/>
    <w:rsid w:val="02AA7E38"/>
    <w:rsid w:val="02AC26FF"/>
    <w:rsid w:val="02ADF967"/>
    <w:rsid w:val="02BCEC1C"/>
    <w:rsid w:val="02BF402F"/>
    <w:rsid w:val="02C8FBF4"/>
    <w:rsid w:val="02D5C686"/>
    <w:rsid w:val="02DC8405"/>
    <w:rsid w:val="02DD3804"/>
    <w:rsid w:val="02DF1520"/>
    <w:rsid w:val="02E36F2E"/>
    <w:rsid w:val="02E85C19"/>
    <w:rsid w:val="02EBCAF7"/>
    <w:rsid w:val="03017224"/>
    <w:rsid w:val="030622FE"/>
    <w:rsid w:val="0306DBBF"/>
    <w:rsid w:val="0308EE8C"/>
    <w:rsid w:val="030CE201"/>
    <w:rsid w:val="031ABD01"/>
    <w:rsid w:val="031ED930"/>
    <w:rsid w:val="03326D87"/>
    <w:rsid w:val="0339787E"/>
    <w:rsid w:val="034CD8C6"/>
    <w:rsid w:val="0351C4BF"/>
    <w:rsid w:val="035246F5"/>
    <w:rsid w:val="0367EE6D"/>
    <w:rsid w:val="036B3740"/>
    <w:rsid w:val="03725E9A"/>
    <w:rsid w:val="037EB351"/>
    <w:rsid w:val="03895055"/>
    <w:rsid w:val="038BD857"/>
    <w:rsid w:val="038D7E21"/>
    <w:rsid w:val="0394451A"/>
    <w:rsid w:val="03AC097A"/>
    <w:rsid w:val="03AC16CC"/>
    <w:rsid w:val="03AD8C7C"/>
    <w:rsid w:val="03B01539"/>
    <w:rsid w:val="03B6A7E6"/>
    <w:rsid w:val="03B9CA8A"/>
    <w:rsid w:val="03BC33AE"/>
    <w:rsid w:val="03BD45B9"/>
    <w:rsid w:val="03BD86CC"/>
    <w:rsid w:val="03C05E4B"/>
    <w:rsid w:val="03C3C4C3"/>
    <w:rsid w:val="03C4DE43"/>
    <w:rsid w:val="03CAB2E3"/>
    <w:rsid w:val="03CD4BEE"/>
    <w:rsid w:val="03D0BCB2"/>
    <w:rsid w:val="03D9D82D"/>
    <w:rsid w:val="03DAC6B6"/>
    <w:rsid w:val="03DF0345"/>
    <w:rsid w:val="03E1C5B3"/>
    <w:rsid w:val="03E779CC"/>
    <w:rsid w:val="03F0C849"/>
    <w:rsid w:val="03F4A8E4"/>
    <w:rsid w:val="03F4EF59"/>
    <w:rsid w:val="03F75C41"/>
    <w:rsid w:val="03F77B88"/>
    <w:rsid w:val="040C732C"/>
    <w:rsid w:val="04220075"/>
    <w:rsid w:val="04225826"/>
    <w:rsid w:val="04250912"/>
    <w:rsid w:val="0427BCDE"/>
    <w:rsid w:val="04326508"/>
    <w:rsid w:val="0435DECF"/>
    <w:rsid w:val="043BE788"/>
    <w:rsid w:val="044C3F98"/>
    <w:rsid w:val="044D7A7D"/>
    <w:rsid w:val="04528635"/>
    <w:rsid w:val="046AF045"/>
    <w:rsid w:val="046F38EB"/>
    <w:rsid w:val="0471A6FC"/>
    <w:rsid w:val="04783EE0"/>
    <w:rsid w:val="04797D02"/>
    <w:rsid w:val="047A1003"/>
    <w:rsid w:val="047A50C1"/>
    <w:rsid w:val="047D4AB9"/>
    <w:rsid w:val="047F6507"/>
    <w:rsid w:val="048799B4"/>
    <w:rsid w:val="0497A916"/>
    <w:rsid w:val="049ADC22"/>
    <w:rsid w:val="049DFF7A"/>
    <w:rsid w:val="04A4E7BC"/>
    <w:rsid w:val="04AA9569"/>
    <w:rsid w:val="04BAB893"/>
    <w:rsid w:val="04D18687"/>
    <w:rsid w:val="04E115EA"/>
    <w:rsid w:val="04F25356"/>
    <w:rsid w:val="04F459F6"/>
    <w:rsid w:val="04F600A6"/>
    <w:rsid w:val="0504BA67"/>
    <w:rsid w:val="05070BBE"/>
    <w:rsid w:val="0507DDE6"/>
    <w:rsid w:val="05086211"/>
    <w:rsid w:val="05092CBC"/>
    <w:rsid w:val="050CAE3C"/>
    <w:rsid w:val="0510171C"/>
    <w:rsid w:val="0513632F"/>
    <w:rsid w:val="0516C00D"/>
    <w:rsid w:val="0517BFC3"/>
    <w:rsid w:val="05232424"/>
    <w:rsid w:val="05249EE5"/>
    <w:rsid w:val="0528B914"/>
    <w:rsid w:val="052EEC5D"/>
    <w:rsid w:val="0535D798"/>
    <w:rsid w:val="053E4913"/>
    <w:rsid w:val="053EDC74"/>
    <w:rsid w:val="05591A37"/>
    <w:rsid w:val="055C6BD3"/>
    <w:rsid w:val="056092EB"/>
    <w:rsid w:val="056109BB"/>
    <w:rsid w:val="0563D2EE"/>
    <w:rsid w:val="0567E79A"/>
    <w:rsid w:val="056A9F99"/>
    <w:rsid w:val="056BD5C8"/>
    <w:rsid w:val="056C8D13"/>
    <w:rsid w:val="057082A7"/>
    <w:rsid w:val="0573A510"/>
    <w:rsid w:val="057436B5"/>
    <w:rsid w:val="057A6353"/>
    <w:rsid w:val="057AF936"/>
    <w:rsid w:val="0582BC69"/>
    <w:rsid w:val="05850E36"/>
    <w:rsid w:val="058B11D8"/>
    <w:rsid w:val="058C4CD3"/>
    <w:rsid w:val="058F7D26"/>
    <w:rsid w:val="0591B948"/>
    <w:rsid w:val="0596EB35"/>
    <w:rsid w:val="059EDA74"/>
    <w:rsid w:val="05A05CC7"/>
    <w:rsid w:val="05A2B0C1"/>
    <w:rsid w:val="05A5FDB1"/>
    <w:rsid w:val="05C2E577"/>
    <w:rsid w:val="05C6180F"/>
    <w:rsid w:val="05C7BAB7"/>
    <w:rsid w:val="05CEB309"/>
    <w:rsid w:val="05D0B388"/>
    <w:rsid w:val="05D190CB"/>
    <w:rsid w:val="05D1AF30"/>
    <w:rsid w:val="05D7B7E9"/>
    <w:rsid w:val="05D8EB28"/>
    <w:rsid w:val="05D9053E"/>
    <w:rsid w:val="05D9B027"/>
    <w:rsid w:val="05DACA89"/>
    <w:rsid w:val="05DF2068"/>
    <w:rsid w:val="05E21EFA"/>
    <w:rsid w:val="05E39856"/>
    <w:rsid w:val="05E421DC"/>
    <w:rsid w:val="05E5A8F9"/>
    <w:rsid w:val="05E92E79"/>
    <w:rsid w:val="05F9F574"/>
    <w:rsid w:val="05FBC67D"/>
    <w:rsid w:val="06009CB6"/>
    <w:rsid w:val="060CFB0B"/>
    <w:rsid w:val="060E787B"/>
    <w:rsid w:val="0610E31E"/>
    <w:rsid w:val="0615F73F"/>
    <w:rsid w:val="06171E6F"/>
    <w:rsid w:val="0621A706"/>
    <w:rsid w:val="062C73CA"/>
    <w:rsid w:val="062F2397"/>
    <w:rsid w:val="063727E2"/>
    <w:rsid w:val="063A3DF1"/>
    <w:rsid w:val="06417058"/>
    <w:rsid w:val="064499B6"/>
    <w:rsid w:val="064E8BAD"/>
    <w:rsid w:val="0655F488"/>
    <w:rsid w:val="065637B1"/>
    <w:rsid w:val="065A1101"/>
    <w:rsid w:val="065DBEE8"/>
    <w:rsid w:val="065E1699"/>
    <w:rsid w:val="065F896D"/>
    <w:rsid w:val="066A2177"/>
    <w:rsid w:val="06722EBD"/>
    <w:rsid w:val="06748452"/>
    <w:rsid w:val="0677C33B"/>
    <w:rsid w:val="0686A877"/>
    <w:rsid w:val="0689040E"/>
    <w:rsid w:val="0689AB1B"/>
    <w:rsid w:val="068E53D2"/>
    <w:rsid w:val="0694DD39"/>
    <w:rsid w:val="069A3C9C"/>
    <w:rsid w:val="069E08E9"/>
    <w:rsid w:val="069F7C56"/>
    <w:rsid w:val="06AAFA08"/>
    <w:rsid w:val="06AC61C4"/>
    <w:rsid w:val="06B0B132"/>
    <w:rsid w:val="06B37D0A"/>
    <w:rsid w:val="06B95E2B"/>
    <w:rsid w:val="06BA8456"/>
    <w:rsid w:val="06BBEF47"/>
    <w:rsid w:val="06BF170B"/>
    <w:rsid w:val="06BF61CB"/>
    <w:rsid w:val="06C54236"/>
    <w:rsid w:val="06CA62C4"/>
    <w:rsid w:val="06D426E2"/>
    <w:rsid w:val="06D71645"/>
    <w:rsid w:val="06D9B782"/>
    <w:rsid w:val="06DCBA3D"/>
    <w:rsid w:val="06DEE6B4"/>
    <w:rsid w:val="06E0A62F"/>
    <w:rsid w:val="06E47557"/>
    <w:rsid w:val="06EE274F"/>
    <w:rsid w:val="06F0364E"/>
    <w:rsid w:val="07065A0D"/>
    <w:rsid w:val="070D7C73"/>
    <w:rsid w:val="07159815"/>
    <w:rsid w:val="072027AF"/>
    <w:rsid w:val="0728EE87"/>
    <w:rsid w:val="072E7F3D"/>
    <w:rsid w:val="0738AE7A"/>
    <w:rsid w:val="073A3003"/>
    <w:rsid w:val="073C9A6C"/>
    <w:rsid w:val="0740D1F3"/>
    <w:rsid w:val="074610B7"/>
    <w:rsid w:val="074AD970"/>
    <w:rsid w:val="0751DDAF"/>
    <w:rsid w:val="07554606"/>
    <w:rsid w:val="0755A6AB"/>
    <w:rsid w:val="07563FE5"/>
    <w:rsid w:val="07570F23"/>
    <w:rsid w:val="07744B1D"/>
    <w:rsid w:val="07869B0A"/>
    <w:rsid w:val="07904F65"/>
    <w:rsid w:val="07917803"/>
    <w:rsid w:val="079441F7"/>
    <w:rsid w:val="079CDCEF"/>
    <w:rsid w:val="07AE303B"/>
    <w:rsid w:val="07B2B5F8"/>
    <w:rsid w:val="07BCF01D"/>
    <w:rsid w:val="07BDFA06"/>
    <w:rsid w:val="07C06BC4"/>
    <w:rsid w:val="07C6D04B"/>
    <w:rsid w:val="07CCBC47"/>
    <w:rsid w:val="07D7199B"/>
    <w:rsid w:val="07DA61BA"/>
    <w:rsid w:val="07DB1E8E"/>
    <w:rsid w:val="07DFFC14"/>
    <w:rsid w:val="07E38C40"/>
    <w:rsid w:val="07E7109E"/>
    <w:rsid w:val="07EAA5C9"/>
    <w:rsid w:val="07F1FA47"/>
    <w:rsid w:val="07F5476D"/>
    <w:rsid w:val="07F951E0"/>
    <w:rsid w:val="08044D8D"/>
    <w:rsid w:val="08183D21"/>
    <w:rsid w:val="081AF1B7"/>
    <w:rsid w:val="0820E6FF"/>
    <w:rsid w:val="0820F1C1"/>
    <w:rsid w:val="0824707D"/>
    <w:rsid w:val="083056E9"/>
    <w:rsid w:val="0833F39F"/>
    <w:rsid w:val="0835D640"/>
    <w:rsid w:val="08380994"/>
    <w:rsid w:val="083902E3"/>
    <w:rsid w:val="083AC837"/>
    <w:rsid w:val="083C2953"/>
    <w:rsid w:val="08411B73"/>
    <w:rsid w:val="08421045"/>
    <w:rsid w:val="0846C6A9"/>
    <w:rsid w:val="08475487"/>
    <w:rsid w:val="084F93E0"/>
    <w:rsid w:val="0855CB19"/>
    <w:rsid w:val="085C514A"/>
    <w:rsid w:val="086B47B9"/>
    <w:rsid w:val="08776E4D"/>
    <w:rsid w:val="087ABB93"/>
    <w:rsid w:val="087C7690"/>
    <w:rsid w:val="0885ADFF"/>
    <w:rsid w:val="08887D12"/>
    <w:rsid w:val="0889554D"/>
    <w:rsid w:val="088CA1D7"/>
    <w:rsid w:val="088D7F91"/>
    <w:rsid w:val="0892842A"/>
    <w:rsid w:val="0892C25D"/>
    <w:rsid w:val="0894210C"/>
    <w:rsid w:val="0895BD52"/>
    <w:rsid w:val="089B2D01"/>
    <w:rsid w:val="08A62B2B"/>
    <w:rsid w:val="08A9D7B2"/>
    <w:rsid w:val="08B2FD69"/>
    <w:rsid w:val="08BC17E8"/>
    <w:rsid w:val="08BCE1B4"/>
    <w:rsid w:val="08C19FD6"/>
    <w:rsid w:val="08CE8D9F"/>
    <w:rsid w:val="08DB266C"/>
    <w:rsid w:val="08F65B8C"/>
    <w:rsid w:val="08F736A4"/>
    <w:rsid w:val="08F8BF0E"/>
    <w:rsid w:val="08FF5B79"/>
    <w:rsid w:val="09001534"/>
    <w:rsid w:val="0904AE81"/>
    <w:rsid w:val="0907BA9C"/>
    <w:rsid w:val="090B92BD"/>
    <w:rsid w:val="090BF69D"/>
    <w:rsid w:val="0915C967"/>
    <w:rsid w:val="0931A4A0"/>
    <w:rsid w:val="0934F07B"/>
    <w:rsid w:val="0935EA8C"/>
    <w:rsid w:val="093741DF"/>
    <w:rsid w:val="0937DB73"/>
    <w:rsid w:val="09417401"/>
    <w:rsid w:val="094320EA"/>
    <w:rsid w:val="094BE667"/>
    <w:rsid w:val="094C7EBA"/>
    <w:rsid w:val="094F2F73"/>
    <w:rsid w:val="0958020E"/>
    <w:rsid w:val="095ECAE5"/>
    <w:rsid w:val="0960279C"/>
    <w:rsid w:val="09603DB9"/>
    <w:rsid w:val="09656DBE"/>
    <w:rsid w:val="09662DE9"/>
    <w:rsid w:val="0966B14F"/>
    <w:rsid w:val="0966D592"/>
    <w:rsid w:val="09674FDE"/>
    <w:rsid w:val="096B94E6"/>
    <w:rsid w:val="0972E615"/>
    <w:rsid w:val="097492A2"/>
    <w:rsid w:val="097D5692"/>
    <w:rsid w:val="09926DCE"/>
    <w:rsid w:val="09936B76"/>
    <w:rsid w:val="0993797A"/>
    <w:rsid w:val="099E617C"/>
    <w:rsid w:val="09A52F23"/>
    <w:rsid w:val="09AAB240"/>
    <w:rsid w:val="09AEAD0D"/>
    <w:rsid w:val="09B525AB"/>
    <w:rsid w:val="09B9EE82"/>
    <w:rsid w:val="09C05D79"/>
    <w:rsid w:val="09D0332D"/>
    <w:rsid w:val="09D15D49"/>
    <w:rsid w:val="09D5F24C"/>
    <w:rsid w:val="09D82B8A"/>
    <w:rsid w:val="09E8F62F"/>
    <w:rsid w:val="09E91037"/>
    <w:rsid w:val="09EF6667"/>
    <w:rsid w:val="09F39009"/>
    <w:rsid w:val="09FD74F2"/>
    <w:rsid w:val="0A048B0F"/>
    <w:rsid w:val="0A08BDCB"/>
    <w:rsid w:val="0A0B3AFA"/>
    <w:rsid w:val="0A11E6FF"/>
    <w:rsid w:val="0A2AF5A3"/>
    <w:rsid w:val="0A2FF16D"/>
    <w:rsid w:val="0A3637F4"/>
    <w:rsid w:val="0A3D46E8"/>
    <w:rsid w:val="0A437D15"/>
    <w:rsid w:val="0A4C9146"/>
    <w:rsid w:val="0A5E9DB0"/>
    <w:rsid w:val="0A6536F6"/>
    <w:rsid w:val="0A663BBF"/>
    <w:rsid w:val="0A705359"/>
    <w:rsid w:val="0A725454"/>
    <w:rsid w:val="0A733F0F"/>
    <w:rsid w:val="0A73BE6B"/>
    <w:rsid w:val="0A73DBD8"/>
    <w:rsid w:val="0A7E50F2"/>
    <w:rsid w:val="0A841C2A"/>
    <w:rsid w:val="0A8DE2E7"/>
    <w:rsid w:val="0A8DF259"/>
    <w:rsid w:val="0A8F6470"/>
    <w:rsid w:val="0A921E49"/>
    <w:rsid w:val="0AA7B109"/>
    <w:rsid w:val="0AA82CAC"/>
    <w:rsid w:val="0AC0B941"/>
    <w:rsid w:val="0AC745C6"/>
    <w:rsid w:val="0ACD656E"/>
    <w:rsid w:val="0ADA9740"/>
    <w:rsid w:val="0ADD2954"/>
    <w:rsid w:val="0AE2E5BD"/>
    <w:rsid w:val="0AE96772"/>
    <w:rsid w:val="0AE9BDAD"/>
    <w:rsid w:val="0AEECC36"/>
    <w:rsid w:val="0AF31C65"/>
    <w:rsid w:val="0AFA05D0"/>
    <w:rsid w:val="0AFBB91E"/>
    <w:rsid w:val="0B04428C"/>
    <w:rsid w:val="0B0A1DA6"/>
    <w:rsid w:val="0B0DBD13"/>
    <w:rsid w:val="0B0DC913"/>
    <w:rsid w:val="0B122AF8"/>
    <w:rsid w:val="0B14822A"/>
    <w:rsid w:val="0B1885AC"/>
    <w:rsid w:val="0B20F1D9"/>
    <w:rsid w:val="0B285874"/>
    <w:rsid w:val="0B2951DF"/>
    <w:rsid w:val="0B2969C8"/>
    <w:rsid w:val="0B2A7D63"/>
    <w:rsid w:val="0B2F953D"/>
    <w:rsid w:val="0B38253A"/>
    <w:rsid w:val="0B396DBF"/>
    <w:rsid w:val="0B40FF84"/>
    <w:rsid w:val="0B52BC00"/>
    <w:rsid w:val="0B548210"/>
    <w:rsid w:val="0B5F4359"/>
    <w:rsid w:val="0B629F5B"/>
    <w:rsid w:val="0B634C03"/>
    <w:rsid w:val="0B672067"/>
    <w:rsid w:val="0B7284CD"/>
    <w:rsid w:val="0B79575D"/>
    <w:rsid w:val="0B829CFA"/>
    <w:rsid w:val="0B8F606A"/>
    <w:rsid w:val="0B9B7EF0"/>
    <w:rsid w:val="0BA644FA"/>
    <w:rsid w:val="0BA70B5B"/>
    <w:rsid w:val="0BC06A0E"/>
    <w:rsid w:val="0BC39727"/>
    <w:rsid w:val="0BD08DAC"/>
    <w:rsid w:val="0BF69F4E"/>
    <w:rsid w:val="0BFA662E"/>
    <w:rsid w:val="0C01EE8C"/>
    <w:rsid w:val="0C0B9BC8"/>
    <w:rsid w:val="0C0DB6C5"/>
    <w:rsid w:val="0C122E7B"/>
    <w:rsid w:val="0C1CB1E9"/>
    <w:rsid w:val="0C1E0086"/>
    <w:rsid w:val="0C21BDA1"/>
    <w:rsid w:val="0C29B348"/>
    <w:rsid w:val="0C2CD4F1"/>
    <w:rsid w:val="0C2D125A"/>
    <w:rsid w:val="0C3338FE"/>
    <w:rsid w:val="0C371450"/>
    <w:rsid w:val="0C3E7E84"/>
    <w:rsid w:val="0C40577D"/>
    <w:rsid w:val="0C40C8C3"/>
    <w:rsid w:val="0C42B8E1"/>
    <w:rsid w:val="0C43610F"/>
    <w:rsid w:val="0C45D095"/>
    <w:rsid w:val="0C478AC2"/>
    <w:rsid w:val="0C58B56B"/>
    <w:rsid w:val="0C5CA5D0"/>
    <w:rsid w:val="0C5D3DCE"/>
    <w:rsid w:val="0C602654"/>
    <w:rsid w:val="0C61A8D4"/>
    <w:rsid w:val="0C659465"/>
    <w:rsid w:val="0C689944"/>
    <w:rsid w:val="0C6935CF"/>
    <w:rsid w:val="0C713372"/>
    <w:rsid w:val="0C890697"/>
    <w:rsid w:val="0C891104"/>
    <w:rsid w:val="0C8F486A"/>
    <w:rsid w:val="0C9279C3"/>
    <w:rsid w:val="0C93EC97"/>
    <w:rsid w:val="0C958EB4"/>
    <w:rsid w:val="0C9A86AE"/>
    <w:rsid w:val="0CA258C7"/>
    <w:rsid w:val="0CA607CE"/>
    <w:rsid w:val="0CB5C96B"/>
    <w:rsid w:val="0CB9DFC0"/>
    <w:rsid w:val="0CD435B7"/>
    <w:rsid w:val="0CD75439"/>
    <w:rsid w:val="0CDAEA9D"/>
    <w:rsid w:val="0CDFC442"/>
    <w:rsid w:val="0CEC24F9"/>
    <w:rsid w:val="0CFE9175"/>
    <w:rsid w:val="0D090228"/>
    <w:rsid w:val="0D0E9E57"/>
    <w:rsid w:val="0D0F9A76"/>
    <w:rsid w:val="0D102565"/>
    <w:rsid w:val="0D1571B6"/>
    <w:rsid w:val="0D2A68F5"/>
    <w:rsid w:val="0D2B8CEF"/>
    <w:rsid w:val="0D2F9A1F"/>
    <w:rsid w:val="0D39749E"/>
    <w:rsid w:val="0D3E7BCF"/>
    <w:rsid w:val="0D48C476"/>
    <w:rsid w:val="0D49C039"/>
    <w:rsid w:val="0D500B23"/>
    <w:rsid w:val="0D54BEBF"/>
    <w:rsid w:val="0D555946"/>
    <w:rsid w:val="0D5960B8"/>
    <w:rsid w:val="0D59CE0D"/>
    <w:rsid w:val="0D66143D"/>
    <w:rsid w:val="0D6632DA"/>
    <w:rsid w:val="0D734686"/>
    <w:rsid w:val="0D7390B7"/>
    <w:rsid w:val="0D7AFF48"/>
    <w:rsid w:val="0D852CCA"/>
    <w:rsid w:val="0D856216"/>
    <w:rsid w:val="0D866E8C"/>
    <w:rsid w:val="0D89CEBD"/>
    <w:rsid w:val="0D8CFFF3"/>
    <w:rsid w:val="0D924DF6"/>
    <w:rsid w:val="0D948379"/>
    <w:rsid w:val="0DA67EC2"/>
    <w:rsid w:val="0DA8EC1D"/>
    <w:rsid w:val="0DAA1468"/>
    <w:rsid w:val="0DAA3B9B"/>
    <w:rsid w:val="0DB1C5B6"/>
    <w:rsid w:val="0DB8FC01"/>
    <w:rsid w:val="0DBA068F"/>
    <w:rsid w:val="0DBC682E"/>
    <w:rsid w:val="0DC02059"/>
    <w:rsid w:val="0DC624D2"/>
    <w:rsid w:val="0DC73445"/>
    <w:rsid w:val="0DCCCCA0"/>
    <w:rsid w:val="0DCE3E2D"/>
    <w:rsid w:val="0DD1EEE2"/>
    <w:rsid w:val="0DD4741E"/>
    <w:rsid w:val="0DDAB88C"/>
    <w:rsid w:val="0DEB6F7E"/>
    <w:rsid w:val="0DF46EB1"/>
    <w:rsid w:val="0DFDBEB1"/>
    <w:rsid w:val="0E00734A"/>
    <w:rsid w:val="0E09755D"/>
    <w:rsid w:val="0E0D8520"/>
    <w:rsid w:val="0E0E36E6"/>
    <w:rsid w:val="0E0F195E"/>
    <w:rsid w:val="0E149F28"/>
    <w:rsid w:val="0E164387"/>
    <w:rsid w:val="0E18178C"/>
    <w:rsid w:val="0E1DE9BC"/>
    <w:rsid w:val="0E288A0B"/>
    <w:rsid w:val="0E394F28"/>
    <w:rsid w:val="0E3AEAF5"/>
    <w:rsid w:val="0E48DA2F"/>
    <w:rsid w:val="0E4ACDE3"/>
    <w:rsid w:val="0E4E9889"/>
    <w:rsid w:val="0E55FA44"/>
    <w:rsid w:val="0E5D0080"/>
    <w:rsid w:val="0E623E52"/>
    <w:rsid w:val="0E6B1207"/>
    <w:rsid w:val="0E6B802D"/>
    <w:rsid w:val="0E6D4ABF"/>
    <w:rsid w:val="0E709E9C"/>
    <w:rsid w:val="0E74CF2D"/>
    <w:rsid w:val="0E7E825D"/>
    <w:rsid w:val="0E8A0CC6"/>
    <w:rsid w:val="0E8CBD8C"/>
    <w:rsid w:val="0E947429"/>
    <w:rsid w:val="0E9A7FE4"/>
    <w:rsid w:val="0E9D09B5"/>
    <w:rsid w:val="0E9E478D"/>
    <w:rsid w:val="0EA1C8F7"/>
    <w:rsid w:val="0EA631DE"/>
    <w:rsid w:val="0EAF94C9"/>
    <w:rsid w:val="0EB92C6E"/>
    <w:rsid w:val="0EBFD1EA"/>
    <w:rsid w:val="0EC064C1"/>
    <w:rsid w:val="0EC9CA24"/>
    <w:rsid w:val="0ED36600"/>
    <w:rsid w:val="0ED65A5D"/>
    <w:rsid w:val="0ED8B7D6"/>
    <w:rsid w:val="0EDF10FE"/>
    <w:rsid w:val="0EE340CF"/>
    <w:rsid w:val="0EE5AA57"/>
    <w:rsid w:val="0EEAA1AC"/>
    <w:rsid w:val="0EEF42F3"/>
    <w:rsid w:val="0EF49031"/>
    <w:rsid w:val="0EF8D523"/>
    <w:rsid w:val="0EFBC4F6"/>
    <w:rsid w:val="0F08E06C"/>
    <w:rsid w:val="0F08E622"/>
    <w:rsid w:val="0F11FF1E"/>
    <w:rsid w:val="0F1764ED"/>
    <w:rsid w:val="0F23B0F0"/>
    <w:rsid w:val="0F24BCD1"/>
    <w:rsid w:val="0F3DE8AA"/>
    <w:rsid w:val="0F400C51"/>
    <w:rsid w:val="0F411C96"/>
    <w:rsid w:val="0F4492A5"/>
    <w:rsid w:val="0F46EA61"/>
    <w:rsid w:val="0F5474EA"/>
    <w:rsid w:val="0F5CD7A4"/>
    <w:rsid w:val="0F60DD55"/>
    <w:rsid w:val="0F633A80"/>
    <w:rsid w:val="0F705A21"/>
    <w:rsid w:val="0F7645A4"/>
    <w:rsid w:val="0F76FC20"/>
    <w:rsid w:val="0F78E97F"/>
    <w:rsid w:val="0F7A05B2"/>
    <w:rsid w:val="0F7D5952"/>
    <w:rsid w:val="0F828AAB"/>
    <w:rsid w:val="0F929001"/>
    <w:rsid w:val="0F956F65"/>
    <w:rsid w:val="0FA545BE"/>
    <w:rsid w:val="0FAC3A47"/>
    <w:rsid w:val="0FB1E833"/>
    <w:rsid w:val="0FBA8458"/>
    <w:rsid w:val="0FBD7337"/>
    <w:rsid w:val="0FC3F4CF"/>
    <w:rsid w:val="0FC5ED0D"/>
    <w:rsid w:val="0FCBF0B8"/>
    <w:rsid w:val="0FCE7ECC"/>
    <w:rsid w:val="0FD564D7"/>
    <w:rsid w:val="0FDC86AA"/>
    <w:rsid w:val="0FE02418"/>
    <w:rsid w:val="0FE209C7"/>
    <w:rsid w:val="0FE7B8C8"/>
    <w:rsid w:val="0FEDC592"/>
    <w:rsid w:val="0FF1BFBC"/>
    <w:rsid w:val="0FF5CDDC"/>
    <w:rsid w:val="0FF72A82"/>
    <w:rsid w:val="0FF821A2"/>
    <w:rsid w:val="0FFDBBFE"/>
    <w:rsid w:val="0FFF2EF9"/>
    <w:rsid w:val="100150F6"/>
    <w:rsid w:val="1002C718"/>
    <w:rsid w:val="100373BF"/>
    <w:rsid w:val="101550D8"/>
    <w:rsid w:val="1016BB9C"/>
    <w:rsid w:val="1017711D"/>
    <w:rsid w:val="101B0297"/>
    <w:rsid w:val="101E213C"/>
    <w:rsid w:val="102E666F"/>
    <w:rsid w:val="102FC97F"/>
    <w:rsid w:val="1032859F"/>
    <w:rsid w:val="103441B0"/>
    <w:rsid w:val="1034BA92"/>
    <w:rsid w:val="10353C75"/>
    <w:rsid w:val="10365698"/>
    <w:rsid w:val="1036CE96"/>
    <w:rsid w:val="103A06BE"/>
    <w:rsid w:val="103D6782"/>
    <w:rsid w:val="103E5219"/>
    <w:rsid w:val="10400A66"/>
    <w:rsid w:val="1041C64A"/>
    <w:rsid w:val="104542FA"/>
    <w:rsid w:val="10463F19"/>
    <w:rsid w:val="104DA63A"/>
    <w:rsid w:val="10516052"/>
    <w:rsid w:val="1058B9F3"/>
    <w:rsid w:val="105B4EEB"/>
    <w:rsid w:val="10692F56"/>
    <w:rsid w:val="1073DA8E"/>
    <w:rsid w:val="10776870"/>
    <w:rsid w:val="10813B81"/>
    <w:rsid w:val="108A8DEA"/>
    <w:rsid w:val="108A9220"/>
    <w:rsid w:val="1090C2D2"/>
    <w:rsid w:val="109E9CF1"/>
    <w:rsid w:val="10A3B8FC"/>
    <w:rsid w:val="10A9EC1B"/>
    <w:rsid w:val="10B2CB8C"/>
    <w:rsid w:val="10B5A99C"/>
    <w:rsid w:val="10B84EF3"/>
    <w:rsid w:val="10BABA31"/>
    <w:rsid w:val="10C726AC"/>
    <w:rsid w:val="10CB8069"/>
    <w:rsid w:val="10D03B9A"/>
    <w:rsid w:val="10D0FCC0"/>
    <w:rsid w:val="10D349FA"/>
    <w:rsid w:val="10DC3AAF"/>
    <w:rsid w:val="10DF90C0"/>
    <w:rsid w:val="10E7063A"/>
    <w:rsid w:val="10E7294A"/>
    <w:rsid w:val="10EE66C6"/>
    <w:rsid w:val="10F7C11B"/>
    <w:rsid w:val="10F826B8"/>
    <w:rsid w:val="10F9FF66"/>
    <w:rsid w:val="11004614"/>
    <w:rsid w:val="1101C898"/>
    <w:rsid w:val="11033FAE"/>
    <w:rsid w:val="1108B4E7"/>
    <w:rsid w:val="110F2316"/>
    <w:rsid w:val="111052F6"/>
    <w:rsid w:val="1115D613"/>
    <w:rsid w:val="112B781B"/>
    <w:rsid w:val="112BFD85"/>
    <w:rsid w:val="1131DF34"/>
    <w:rsid w:val="11468596"/>
    <w:rsid w:val="11496C67"/>
    <w:rsid w:val="114BF3D4"/>
    <w:rsid w:val="115EB3DC"/>
    <w:rsid w:val="11641728"/>
    <w:rsid w:val="1164BB55"/>
    <w:rsid w:val="116553FA"/>
    <w:rsid w:val="1165EDB1"/>
    <w:rsid w:val="116C5F92"/>
    <w:rsid w:val="116D10EE"/>
    <w:rsid w:val="116F58A0"/>
    <w:rsid w:val="11733856"/>
    <w:rsid w:val="117E5A2F"/>
    <w:rsid w:val="11838929"/>
    <w:rsid w:val="118A9FD1"/>
    <w:rsid w:val="118CFD7A"/>
    <w:rsid w:val="1193AE6F"/>
    <w:rsid w:val="11956FE4"/>
    <w:rsid w:val="1199A34E"/>
    <w:rsid w:val="119E314E"/>
    <w:rsid w:val="11A970AF"/>
    <w:rsid w:val="11AFB8ED"/>
    <w:rsid w:val="11C56957"/>
    <w:rsid w:val="11D14EEB"/>
    <w:rsid w:val="11D87E80"/>
    <w:rsid w:val="11E30713"/>
    <w:rsid w:val="11E41B85"/>
    <w:rsid w:val="11E4983D"/>
    <w:rsid w:val="11E6FC9B"/>
    <w:rsid w:val="11E8F9D8"/>
    <w:rsid w:val="11E9F3E3"/>
    <w:rsid w:val="11F7B59F"/>
    <w:rsid w:val="11FEAEB3"/>
    <w:rsid w:val="12035DA4"/>
    <w:rsid w:val="12081265"/>
    <w:rsid w:val="12103426"/>
    <w:rsid w:val="1214D37D"/>
    <w:rsid w:val="12154DAB"/>
    <w:rsid w:val="1219C38D"/>
    <w:rsid w:val="12263CF6"/>
    <w:rsid w:val="12350D56"/>
    <w:rsid w:val="12361D1C"/>
    <w:rsid w:val="1245BB13"/>
    <w:rsid w:val="1247AC93"/>
    <w:rsid w:val="1249DD1C"/>
    <w:rsid w:val="124DDB2A"/>
    <w:rsid w:val="1255F217"/>
    <w:rsid w:val="12583777"/>
    <w:rsid w:val="12642C78"/>
    <w:rsid w:val="12681CF4"/>
    <w:rsid w:val="1268FCD7"/>
    <w:rsid w:val="127C5D40"/>
    <w:rsid w:val="127D39CB"/>
    <w:rsid w:val="127F6A5E"/>
    <w:rsid w:val="12827415"/>
    <w:rsid w:val="12829660"/>
    <w:rsid w:val="128578BB"/>
    <w:rsid w:val="128DD23F"/>
    <w:rsid w:val="129A4784"/>
    <w:rsid w:val="129D1EAD"/>
    <w:rsid w:val="129E0670"/>
    <w:rsid w:val="129F7880"/>
    <w:rsid w:val="12A3D197"/>
    <w:rsid w:val="12A5FC39"/>
    <w:rsid w:val="12B295C3"/>
    <w:rsid w:val="12CB2418"/>
    <w:rsid w:val="12D6722C"/>
    <w:rsid w:val="12E1C989"/>
    <w:rsid w:val="12E74635"/>
    <w:rsid w:val="12ED04FE"/>
    <w:rsid w:val="12F4F4E9"/>
    <w:rsid w:val="12F4FB5F"/>
    <w:rsid w:val="12FAC01C"/>
    <w:rsid w:val="1307AF72"/>
    <w:rsid w:val="13149D6C"/>
    <w:rsid w:val="13150317"/>
    <w:rsid w:val="1319EA50"/>
    <w:rsid w:val="131B115D"/>
    <w:rsid w:val="131C4B52"/>
    <w:rsid w:val="1322434F"/>
    <w:rsid w:val="132BDC8C"/>
    <w:rsid w:val="133CF629"/>
    <w:rsid w:val="133EC718"/>
    <w:rsid w:val="135622B8"/>
    <w:rsid w:val="13574897"/>
    <w:rsid w:val="1358DE57"/>
    <w:rsid w:val="135B5E96"/>
    <w:rsid w:val="135B7A4A"/>
    <w:rsid w:val="135BF278"/>
    <w:rsid w:val="13645C1A"/>
    <w:rsid w:val="136A508F"/>
    <w:rsid w:val="136D2FEC"/>
    <w:rsid w:val="13771CA1"/>
    <w:rsid w:val="13835765"/>
    <w:rsid w:val="13878951"/>
    <w:rsid w:val="138C1858"/>
    <w:rsid w:val="138FCDF4"/>
    <w:rsid w:val="1390F137"/>
    <w:rsid w:val="1396EC1E"/>
    <w:rsid w:val="13A5DB04"/>
    <w:rsid w:val="13A9A88C"/>
    <w:rsid w:val="13C05E0A"/>
    <w:rsid w:val="13CEB457"/>
    <w:rsid w:val="13CF0579"/>
    <w:rsid w:val="13D13008"/>
    <w:rsid w:val="13D33645"/>
    <w:rsid w:val="13D8474B"/>
    <w:rsid w:val="13DC0807"/>
    <w:rsid w:val="13EDECF7"/>
    <w:rsid w:val="13EEF5F3"/>
    <w:rsid w:val="13F46FB9"/>
    <w:rsid w:val="13F7BBDD"/>
    <w:rsid w:val="13F7FF25"/>
    <w:rsid w:val="13FB19DD"/>
    <w:rsid w:val="13FD3A25"/>
    <w:rsid w:val="13FD45E5"/>
    <w:rsid w:val="14047120"/>
    <w:rsid w:val="1404C39E"/>
    <w:rsid w:val="1404F62A"/>
    <w:rsid w:val="140B5A32"/>
    <w:rsid w:val="14108EEF"/>
    <w:rsid w:val="14137D74"/>
    <w:rsid w:val="141929C0"/>
    <w:rsid w:val="1426C829"/>
    <w:rsid w:val="1429A398"/>
    <w:rsid w:val="142B0144"/>
    <w:rsid w:val="1432563A"/>
    <w:rsid w:val="14466B33"/>
    <w:rsid w:val="144A8111"/>
    <w:rsid w:val="144EE9A9"/>
    <w:rsid w:val="1451A44D"/>
    <w:rsid w:val="1462B3E4"/>
    <w:rsid w:val="1465C4CC"/>
    <w:rsid w:val="146D131A"/>
    <w:rsid w:val="14711D42"/>
    <w:rsid w:val="1479840A"/>
    <w:rsid w:val="148035D3"/>
    <w:rsid w:val="1482DE2B"/>
    <w:rsid w:val="14938034"/>
    <w:rsid w:val="1494702D"/>
    <w:rsid w:val="14958412"/>
    <w:rsid w:val="14978B58"/>
    <w:rsid w:val="14B5BAB1"/>
    <w:rsid w:val="14BDDFE5"/>
    <w:rsid w:val="14CDACA6"/>
    <w:rsid w:val="14CFB58C"/>
    <w:rsid w:val="14D549F6"/>
    <w:rsid w:val="14DC5232"/>
    <w:rsid w:val="14DE8204"/>
    <w:rsid w:val="14E84944"/>
    <w:rsid w:val="14ECCE65"/>
    <w:rsid w:val="14FC15AA"/>
    <w:rsid w:val="15015310"/>
    <w:rsid w:val="15086C8F"/>
    <w:rsid w:val="150C95E9"/>
    <w:rsid w:val="150F5E9F"/>
    <w:rsid w:val="1510C71D"/>
    <w:rsid w:val="1514140D"/>
    <w:rsid w:val="15186D28"/>
    <w:rsid w:val="151D2B6B"/>
    <w:rsid w:val="1522CBB7"/>
    <w:rsid w:val="15268ACA"/>
    <w:rsid w:val="152773BE"/>
    <w:rsid w:val="15325913"/>
    <w:rsid w:val="1534068E"/>
    <w:rsid w:val="15442E25"/>
    <w:rsid w:val="1547EB95"/>
    <w:rsid w:val="15530A80"/>
    <w:rsid w:val="15633E01"/>
    <w:rsid w:val="1580459A"/>
    <w:rsid w:val="1581BFA4"/>
    <w:rsid w:val="158240EF"/>
    <w:rsid w:val="1582A4DD"/>
    <w:rsid w:val="158EFB1B"/>
    <w:rsid w:val="158F1961"/>
    <w:rsid w:val="159065AF"/>
    <w:rsid w:val="1594E67A"/>
    <w:rsid w:val="1596F2F3"/>
    <w:rsid w:val="15981F96"/>
    <w:rsid w:val="1599A231"/>
    <w:rsid w:val="159B05DF"/>
    <w:rsid w:val="159E7DB3"/>
    <w:rsid w:val="15A075F1"/>
    <w:rsid w:val="15A9726C"/>
    <w:rsid w:val="15AA6A2E"/>
    <w:rsid w:val="15ABE677"/>
    <w:rsid w:val="15AE0B83"/>
    <w:rsid w:val="15B70C3A"/>
    <w:rsid w:val="15B9B20D"/>
    <w:rsid w:val="15BB34CD"/>
    <w:rsid w:val="15C125E0"/>
    <w:rsid w:val="15C64700"/>
    <w:rsid w:val="15C6733A"/>
    <w:rsid w:val="15C96207"/>
    <w:rsid w:val="15CD7515"/>
    <w:rsid w:val="15D3C350"/>
    <w:rsid w:val="15D41D87"/>
    <w:rsid w:val="15DB4C7D"/>
    <w:rsid w:val="15DFA90A"/>
    <w:rsid w:val="15EADDF8"/>
    <w:rsid w:val="15ED74AE"/>
    <w:rsid w:val="15EE33D1"/>
    <w:rsid w:val="15FB0F81"/>
    <w:rsid w:val="15FEAB68"/>
    <w:rsid w:val="15FEED5B"/>
    <w:rsid w:val="1604E401"/>
    <w:rsid w:val="1610F27B"/>
    <w:rsid w:val="161EAE8C"/>
    <w:rsid w:val="16209383"/>
    <w:rsid w:val="162437EA"/>
    <w:rsid w:val="1625F860"/>
    <w:rsid w:val="16268079"/>
    <w:rsid w:val="16280D65"/>
    <w:rsid w:val="162E84BE"/>
    <w:rsid w:val="162F68BF"/>
    <w:rsid w:val="16401074"/>
    <w:rsid w:val="16432E00"/>
    <w:rsid w:val="1647447F"/>
    <w:rsid w:val="16485189"/>
    <w:rsid w:val="164A7B44"/>
    <w:rsid w:val="165BD99A"/>
    <w:rsid w:val="16600B3A"/>
    <w:rsid w:val="166A8204"/>
    <w:rsid w:val="16743A63"/>
    <w:rsid w:val="167E4504"/>
    <w:rsid w:val="168288C0"/>
    <w:rsid w:val="1684CB38"/>
    <w:rsid w:val="1685D399"/>
    <w:rsid w:val="168EB980"/>
    <w:rsid w:val="168FD8EC"/>
    <w:rsid w:val="1697AF89"/>
    <w:rsid w:val="169F80BC"/>
    <w:rsid w:val="16A573BB"/>
    <w:rsid w:val="16A64E21"/>
    <w:rsid w:val="16AD6141"/>
    <w:rsid w:val="16B2EE89"/>
    <w:rsid w:val="16B9FC08"/>
    <w:rsid w:val="16BD3D87"/>
    <w:rsid w:val="16C506F3"/>
    <w:rsid w:val="16C9B340"/>
    <w:rsid w:val="16CB76A6"/>
    <w:rsid w:val="16D54545"/>
    <w:rsid w:val="16DAFCB6"/>
    <w:rsid w:val="16DDF5FD"/>
    <w:rsid w:val="16E8012D"/>
    <w:rsid w:val="16E92FB5"/>
    <w:rsid w:val="16EA531E"/>
    <w:rsid w:val="16F438CE"/>
    <w:rsid w:val="16FC0F99"/>
    <w:rsid w:val="1700AE7B"/>
    <w:rsid w:val="170113DB"/>
    <w:rsid w:val="1701BB8C"/>
    <w:rsid w:val="17071725"/>
    <w:rsid w:val="170C7FCE"/>
    <w:rsid w:val="1712E6B3"/>
    <w:rsid w:val="17175E01"/>
    <w:rsid w:val="171A8AB2"/>
    <w:rsid w:val="171B4318"/>
    <w:rsid w:val="1722DAAD"/>
    <w:rsid w:val="17271AFF"/>
    <w:rsid w:val="1740F665"/>
    <w:rsid w:val="174874D6"/>
    <w:rsid w:val="1749A2BB"/>
    <w:rsid w:val="174ED5DD"/>
    <w:rsid w:val="17540D45"/>
    <w:rsid w:val="17595FB1"/>
    <w:rsid w:val="176538DF"/>
    <w:rsid w:val="17744E76"/>
    <w:rsid w:val="17851797"/>
    <w:rsid w:val="178947DA"/>
    <w:rsid w:val="179101EA"/>
    <w:rsid w:val="17A5CAC3"/>
    <w:rsid w:val="17A68A2C"/>
    <w:rsid w:val="17ACC2DC"/>
    <w:rsid w:val="17AE1B51"/>
    <w:rsid w:val="17AE35B0"/>
    <w:rsid w:val="17B25F0B"/>
    <w:rsid w:val="17B372EF"/>
    <w:rsid w:val="17B38D00"/>
    <w:rsid w:val="17B6C206"/>
    <w:rsid w:val="17B80BCA"/>
    <w:rsid w:val="17C15A29"/>
    <w:rsid w:val="17C22DF6"/>
    <w:rsid w:val="17C939E0"/>
    <w:rsid w:val="17CB0293"/>
    <w:rsid w:val="17DA4044"/>
    <w:rsid w:val="17DE5FE6"/>
    <w:rsid w:val="17E53802"/>
    <w:rsid w:val="17E89938"/>
    <w:rsid w:val="17ED3D65"/>
    <w:rsid w:val="17EF13EA"/>
    <w:rsid w:val="17FCA506"/>
    <w:rsid w:val="17FCD631"/>
    <w:rsid w:val="17FED155"/>
    <w:rsid w:val="18015578"/>
    <w:rsid w:val="1805092B"/>
    <w:rsid w:val="18162892"/>
    <w:rsid w:val="18196B1E"/>
    <w:rsid w:val="181E5921"/>
    <w:rsid w:val="1822A469"/>
    <w:rsid w:val="1827448C"/>
    <w:rsid w:val="182874AE"/>
    <w:rsid w:val="183487F9"/>
    <w:rsid w:val="18367447"/>
    <w:rsid w:val="183731DA"/>
    <w:rsid w:val="18377ADB"/>
    <w:rsid w:val="1837B802"/>
    <w:rsid w:val="1838B98E"/>
    <w:rsid w:val="183A69DB"/>
    <w:rsid w:val="183E2E12"/>
    <w:rsid w:val="1840702D"/>
    <w:rsid w:val="18466660"/>
    <w:rsid w:val="18477D48"/>
    <w:rsid w:val="1859E00D"/>
    <w:rsid w:val="185ED7C7"/>
    <w:rsid w:val="185F066D"/>
    <w:rsid w:val="1865C416"/>
    <w:rsid w:val="187228EA"/>
    <w:rsid w:val="187EDA65"/>
    <w:rsid w:val="1884ED28"/>
    <w:rsid w:val="1894A620"/>
    <w:rsid w:val="1894CFD4"/>
    <w:rsid w:val="18956C91"/>
    <w:rsid w:val="18992F22"/>
    <w:rsid w:val="189A0B1D"/>
    <w:rsid w:val="189D7D8B"/>
    <w:rsid w:val="18A0C937"/>
    <w:rsid w:val="18BB1F75"/>
    <w:rsid w:val="18C2239D"/>
    <w:rsid w:val="18C45398"/>
    <w:rsid w:val="18C9FE11"/>
    <w:rsid w:val="18CB7BE4"/>
    <w:rsid w:val="18D6642D"/>
    <w:rsid w:val="18D75E78"/>
    <w:rsid w:val="18DCC410"/>
    <w:rsid w:val="18EA13B4"/>
    <w:rsid w:val="18EF6187"/>
    <w:rsid w:val="18EFB458"/>
    <w:rsid w:val="18F13F96"/>
    <w:rsid w:val="18F1B590"/>
    <w:rsid w:val="18F39067"/>
    <w:rsid w:val="18FE65B0"/>
    <w:rsid w:val="19006A08"/>
    <w:rsid w:val="190530DB"/>
    <w:rsid w:val="190CA38F"/>
    <w:rsid w:val="190F5810"/>
    <w:rsid w:val="19117EF3"/>
    <w:rsid w:val="1914603D"/>
    <w:rsid w:val="1917D44F"/>
    <w:rsid w:val="192109B1"/>
    <w:rsid w:val="1923C3AE"/>
    <w:rsid w:val="19318545"/>
    <w:rsid w:val="193B7211"/>
    <w:rsid w:val="193BF7A5"/>
    <w:rsid w:val="193DBDD4"/>
    <w:rsid w:val="1949D108"/>
    <w:rsid w:val="1957D46E"/>
    <w:rsid w:val="1970BFCF"/>
    <w:rsid w:val="19712A75"/>
    <w:rsid w:val="1979BBF3"/>
    <w:rsid w:val="1983F304"/>
    <w:rsid w:val="1984263E"/>
    <w:rsid w:val="198983CF"/>
    <w:rsid w:val="198A817C"/>
    <w:rsid w:val="198D33D6"/>
    <w:rsid w:val="1998B195"/>
    <w:rsid w:val="19A24567"/>
    <w:rsid w:val="19A4A86C"/>
    <w:rsid w:val="19A8D768"/>
    <w:rsid w:val="19ADE77D"/>
    <w:rsid w:val="19B27A31"/>
    <w:rsid w:val="19B28F90"/>
    <w:rsid w:val="19B3031C"/>
    <w:rsid w:val="19B63407"/>
    <w:rsid w:val="19BAC358"/>
    <w:rsid w:val="19C50382"/>
    <w:rsid w:val="19C6B61D"/>
    <w:rsid w:val="19D5C1CF"/>
    <w:rsid w:val="19DC5C42"/>
    <w:rsid w:val="19E34DA9"/>
    <w:rsid w:val="19E68911"/>
    <w:rsid w:val="19ED5BCB"/>
    <w:rsid w:val="19F0908E"/>
    <w:rsid w:val="19F9E7B3"/>
    <w:rsid w:val="19FA1F46"/>
    <w:rsid w:val="19FE9E98"/>
    <w:rsid w:val="1A067348"/>
    <w:rsid w:val="1A0B2AC4"/>
    <w:rsid w:val="1A0CF3EC"/>
    <w:rsid w:val="1A10A53A"/>
    <w:rsid w:val="1A10F8C2"/>
    <w:rsid w:val="1A154A97"/>
    <w:rsid w:val="1A1C1D0E"/>
    <w:rsid w:val="1A233DB9"/>
    <w:rsid w:val="1A23D84F"/>
    <w:rsid w:val="1A2F4420"/>
    <w:rsid w:val="1A32F569"/>
    <w:rsid w:val="1A34648D"/>
    <w:rsid w:val="1A3676A6"/>
    <w:rsid w:val="1A5429DB"/>
    <w:rsid w:val="1A61CA3D"/>
    <w:rsid w:val="1A6622E2"/>
    <w:rsid w:val="1A75B968"/>
    <w:rsid w:val="1A8AE3B6"/>
    <w:rsid w:val="1A8D0E94"/>
    <w:rsid w:val="1A9A2143"/>
    <w:rsid w:val="1A9CC0D5"/>
    <w:rsid w:val="1AA08A11"/>
    <w:rsid w:val="1AA08B82"/>
    <w:rsid w:val="1AA8375F"/>
    <w:rsid w:val="1AA95E66"/>
    <w:rsid w:val="1AA9F6E1"/>
    <w:rsid w:val="1AACC6CB"/>
    <w:rsid w:val="1AAF5349"/>
    <w:rsid w:val="1AB88979"/>
    <w:rsid w:val="1AD21C8B"/>
    <w:rsid w:val="1AE15A0C"/>
    <w:rsid w:val="1AE54D91"/>
    <w:rsid w:val="1AECFDAE"/>
    <w:rsid w:val="1B00F70D"/>
    <w:rsid w:val="1B036849"/>
    <w:rsid w:val="1B084EE1"/>
    <w:rsid w:val="1B0BD0BA"/>
    <w:rsid w:val="1B163E3B"/>
    <w:rsid w:val="1B1AB763"/>
    <w:rsid w:val="1B1B1B8D"/>
    <w:rsid w:val="1B1BC2AC"/>
    <w:rsid w:val="1B2425EC"/>
    <w:rsid w:val="1B28C17C"/>
    <w:rsid w:val="1B2ED408"/>
    <w:rsid w:val="1B36148F"/>
    <w:rsid w:val="1B386A55"/>
    <w:rsid w:val="1B4669C4"/>
    <w:rsid w:val="1B476286"/>
    <w:rsid w:val="1B4B556D"/>
    <w:rsid w:val="1B4C9E00"/>
    <w:rsid w:val="1B4F946C"/>
    <w:rsid w:val="1B5375C9"/>
    <w:rsid w:val="1B580940"/>
    <w:rsid w:val="1B5C6E11"/>
    <w:rsid w:val="1B5E6CD3"/>
    <w:rsid w:val="1B5FDA8F"/>
    <w:rsid w:val="1B64A810"/>
    <w:rsid w:val="1B669EBE"/>
    <w:rsid w:val="1B6D374F"/>
    <w:rsid w:val="1B6F3DA6"/>
    <w:rsid w:val="1B767334"/>
    <w:rsid w:val="1B788A0B"/>
    <w:rsid w:val="1B78E4DE"/>
    <w:rsid w:val="1B818287"/>
    <w:rsid w:val="1B85BF85"/>
    <w:rsid w:val="1B8BC464"/>
    <w:rsid w:val="1B92C528"/>
    <w:rsid w:val="1B957C6A"/>
    <w:rsid w:val="1B9D73D8"/>
    <w:rsid w:val="1BA70C52"/>
    <w:rsid w:val="1BB5391A"/>
    <w:rsid w:val="1BB6B478"/>
    <w:rsid w:val="1BBEC092"/>
    <w:rsid w:val="1BC8090E"/>
    <w:rsid w:val="1BCD84AF"/>
    <w:rsid w:val="1BCF38CF"/>
    <w:rsid w:val="1BD2352C"/>
    <w:rsid w:val="1BDB4CB3"/>
    <w:rsid w:val="1BDCF8FD"/>
    <w:rsid w:val="1BDDDABF"/>
    <w:rsid w:val="1BEBD05B"/>
    <w:rsid w:val="1BEF871E"/>
    <w:rsid w:val="1BF1E661"/>
    <w:rsid w:val="1BF2F8D3"/>
    <w:rsid w:val="1BF6AD26"/>
    <w:rsid w:val="1BF85CF6"/>
    <w:rsid w:val="1BFADC06"/>
    <w:rsid w:val="1BFF508C"/>
    <w:rsid w:val="1C00CFC5"/>
    <w:rsid w:val="1C00F724"/>
    <w:rsid w:val="1C08E0D0"/>
    <w:rsid w:val="1C0CDC9B"/>
    <w:rsid w:val="1C1E41C5"/>
    <w:rsid w:val="1C1F0C1C"/>
    <w:rsid w:val="1C23F13C"/>
    <w:rsid w:val="1C29E1DF"/>
    <w:rsid w:val="1C2C292B"/>
    <w:rsid w:val="1C344CA4"/>
    <w:rsid w:val="1C347031"/>
    <w:rsid w:val="1C3870BA"/>
    <w:rsid w:val="1C39393F"/>
    <w:rsid w:val="1C4D1B98"/>
    <w:rsid w:val="1C4DA4A1"/>
    <w:rsid w:val="1C57302C"/>
    <w:rsid w:val="1C582EA2"/>
    <w:rsid w:val="1C5890FB"/>
    <w:rsid w:val="1C5CB632"/>
    <w:rsid w:val="1C625889"/>
    <w:rsid w:val="1C6D32C0"/>
    <w:rsid w:val="1C702300"/>
    <w:rsid w:val="1C779834"/>
    <w:rsid w:val="1C7814A3"/>
    <w:rsid w:val="1C7E268C"/>
    <w:rsid w:val="1C7EE891"/>
    <w:rsid w:val="1C7F37E0"/>
    <w:rsid w:val="1C84B2E2"/>
    <w:rsid w:val="1C88433E"/>
    <w:rsid w:val="1C886EAF"/>
    <w:rsid w:val="1C92D997"/>
    <w:rsid w:val="1C93AEAE"/>
    <w:rsid w:val="1C93E993"/>
    <w:rsid w:val="1C960AA3"/>
    <w:rsid w:val="1C992F1D"/>
    <w:rsid w:val="1CA0F4E6"/>
    <w:rsid w:val="1CA491CE"/>
    <w:rsid w:val="1CAA5028"/>
    <w:rsid w:val="1CAB3C12"/>
    <w:rsid w:val="1CB59344"/>
    <w:rsid w:val="1CBC74F3"/>
    <w:rsid w:val="1CC1BB3E"/>
    <w:rsid w:val="1CC7D24B"/>
    <w:rsid w:val="1CD01F3F"/>
    <w:rsid w:val="1CD0F115"/>
    <w:rsid w:val="1CD1606B"/>
    <w:rsid w:val="1CD536D5"/>
    <w:rsid w:val="1CD9D6E5"/>
    <w:rsid w:val="1CDC56B4"/>
    <w:rsid w:val="1CE71B63"/>
    <w:rsid w:val="1CEB7E3A"/>
    <w:rsid w:val="1CF26EB2"/>
    <w:rsid w:val="1CF6F7F2"/>
    <w:rsid w:val="1CF7DEA9"/>
    <w:rsid w:val="1D05ED97"/>
    <w:rsid w:val="1D13F5F6"/>
    <w:rsid w:val="1D1AE924"/>
    <w:rsid w:val="1D22C98D"/>
    <w:rsid w:val="1D2794C5"/>
    <w:rsid w:val="1D2A1C7E"/>
    <w:rsid w:val="1D2C2E07"/>
    <w:rsid w:val="1D394A6E"/>
    <w:rsid w:val="1D39BC24"/>
    <w:rsid w:val="1D3ED086"/>
    <w:rsid w:val="1D431176"/>
    <w:rsid w:val="1D52D868"/>
    <w:rsid w:val="1D589B4C"/>
    <w:rsid w:val="1D5DC358"/>
    <w:rsid w:val="1D722CDB"/>
    <w:rsid w:val="1D72A240"/>
    <w:rsid w:val="1D73CE89"/>
    <w:rsid w:val="1D749A7E"/>
    <w:rsid w:val="1D75DF3A"/>
    <w:rsid w:val="1D82D65F"/>
    <w:rsid w:val="1D92F723"/>
    <w:rsid w:val="1D939714"/>
    <w:rsid w:val="1D9610CB"/>
    <w:rsid w:val="1D96135B"/>
    <w:rsid w:val="1D9DC3A4"/>
    <w:rsid w:val="1DA78062"/>
    <w:rsid w:val="1DAF5D80"/>
    <w:rsid w:val="1DB4FCD2"/>
    <w:rsid w:val="1DB9434A"/>
    <w:rsid w:val="1DBADC7D"/>
    <w:rsid w:val="1DBDC60B"/>
    <w:rsid w:val="1DC01023"/>
    <w:rsid w:val="1DC023BE"/>
    <w:rsid w:val="1DCA6C9C"/>
    <w:rsid w:val="1DCD671A"/>
    <w:rsid w:val="1DCDCBAE"/>
    <w:rsid w:val="1DD0E752"/>
    <w:rsid w:val="1DD74290"/>
    <w:rsid w:val="1DDE1C74"/>
    <w:rsid w:val="1DDFBCDB"/>
    <w:rsid w:val="1DEB3DA0"/>
    <w:rsid w:val="1DECCAE0"/>
    <w:rsid w:val="1DED5444"/>
    <w:rsid w:val="1DF521EC"/>
    <w:rsid w:val="1DF6F79C"/>
    <w:rsid w:val="1E0487B6"/>
    <w:rsid w:val="1E07F751"/>
    <w:rsid w:val="1E13FD59"/>
    <w:rsid w:val="1E1653F7"/>
    <w:rsid w:val="1E184112"/>
    <w:rsid w:val="1E1C0460"/>
    <w:rsid w:val="1E22911B"/>
    <w:rsid w:val="1E2EB2C8"/>
    <w:rsid w:val="1E31C9F9"/>
    <w:rsid w:val="1E36A074"/>
    <w:rsid w:val="1E3724FB"/>
    <w:rsid w:val="1E41BC21"/>
    <w:rsid w:val="1E495FAD"/>
    <w:rsid w:val="1E53BB38"/>
    <w:rsid w:val="1E5D594F"/>
    <w:rsid w:val="1E5EF1F9"/>
    <w:rsid w:val="1E63D19F"/>
    <w:rsid w:val="1E6E1171"/>
    <w:rsid w:val="1E6E6B18"/>
    <w:rsid w:val="1E71DBCF"/>
    <w:rsid w:val="1E74ABAD"/>
    <w:rsid w:val="1E792A55"/>
    <w:rsid w:val="1E7AD6D7"/>
    <w:rsid w:val="1E7F4C48"/>
    <w:rsid w:val="1E7FA4D8"/>
    <w:rsid w:val="1E863C22"/>
    <w:rsid w:val="1E88ACA2"/>
    <w:rsid w:val="1E9AAE12"/>
    <w:rsid w:val="1E9B288D"/>
    <w:rsid w:val="1EA21059"/>
    <w:rsid w:val="1EA3337C"/>
    <w:rsid w:val="1EA720FC"/>
    <w:rsid w:val="1EB77707"/>
    <w:rsid w:val="1EB933B8"/>
    <w:rsid w:val="1EBD0B0A"/>
    <w:rsid w:val="1EBDCDF6"/>
    <w:rsid w:val="1EC1E235"/>
    <w:rsid w:val="1EC3EABE"/>
    <w:rsid w:val="1ECA2AB1"/>
    <w:rsid w:val="1ED0C076"/>
    <w:rsid w:val="1ED616EE"/>
    <w:rsid w:val="1ED7F7C7"/>
    <w:rsid w:val="1ED83CF1"/>
    <w:rsid w:val="1ED843CC"/>
    <w:rsid w:val="1EF1C4D8"/>
    <w:rsid w:val="1EFE549E"/>
    <w:rsid w:val="1F035E62"/>
    <w:rsid w:val="1F03E526"/>
    <w:rsid w:val="1F0D183D"/>
    <w:rsid w:val="1F130344"/>
    <w:rsid w:val="1F13911B"/>
    <w:rsid w:val="1F14DD1D"/>
    <w:rsid w:val="1F14E788"/>
    <w:rsid w:val="1F19E24B"/>
    <w:rsid w:val="1F1EA699"/>
    <w:rsid w:val="1F291169"/>
    <w:rsid w:val="1F320CB4"/>
    <w:rsid w:val="1F360E6C"/>
    <w:rsid w:val="1F38C6AE"/>
    <w:rsid w:val="1F3DD15B"/>
    <w:rsid w:val="1F571C1B"/>
    <w:rsid w:val="1F5FA15B"/>
    <w:rsid w:val="1F6370B0"/>
    <w:rsid w:val="1F63EFC3"/>
    <w:rsid w:val="1F7073DF"/>
    <w:rsid w:val="1F7AE5FB"/>
    <w:rsid w:val="1F81E302"/>
    <w:rsid w:val="1F8B73CA"/>
    <w:rsid w:val="1F8BFA9C"/>
    <w:rsid w:val="1F96A4BA"/>
    <w:rsid w:val="1F9DB045"/>
    <w:rsid w:val="1FA15436"/>
    <w:rsid w:val="1FB563D0"/>
    <w:rsid w:val="1FBC0BF7"/>
    <w:rsid w:val="1FBC3A7B"/>
    <w:rsid w:val="1FC88A93"/>
    <w:rsid w:val="1FC975DA"/>
    <w:rsid w:val="1FD7CCE8"/>
    <w:rsid w:val="1FE00153"/>
    <w:rsid w:val="1FE492F6"/>
    <w:rsid w:val="1FEE005E"/>
    <w:rsid w:val="1FF5A36B"/>
    <w:rsid w:val="1FFE3568"/>
    <w:rsid w:val="1FFF0AF1"/>
    <w:rsid w:val="1FFF33D6"/>
    <w:rsid w:val="2001AEA9"/>
    <w:rsid w:val="200425A1"/>
    <w:rsid w:val="200DB67A"/>
    <w:rsid w:val="20102DA3"/>
    <w:rsid w:val="20182B17"/>
    <w:rsid w:val="20227374"/>
    <w:rsid w:val="202C2A1D"/>
    <w:rsid w:val="2030CC27"/>
    <w:rsid w:val="203C215D"/>
    <w:rsid w:val="20478205"/>
    <w:rsid w:val="20528F2D"/>
    <w:rsid w:val="20672414"/>
    <w:rsid w:val="2067BA80"/>
    <w:rsid w:val="206E5C70"/>
    <w:rsid w:val="2075B315"/>
    <w:rsid w:val="2077C762"/>
    <w:rsid w:val="2078DC84"/>
    <w:rsid w:val="20790060"/>
    <w:rsid w:val="2089AFED"/>
    <w:rsid w:val="208A8AE5"/>
    <w:rsid w:val="208D6D87"/>
    <w:rsid w:val="209E48D5"/>
    <w:rsid w:val="20A20628"/>
    <w:rsid w:val="20A524E3"/>
    <w:rsid w:val="20A69281"/>
    <w:rsid w:val="20A7E64D"/>
    <w:rsid w:val="20A90B6E"/>
    <w:rsid w:val="20AD9155"/>
    <w:rsid w:val="20B947AC"/>
    <w:rsid w:val="20BCEF69"/>
    <w:rsid w:val="20C1EAD7"/>
    <w:rsid w:val="20CB1A68"/>
    <w:rsid w:val="20D43F4C"/>
    <w:rsid w:val="20D7B447"/>
    <w:rsid w:val="20DAD861"/>
    <w:rsid w:val="20DB274A"/>
    <w:rsid w:val="20DB9C41"/>
    <w:rsid w:val="20DC6ADE"/>
    <w:rsid w:val="20EC31FA"/>
    <w:rsid w:val="20EEE63E"/>
    <w:rsid w:val="2102085F"/>
    <w:rsid w:val="21020D5E"/>
    <w:rsid w:val="21039AED"/>
    <w:rsid w:val="2107BDC7"/>
    <w:rsid w:val="210E569B"/>
    <w:rsid w:val="2126CEDE"/>
    <w:rsid w:val="2128BCB6"/>
    <w:rsid w:val="2136D864"/>
    <w:rsid w:val="213B703D"/>
    <w:rsid w:val="213F41F2"/>
    <w:rsid w:val="2140C076"/>
    <w:rsid w:val="21453FCA"/>
    <w:rsid w:val="215293CE"/>
    <w:rsid w:val="2154A141"/>
    <w:rsid w:val="215C3366"/>
    <w:rsid w:val="2163FBB9"/>
    <w:rsid w:val="21691768"/>
    <w:rsid w:val="216A7C28"/>
    <w:rsid w:val="217048C5"/>
    <w:rsid w:val="2172B639"/>
    <w:rsid w:val="21764E97"/>
    <w:rsid w:val="2176DE3E"/>
    <w:rsid w:val="217D71F1"/>
    <w:rsid w:val="217DC14B"/>
    <w:rsid w:val="217EBEAF"/>
    <w:rsid w:val="218B49C5"/>
    <w:rsid w:val="218D8340"/>
    <w:rsid w:val="2198B0DF"/>
    <w:rsid w:val="21A5B117"/>
    <w:rsid w:val="21B66383"/>
    <w:rsid w:val="21B6D476"/>
    <w:rsid w:val="21B7F594"/>
    <w:rsid w:val="21C92759"/>
    <w:rsid w:val="21C95ACD"/>
    <w:rsid w:val="21C9A8A6"/>
    <w:rsid w:val="21CDCE9C"/>
    <w:rsid w:val="21D792D7"/>
    <w:rsid w:val="21DB8F16"/>
    <w:rsid w:val="21DE52AC"/>
    <w:rsid w:val="21DF6298"/>
    <w:rsid w:val="21E00706"/>
    <w:rsid w:val="21E0E16C"/>
    <w:rsid w:val="21ECE1AD"/>
    <w:rsid w:val="21F65956"/>
    <w:rsid w:val="21F77B09"/>
    <w:rsid w:val="21F7E47E"/>
    <w:rsid w:val="21FB32F6"/>
    <w:rsid w:val="2203FBF1"/>
    <w:rsid w:val="220988D0"/>
    <w:rsid w:val="2209F001"/>
    <w:rsid w:val="220AC1EB"/>
    <w:rsid w:val="2211E7F3"/>
    <w:rsid w:val="2214335A"/>
    <w:rsid w:val="221CB33E"/>
    <w:rsid w:val="221E362F"/>
    <w:rsid w:val="222B1050"/>
    <w:rsid w:val="222F097B"/>
    <w:rsid w:val="224D361A"/>
    <w:rsid w:val="22533BC3"/>
    <w:rsid w:val="225E8323"/>
    <w:rsid w:val="22682734"/>
    <w:rsid w:val="22752543"/>
    <w:rsid w:val="22818EAE"/>
    <w:rsid w:val="228A79CB"/>
    <w:rsid w:val="229001FA"/>
    <w:rsid w:val="2299F7DB"/>
    <w:rsid w:val="22B3C75B"/>
    <w:rsid w:val="22C121D3"/>
    <w:rsid w:val="22C37D39"/>
    <w:rsid w:val="22CDE766"/>
    <w:rsid w:val="22D1DDF3"/>
    <w:rsid w:val="22D41F24"/>
    <w:rsid w:val="22D450CB"/>
    <w:rsid w:val="22D8E370"/>
    <w:rsid w:val="22D954D6"/>
    <w:rsid w:val="22E777E0"/>
    <w:rsid w:val="22F365FF"/>
    <w:rsid w:val="22F6C5C2"/>
    <w:rsid w:val="22F9573B"/>
    <w:rsid w:val="22FCC141"/>
    <w:rsid w:val="2309D687"/>
    <w:rsid w:val="230CC1E0"/>
    <w:rsid w:val="23114805"/>
    <w:rsid w:val="2319CE79"/>
    <w:rsid w:val="231B149D"/>
    <w:rsid w:val="23232B6A"/>
    <w:rsid w:val="2323E034"/>
    <w:rsid w:val="23254D05"/>
    <w:rsid w:val="232841CC"/>
    <w:rsid w:val="232EB2ED"/>
    <w:rsid w:val="233CCAB3"/>
    <w:rsid w:val="2341E999"/>
    <w:rsid w:val="23426406"/>
    <w:rsid w:val="2343781D"/>
    <w:rsid w:val="235318FA"/>
    <w:rsid w:val="235373E7"/>
    <w:rsid w:val="23548712"/>
    <w:rsid w:val="236025D1"/>
    <w:rsid w:val="23670E5D"/>
    <w:rsid w:val="236FC78F"/>
    <w:rsid w:val="2370B7EF"/>
    <w:rsid w:val="237541F7"/>
    <w:rsid w:val="23793297"/>
    <w:rsid w:val="23796F75"/>
    <w:rsid w:val="237CB1CD"/>
    <w:rsid w:val="237E963E"/>
    <w:rsid w:val="23844E74"/>
    <w:rsid w:val="238AD7DC"/>
    <w:rsid w:val="23925FA8"/>
    <w:rsid w:val="239420B8"/>
    <w:rsid w:val="2399023C"/>
    <w:rsid w:val="239F5B42"/>
    <w:rsid w:val="23A7BC24"/>
    <w:rsid w:val="23AE936B"/>
    <w:rsid w:val="23B0EB15"/>
    <w:rsid w:val="23B7B968"/>
    <w:rsid w:val="23BCF63F"/>
    <w:rsid w:val="23C3062E"/>
    <w:rsid w:val="23C88446"/>
    <w:rsid w:val="23CAB9B2"/>
    <w:rsid w:val="23CBC376"/>
    <w:rsid w:val="23D22B58"/>
    <w:rsid w:val="23D5D60E"/>
    <w:rsid w:val="23D93E5A"/>
    <w:rsid w:val="23D94CED"/>
    <w:rsid w:val="23E02F91"/>
    <w:rsid w:val="23E37F4C"/>
    <w:rsid w:val="23E66630"/>
    <w:rsid w:val="23E870A3"/>
    <w:rsid w:val="23EC819D"/>
    <w:rsid w:val="23F221F6"/>
    <w:rsid w:val="23F3F38E"/>
    <w:rsid w:val="23F5DFA0"/>
    <w:rsid w:val="24070497"/>
    <w:rsid w:val="2412FD92"/>
    <w:rsid w:val="24138464"/>
    <w:rsid w:val="24144443"/>
    <w:rsid w:val="2419ACC7"/>
    <w:rsid w:val="242C4CA0"/>
    <w:rsid w:val="242CC8FA"/>
    <w:rsid w:val="242E456B"/>
    <w:rsid w:val="2431F97B"/>
    <w:rsid w:val="2432F61E"/>
    <w:rsid w:val="2434F44C"/>
    <w:rsid w:val="243C64A7"/>
    <w:rsid w:val="244BD4B9"/>
    <w:rsid w:val="245F51A6"/>
    <w:rsid w:val="2464DE52"/>
    <w:rsid w:val="2465BF31"/>
    <w:rsid w:val="246767FD"/>
    <w:rsid w:val="2467F5D0"/>
    <w:rsid w:val="2467FBA3"/>
    <w:rsid w:val="2469FE2B"/>
    <w:rsid w:val="247070DE"/>
    <w:rsid w:val="24711D4B"/>
    <w:rsid w:val="247213AC"/>
    <w:rsid w:val="2475093D"/>
    <w:rsid w:val="247C7D4E"/>
    <w:rsid w:val="24871704"/>
    <w:rsid w:val="248C953C"/>
    <w:rsid w:val="249111AA"/>
    <w:rsid w:val="249F3FC4"/>
    <w:rsid w:val="24A06E6A"/>
    <w:rsid w:val="24AACC48"/>
    <w:rsid w:val="24AB0ACD"/>
    <w:rsid w:val="24AC59A1"/>
    <w:rsid w:val="24AD17FC"/>
    <w:rsid w:val="24B23CC8"/>
    <w:rsid w:val="24BDAFBB"/>
    <w:rsid w:val="24BDC6DC"/>
    <w:rsid w:val="24BE8D4C"/>
    <w:rsid w:val="24C0F098"/>
    <w:rsid w:val="24C238D1"/>
    <w:rsid w:val="24C520DB"/>
    <w:rsid w:val="24D11BDF"/>
    <w:rsid w:val="24DD1D29"/>
    <w:rsid w:val="24E4E8CA"/>
    <w:rsid w:val="24EA14FB"/>
    <w:rsid w:val="24ECF880"/>
    <w:rsid w:val="24FD6232"/>
    <w:rsid w:val="2509E396"/>
    <w:rsid w:val="2511934C"/>
    <w:rsid w:val="251436A3"/>
    <w:rsid w:val="2522145E"/>
    <w:rsid w:val="25250BCC"/>
    <w:rsid w:val="25252296"/>
    <w:rsid w:val="25296E10"/>
    <w:rsid w:val="252D2C34"/>
    <w:rsid w:val="253B2BA3"/>
    <w:rsid w:val="25444C36"/>
    <w:rsid w:val="25449C1A"/>
    <w:rsid w:val="2554CED2"/>
    <w:rsid w:val="2560507E"/>
    <w:rsid w:val="256052BA"/>
    <w:rsid w:val="2560B56C"/>
    <w:rsid w:val="2562C73F"/>
    <w:rsid w:val="257308C9"/>
    <w:rsid w:val="2578928A"/>
    <w:rsid w:val="257A5FD4"/>
    <w:rsid w:val="257B0326"/>
    <w:rsid w:val="257BB0AE"/>
    <w:rsid w:val="258968BD"/>
    <w:rsid w:val="258B1460"/>
    <w:rsid w:val="25937E4F"/>
    <w:rsid w:val="259B3299"/>
    <w:rsid w:val="259B3489"/>
    <w:rsid w:val="25A43277"/>
    <w:rsid w:val="25A70461"/>
    <w:rsid w:val="25A8F957"/>
    <w:rsid w:val="25BA50C8"/>
    <w:rsid w:val="25C32F86"/>
    <w:rsid w:val="25C7A2BC"/>
    <w:rsid w:val="25C7C6D5"/>
    <w:rsid w:val="25CEC75F"/>
    <w:rsid w:val="25D5F9AE"/>
    <w:rsid w:val="25D6F59E"/>
    <w:rsid w:val="25D81966"/>
    <w:rsid w:val="25D976D3"/>
    <w:rsid w:val="25DD2728"/>
    <w:rsid w:val="25DF280A"/>
    <w:rsid w:val="25E6BA7C"/>
    <w:rsid w:val="25E75651"/>
    <w:rsid w:val="25FD6D97"/>
    <w:rsid w:val="2609118D"/>
    <w:rsid w:val="26138A17"/>
    <w:rsid w:val="2615DBE7"/>
    <w:rsid w:val="2615FD27"/>
    <w:rsid w:val="26176FCE"/>
    <w:rsid w:val="2617ECA5"/>
    <w:rsid w:val="2618FB28"/>
    <w:rsid w:val="262421E8"/>
    <w:rsid w:val="2624A201"/>
    <w:rsid w:val="26281264"/>
    <w:rsid w:val="262CA9A7"/>
    <w:rsid w:val="262CB274"/>
    <w:rsid w:val="262D13CB"/>
    <w:rsid w:val="262DB165"/>
    <w:rsid w:val="26393D08"/>
    <w:rsid w:val="2658D507"/>
    <w:rsid w:val="26633398"/>
    <w:rsid w:val="266412C3"/>
    <w:rsid w:val="2665E909"/>
    <w:rsid w:val="2667E87F"/>
    <w:rsid w:val="2669AEA9"/>
    <w:rsid w:val="266ADE44"/>
    <w:rsid w:val="266E1A35"/>
    <w:rsid w:val="2672AD05"/>
    <w:rsid w:val="267A851B"/>
    <w:rsid w:val="2683F16C"/>
    <w:rsid w:val="26879E7D"/>
    <w:rsid w:val="2692CD7B"/>
    <w:rsid w:val="26948F1C"/>
    <w:rsid w:val="269754E5"/>
    <w:rsid w:val="26983CB0"/>
    <w:rsid w:val="269CE539"/>
    <w:rsid w:val="26A3C043"/>
    <w:rsid w:val="26A520DD"/>
    <w:rsid w:val="26A76851"/>
    <w:rsid w:val="26A8E8ED"/>
    <w:rsid w:val="26B32FFB"/>
    <w:rsid w:val="26B425FB"/>
    <w:rsid w:val="26B8B36C"/>
    <w:rsid w:val="26BBD221"/>
    <w:rsid w:val="26BE3853"/>
    <w:rsid w:val="26C5C12D"/>
    <w:rsid w:val="26D48279"/>
    <w:rsid w:val="26D6CC33"/>
    <w:rsid w:val="26DF7A39"/>
    <w:rsid w:val="26E1B2B5"/>
    <w:rsid w:val="26E2AB9B"/>
    <w:rsid w:val="26E80505"/>
    <w:rsid w:val="26E912F8"/>
    <w:rsid w:val="26EC0AB6"/>
    <w:rsid w:val="26F09F33"/>
    <w:rsid w:val="26F565F8"/>
    <w:rsid w:val="26F62250"/>
    <w:rsid w:val="26FBD151"/>
    <w:rsid w:val="26FDDB82"/>
    <w:rsid w:val="270C0A91"/>
    <w:rsid w:val="27120964"/>
    <w:rsid w:val="271E53E4"/>
    <w:rsid w:val="2729617C"/>
    <w:rsid w:val="27412F45"/>
    <w:rsid w:val="2745A209"/>
    <w:rsid w:val="27479A47"/>
    <w:rsid w:val="275004D3"/>
    <w:rsid w:val="27526AA2"/>
    <w:rsid w:val="27609960"/>
    <w:rsid w:val="2763731D"/>
    <w:rsid w:val="27656686"/>
    <w:rsid w:val="276ACF2A"/>
    <w:rsid w:val="27744CB6"/>
    <w:rsid w:val="27759E53"/>
    <w:rsid w:val="27781DA9"/>
    <w:rsid w:val="2782672A"/>
    <w:rsid w:val="2782BC42"/>
    <w:rsid w:val="27834EEA"/>
    <w:rsid w:val="278A008A"/>
    <w:rsid w:val="278DD47F"/>
    <w:rsid w:val="27994D2F"/>
    <w:rsid w:val="279BB479"/>
    <w:rsid w:val="279FA9BF"/>
    <w:rsid w:val="27A93532"/>
    <w:rsid w:val="27B1548C"/>
    <w:rsid w:val="27BD8E4A"/>
    <w:rsid w:val="27C74DD7"/>
    <w:rsid w:val="27D81F84"/>
    <w:rsid w:val="27D8205B"/>
    <w:rsid w:val="27D8DC42"/>
    <w:rsid w:val="27EA06FC"/>
    <w:rsid w:val="27ECB464"/>
    <w:rsid w:val="27F98D79"/>
    <w:rsid w:val="27F9BF9E"/>
    <w:rsid w:val="27FE864B"/>
    <w:rsid w:val="280B4AA9"/>
    <w:rsid w:val="28327395"/>
    <w:rsid w:val="28347807"/>
    <w:rsid w:val="2835989E"/>
    <w:rsid w:val="2837E8FB"/>
    <w:rsid w:val="28384519"/>
    <w:rsid w:val="283EFE0B"/>
    <w:rsid w:val="2841CDFD"/>
    <w:rsid w:val="2846B7FE"/>
    <w:rsid w:val="284A65A3"/>
    <w:rsid w:val="284D7F87"/>
    <w:rsid w:val="2858B995"/>
    <w:rsid w:val="28611904"/>
    <w:rsid w:val="28614447"/>
    <w:rsid w:val="28692668"/>
    <w:rsid w:val="286A6D42"/>
    <w:rsid w:val="286BBE5D"/>
    <w:rsid w:val="286FAED9"/>
    <w:rsid w:val="2871D0DF"/>
    <w:rsid w:val="28790A1B"/>
    <w:rsid w:val="2879A5A8"/>
    <w:rsid w:val="2879C673"/>
    <w:rsid w:val="287D5ED1"/>
    <w:rsid w:val="2882974A"/>
    <w:rsid w:val="2883ECE9"/>
    <w:rsid w:val="28902D0D"/>
    <w:rsid w:val="289ABE1E"/>
    <w:rsid w:val="28A6E1DF"/>
    <w:rsid w:val="28B5FDF8"/>
    <w:rsid w:val="28B8FF8F"/>
    <w:rsid w:val="28BA58A5"/>
    <w:rsid w:val="28BE6BFA"/>
    <w:rsid w:val="28D471C7"/>
    <w:rsid w:val="28D4BE91"/>
    <w:rsid w:val="28DF40E0"/>
    <w:rsid w:val="28EA1D6F"/>
    <w:rsid w:val="290415F1"/>
    <w:rsid w:val="29304E22"/>
    <w:rsid w:val="29330162"/>
    <w:rsid w:val="293D5639"/>
    <w:rsid w:val="293EE222"/>
    <w:rsid w:val="294940CA"/>
    <w:rsid w:val="294B2B5F"/>
    <w:rsid w:val="294E3B41"/>
    <w:rsid w:val="29536DF0"/>
    <w:rsid w:val="2959BB53"/>
    <w:rsid w:val="295C7875"/>
    <w:rsid w:val="295D3E58"/>
    <w:rsid w:val="29664F91"/>
    <w:rsid w:val="2975E5BE"/>
    <w:rsid w:val="297E07E5"/>
    <w:rsid w:val="298BBB43"/>
    <w:rsid w:val="298BFE7B"/>
    <w:rsid w:val="298CFA6E"/>
    <w:rsid w:val="2993659C"/>
    <w:rsid w:val="2995860F"/>
    <w:rsid w:val="29A10815"/>
    <w:rsid w:val="29A4EAB7"/>
    <w:rsid w:val="29AC96A0"/>
    <w:rsid w:val="29B4B198"/>
    <w:rsid w:val="29B89DD1"/>
    <w:rsid w:val="29BC5893"/>
    <w:rsid w:val="29BEBBD0"/>
    <w:rsid w:val="29C2B1DC"/>
    <w:rsid w:val="29C388CB"/>
    <w:rsid w:val="29C56528"/>
    <w:rsid w:val="29E08ECC"/>
    <w:rsid w:val="29E14A72"/>
    <w:rsid w:val="29E47C80"/>
    <w:rsid w:val="29E6DCE8"/>
    <w:rsid w:val="29E85D0E"/>
    <w:rsid w:val="29EA60B0"/>
    <w:rsid w:val="29EE2B8A"/>
    <w:rsid w:val="29F0D554"/>
    <w:rsid w:val="29F43466"/>
    <w:rsid w:val="29F72DF7"/>
    <w:rsid w:val="29FE94FC"/>
    <w:rsid w:val="2A128733"/>
    <w:rsid w:val="2A12F8A1"/>
    <w:rsid w:val="2A13EE3A"/>
    <w:rsid w:val="2A17116A"/>
    <w:rsid w:val="2A1F7B8D"/>
    <w:rsid w:val="2A2371AF"/>
    <w:rsid w:val="2A2AD869"/>
    <w:rsid w:val="2A2D06BA"/>
    <w:rsid w:val="2A3F749E"/>
    <w:rsid w:val="2A41DEF5"/>
    <w:rsid w:val="2A470D28"/>
    <w:rsid w:val="2A5168A6"/>
    <w:rsid w:val="2A54E8ED"/>
    <w:rsid w:val="2A556E57"/>
    <w:rsid w:val="2A5F83ED"/>
    <w:rsid w:val="2A5FAAD2"/>
    <w:rsid w:val="2A63735C"/>
    <w:rsid w:val="2A68B753"/>
    <w:rsid w:val="2A69F114"/>
    <w:rsid w:val="2A6F0500"/>
    <w:rsid w:val="2A7535CF"/>
    <w:rsid w:val="2A7A38FD"/>
    <w:rsid w:val="2A81F0FC"/>
    <w:rsid w:val="2A82C2D9"/>
    <w:rsid w:val="2A86F06B"/>
    <w:rsid w:val="2A8C4208"/>
    <w:rsid w:val="2A9B1465"/>
    <w:rsid w:val="2AA12284"/>
    <w:rsid w:val="2AA2AD68"/>
    <w:rsid w:val="2AA3FE46"/>
    <w:rsid w:val="2AAA1D6A"/>
    <w:rsid w:val="2AB218BE"/>
    <w:rsid w:val="2AB68BFC"/>
    <w:rsid w:val="2AB9F38D"/>
    <w:rsid w:val="2ABD57B7"/>
    <w:rsid w:val="2AC8623F"/>
    <w:rsid w:val="2ACBA666"/>
    <w:rsid w:val="2AD1C5B4"/>
    <w:rsid w:val="2ADD8331"/>
    <w:rsid w:val="2AE5ED65"/>
    <w:rsid w:val="2AE7F7DF"/>
    <w:rsid w:val="2AF05A99"/>
    <w:rsid w:val="2AFD0825"/>
    <w:rsid w:val="2B0D88A7"/>
    <w:rsid w:val="2B1709BF"/>
    <w:rsid w:val="2B1BAB2B"/>
    <w:rsid w:val="2B222D28"/>
    <w:rsid w:val="2B23AD65"/>
    <w:rsid w:val="2B2925A8"/>
    <w:rsid w:val="2B29A561"/>
    <w:rsid w:val="2B2BD366"/>
    <w:rsid w:val="2B3651F5"/>
    <w:rsid w:val="2B46C97A"/>
    <w:rsid w:val="2B486E83"/>
    <w:rsid w:val="2B49D492"/>
    <w:rsid w:val="2B4A61B3"/>
    <w:rsid w:val="2B4B14C2"/>
    <w:rsid w:val="2B5129DB"/>
    <w:rsid w:val="2B573EFE"/>
    <w:rsid w:val="2B66A181"/>
    <w:rsid w:val="2B6F8C5D"/>
    <w:rsid w:val="2B771D14"/>
    <w:rsid w:val="2B7F82A7"/>
    <w:rsid w:val="2B85EDB3"/>
    <w:rsid w:val="2B887A96"/>
    <w:rsid w:val="2B99693E"/>
    <w:rsid w:val="2B99CB31"/>
    <w:rsid w:val="2BA24DCB"/>
    <w:rsid w:val="2BB1A431"/>
    <w:rsid w:val="2BB4C7BB"/>
    <w:rsid w:val="2BBD484C"/>
    <w:rsid w:val="2BC95489"/>
    <w:rsid w:val="2BCF4274"/>
    <w:rsid w:val="2BD3F202"/>
    <w:rsid w:val="2BDB1D3F"/>
    <w:rsid w:val="2BDC83BB"/>
    <w:rsid w:val="2BDD0BEC"/>
    <w:rsid w:val="2BE5B2A1"/>
    <w:rsid w:val="2BE5F9B8"/>
    <w:rsid w:val="2BE7C561"/>
    <w:rsid w:val="2BE87982"/>
    <w:rsid w:val="2BF36FD5"/>
    <w:rsid w:val="2BF47011"/>
    <w:rsid w:val="2BF4B5D9"/>
    <w:rsid w:val="2BFC9238"/>
    <w:rsid w:val="2C00A30A"/>
    <w:rsid w:val="2C02A663"/>
    <w:rsid w:val="2C045559"/>
    <w:rsid w:val="2C0EC0BC"/>
    <w:rsid w:val="2C211BB5"/>
    <w:rsid w:val="2C249D31"/>
    <w:rsid w:val="2C2979D0"/>
    <w:rsid w:val="2C2A934C"/>
    <w:rsid w:val="2C38BAC5"/>
    <w:rsid w:val="2C3F5730"/>
    <w:rsid w:val="2C426AFF"/>
    <w:rsid w:val="2C4859C4"/>
    <w:rsid w:val="2C493A6C"/>
    <w:rsid w:val="2C505081"/>
    <w:rsid w:val="2C565C49"/>
    <w:rsid w:val="2C566295"/>
    <w:rsid w:val="2C5C6059"/>
    <w:rsid w:val="2C5FC5E9"/>
    <w:rsid w:val="2C60151B"/>
    <w:rsid w:val="2C686844"/>
    <w:rsid w:val="2C70857B"/>
    <w:rsid w:val="2C70EFC2"/>
    <w:rsid w:val="2C76BBC3"/>
    <w:rsid w:val="2C850C4F"/>
    <w:rsid w:val="2C86B152"/>
    <w:rsid w:val="2C87B271"/>
    <w:rsid w:val="2C8B2EDB"/>
    <w:rsid w:val="2C8EB079"/>
    <w:rsid w:val="2C8FA642"/>
    <w:rsid w:val="2C90A760"/>
    <w:rsid w:val="2C9109EF"/>
    <w:rsid w:val="2C9228E9"/>
    <w:rsid w:val="2C95CD60"/>
    <w:rsid w:val="2C9B3BBD"/>
    <w:rsid w:val="2CA7790B"/>
    <w:rsid w:val="2CB5F9BF"/>
    <w:rsid w:val="2CBE845B"/>
    <w:rsid w:val="2CC69F9A"/>
    <w:rsid w:val="2CC71A6C"/>
    <w:rsid w:val="2CC77057"/>
    <w:rsid w:val="2CD15F03"/>
    <w:rsid w:val="2CE6DFBA"/>
    <w:rsid w:val="2CE8063A"/>
    <w:rsid w:val="2CE9B62A"/>
    <w:rsid w:val="2CF738A1"/>
    <w:rsid w:val="2CFBCD1E"/>
    <w:rsid w:val="2CFF2262"/>
    <w:rsid w:val="2D038A20"/>
    <w:rsid w:val="2D0A8B5C"/>
    <w:rsid w:val="2D15F19A"/>
    <w:rsid w:val="2D19F5E3"/>
    <w:rsid w:val="2D237863"/>
    <w:rsid w:val="2D267DD8"/>
    <w:rsid w:val="2D282375"/>
    <w:rsid w:val="2D287117"/>
    <w:rsid w:val="2D2D2A60"/>
    <w:rsid w:val="2D32A305"/>
    <w:rsid w:val="2D361405"/>
    <w:rsid w:val="2D4F1614"/>
    <w:rsid w:val="2D531911"/>
    <w:rsid w:val="2D58B991"/>
    <w:rsid w:val="2D5EAB4C"/>
    <w:rsid w:val="2D6AF185"/>
    <w:rsid w:val="2D6D46A7"/>
    <w:rsid w:val="2D726533"/>
    <w:rsid w:val="2D72BD8E"/>
    <w:rsid w:val="2D783A90"/>
    <w:rsid w:val="2D7AF06F"/>
    <w:rsid w:val="2D7DB6B6"/>
    <w:rsid w:val="2D7F8340"/>
    <w:rsid w:val="2D8646C7"/>
    <w:rsid w:val="2D8FE8C1"/>
    <w:rsid w:val="2D901B1F"/>
    <w:rsid w:val="2D9224E3"/>
    <w:rsid w:val="2D9F12AF"/>
    <w:rsid w:val="2DA0B711"/>
    <w:rsid w:val="2DA17E14"/>
    <w:rsid w:val="2DA29778"/>
    <w:rsid w:val="2DA83D48"/>
    <w:rsid w:val="2DAA3736"/>
    <w:rsid w:val="2DAEBB60"/>
    <w:rsid w:val="2DB36512"/>
    <w:rsid w:val="2DB66AF5"/>
    <w:rsid w:val="2DBAD7AD"/>
    <w:rsid w:val="2DBC1824"/>
    <w:rsid w:val="2DC3504F"/>
    <w:rsid w:val="2DD64DA8"/>
    <w:rsid w:val="2DDFB020"/>
    <w:rsid w:val="2DE8CE40"/>
    <w:rsid w:val="2DECD91D"/>
    <w:rsid w:val="2DF68B90"/>
    <w:rsid w:val="2DF8B487"/>
    <w:rsid w:val="2E00A455"/>
    <w:rsid w:val="2E00DFD9"/>
    <w:rsid w:val="2E03BF45"/>
    <w:rsid w:val="2E153758"/>
    <w:rsid w:val="2E293423"/>
    <w:rsid w:val="2E2F996A"/>
    <w:rsid w:val="2E38083D"/>
    <w:rsid w:val="2E3B77BE"/>
    <w:rsid w:val="2E3E7F96"/>
    <w:rsid w:val="2E3F0CC2"/>
    <w:rsid w:val="2E4F8963"/>
    <w:rsid w:val="2E5A4D61"/>
    <w:rsid w:val="2E5ACF8E"/>
    <w:rsid w:val="2E61F2CB"/>
    <w:rsid w:val="2E64CA4F"/>
    <w:rsid w:val="2E6C8236"/>
    <w:rsid w:val="2E6DEC09"/>
    <w:rsid w:val="2E754FB2"/>
    <w:rsid w:val="2E775DFE"/>
    <w:rsid w:val="2E7AE6D8"/>
    <w:rsid w:val="2E7D971D"/>
    <w:rsid w:val="2E7F7279"/>
    <w:rsid w:val="2E87C9A7"/>
    <w:rsid w:val="2E8A5F24"/>
    <w:rsid w:val="2EAB9ADD"/>
    <w:rsid w:val="2EAE2546"/>
    <w:rsid w:val="2EB719CE"/>
    <w:rsid w:val="2EBB3A7B"/>
    <w:rsid w:val="2ECA4FFF"/>
    <w:rsid w:val="2ECA5320"/>
    <w:rsid w:val="2ECB3198"/>
    <w:rsid w:val="2ED1CF31"/>
    <w:rsid w:val="2ED6D101"/>
    <w:rsid w:val="2EE288BB"/>
    <w:rsid w:val="2EF0C40C"/>
    <w:rsid w:val="2EF6D57B"/>
    <w:rsid w:val="2EF6D5E6"/>
    <w:rsid w:val="2EFEC3DA"/>
    <w:rsid w:val="2F0FAE76"/>
    <w:rsid w:val="2F10BE62"/>
    <w:rsid w:val="2F2B0AF3"/>
    <w:rsid w:val="2F2B7E28"/>
    <w:rsid w:val="2F30D68F"/>
    <w:rsid w:val="2F34B7E1"/>
    <w:rsid w:val="2F3C5AF1"/>
    <w:rsid w:val="2F4299EE"/>
    <w:rsid w:val="2F48B334"/>
    <w:rsid w:val="2F4A48EC"/>
    <w:rsid w:val="2F4D1B90"/>
    <w:rsid w:val="2F530C41"/>
    <w:rsid w:val="2F688197"/>
    <w:rsid w:val="2F6E8502"/>
    <w:rsid w:val="2F73FCEB"/>
    <w:rsid w:val="2F75628E"/>
    <w:rsid w:val="2F8052C6"/>
    <w:rsid w:val="2F8186C7"/>
    <w:rsid w:val="2F841EA3"/>
    <w:rsid w:val="2F861CE5"/>
    <w:rsid w:val="2F87F143"/>
    <w:rsid w:val="2F89E981"/>
    <w:rsid w:val="2F92AB29"/>
    <w:rsid w:val="2F93C58E"/>
    <w:rsid w:val="2F959671"/>
    <w:rsid w:val="2F9E3899"/>
    <w:rsid w:val="2F9E67D6"/>
    <w:rsid w:val="2F9E6DB1"/>
    <w:rsid w:val="2FAA10B1"/>
    <w:rsid w:val="2FAB04B4"/>
    <w:rsid w:val="2FB1DBD1"/>
    <w:rsid w:val="2FB3AB85"/>
    <w:rsid w:val="2FB98D51"/>
    <w:rsid w:val="2FCC0035"/>
    <w:rsid w:val="2FD4D4BD"/>
    <w:rsid w:val="2FDF4335"/>
    <w:rsid w:val="2FE26C9E"/>
    <w:rsid w:val="2FEB512B"/>
    <w:rsid w:val="2FF14626"/>
    <w:rsid w:val="2FF2200C"/>
    <w:rsid w:val="300CAE9E"/>
    <w:rsid w:val="3010D10D"/>
    <w:rsid w:val="3013E9D5"/>
    <w:rsid w:val="301986EF"/>
    <w:rsid w:val="30243760"/>
    <w:rsid w:val="3024EFA2"/>
    <w:rsid w:val="3026565C"/>
    <w:rsid w:val="302C4C3D"/>
    <w:rsid w:val="302D0EF3"/>
    <w:rsid w:val="302D57DA"/>
    <w:rsid w:val="302EF3DE"/>
    <w:rsid w:val="30347045"/>
    <w:rsid w:val="303D3668"/>
    <w:rsid w:val="30442D12"/>
    <w:rsid w:val="304983FF"/>
    <w:rsid w:val="304AA6A6"/>
    <w:rsid w:val="304F4ED2"/>
    <w:rsid w:val="306016D8"/>
    <w:rsid w:val="30638544"/>
    <w:rsid w:val="3069AF16"/>
    <w:rsid w:val="30783DFE"/>
    <w:rsid w:val="3078B04B"/>
    <w:rsid w:val="307CE302"/>
    <w:rsid w:val="307E6535"/>
    <w:rsid w:val="307F2F65"/>
    <w:rsid w:val="307F553B"/>
    <w:rsid w:val="30851554"/>
    <w:rsid w:val="30905E3C"/>
    <w:rsid w:val="30930228"/>
    <w:rsid w:val="3098B0AA"/>
    <w:rsid w:val="30A2C9BA"/>
    <w:rsid w:val="30A3AFB6"/>
    <w:rsid w:val="30A635BF"/>
    <w:rsid w:val="30A9AF56"/>
    <w:rsid w:val="30AB6E66"/>
    <w:rsid w:val="30B437BA"/>
    <w:rsid w:val="30B64F32"/>
    <w:rsid w:val="30B7BAF0"/>
    <w:rsid w:val="30B9190E"/>
    <w:rsid w:val="30C3293A"/>
    <w:rsid w:val="30CA4C90"/>
    <w:rsid w:val="30CAD6F9"/>
    <w:rsid w:val="30CE420B"/>
    <w:rsid w:val="30D1BEAE"/>
    <w:rsid w:val="30D490C2"/>
    <w:rsid w:val="30D9B111"/>
    <w:rsid w:val="30E2C75D"/>
    <w:rsid w:val="30E57F77"/>
    <w:rsid w:val="30EB9122"/>
    <w:rsid w:val="30F074CB"/>
    <w:rsid w:val="30F2076C"/>
    <w:rsid w:val="30F227E3"/>
    <w:rsid w:val="30F754AA"/>
    <w:rsid w:val="30F965A7"/>
    <w:rsid w:val="30FA5D3E"/>
    <w:rsid w:val="310959CA"/>
    <w:rsid w:val="312E5410"/>
    <w:rsid w:val="3133BD7D"/>
    <w:rsid w:val="31357DD5"/>
    <w:rsid w:val="31433C05"/>
    <w:rsid w:val="31438404"/>
    <w:rsid w:val="31558483"/>
    <w:rsid w:val="31581193"/>
    <w:rsid w:val="315D8BF6"/>
    <w:rsid w:val="315E2075"/>
    <w:rsid w:val="31677795"/>
    <w:rsid w:val="317847B7"/>
    <w:rsid w:val="3179BBBB"/>
    <w:rsid w:val="317F6634"/>
    <w:rsid w:val="3183914C"/>
    <w:rsid w:val="318C8316"/>
    <w:rsid w:val="31916EAC"/>
    <w:rsid w:val="319DDFF7"/>
    <w:rsid w:val="31A72F61"/>
    <w:rsid w:val="31A8D594"/>
    <w:rsid w:val="31AA4375"/>
    <w:rsid w:val="31AA92F1"/>
    <w:rsid w:val="31AADCD8"/>
    <w:rsid w:val="31B4A40B"/>
    <w:rsid w:val="31BF4C19"/>
    <w:rsid w:val="31C007C1"/>
    <w:rsid w:val="31DC58F2"/>
    <w:rsid w:val="31E2CD06"/>
    <w:rsid w:val="31E3512D"/>
    <w:rsid w:val="31E3862B"/>
    <w:rsid w:val="31E9794C"/>
    <w:rsid w:val="31ECA82A"/>
    <w:rsid w:val="31F87C27"/>
    <w:rsid w:val="32009766"/>
    <w:rsid w:val="3201150F"/>
    <w:rsid w:val="320293C1"/>
    <w:rsid w:val="32038FE0"/>
    <w:rsid w:val="3205A770"/>
    <w:rsid w:val="3212A0A3"/>
    <w:rsid w:val="3214269B"/>
    <w:rsid w:val="321CF804"/>
    <w:rsid w:val="3220E880"/>
    <w:rsid w:val="32279A20"/>
    <w:rsid w:val="3227A42E"/>
    <w:rsid w:val="3229A19D"/>
    <w:rsid w:val="322A365F"/>
    <w:rsid w:val="3231CFE9"/>
    <w:rsid w:val="323287D4"/>
    <w:rsid w:val="32344DF9"/>
    <w:rsid w:val="323BB6F6"/>
    <w:rsid w:val="32426B44"/>
    <w:rsid w:val="324E7B1C"/>
    <w:rsid w:val="32506AB3"/>
    <w:rsid w:val="32521F0D"/>
    <w:rsid w:val="32542BD7"/>
    <w:rsid w:val="325DFD7C"/>
    <w:rsid w:val="32670CF7"/>
    <w:rsid w:val="3267B5C5"/>
    <w:rsid w:val="3267D8A2"/>
    <w:rsid w:val="32687311"/>
    <w:rsid w:val="328535BC"/>
    <w:rsid w:val="328BD7BD"/>
    <w:rsid w:val="32A625C4"/>
    <w:rsid w:val="32AB4673"/>
    <w:rsid w:val="32B3C76E"/>
    <w:rsid w:val="32B835D2"/>
    <w:rsid w:val="32BEF301"/>
    <w:rsid w:val="32CD32CD"/>
    <w:rsid w:val="32D54AE3"/>
    <w:rsid w:val="32E58FA4"/>
    <w:rsid w:val="32E602BF"/>
    <w:rsid w:val="32E65F90"/>
    <w:rsid w:val="32E8831A"/>
    <w:rsid w:val="32EE3529"/>
    <w:rsid w:val="32EF21B3"/>
    <w:rsid w:val="32FB1BA3"/>
    <w:rsid w:val="32FB89B9"/>
    <w:rsid w:val="330A9671"/>
    <w:rsid w:val="330B7960"/>
    <w:rsid w:val="330FD5C2"/>
    <w:rsid w:val="3315C79E"/>
    <w:rsid w:val="33189A8C"/>
    <w:rsid w:val="33310E40"/>
    <w:rsid w:val="3331AEAB"/>
    <w:rsid w:val="33340E94"/>
    <w:rsid w:val="3334CD61"/>
    <w:rsid w:val="3334D8FF"/>
    <w:rsid w:val="333D1D50"/>
    <w:rsid w:val="333E255A"/>
    <w:rsid w:val="3342CB8A"/>
    <w:rsid w:val="33431FFF"/>
    <w:rsid w:val="334513BA"/>
    <w:rsid w:val="334657BA"/>
    <w:rsid w:val="334A7988"/>
    <w:rsid w:val="334C5EE7"/>
    <w:rsid w:val="334E015C"/>
    <w:rsid w:val="3353C933"/>
    <w:rsid w:val="3355037D"/>
    <w:rsid w:val="3356649C"/>
    <w:rsid w:val="33587A99"/>
    <w:rsid w:val="335E3AA4"/>
    <w:rsid w:val="3361E635"/>
    <w:rsid w:val="33625057"/>
    <w:rsid w:val="3370D186"/>
    <w:rsid w:val="3371FA9E"/>
    <w:rsid w:val="337D45E1"/>
    <w:rsid w:val="3385B177"/>
    <w:rsid w:val="33916F89"/>
    <w:rsid w:val="3392544A"/>
    <w:rsid w:val="33957B1B"/>
    <w:rsid w:val="33977F84"/>
    <w:rsid w:val="33983CF3"/>
    <w:rsid w:val="3398B536"/>
    <w:rsid w:val="339B10BD"/>
    <w:rsid w:val="33A0EEAD"/>
    <w:rsid w:val="33A2797D"/>
    <w:rsid w:val="33A44435"/>
    <w:rsid w:val="33AEFF0D"/>
    <w:rsid w:val="33B0DFF7"/>
    <w:rsid w:val="33B55BFA"/>
    <w:rsid w:val="33B5AC78"/>
    <w:rsid w:val="33C9993A"/>
    <w:rsid w:val="33CAF35B"/>
    <w:rsid w:val="33CBD513"/>
    <w:rsid w:val="33D1331A"/>
    <w:rsid w:val="33D79D0B"/>
    <w:rsid w:val="33D90D0D"/>
    <w:rsid w:val="33DDD5AD"/>
    <w:rsid w:val="33DF61FF"/>
    <w:rsid w:val="33EBB3CA"/>
    <w:rsid w:val="33EEEC13"/>
    <w:rsid w:val="33F250BC"/>
    <w:rsid w:val="33FC61A1"/>
    <w:rsid w:val="33FD7E81"/>
    <w:rsid w:val="33FD8489"/>
    <w:rsid w:val="3401ED52"/>
    <w:rsid w:val="340A6CD4"/>
    <w:rsid w:val="340A81E2"/>
    <w:rsid w:val="340AD6DE"/>
    <w:rsid w:val="340C4484"/>
    <w:rsid w:val="340DD308"/>
    <w:rsid w:val="3410859D"/>
    <w:rsid w:val="3417F1F7"/>
    <w:rsid w:val="34182943"/>
    <w:rsid w:val="341AFC8E"/>
    <w:rsid w:val="341ED83D"/>
    <w:rsid w:val="342A7277"/>
    <w:rsid w:val="3430587A"/>
    <w:rsid w:val="34310EE2"/>
    <w:rsid w:val="34361744"/>
    <w:rsid w:val="34463FBA"/>
    <w:rsid w:val="3450EE57"/>
    <w:rsid w:val="3459B296"/>
    <w:rsid w:val="345D5AA4"/>
    <w:rsid w:val="34645C65"/>
    <w:rsid w:val="34683DB7"/>
    <w:rsid w:val="3469A16A"/>
    <w:rsid w:val="34758F89"/>
    <w:rsid w:val="347AA697"/>
    <w:rsid w:val="347E259A"/>
    <w:rsid w:val="34872B04"/>
    <w:rsid w:val="34883134"/>
    <w:rsid w:val="348EF8E2"/>
    <w:rsid w:val="3495A27E"/>
    <w:rsid w:val="349B6B06"/>
    <w:rsid w:val="34A005FE"/>
    <w:rsid w:val="34A501EA"/>
    <w:rsid w:val="34A6900B"/>
    <w:rsid w:val="34A991DF"/>
    <w:rsid w:val="34AF94AA"/>
    <w:rsid w:val="34B1DC2D"/>
    <w:rsid w:val="34B5CCA9"/>
    <w:rsid w:val="34B85B69"/>
    <w:rsid w:val="34C46A09"/>
    <w:rsid w:val="34C90F6E"/>
    <w:rsid w:val="34CD2882"/>
    <w:rsid w:val="34D15822"/>
    <w:rsid w:val="34D4E8F6"/>
    <w:rsid w:val="34D84632"/>
    <w:rsid w:val="34D93A28"/>
    <w:rsid w:val="34DC37EB"/>
    <w:rsid w:val="34E34839"/>
    <w:rsid w:val="34EF67F7"/>
    <w:rsid w:val="350FB673"/>
    <w:rsid w:val="351AD8F6"/>
    <w:rsid w:val="352A9635"/>
    <w:rsid w:val="353387FB"/>
    <w:rsid w:val="3535356F"/>
    <w:rsid w:val="353990EE"/>
    <w:rsid w:val="353A95A9"/>
    <w:rsid w:val="353E3025"/>
    <w:rsid w:val="35448BE4"/>
    <w:rsid w:val="3546B686"/>
    <w:rsid w:val="35487578"/>
    <w:rsid w:val="354AB302"/>
    <w:rsid w:val="355D0F42"/>
    <w:rsid w:val="356E031B"/>
    <w:rsid w:val="356F4B0F"/>
    <w:rsid w:val="357605FA"/>
    <w:rsid w:val="3577F023"/>
    <w:rsid w:val="3578FAB2"/>
    <w:rsid w:val="357D0063"/>
    <w:rsid w:val="357F0034"/>
    <w:rsid w:val="35841F83"/>
    <w:rsid w:val="359820B8"/>
    <w:rsid w:val="35994EE2"/>
    <w:rsid w:val="35BA1C6A"/>
    <w:rsid w:val="35C3E5EE"/>
    <w:rsid w:val="35C674AE"/>
    <w:rsid w:val="35CFD9EE"/>
    <w:rsid w:val="35D7B0F0"/>
    <w:rsid w:val="35DDC686"/>
    <w:rsid w:val="35DF9D0B"/>
    <w:rsid w:val="35DFA554"/>
    <w:rsid w:val="35E591CF"/>
    <w:rsid w:val="35FF7634"/>
    <w:rsid w:val="3606DF32"/>
    <w:rsid w:val="3608041F"/>
    <w:rsid w:val="36088271"/>
    <w:rsid w:val="361B6C23"/>
    <w:rsid w:val="361B765E"/>
    <w:rsid w:val="361BAC57"/>
    <w:rsid w:val="362D84AD"/>
    <w:rsid w:val="36514AFA"/>
    <w:rsid w:val="365C4545"/>
    <w:rsid w:val="36659F80"/>
    <w:rsid w:val="366DF19A"/>
    <w:rsid w:val="3686EC31"/>
    <w:rsid w:val="368EAD78"/>
    <w:rsid w:val="36979BAB"/>
    <w:rsid w:val="369C8FA5"/>
    <w:rsid w:val="369C9B89"/>
    <w:rsid w:val="36A1D6F1"/>
    <w:rsid w:val="36AE0C82"/>
    <w:rsid w:val="36AE8D66"/>
    <w:rsid w:val="36C6A81C"/>
    <w:rsid w:val="36C9F50C"/>
    <w:rsid w:val="36D1B7F3"/>
    <w:rsid w:val="36D2B76E"/>
    <w:rsid w:val="36D66682"/>
    <w:rsid w:val="36D8AD3C"/>
    <w:rsid w:val="36DA0086"/>
    <w:rsid w:val="36DE6657"/>
    <w:rsid w:val="36E12324"/>
    <w:rsid w:val="36F370E0"/>
    <w:rsid w:val="37004652"/>
    <w:rsid w:val="371EE7C5"/>
    <w:rsid w:val="372631C6"/>
    <w:rsid w:val="372A8F9E"/>
    <w:rsid w:val="373CACB5"/>
    <w:rsid w:val="373D8958"/>
    <w:rsid w:val="374C2EE2"/>
    <w:rsid w:val="374E7B78"/>
    <w:rsid w:val="37519E1D"/>
    <w:rsid w:val="3751B2C3"/>
    <w:rsid w:val="37532BA5"/>
    <w:rsid w:val="3754AA7C"/>
    <w:rsid w:val="3755EC8A"/>
    <w:rsid w:val="37585A1A"/>
    <w:rsid w:val="375C6964"/>
    <w:rsid w:val="375D1A43"/>
    <w:rsid w:val="375EC2C6"/>
    <w:rsid w:val="375EF6DD"/>
    <w:rsid w:val="37689FCC"/>
    <w:rsid w:val="3768BBD4"/>
    <w:rsid w:val="376A2443"/>
    <w:rsid w:val="377373E6"/>
    <w:rsid w:val="37774BD5"/>
    <w:rsid w:val="37799952"/>
    <w:rsid w:val="37842703"/>
    <w:rsid w:val="3784F3C0"/>
    <w:rsid w:val="37915358"/>
    <w:rsid w:val="37BD5A6B"/>
    <w:rsid w:val="37BFB03D"/>
    <w:rsid w:val="37C267B2"/>
    <w:rsid w:val="37CFC30F"/>
    <w:rsid w:val="37D05492"/>
    <w:rsid w:val="37D7C746"/>
    <w:rsid w:val="37D94A37"/>
    <w:rsid w:val="37F362B3"/>
    <w:rsid w:val="37F60402"/>
    <w:rsid w:val="37F917A6"/>
    <w:rsid w:val="37FA8A7A"/>
    <w:rsid w:val="37FD3669"/>
    <w:rsid w:val="38020373"/>
    <w:rsid w:val="3803A16B"/>
    <w:rsid w:val="38049D8A"/>
    <w:rsid w:val="380BB951"/>
    <w:rsid w:val="3817570F"/>
    <w:rsid w:val="38198C51"/>
    <w:rsid w:val="382A0120"/>
    <w:rsid w:val="382DDB70"/>
    <w:rsid w:val="382DE3D3"/>
    <w:rsid w:val="383AE767"/>
    <w:rsid w:val="384A7CE3"/>
    <w:rsid w:val="384D573C"/>
    <w:rsid w:val="3852EC35"/>
    <w:rsid w:val="3853EB23"/>
    <w:rsid w:val="385C515F"/>
    <w:rsid w:val="3864AC61"/>
    <w:rsid w:val="386D46C0"/>
    <w:rsid w:val="387E4E59"/>
    <w:rsid w:val="387E94B1"/>
    <w:rsid w:val="387F1059"/>
    <w:rsid w:val="388311C4"/>
    <w:rsid w:val="3884C58F"/>
    <w:rsid w:val="3884E2B8"/>
    <w:rsid w:val="3888C808"/>
    <w:rsid w:val="388F2DE5"/>
    <w:rsid w:val="3892C46E"/>
    <w:rsid w:val="38964522"/>
    <w:rsid w:val="389991EA"/>
    <w:rsid w:val="389FF71F"/>
    <w:rsid w:val="38A3FE8F"/>
    <w:rsid w:val="38AB4B58"/>
    <w:rsid w:val="38B613F9"/>
    <w:rsid w:val="38B8410A"/>
    <w:rsid w:val="38B9850F"/>
    <w:rsid w:val="38BEA540"/>
    <w:rsid w:val="38C064F8"/>
    <w:rsid w:val="38C16091"/>
    <w:rsid w:val="38C5A38D"/>
    <w:rsid w:val="38CDC982"/>
    <w:rsid w:val="38D50BA6"/>
    <w:rsid w:val="38DA6585"/>
    <w:rsid w:val="38DEEEEA"/>
    <w:rsid w:val="38E38B6A"/>
    <w:rsid w:val="38E42DF0"/>
    <w:rsid w:val="38F22A96"/>
    <w:rsid w:val="38F9D6CC"/>
    <w:rsid w:val="38FC0994"/>
    <w:rsid w:val="38FC3EEB"/>
    <w:rsid w:val="38FE8C25"/>
    <w:rsid w:val="390CE2F9"/>
    <w:rsid w:val="390F4447"/>
    <w:rsid w:val="391170FD"/>
    <w:rsid w:val="39120454"/>
    <w:rsid w:val="39127AE2"/>
    <w:rsid w:val="3915B098"/>
    <w:rsid w:val="39171625"/>
    <w:rsid w:val="3919265B"/>
    <w:rsid w:val="391E455A"/>
    <w:rsid w:val="391EA4CB"/>
    <w:rsid w:val="39248A64"/>
    <w:rsid w:val="39286045"/>
    <w:rsid w:val="3929682C"/>
    <w:rsid w:val="392B6E49"/>
    <w:rsid w:val="392BA771"/>
    <w:rsid w:val="39320677"/>
    <w:rsid w:val="39323ADC"/>
    <w:rsid w:val="39325B7A"/>
    <w:rsid w:val="393E5290"/>
    <w:rsid w:val="393F030E"/>
    <w:rsid w:val="394A779D"/>
    <w:rsid w:val="3950A0BD"/>
    <w:rsid w:val="3958AD0F"/>
    <w:rsid w:val="39636F9D"/>
    <w:rsid w:val="396BBB39"/>
    <w:rsid w:val="396C24F3"/>
    <w:rsid w:val="3975C6D3"/>
    <w:rsid w:val="39799596"/>
    <w:rsid w:val="39816B2E"/>
    <w:rsid w:val="3987FDC9"/>
    <w:rsid w:val="3993D08E"/>
    <w:rsid w:val="399626A8"/>
    <w:rsid w:val="39975174"/>
    <w:rsid w:val="39985A50"/>
    <w:rsid w:val="3998EA1F"/>
    <w:rsid w:val="399906CA"/>
    <w:rsid w:val="39A6B408"/>
    <w:rsid w:val="39AB33E9"/>
    <w:rsid w:val="39B06A1B"/>
    <w:rsid w:val="39B08374"/>
    <w:rsid w:val="39B3BEC4"/>
    <w:rsid w:val="39B61AFD"/>
    <w:rsid w:val="39B7A294"/>
    <w:rsid w:val="39BC8AA5"/>
    <w:rsid w:val="39BE3F85"/>
    <w:rsid w:val="39CE404E"/>
    <w:rsid w:val="39D230CA"/>
    <w:rsid w:val="39D5613C"/>
    <w:rsid w:val="39EC5546"/>
    <w:rsid w:val="39F67082"/>
    <w:rsid w:val="39F80553"/>
    <w:rsid w:val="3A001DDF"/>
    <w:rsid w:val="3A005CAA"/>
    <w:rsid w:val="3A00FF4C"/>
    <w:rsid w:val="3A013CB5"/>
    <w:rsid w:val="3A054C1B"/>
    <w:rsid w:val="3A070C0A"/>
    <w:rsid w:val="3A088C47"/>
    <w:rsid w:val="3A0A1AC7"/>
    <w:rsid w:val="3A1C1FE7"/>
    <w:rsid w:val="3A1D895C"/>
    <w:rsid w:val="3A2620AA"/>
    <w:rsid w:val="3A2809E9"/>
    <w:rsid w:val="3A31C275"/>
    <w:rsid w:val="3A38F4DC"/>
    <w:rsid w:val="3A3CB296"/>
    <w:rsid w:val="3A43505A"/>
    <w:rsid w:val="3A4AF9FC"/>
    <w:rsid w:val="3A4D2410"/>
    <w:rsid w:val="3A5890E2"/>
    <w:rsid w:val="3A64E599"/>
    <w:rsid w:val="3A6A008C"/>
    <w:rsid w:val="3A6D8A5F"/>
    <w:rsid w:val="3A72D717"/>
    <w:rsid w:val="3A734BF9"/>
    <w:rsid w:val="3A76E5A1"/>
    <w:rsid w:val="3A78283F"/>
    <w:rsid w:val="3A822BBE"/>
    <w:rsid w:val="3A8ACC67"/>
    <w:rsid w:val="3A93FB8A"/>
    <w:rsid w:val="3A94D877"/>
    <w:rsid w:val="3A9BFE4C"/>
    <w:rsid w:val="3A9D4C59"/>
    <w:rsid w:val="3A9DF8C8"/>
    <w:rsid w:val="3AA7D8C5"/>
    <w:rsid w:val="3AB51B22"/>
    <w:rsid w:val="3AB63C6C"/>
    <w:rsid w:val="3ABB1DF3"/>
    <w:rsid w:val="3ABBA7E5"/>
    <w:rsid w:val="3ABFD4E2"/>
    <w:rsid w:val="3AC62C88"/>
    <w:rsid w:val="3AC76327"/>
    <w:rsid w:val="3ACCB656"/>
    <w:rsid w:val="3AE1EEFB"/>
    <w:rsid w:val="3AE37801"/>
    <w:rsid w:val="3AE54BDF"/>
    <w:rsid w:val="3AE5B78D"/>
    <w:rsid w:val="3AE8EFD0"/>
    <w:rsid w:val="3AF23AB4"/>
    <w:rsid w:val="3AFA7903"/>
    <w:rsid w:val="3B0094EF"/>
    <w:rsid w:val="3B04B243"/>
    <w:rsid w:val="3B0BB017"/>
    <w:rsid w:val="3B0E6BE9"/>
    <w:rsid w:val="3B1609F8"/>
    <w:rsid w:val="3B164761"/>
    <w:rsid w:val="3B25287E"/>
    <w:rsid w:val="3B263B8D"/>
    <w:rsid w:val="3B27D9E9"/>
    <w:rsid w:val="3B2C4F11"/>
    <w:rsid w:val="3B2FD6ED"/>
    <w:rsid w:val="3B495F78"/>
    <w:rsid w:val="3B4A4662"/>
    <w:rsid w:val="3B4D7165"/>
    <w:rsid w:val="3B50F3E5"/>
    <w:rsid w:val="3B556F50"/>
    <w:rsid w:val="3B5A7166"/>
    <w:rsid w:val="3B764CD7"/>
    <w:rsid w:val="3B7A81F4"/>
    <w:rsid w:val="3B84DFAC"/>
    <w:rsid w:val="3B93F042"/>
    <w:rsid w:val="3B97B211"/>
    <w:rsid w:val="3B9D7C24"/>
    <w:rsid w:val="3BA4FFBF"/>
    <w:rsid w:val="3BAA8FA7"/>
    <w:rsid w:val="3BADE44B"/>
    <w:rsid w:val="3BB2B8C2"/>
    <w:rsid w:val="3BB78C02"/>
    <w:rsid w:val="3BB9F70A"/>
    <w:rsid w:val="3BBDBDDC"/>
    <w:rsid w:val="3BBFCC69"/>
    <w:rsid w:val="3BC0C492"/>
    <w:rsid w:val="3BC0D398"/>
    <w:rsid w:val="3BC7C299"/>
    <w:rsid w:val="3BCBE757"/>
    <w:rsid w:val="3BCDE65F"/>
    <w:rsid w:val="3BCEA617"/>
    <w:rsid w:val="3BCFE76D"/>
    <w:rsid w:val="3BD89400"/>
    <w:rsid w:val="3BD9F41E"/>
    <w:rsid w:val="3BDAB43F"/>
    <w:rsid w:val="3BDF20BB"/>
    <w:rsid w:val="3BE27310"/>
    <w:rsid w:val="3BE2EF60"/>
    <w:rsid w:val="3BE5955F"/>
    <w:rsid w:val="3BE9DCC6"/>
    <w:rsid w:val="3BEC0A27"/>
    <w:rsid w:val="3BEEB0DA"/>
    <w:rsid w:val="3BF35507"/>
    <w:rsid w:val="3BF78C1F"/>
    <w:rsid w:val="3BF91B04"/>
    <w:rsid w:val="3C04D3C2"/>
    <w:rsid w:val="3C05A609"/>
    <w:rsid w:val="3C069098"/>
    <w:rsid w:val="3C1DFC1F"/>
    <w:rsid w:val="3C24923E"/>
    <w:rsid w:val="3C255BE1"/>
    <w:rsid w:val="3C28C364"/>
    <w:rsid w:val="3C308336"/>
    <w:rsid w:val="3C32BDB2"/>
    <w:rsid w:val="3C350E8B"/>
    <w:rsid w:val="3C393B1F"/>
    <w:rsid w:val="3C3E835D"/>
    <w:rsid w:val="3C3EA987"/>
    <w:rsid w:val="3C3F24F4"/>
    <w:rsid w:val="3C4894F1"/>
    <w:rsid w:val="3C498B21"/>
    <w:rsid w:val="3C4A2124"/>
    <w:rsid w:val="3C4A525A"/>
    <w:rsid w:val="3C4ED87F"/>
    <w:rsid w:val="3C59BD07"/>
    <w:rsid w:val="3C5DA13E"/>
    <w:rsid w:val="3C5F2948"/>
    <w:rsid w:val="3C5F3AFD"/>
    <w:rsid w:val="3C61D01E"/>
    <w:rsid w:val="3C6356BF"/>
    <w:rsid w:val="3C76C99B"/>
    <w:rsid w:val="3C76CD82"/>
    <w:rsid w:val="3C7A0EC1"/>
    <w:rsid w:val="3C82FEE4"/>
    <w:rsid w:val="3C8E96CB"/>
    <w:rsid w:val="3C9542B2"/>
    <w:rsid w:val="3C98A9D2"/>
    <w:rsid w:val="3C9BA659"/>
    <w:rsid w:val="3C9F11DA"/>
    <w:rsid w:val="3CA0DD29"/>
    <w:rsid w:val="3CAA3C4A"/>
    <w:rsid w:val="3CAC3488"/>
    <w:rsid w:val="3CB66157"/>
    <w:rsid w:val="3CB69AA3"/>
    <w:rsid w:val="3CB93014"/>
    <w:rsid w:val="3CB9FDD6"/>
    <w:rsid w:val="3CC4A645"/>
    <w:rsid w:val="3CC774BE"/>
    <w:rsid w:val="3CC8E9E4"/>
    <w:rsid w:val="3CCC88C9"/>
    <w:rsid w:val="3CCCAD86"/>
    <w:rsid w:val="3CD314E5"/>
    <w:rsid w:val="3CDC69A5"/>
    <w:rsid w:val="3CE41E85"/>
    <w:rsid w:val="3CE52FD9"/>
    <w:rsid w:val="3CEC91FA"/>
    <w:rsid w:val="3CECB8B3"/>
    <w:rsid w:val="3CF66948"/>
    <w:rsid w:val="3D046900"/>
    <w:rsid w:val="3D053DBF"/>
    <w:rsid w:val="3D0A7F2A"/>
    <w:rsid w:val="3D12D996"/>
    <w:rsid w:val="3D19DE6E"/>
    <w:rsid w:val="3D209978"/>
    <w:rsid w:val="3D2210EB"/>
    <w:rsid w:val="3D2337BF"/>
    <w:rsid w:val="3D2C26BA"/>
    <w:rsid w:val="3D319881"/>
    <w:rsid w:val="3D39D996"/>
    <w:rsid w:val="3D3F0EC8"/>
    <w:rsid w:val="3D3F152F"/>
    <w:rsid w:val="3D3F4572"/>
    <w:rsid w:val="3D3FFC5A"/>
    <w:rsid w:val="3D454E2A"/>
    <w:rsid w:val="3D478358"/>
    <w:rsid w:val="3D4E91FA"/>
    <w:rsid w:val="3D55D7C7"/>
    <w:rsid w:val="3D5A36D8"/>
    <w:rsid w:val="3D64CF6E"/>
    <w:rsid w:val="3D66A7A2"/>
    <w:rsid w:val="3D6B2A9E"/>
    <w:rsid w:val="3D6E34EF"/>
    <w:rsid w:val="3D6E9812"/>
    <w:rsid w:val="3D71D5A1"/>
    <w:rsid w:val="3D7CA5FC"/>
    <w:rsid w:val="3D890E67"/>
    <w:rsid w:val="3D8B8194"/>
    <w:rsid w:val="3D8F2568"/>
    <w:rsid w:val="3D917366"/>
    <w:rsid w:val="3D94D1B4"/>
    <w:rsid w:val="3D9C0FA6"/>
    <w:rsid w:val="3D9E9F8B"/>
    <w:rsid w:val="3DA84DC5"/>
    <w:rsid w:val="3DAA0BAE"/>
    <w:rsid w:val="3DAB6E4D"/>
    <w:rsid w:val="3DB10107"/>
    <w:rsid w:val="3DB70164"/>
    <w:rsid w:val="3DC051B0"/>
    <w:rsid w:val="3DC7E863"/>
    <w:rsid w:val="3DCD3649"/>
    <w:rsid w:val="3DD10546"/>
    <w:rsid w:val="3DDF5076"/>
    <w:rsid w:val="3DE522D6"/>
    <w:rsid w:val="3DE5FCFB"/>
    <w:rsid w:val="3DE7F701"/>
    <w:rsid w:val="3DE9FCC6"/>
    <w:rsid w:val="3DEB8394"/>
    <w:rsid w:val="3DFCD0B6"/>
    <w:rsid w:val="3E096073"/>
    <w:rsid w:val="3E10A1BE"/>
    <w:rsid w:val="3E183048"/>
    <w:rsid w:val="3E183857"/>
    <w:rsid w:val="3E1BC645"/>
    <w:rsid w:val="3E2603FF"/>
    <w:rsid w:val="3E315C64"/>
    <w:rsid w:val="3E37CFB9"/>
    <w:rsid w:val="3E3A087D"/>
    <w:rsid w:val="3E45108C"/>
    <w:rsid w:val="3E502445"/>
    <w:rsid w:val="3E549D10"/>
    <w:rsid w:val="3E59BA92"/>
    <w:rsid w:val="3E59D56A"/>
    <w:rsid w:val="3E5C7D2E"/>
    <w:rsid w:val="3E68A874"/>
    <w:rsid w:val="3E70DEFD"/>
    <w:rsid w:val="3E7E3712"/>
    <w:rsid w:val="3E819640"/>
    <w:rsid w:val="3E81B287"/>
    <w:rsid w:val="3E81F83C"/>
    <w:rsid w:val="3E82BD7C"/>
    <w:rsid w:val="3E87E067"/>
    <w:rsid w:val="3E8F7F7C"/>
    <w:rsid w:val="3E8FFBC8"/>
    <w:rsid w:val="3E90886F"/>
    <w:rsid w:val="3E956F4E"/>
    <w:rsid w:val="3E97EA32"/>
    <w:rsid w:val="3E99CED5"/>
    <w:rsid w:val="3EA010AC"/>
    <w:rsid w:val="3EA87074"/>
    <w:rsid w:val="3EAA68B2"/>
    <w:rsid w:val="3EB09DF5"/>
    <w:rsid w:val="3EBC98C0"/>
    <w:rsid w:val="3EC08E09"/>
    <w:rsid w:val="3EC1E989"/>
    <w:rsid w:val="3EC37F01"/>
    <w:rsid w:val="3ECB70BB"/>
    <w:rsid w:val="3ECF351D"/>
    <w:rsid w:val="3ED14EC6"/>
    <w:rsid w:val="3ED1DC4D"/>
    <w:rsid w:val="3ED4054D"/>
    <w:rsid w:val="3ED57369"/>
    <w:rsid w:val="3ED96F1B"/>
    <w:rsid w:val="3EDEFD7A"/>
    <w:rsid w:val="3EE4D56F"/>
    <w:rsid w:val="3EE63280"/>
    <w:rsid w:val="3EE951FB"/>
    <w:rsid w:val="3EEB7342"/>
    <w:rsid w:val="3EEEC9CC"/>
    <w:rsid w:val="3EF0FF7E"/>
    <w:rsid w:val="3EF6793C"/>
    <w:rsid w:val="3EF848FB"/>
    <w:rsid w:val="3F102651"/>
    <w:rsid w:val="3F1A879B"/>
    <w:rsid w:val="3F1E031F"/>
    <w:rsid w:val="3F2A7F14"/>
    <w:rsid w:val="3F30A215"/>
    <w:rsid w:val="3F355D60"/>
    <w:rsid w:val="3F3701FC"/>
    <w:rsid w:val="3F387028"/>
    <w:rsid w:val="3F38DC26"/>
    <w:rsid w:val="3F3E0725"/>
    <w:rsid w:val="3F405384"/>
    <w:rsid w:val="3F41F7A1"/>
    <w:rsid w:val="3F43FA14"/>
    <w:rsid w:val="3F517875"/>
    <w:rsid w:val="3F557D0A"/>
    <w:rsid w:val="3F57B9A2"/>
    <w:rsid w:val="3F5F7A6A"/>
    <w:rsid w:val="3F6A527A"/>
    <w:rsid w:val="3F6EFA66"/>
    <w:rsid w:val="3F748DD9"/>
    <w:rsid w:val="3F79F75C"/>
    <w:rsid w:val="3F7C5823"/>
    <w:rsid w:val="3F804883"/>
    <w:rsid w:val="3F80F49B"/>
    <w:rsid w:val="3F83B272"/>
    <w:rsid w:val="3F856BDC"/>
    <w:rsid w:val="3F85F6D8"/>
    <w:rsid w:val="3F889B6B"/>
    <w:rsid w:val="3F8EE58B"/>
    <w:rsid w:val="3F91CFD9"/>
    <w:rsid w:val="3F93A775"/>
    <w:rsid w:val="3F95F5B1"/>
    <w:rsid w:val="3FADBF6D"/>
    <w:rsid w:val="3FB7BCC6"/>
    <w:rsid w:val="3FB8B8E5"/>
    <w:rsid w:val="3FBF5550"/>
    <w:rsid w:val="3FD0D40B"/>
    <w:rsid w:val="3FD44C5A"/>
    <w:rsid w:val="3FDF5140"/>
    <w:rsid w:val="3FDF6E5C"/>
    <w:rsid w:val="3FE98EAE"/>
    <w:rsid w:val="3FF68712"/>
    <w:rsid w:val="3FFD13E9"/>
    <w:rsid w:val="400558D7"/>
    <w:rsid w:val="400B1AF2"/>
    <w:rsid w:val="400BB07F"/>
    <w:rsid w:val="4016CB36"/>
    <w:rsid w:val="401983AB"/>
    <w:rsid w:val="4023ACCD"/>
    <w:rsid w:val="402C324C"/>
    <w:rsid w:val="4030EE4C"/>
    <w:rsid w:val="40313F96"/>
    <w:rsid w:val="4031CAC7"/>
    <w:rsid w:val="4033E7D3"/>
    <w:rsid w:val="40378D0C"/>
    <w:rsid w:val="403C2829"/>
    <w:rsid w:val="404326A8"/>
    <w:rsid w:val="404452F8"/>
    <w:rsid w:val="404898DF"/>
    <w:rsid w:val="404CF04E"/>
    <w:rsid w:val="404F51C3"/>
    <w:rsid w:val="40520F9C"/>
    <w:rsid w:val="4060BD78"/>
    <w:rsid w:val="40666725"/>
    <w:rsid w:val="4068B7F6"/>
    <w:rsid w:val="406DDAAF"/>
    <w:rsid w:val="4071E5F1"/>
    <w:rsid w:val="407706D8"/>
    <w:rsid w:val="40784179"/>
    <w:rsid w:val="40811558"/>
    <w:rsid w:val="4083C35C"/>
    <w:rsid w:val="4089FF98"/>
    <w:rsid w:val="40944089"/>
    <w:rsid w:val="409B5873"/>
    <w:rsid w:val="409DFCEC"/>
    <w:rsid w:val="409FD3F2"/>
    <w:rsid w:val="40A4EB33"/>
    <w:rsid w:val="40B088A2"/>
    <w:rsid w:val="40B34A19"/>
    <w:rsid w:val="40B64089"/>
    <w:rsid w:val="40B98BDB"/>
    <w:rsid w:val="40C03F62"/>
    <w:rsid w:val="40CA0A84"/>
    <w:rsid w:val="40CBC4A6"/>
    <w:rsid w:val="40D3140A"/>
    <w:rsid w:val="40D44364"/>
    <w:rsid w:val="40D68B38"/>
    <w:rsid w:val="40D958C4"/>
    <w:rsid w:val="40E7D6F5"/>
    <w:rsid w:val="40EE7501"/>
    <w:rsid w:val="40F0CFD9"/>
    <w:rsid w:val="40F6F05F"/>
    <w:rsid w:val="40FF8925"/>
    <w:rsid w:val="41067A8C"/>
    <w:rsid w:val="410CAC42"/>
    <w:rsid w:val="410D025C"/>
    <w:rsid w:val="411236D0"/>
    <w:rsid w:val="41138DD7"/>
    <w:rsid w:val="411FD3C4"/>
    <w:rsid w:val="41284A2C"/>
    <w:rsid w:val="413087A7"/>
    <w:rsid w:val="41320E80"/>
    <w:rsid w:val="41381BC9"/>
    <w:rsid w:val="413E0CD8"/>
    <w:rsid w:val="4146CA56"/>
    <w:rsid w:val="41477E8F"/>
    <w:rsid w:val="41568D01"/>
    <w:rsid w:val="4156FE47"/>
    <w:rsid w:val="415825FA"/>
    <w:rsid w:val="415E3C4D"/>
    <w:rsid w:val="416388F1"/>
    <w:rsid w:val="416441B2"/>
    <w:rsid w:val="417003C0"/>
    <w:rsid w:val="4172A25B"/>
    <w:rsid w:val="417BFD9D"/>
    <w:rsid w:val="41854B7C"/>
    <w:rsid w:val="41883FD9"/>
    <w:rsid w:val="4190E082"/>
    <w:rsid w:val="41950872"/>
    <w:rsid w:val="41A0B8D0"/>
    <w:rsid w:val="41A76FA7"/>
    <w:rsid w:val="41A7E772"/>
    <w:rsid w:val="41ABD3BC"/>
    <w:rsid w:val="41B41255"/>
    <w:rsid w:val="41BE044C"/>
    <w:rsid w:val="41BF250B"/>
    <w:rsid w:val="41C0794D"/>
    <w:rsid w:val="41C32A4C"/>
    <w:rsid w:val="41C7E67C"/>
    <w:rsid w:val="41CF0835"/>
    <w:rsid w:val="41D5B9D5"/>
    <w:rsid w:val="41D9530F"/>
    <w:rsid w:val="41DF3AED"/>
    <w:rsid w:val="41E3AD5E"/>
    <w:rsid w:val="41F31275"/>
    <w:rsid w:val="41FA6D71"/>
    <w:rsid w:val="41FDC0BD"/>
    <w:rsid w:val="42007E03"/>
    <w:rsid w:val="420115BF"/>
    <w:rsid w:val="4203A6AC"/>
    <w:rsid w:val="4204EDF4"/>
    <w:rsid w:val="4206545C"/>
    <w:rsid w:val="4216A897"/>
    <w:rsid w:val="421B010C"/>
    <w:rsid w:val="421CC806"/>
    <w:rsid w:val="4230A4CC"/>
    <w:rsid w:val="42323214"/>
    <w:rsid w:val="42383ACD"/>
    <w:rsid w:val="423C2B49"/>
    <w:rsid w:val="423DE258"/>
    <w:rsid w:val="423F66B1"/>
    <w:rsid w:val="424741DE"/>
    <w:rsid w:val="424A229F"/>
    <w:rsid w:val="424ACE1F"/>
    <w:rsid w:val="424F1A7A"/>
    <w:rsid w:val="4253DAC4"/>
    <w:rsid w:val="425492E3"/>
    <w:rsid w:val="425FF4A5"/>
    <w:rsid w:val="4260B161"/>
    <w:rsid w:val="4261E018"/>
    <w:rsid w:val="4265DAE5"/>
    <w:rsid w:val="4267A97F"/>
    <w:rsid w:val="426DFF40"/>
    <w:rsid w:val="426EF06B"/>
    <w:rsid w:val="42711DE0"/>
    <w:rsid w:val="42716689"/>
    <w:rsid w:val="42852A47"/>
    <w:rsid w:val="42918527"/>
    <w:rsid w:val="42A37A4A"/>
    <w:rsid w:val="42B5C6BA"/>
    <w:rsid w:val="42BEDAE5"/>
    <w:rsid w:val="42D0B992"/>
    <w:rsid w:val="42D111A2"/>
    <w:rsid w:val="42E0AF66"/>
    <w:rsid w:val="42E600E7"/>
    <w:rsid w:val="42E723E9"/>
    <w:rsid w:val="42E82C97"/>
    <w:rsid w:val="42F148A2"/>
    <w:rsid w:val="42FF1A4E"/>
    <w:rsid w:val="430299E3"/>
    <w:rsid w:val="430D5AD9"/>
    <w:rsid w:val="4317914D"/>
    <w:rsid w:val="431A5128"/>
    <w:rsid w:val="431DF3FF"/>
    <w:rsid w:val="431F8561"/>
    <w:rsid w:val="432D07DC"/>
    <w:rsid w:val="433C0BD8"/>
    <w:rsid w:val="433C0FBE"/>
    <w:rsid w:val="433EA838"/>
    <w:rsid w:val="4345507D"/>
    <w:rsid w:val="434C3B8F"/>
    <w:rsid w:val="434EBBDC"/>
    <w:rsid w:val="4350A204"/>
    <w:rsid w:val="43590167"/>
    <w:rsid w:val="4359D4AD"/>
    <w:rsid w:val="43616FC4"/>
    <w:rsid w:val="43683491"/>
    <w:rsid w:val="4373FD46"/>
    <w:rsid w:val="43752A33"/>
    <w:rsid w:val="437AA9A4"/>
    <w:rsid w:val="437F5166"/>
    <w:rsid w:val="4385B3ED"/>
    <w:rsid w:val="4396E424"/>
    <w:rsid w:val="4397A6C3"/>
    <w:rsid w:val="439FFF9F"/>
    <w:rsid w:val="43A8DDB1"/>
    <w:rsid w:val="43AB6C71"/>
    <w:rsid w:val="43AC5182"/>
    <w:rsid w:val="43AE201A"/>
    <w:rsid w:val="43BBEB09"/>
    <w:rsid w:val="43C5F68A"/>
    <w:rsid w:val="43C64BB7"/>
    <w:rsid w:val="43C86A72"/>
    <w:rsid w:val="43C8F31D"/>
    <w:rsid w:val="43CC69B3"/>
    <w:rsid w:val="43D5074D"/>
    <w:rsid w:val="43D74E29"/>
    <w:rsid w:val="43D7A89C"/>
    <w:rsid w:val="43D90B96"/>
    <w:rsid w:val="43D91EA4"/>
    <w:rsid w:val="43D9D64B"/>
    <w:rsid w:val="43DF78D2"/>
    <w:rsid w:val="43E9DAEC"/>
    <w:rsid w:val="43EC3BF6"/>
    <w:rsid w:val="43EDD455"/>
    <w:rsid w:val="43F0759A"/>
    <w:rsid w:val="43F12407"/>
    <w:rsid w:val="43F3C8ED"/>
    <w:rsid w:val="43F7D4FD"/>
    <w:rsid w:val="43FAF843"/>
    <w:rsid w:val="44018708"/>
    <w:rsid w:val="44064F5A"/>
    <w:rsid w:val="440B3A99"/>
    <w:rsid w:val="440EBD50"/>
    <w:rsid w:val="441FF289"/>
    <w:rsid w:val="44210D69"/>
    <w:rsid w:val="4422773D"/>
    <w:rsid w:val="442867F5"/>
    <w:rsid w:val="44375401"/>
    <w:rsid w:val="44440821"/>
    <w:rsid w:val="4445669B"/>
    <w:rsid w:val="4447D1DA"/>
    <w:rsid w:val="445332D4"/>
    <w:rsid w:val="445DFD14"/>
    <w:rsid w:val="445ED277"/>
    <w:rsid w:val="44617200"/>
    <w:rsid w:val="4467319A"/>
    <w:rsid w:val="446B4B6D"/>
    <w:rsid w:val="44799E16"/>
    <w:rsid w:val="447CE76F"/>
    <w:rsid w:val="4489AAF8"/>
    <w:rsid w:val="4492E876"/>
    <w:rsid w:val="4494BB65"/>
    <w:rsid w:val="4498940B"/>
    <w:rsid w:val="44990A79"/>
    <w:rsid w:val="449B29B3"/>
    <w:rsid w:val="449E3345"/>
    <w:rsid w:val="44A127A2"/>
    <w:rsid w:val="44ABE210"/>
    <w:rsid w:val="44B49A7E"/>
    <w:rsid w:val="44BCEC3E"/>
    <w:rsid w:val="44C563B8"/>
    <w:rsid w:val="44C65FD7"/>
    <w:rsid w:val="44C7E185"/>
    <w:rsid w:val="44CB53A9"/>
    <w:rsid w:val="44CBD0D5"/>
    <w:rsid w:val="44CE296C"/>
    <w:rsid w:val="44D0205F"/>
    <w:rsid w:val="44D16395"/>
    <w:rsid w:val="44DA733C"/>
    <w:rsid w:val="44DCF974"/>
    <w:rsid w:val="44DFFE41"/>
    <w:rsid w:val="44E0CF15"/>
    <w:rsid w:val="44E498F5"/>
    <w:rsid w:val="44E52037"/>
    <w:rsid w:val="44E5900B"/>
    <w:rsid w:val="44ED3239"/>
    <w:rsid w:val="44F69F1A"/>
    <w:rsid w:val="44F9FFCC"/>
    <w:rsid w:val="44FA5931"/>
    <w:rsid w:val="44FCF0E1"/>
    <w:rsid w:val="44FD2486"/>
    <w:rsid w:val="45032957"/>
    <w:rsid w:val="45091102"/>
    <w:rsid w:val="45098544"/>
    <w:rsid w:val="45098EDE"/>
    <w:rsid w:val="450BC7F6"/>
    <w:rsid w:val="45114B13"/>
    <w:rsid w:val="45150868"/>
    <w:rsid w:val="451A4E83"/>
    <w:rsid w:val="451DD916"/>
    <w:rsid w:val="4520CC46"/>
    <w:rsid w:val="4520E9E7"/>
    <w:rsid w:val="4523431B"/>
    <w:rsid w:val="45249E9F"/>
    <w:rsid w:val="4524F4DD"/>
    <w:rsid w:val="4527E81F"/>
    <w:rsid w:val="452A3EE0"/>
    <w:rsid w:val="452BAD45"/>
    <w:rsid w:val="452D5D6D"/>
    <w:rsid w:val="45330819"/>
    <w:rsid w:val="4542C9AE"/>
    <w:rsid w:val="4544AE12"/>
    <w:rsid w:val="4544CB70"/>
    <w:rsid w:val="4545B544"/>
    <w:rsid w:val="454788BB"/>
    <w:rsid w:val="4548FACF"/>
    <w:rsid w:val="454E0C55"/>
    <w:rsid w:val="454F1523"/>
    <w:rsid w:val="455513F5"/>
    <w:rsid w:val="4557A36F"/>
    <w:rsid w:val="455E848A"/>
    <w:rsid w:val="456BC07C"/>
    <w:rsid w:val="45759E73"/>
    <w:rsid w:val="4576E16F"/>
    <w:rsid w:val="4577CC0B"/>
    <w:rsid w:val="457BD778"/>
    <w:rsid w:val="457E2EB3"/>
    <w:rsid w:val="4586BB3C"/>
    <w:rsid w:val="4588F2AE"/>
    <w:rsid w:val="458C93DA"/>
    <w:rsid w:val="458E5D7F"/>
    <w:rsid w:val="4590FB0F"/>
    <w:rsid w:val="459299C4"/>
    <w:rsid w:val="4597D79E"/>
    <w:rsid w:val="459C64F4"/>
    <w:rsid w:val="459CEE93"/>
    <w:rsid w:val="45A3E623"/>
    <w:rsid w:val="45A8FF14"/>
    <w:rsid w:val="45AAC602"/>
    <w:rsid w:val="45AB8336"/>
    <w:rsid w:val="45B07CE6"/>
    <w:rsid w:val="45B38C76"/>
    <w:rsid w:val="45B45BC9"/>
    <w:rsid w:val="45C6F508"/>
    <w:rsid w:val="45C7B297"/>
    <w:rsid w:val="45CD63D8"/>
    <w:rsid w:val="45CF39AE"/>
    <w:rsid w:val="45D4791C"/>
    <w:rsid w:val="45D62271"/>
    <w:rsid w:val="45DD726B"/>
    <w:rsid w:val="45DF002C"/>
    <w:rsid w:val="45E7AB86"/>
    <w:rsid w:val="45E99D9C"/>
    <w:rsid w:val="45EC0ED8"/>
    <w:rsid w:val="45ED57F1"/>
    <w:rsid w:val="46004324"/>
    <w:rsid w:val="46009308"/>
    <w:rsid w:val="460C96E0"/>
    <w:rsid w:val="4611C058"/>
    <w:rsid w:val="4611D127"/>
    <w:rsid w:val="461B0E15"/>
    <w:rsid w:val="4623831B"/>
    <w:rsid w:val="4623B577"/>
    <w:rsid w:val="462D7457"/>
    <w:rsid w:val="463CFDB3"/>
    <w:rsid w:val="463D6EB8"/>
    <w:rsid w:val="464357F3"/>
    <w:rsid w:val="46474F64"/>
    <w:rsid w:val="46506AC0"/>
    <w:rsid w:val="46536859"/>
    <w:rsid w:val="4657CBE2"/>
    <w:rsid w:val="465E0CC6"/>
    <w:rsid w:val="4663BFD7"/>
    <w:rsid w:val="4668F0D3"/>
    <w:rsid w:val="466A8C90"/>
    <w:rsid w:val="466E4746"/>
    <w:rsid w:val="466FA160"/>
    <w:rsid w:val="4677AAE0"/>
    <w:rsid w:val="46829D8B"/>
    <w:rsid w:val="46847410"/>
    <w:rsid w:val="4690029B"/>
    <w:rsid w:val="46901A68"/>
    <w:rsid w:val="46949BD0"/>
    <w:rsid w:val="4695D87E"/>
    <w:rsid w:val="469893A5"/>
    <w:rsid w:val="46A6ABE8"/>
    <w:rsid w:val="46AC4E74"/>
    <w:rsid w:val="46AEA546"/>
    <w:rsid w:val="46BAF4B1"/>
    <w:rsid w:val="46CD7CC2"/>
    <w:rsid w:val="46D17F33"/>
    <w:rsid w:val="46D89159"/>
    <w:rsid w:val="46DDE814"/>
    <w:rsid w:val="46F0F188"/>
    <w:rsid w:val="46F18774"/>
    <w:rsid w:val="46F73A1B"/>
    <w:rsid w:val="46F8E81A"/>
    <w:rsid w:val="46FC205B"/>
    <w:rsid w:val="46FD974C"/>
    <w:rsid w:val="470161F2"/>
    <w:rsid w:val="4708740A"/>
    <w:rsid w:val="470B22C3"/>
    <w:rsid w:val="470F6B8F"/>
    <w:rsid w:val="47164DE6"/>
    <w:rsid w:val="472A7923"/>
    <w:rsid w:val="472BFEC9"/>
    <w:rsid w:val="472E6A25"/>
    <w:rsid w:val="4735C2C0"/>
    <w:rsid w:val="473753B1"/>
    <w:rsid w:val="4743BDF2"/>
    <w:rsid w:val="474B510F"/>
    <w:rsid w:val="474EFE03"/>
    <w:rsid w:val="475C7FE6"/>
    <w:rsid w:val="475E524E"/>
    <w:rsid w:val="4769918D"/>
    <w:rsid w:val="476C39BA"/>
    <w:rsid w:val="476FC830"/>
    <w:rsid w:val="477679A1"/>
    <w:rsid w:val="478AE30E"/>
    <w:rsid w:val="478D833A"/>
    <w:rsid w:val="4796024D"/>
    <w:rsid w:val="479F51E6"/>
    <w:rsid w:val="47A572E4"/>
    <w:rsid w:val="47A59149"/>
    <w:rsid w:val="47AB02E0"/>
    <w:rsid w:val="47AF64A8"/>
    <w:rsid w:val="47AFB6D3"/>
    <w:rsid w:val="47B0CBEA"/>
    <w:rsid w:val="47BC84A2"/>
    <w:rsid w:val="47BF9760"/>
    <w:rsid w:val="47C1A5D3"/>
    <w:rsid w:val="47C2A275"/>
    <w:rsid w:val="47CBDE98"/>
    <w:rsid w:val="47D4C2B3"/>
    <w:rsid w:val="47D7CC45"/>
    <w:rsid w:val="47E19BB0"/>
    <w:rsid w:val="47E4F225"/>
    <w:rsid w:val="47FD4441"/>
    <w:rsid w:val="480E0D7B"/>
    <w:rsid w:val="480FB642"/>
    <w:rsid w:val="481523A9"/>
    <w:rsid w:val="48188AB2"/>
    <w:rsid w:val="481A71C8"/>
    <w:rsid w:val="481BA726"/>
    <w:rsid w:val="4824F753"/>
    <w:rsid w:val="482F6B1F"/>
    <w:rsid w:val="48316826"/>
    <w:rsid w:val="48474D4B"/>
    <w:rsid w:val="48527205"/>
    <w:rsid w:val="4854608E"/>
    <w:rsid w:val="485C0435"/>
    <w:rsid w:val="485F8572"/>
    <w:rsid w:val="485F9A49"/>
    <w:rsid w:val="48641F93"/>
    <w:rsid w:val="4864859E"/>
    <w:rsid w:val="4867C333"/>
    <w:rsid w:val="486AA8DB"/>
    <w:rsid w:val="486CDEF2"/>
    <w:rsid w:val="4872A3E4"/>
    <w:rsid w:val="4872CDBC"/>
    <w:rsid w:val="4877D015"/>
    <w:rsid w:val="488BC35C"/>
    <w:rsid w:val="48A7401F"/>
    <w:rsid w:val="48A83E4C"/>
    <w:rsid w:val="48A930AB"/>
    <w:rsid w:val="48ADFB8D"/>
    <w:rsid w:val="48B1148B"/>
    <w:rsid w:val="48B218F8"/>
    <w:rsid w:val="48B6AA6E"/>
    <w:rsid w:val="48B71708"/>
    <w:rsid w:val="48BD2E09"/>
    <w:rsid w:val="48C4904F"/>
    <w:rsid w:val="48CB9D80"/>
    <w:rsid w:val="48CD6D47"/>
    <w:rsid w:val="48D18392"/>
    <w:rsid w:val="48D4204A"/>
    <w:rsid w:val="48D42549"/>
    <w:rsid w:val="48D4DAFB"/>
    <w:rsid w:val="48D4EDA6"/>
    <w:rsid w:val="48D5284C"/>
    <w:rsid w:val="48D89B2F"/>
    <w:rsid w:val="48DC558E"/>
    <w:rsid w:val="48E3FD39"/>
    <w:rsid w:val="48EA4831"/>
    <w:rsid w:val="48F6E844"/>
    <w:rsid w:val="48F80C63"/>
    <w:rsid w:val="48F93BAD"/>
    <w:rsid w:val="48F9E2E8"/>
    <w:rsid w:val="48FC15AE"/>
    <w:rsid w:val="48FF00EB"/>
    <w:rsid w:val="4904348E"/>
    <w:rsid w:val="4906714F"/>
    <w:rsid w:val="490C671C"/>
    <w:rsid w:val="491791DC"/>
    <w:rsid w:val="4920A81D"/>
    <w:rsid w:val="4926BA81"/>
    <w:rsid w:val="49392FE9"/>
    <w:rsid w:val="4946EDB9"/>
    <w:rsid w:val="4959594C"/>
    <w:rsid w:val="4959C71C"/>
    <w:rsid w:val="496462B5"/>
    <w:rsid w:val="496AA2E4"/>
    <w:rsid w:val="49783123"/>
    <w:rsid w:val="497ADC4A"/>
    <w:rsid w:val="497EC976"/>
    <w:rsid w:val="4986D75B"/>
    <w:rsid w:val="49883E05"/>
    <w:rsid w:val="49909233"/>
    <w:rsid w:val="49940CD4"/>
    <w:rsid w:val="499C67C2"/>
    <w:rsid w:val="49A22D52"/>
    <w:rsid w:val="49B549CE"/>
    <w:rsid w:val="49BBAE99"/>
    <w:rsid w:val="49CA997E"/>
    <w:rsid w:val="49D725BD"/>
    <w:rsid w:val="49DA6800"/>
    <w:rsid w:val="49E1D1B4"/>
    <w:rsid w:val="49F3B14C"/>
    <w:rsid w:val="4A06698C"/>
    <w:rsid w:val="4A067D59"/>
    <w:rsid w:val="4A098A73"/>
    <w:rsid w:val="4A12AC91"/>
    <w:rsid w:val="4A157A4F"/>
    <w:rsid w:val="4A190E98"/>
    <w:rsid w:val="4A1DD1D1"/>
    <w:rsid w:val="4A1E993D"/>
    <w:rsid w:val="4A298D52"/>
    <w:rsid w:val="4A2BB6F6"/>
    <w:rsid w:val="4A2D0A3D"/>
    <w:rsid w:val="4A33A56E"/>
    <w:rsid w:val="4A353E0F"/>
    <w:rsid w:val="4A378212"/>
    <w:rsid w:val="4A390532"/>
    <w:rsid w:val="4A39FC08"/>
    <w:rsid w:val="4A452217"/>
    <w:rsid w:val="4A459BFF"/>
    <w:rsid w:val="4A499C1A"/>
    <w:rsid w:val="4A5344CF"/>
    <w:rsid w:val="4A55B7DC"/>
    <w:rsid w:val="4A60E4E7"/>
    <w:rsid w:val="4A630A71"/>
    <w:rsid w:val="4A66D517"/>
    <w:rsid w:val="4A685F32"/>
    <w:rsid w:val="4A6F65E6"/>
    <w:rsid w:val="4A7383A0"/>
    <w:rsid w:val="4A760BB0"/>
    <w:rsid w:val="4A7762F3"/>
    <w:rsid w:val="4A81F5B2"/>
    <w:rsid w:val="4A84EA0F"/>
    <w:rsid w:val="4A8AA6EE"/>
    <w:rsid w:val="4A8E3C78"/>
    <w:rsid w:val="4AA11B43"/>
    <w:rsid w:val="4AA4E5C5"/>
    <w:rsid w:val="4AA768F2"/>
    <w:rsid w:val="4AA9131B"/>
    <w:rsid w:val="4AAE1E53"/>
    <w:rsid w:val="4AB5E5F1"/>
    <w:rsid w:val="4ABBDD05"/>
    <w:rsid w:val="4ACD5C93"/>
    <w:rsid w:val="4ACD782A"/>
    <w:rsid w:val="4ACED92C"/>
    <w:rsid w:val="4ACFD54B"/>
    <w:rsid w:val="4AD8B1E5"/>
    <w:rsid w:val="4ADAF9A6"/>
    <w:rsid w:val="4ADBFEB5"/>
    <w:rsid w:val="4ADC07D1"/>
    <w:rsid w:val="4AEFC1D7"/>
    <w:rsid w:val="4AF120C3"/>
    <w:rsid w:val="4B014FBC"/>
    <w:rsid w:val="4B0CFDB7"/>
    <w:rsid w:val="4B0EE29E"/>
    <w:rsid w:val="4B26145F"/>
    <w:rsid w:val="4B2687F1"/>
    <w:rsid w:val="4B2DECB4"/>
    <w:rsid w:val="4B2F655D"/>
    <w:rsid w:val="4B32B3AB"/>
    <w:rsid w:val="4B335464"/>
    <w:rsid w:val="4B360BA6"/>
    <w:rsid w:val="4B3F37A8"/>
    <w:rsid w:val="4B43B801"/>
    <w:rsid w:val="4B5F840B"/>
    <w:rsid w:val="4B600848"/>
    <w:rsid w:val="4B60F4AE"/>
    <w:rsid w:val="4B620D3E"/>
    <w:rsid w:val="4B64AB91"/>
    <w:rsid w:val="4B6F370B"/>
    <w:rsid w:val="4B747CBF"/>
    <w:rsid w:val="4B7840AC"/>
    <w:rsid w:val="4B7DB9F3"/>
    <w:rsid w:val="4B7FF347"/>
    <w:rsid w:val="4B86D308"/>
    <w:rsid w:val="4B8AA582"/>
    <w:rsid w:val="4B8D6884"/>
    <w:rsid w:val="4B8EF550"/>
    <w:rsid w:val="4B98EF91"/>
    <w:rsid w:val="4BA44343"/>
    <w:rsid w:val="4BA4FAB8"/>
    <w:rsid w:val="4BAD52BE"/>
    <w:rsid w:val="4BAE5EFA"/>
    <w:rsid w:val="4BB4FB65"/>
    <w:rsid w:val="4BB61E77"/>
    <w:rsid w:val="4BBB396A"/>
    <w:rsid w:val="4BBDC8CF"/>
    <w:rsid w:val="4BBE4450"/>
    <w:rsid w:val="4BBFD998"/>
    <w:rsid w:val="4BC1FD34"/>
    <w:rsid w:val="4BC71D95"/>
    <w:rsid w:val="4BCC73F2"/>
    <w:rsid w:val="4BD0944E"/>
    <w:rsid w:val="4BD9AE30"/>
    <w:rsid w:val="4BD9D154"/>
    <w:rsid w:val="4BDC80D4"/>
    <w:rsid w:val="4BDF88FF"/>
    <w:rsid w:val="4BE2D380"/>
    <w:rsid w:val="4BEDDE1A"/>
    <w:rsid w:val="4BEEEF34"/>
    <w:rsid w:val="4BFE2E2A"/>
    <w:rsid w:val="4C04917D"/>
    <w:rsid w:val="4C0705C1"/>
    <w:rsid w:val="4C0B8AA1"/>
    <w:rsid w:val="4C0C4B75"/>
    <w:rsid w:val="4C2F7AE8"/>
    <w:rsid w:val="4C35319B"/>
    <w:rsid w:val="4C389C1D"/>
    <w:rsid w:val="4C3B15DA"/>
    <w:rsid w:val="4C3E1C91"/>
    <w:rsid w:val="4C4BE7EA"/>
    <w:rsid w:val="4C4D1389"/>
    <w:rsid w:val="4C51F183"/>
    <w:rsid w:val="4C5B0C78"/>
    <w:rsid w:val="4C5D489A"/>
    <w:rsid w:val="4C5FD6B6"/>
    <w:rsid w:val="4C643A01"/>
    <w:rsid w:val="4C69ECAC"/>
    <w:rsid w:val="4C6EB764"/>
    <w:rsid w:val="4C6F0AD0"/>
    <w:rsid w:val="4C78E2AE"/>
    <w:rsid w:val="4C82CC75"/>
    <w:rsid w:val="4C840135"/>
    <w:rsid w:val="4C8449D8"/>
    <w:rsid w:val="4C8A111C"/>
    <w:rsid w:val="4C8F1C91"/>
    <w:rsid w:val="4C9404A2"/>
    <w:rsid w:val="4C9C48D9"/>
    <w:rsid w:val="4C9DD8DE"/>
    <w:rsid w:val="4C9F745D"/>
    <w:rsid w:val="4CA184A8"/>
    <w:rsid w:val="4CA8FF2B"/>
    <w:rsid w:val="4CAAB2E6"/>
    <w:rsid w:val="4CAFD1E5"/>
    <w:rsid w:val="4CB3B62A"/>
    <w:rsid w:val="4CBCE9B6"/>
    <w:rsid w:val="4CC3A067"/>
    <w:rsid w:val="4CC85641"/>
    <w:rsid w:val="4CCC6FEC"/>
    <w:rsid w:val="4CD44C8B"/>
    <w:rsid w:val="4CD4DA60"/>
    <w:rsid w:val="4CDDAD5E"/>
    <w:rsid w:val="4CE20855"/>
    <w:rsid w:val="4CEE7FFD"/>
    <w:rsid w:val="4CF69A5A"/>
    <w:rsid w:val="4CFABD21"/>
    <w:rsid w:val="4CFDCFF8"/>
    <w:rsid w:val="4D10545C"/>
    <w:rsid w:val="4D147391"/>
    <w:rsid w:val="4D1921A9"/>
    <w:rsid w:val="4D1D5037"/>
    <w:rsid w:val="4D1F4AEE"/>
    <w:rsid w:val="4D24B73A"/>
    <w:rsid w:val="4D2A160E"/>
    <w:rsid w:val="4D2B64C8"/>
    <w:rsid w:val="4D2C41AF"/>
    <w:rsid w:val="4D2F0B82"/>
    <w:rsid w:val="4D37E1D8"/>
    <w:rsid w:val="4D381E13"/>
    <w:rsid w:val="4D3C8313"/>
    <w:rsid w:val="4D3E7AFA"/>
    <w:rsid w:val="4D3EBF88"/>
    <w:rsid w:val="4D447EF2"/>
    <w:rsid w:val="4D558AA8"/>
    <w:rsid w:val="4D5E8BF0"/>
    <w:rsid w:val="4D5F1366"/>
    <w:rsid w:val="4D609C6A"/>
    <w:rsid w:val="4D61AA35"/>
    <w:rsid w:val="4D62C136"/>
    <w:rsid w:val="4D647590"/>
    <w:rsid w:val="4D68841A"/>
    <w:rsid w:val="4D69CA94"/>
    <w:rsid w:val="4D6FEC8B"/>
    <w:rsid w:val="4D7A1373"/>
    <w:rsid w:val="4D80F2F9"/>
    <w:rsid w:val="4D83CC2A"/>
    <w:rsid w:val="4D83E9D4"/>
    <w:rsid w:val="4D85EDE6"/>
    <w:rsid w:val="4D871245"/>
    <w:rsid w:val="4D87DC10"/>
    <w:rsid w:val="4D8E6E0F"/>
    <w:rsid w:val="4D91E3D4"/>
    <w:rsid w:val="4D92594D"/>
    <w:rsid w:val="4D951A97"/>
    <w:rsid w:val="4D9AB5C6"/>
    <w:rsid w:val="4D9D25B1"/>
    <w:rsid w:val="4DA88D73"/>
    <w:rsid w:val="4DACB053"/>
    <w:rsid w:val="4DADFFCD"/>
    <w:rsid w:val="4DAFA4B0"/>
    <w:rsid w:val="4DB27337"/>
    <w:rsid w:val="4DB592CA"/>
    <w:rsid w:val="4DB6C3F3"/>
    <w:rsid w:val="4DB853FA"/>
    <w:rsid w:val="4DC250AA"/>
    <w:rsid w:val="4DC98548"/>
    <w:rsid w:val="4DCBD0BC"/>
    <w:rsid w:val="4DCD4C84"/>
    <w:rsid w:val="4DCDB580"/>
    <w:rsid w:val="4DDC721E"/>
    <w:rsid w:val="4DE005D3"/>
    <w:rsid w:val="4DE081D1"/>
    <w:rsid w:val="4DE5E702"/>
    <w:rsid w:val="4DEDDAA9"/>
    <w:rsid w:val="4DEE4AAC"/>
    <w:rsid w:val="4DF008C9"/>
    <w:rsid w:val="4DFE4658"/>
    <w:rsid w:val="4E00152E"/>
    <w:rsid w:val="4E1E5749"/>
    <w:rsid w:val="4E2AE179"/>
    <w:rsid w:val="4E2E1084"/>
    <w:rsid w:val="4E2EA1C3"/>
    <w:rsid w:val="4E30C2EA"/>
    <w:rsid w:val="4E3469F1"/>
    <w:rsid w:val="4E37FE75"/>
    <w:rsid w:val="4E437A28"/>
    <w:rsid w:val="4E450056"/>
    <w:rsid w:val="4E45ED29"/>
    <w:rsid w:val="4E4B1571"/>
    <w:rsid w:val="4E54CD71"/>
    <w:rsid w:val="4E5A0F08"/>
    <w:rsid w:val="4E602058"/>
    <w:rsid w:val="4E629401"/>
    <w:rsid w:val="4E652392"/>
    <w:rsid w:val="4E67442E"/>
    <w:rsid w:val="4E69D100"/>
    <w:rsid w:val="4E6D421D"/>
    <w:rsid w:val="4E77D489"/>
    <w:rsid w:val="4E7CC445"/>
    <w:rsid w:val="4E83F7BF"/>
    <w:rsid w:val="4E85909A"/>
    <w:rsid w:val="4E88C7EF"/>
    <w:rsid w:val="4E906022"/>
    <w:rsid w:val="4E90CAEB"/>
    <w:rsid w:val="4E9AEB12"/>
    <w:rsid w:val="4E9B998E"/>
    <w:rsid w:val="4E9E48A4"/>
    <w:rsid w:val="4EA79683"/>
    <w:rsid w:val="4EAB214A"/>
    <w:rsid w:val="4EAE3772"/>
    <w:rsid w:val="4EB00FB7"/>
    <w:rsid w:val="4EB22BC4"/>
    <w:rsid w:val="4EB578C3"/>
    <w:rsid w:val="4EC75FD5"/>
    <w:rsid w:val="4EC9E302"/>
    <w:rsid w:val="4ECBD723"/>
    <w:rsid w:val="4ED23C69"/>
    <w:rsid w:val="4ED34DF4"/>
    <w:rsid w:val="4EDC97C6"/>
    <w:rsid w:val="4EDD4731"/>
    <w:rsid w:val="4EDD63DA"/>
    <w:rsid w:val="4EE2E077"/>
    <w:rsid w:val="4EE992D0"/>
    <w:rsid w:val="4EED12DC"/>
    <w:rsid w:val="4EF37DDE"/>
    <w:rsid w:val="4EFCC819"/>
    <w:rsid w:val="4F0045F1"/>
    <w:rsid w:val="4F014210"/>
    <w:rsid w:val="4F104F21"/>
    <w:rsid w:val="4F18D45F"/>
    <w:rsid w:val="4F221F14"/>
    <w:rsid w:val="4F226E55"/>
    <w:rsid w:val="4F24CEFF"/>
    <w:rsid w:val="4F27CB60"/>
    <w:rsid w:val="4F29DD79"/>
    <w:rsid w:val="4F2AA8F7"/>
    <w:rsid w:val="4F355FC1"/>
    <w:rsid w:val="4F3E14C5"/>
    <w:rsid w:val="4F3F7A48"/>
    <w:rsid w:val="4F4361B5"/>
    <w:rsid w:val="4F47117A"/>
    <w:rsid w:val="4F53CAF9"/>
    <w:rsid w:val="4F5C8D16"/>
    <w:rsid w:val="4F5CA253"/>
    <w:rsid w:val="4F6062B1"/>
    <w:rsid w:val="4F684A06"/>
    <w:rsid w:val="4F6AB334"/>
    <w:rsid w:val="4F737635"/>
    <w:rsid w:val="4F76CE32"/>
    <w:rsid w:val="4F7AD496"/>
    <w:rsid w:val="4F85DDB1"/>
    <w:rsid w:val="4F8FB453"/>
    <w:rsid w:val="4F91D53C"/>
    <w:rsid w:val="4F9A611C"/>
    <w:rsid w:val="4FA2855A"/>
    <w:rsid w:val="4FB9144C"/>
    <w:rsid w:val="4FBEDCA4"/>
    <w:rsid w:val="4FBFBC59"/>
    <w:rsid w:val="4FC289E9"/>
    <w:rsid w:val="4FC5D7C5"/>
    <w:rsid w:val="4FC66219"/>
    <w:rsid w:val="4FC8F0E7"/>
    <w:rsid w:val="4FCB6D2D"/>
    <w:rsid w:val="4FCC1476"/>
    <w:rsid w:val="4FD118D1"/>
    <w:rsid w:val="4FDA3964"/>
    <w:rsid w:val="4FDC0281"/>
    <w:rsid w:val="4FDCB70C"/>
    <w:rsid w:val="4FE30865"/>
    <w:rsid w:val="4FE99FFB"/>
    <w:rsid w:val="4FF36072"/>
    <w:rsid w:val="4FF5DF69"/>
    <w:rsid w:val="4FF6FB3B"/>
    <w:rsid w:val="50013A61"/>
    <w:rsid w:val="5006E399"/>
    <w:rsid w:val="501844FA"/>
    <w:rsid w:val="5018CFE9"/>
    <w:rsid w:val="50225D1A"/>
    <w:rsid w:val="50229C2A"/>
    <w:rsid w:val="5023ADAF"/>
    <w:rsid w:val="502400AB"/>
    <w:rsid w:val="502F3C3A"/>
    <w:rsid w:val="5039DB02"/>
    <w:rsid w:val="503EF21E"/>
    <w:rsid w:val="50400FFC"/>
    <w:rsid w:val="50415CDD"/>
    <w:rsid w:val="5043E713"/>
    <w:rsid w:val="504B9DF9"/>
    <w:rsid w:val="504D8257"/>
    <w:rsid w:val="50504D05"/>
    <w:rsid w:val="505067C9"/>
    <w:rsid w:val="50569B05"/>
    <w:rsid w:val="506F9927"/>
    <w:rsid w:val="5070C664"/>
    <w:rsid w:val="507CAC87"/>
    <w:rsid w:val="508BB9E6"/>
    <w:rsid w:val="508BF1E4"/>
    <w:rsid w:val="508E8F89"/>
    <w:rsid w:val="508FA65D"/>
    <w:rsid w:val="5091DCFF"/>
    <w:rsid w:val="5092D91E"/>
    <w:rsid w:val="5098B218"/>
    <w:rsid w:val="509FB541"/>
    <w:rsid w:val="509FBEA0"/>
    <w:rsid w:val="50A70313"/>
    <w:rsid w:val="50AA7364"/>
    <w:rsid w:val="50B06744"/>
    <w:rsid w:val="50B30F83"/>
    <w:rsid w:val="50BA3C05"/>
    <w:rsid w:val="50C0CC12"/>
    <w:rsid w:val="50C4FF17"/>
    <w:rsid w:val="50CB508E"/>
    <w:rsid w:val="50CFA389"/>
    <w:rsid w:val="50D280E7"/>
    <w:rsid w:val="50D307E1"/>
    <w:rsid w:val="50DB359A"/>
    <w:rsid w:val="50DEFDD8"/>
    <w:rsid w:val="50EB1018"/>
    <w:rsid w:val="50EBCC70"/>
    <w:rsid w:val="50EC096C"/>
    <w:rsid w:val="50F66439"/>
    <w:rsid w:val="51018853"/>
    <w:rsid w:val="5102660D"/>
    <w:rsid w:val="510B9025"/>
    <w:rsid w:val="510F8739"/>
    <w:rsid w:val="5110FA0D"/>
    <w:rsid w:val="511272EF"/>
    <w:rsid w:val="511C0DC6"/>
    <w:rsid w:val="5121E86A"/>
    <w:rsid w:val="512B1971"/>
    <w:rsid w:val="513230AE"/>
    <w:rsid w:val="513DB782"/>
    <w:rsid w:val="513EA532"/>
    <w:rsid w:val="514C738F"/>
    <w:rsid w:val="514FE009"/>
    <w:rsid w:val="5159AEFE"/>
    <w:rsid w:val="51630C3A"/>
    <w:rsid w:val="51632D94"/>
    <w:rsid w:val="51638440"/>
    <w:rsid w:val="51671785"/>
    <w:rsid w:val="516E3581"/>
    <w:rsid w:val="5171A261"/>
    <w:rsid w:val="517317A5"/>
    <w:rsid w:val="5177F591"/>
    <w:rsid w:val="517A278D"/>
    <w:rsid w:val="517D0504"/>
    <w:rsid w:val="51844ED7"/>
    <w:rsid w:val="518B20ED"/>
    <w:rsid w:val="518DAA19"/>
    <w:rsid w:val="5193E504"/>
    <w:rsid w:val="51950A52"/>
    <w:rsid w:val="5196558D"/>
    <w:rsid w:val="519A4890"/>
    <w:rsid w:val="51A19EC7"/>
    <w:rsid w:val="51A5A055"/>
    <w:rsid w:val="51AB3E68"/>
    <w:rsid w:val="51AE750F"/>
    <w:rsid w:val="51B164E2"/>
    <w:rsid w:val="51B4EFC1"/>
    <w:rsid w:val="51BA9EC2"/>
    <w:rsid w:val="51BC789B"/>
    <w:rsid w:val="51C2768A"/>
    <w:rsid w:val="51CE2E44"/>
    <w:rsid w:val="51CE6BAD"/>
    <w:rsid w:val="51DB26CA"/>
    <w:rsid w:val="51DBDEEE"/>
    <w:rsid w:val="51E1F5A9"/>
    <w:rsid w:val="51ED0401"/>
    <w:rsid w:val="51ED12B7"/>
    <w:rsid w:val="51F7CCE8"/>
    <w:rsid w:val="51FB6DCD"/>
    <w:rsid w:val="520B8B41"/>
    <w:rsid w:val="520E73A3"/>
    <w:rsid w:val="5211378D"/>
    <w:rsid w:val="5226FBC0"/>
    <w:rsid w:val="52290B2C"/>
    <w:rsid w:val="52297E80"/>
    <w:rsid w:val="522C8D4F"/>
    <w:rsid w:val="523449CB"/>
    <w:rsid w:val="523A68E5"/>
    <w:rsid w:val="5240241D"/>
    <w:rsid w:val="524AB785"/>
    <w:rsid w:val="524D0282"/>
    <w:rsid w:val="52513A20"/>
    <w:rsid w:val="52558598"/>
    <w:rsid w:val="5255FC31"/>
    <w:rsid w:val="52590316"/>
    <w:rsid w:val="525FC198"/>
    <w:rsid w:val="526500DB"/>
    <w:rsid w:val="526AF1B6"/>
    <w:rsid w:val="526E59BF"/>
    <w:rsid w:val="52701299"/>
    <w:rsid w:val="527A980D"/>
    <w:rsid w:val="527B243A"/>
    <w:rsid w:val="527EC6E4"/>
    <w:rsid w:val="5285F4AC"/>
    <w:rsid w:val="5287D9CD"/>
    <w:rsid w:val="5288B032"/>
    <w:rsid w:val="52890718"/>
    <w:rsid w:val="529537A7"/>
    <w:rsid w:val="52991087"/>
    <w:rsid w:val="52994E5D"/>
    <w:rsid w:val="529F1B5D"/>
    <w:rsid w:val="52A56D7C"/>
    <w:rsid w:val="52A91B40"/>
    <w:rsid w:val="52ABA44A"/>
    <w:rsid w:val="52ACE8FC"/>
    <w:rsid w:val="52B3C092"/>
    <w:rsid w:val="52B6E208"/>
    <w:rsid w:val="52B91325"/>
    <w:rsid w:val="52BA628A"/>
    <w:rsid w:val="52BECF8E"/>
    <w:rsid w:val="52C570FE"/>
    <w:rsid w:val="52C5EDB3"/>
    <w:rsid w:val="52C5EDCC"/>
    <w:rsid w:val="52CAFBB1"/>
    <w:rsid w:val="52CB0CB2"/>
    <w:rsid w:val="52D1CBB5"/>
    <w:rsid w:val="52D7F2D3"/>
    <w:rsid w:val="52F21F1C"/>
    <w:rsid w:val="52F2C9A0"/>
    <w:rsid w:val="52F42BCE"/>
    <w:rsid w:val="52F494A5"/>
    <w:rsid w:val="52F8B1C9"/>
    <w:rsid w:val="52FEA6AD"/>
    <w:rsid w:val="5302C963"/>
    <w:rsid w:val="530D718D"/>
    <w:rsid w:val="530EF061"/>
    <w:rsid w:val="531AAEB8"/>
    <w:rsid w:val="5321D87D"/>
    <w:rsid w:val="532BB31B"/>
    <w:rsid w:val="5337D78C"/>
    <w:rsid w:val="533B9F35"/>
    <w:rsid w:val="533E6004"/>
    <w:rsid w:val="53415426"/>
    <w:rsid w:val="535360EB"/>
    <w:rsid w:val="535901BD"/>
    <w:rsid w:val="536275CB"/>
    <w:rsid w:val="53665AFA"/>
    <w:rsid w:val="536C5391"/>
    <w:rsid w:val="5371482A"/>
    <w:rsid w:val="53726D78"/>
    <w:rsid w:val="53736997"/>
    <w:rsid w:val="537465B6"/>
    <w:rsid w:val="537BCB73"/>
    <w:rsid w:val="5383E25C"/>
    <w:rsid w:val="5387CD41"/>
    <w:rsid w:val="53883273"/>
    <w:rsid w:val="53938C02"/>
    <w:rsid w:val="539CA77D"/>
    <w:rsid w:val="53A1D61F"/>
    <w:rsid w:val="53A359A9"/>
    <w:rsid w:val="53A57A7D"/>
    <w:rsid w:val="53A858C7"/>
    <w:rsid w:val="53A8ACBD"/>
    <w:rsid w:val="53AFF237"/>
    <w:rsid w:val="53B0EBC9"/>
    <w:rsid w:val="53B45413"/>
    <w:rsid w:val="53BBB87E"/>
    <w:rsid w:val="53CFA377"/>
    <w:rsid w:val="53D2FED9"/>
    <w:rsid w:val="53D8A490"/>
    <w:rsid w:val="53E290E9"/>
    <w:rsid w:val="53E87F13"/>
    <w:rsid w:val="53EB8C9A"/>
    <w:rsid w:val="53FDD50D"/>
    <w:rsid w:val="5408F001"/>
    <w:rsid w:val="541C414E"/>
    <w:rsid w:val="541EEF00"/>
    <w:rsid w:val="542AC7E8"/>
    <w:rsid w:val="5430A770"/>
    <w:rsid w:val="54398271"/>
    <w:rsid w:val="5439A64C"/>
    <w:rsid w:val="543BBB29"/>
    <w:rsid w:val="5443A00D"/>
    <w:rsid w:val="544E753A"/>
    <w:rsid w:val="5455AE43"/>
    <w:rsid w:val="5455D0DF"/>
    <w:rsid w:val="5455E02B"/>
    <w:rsid w:val="5465E0F4"/>
    <w:rsid w:val="5466E278"/>
    <w:rsid w:val="5468E16A"/>
    <w:rsid w:val="54701DE5"/>
    <w:rsid w:val="547593C0"/>
    <w:rsid w:val="547CBA5B"/>
    <w:rsid w:val="547D8F04"/>
    <w:rsid w:val="54825D06"/>
    <w:rsid w:val="5482B177"/>
    <w:rsid w:val="5482F9CD"/>
    <w:rsid w:val="5486114E"/>
    <w:rsid w:val="5492B34C"/>
    <w:rsid w:val="54952C2C"/>
    <w:rsid w:val="5495B728"/>
    <w:rsid w:val="54ADB451"/>
    <w:rsid w:val="54B4BCAC"/>
    <w:rsid w:val="54CB9EA0"/>
    <w:rsid w:val="54D05ECD"/>
    <w:rsid w:val="54D2572A"/>
    <w:rsid w:val="54DCAD18"/>
    <w:rsid w:val="54E98500"/>
    <w:rsid w:val="54F89F4E"/>
    <w:rsid w:val="54F991E2"/>
    <w:rsid w:val="54FBD5FD"/>
    <w:rsid w:val="550236A8"/>
    <w:rsid w:val="550EDBF5"/>
    <w:rsid w:val="5512C78C"/>
    <w:rsid w:val="55201A77"/>
    <w:rsid w:val="5522BD63"/>
    <w:rsid w:val="552CAE90"/>
    <w:rsid w:val="552E00C4"/>
    <w:rsid w:val="5531052A"/>
    <w:rsid w:val="5538832C"/>
    <w:rsid w:val="5547C50F"/>
    <w:rsid w:val="555260A5"/>
    <w:rsid w:val="555FBBE1"/>
    <w:rsid w:val="5564933A"/>
    <w:rsid w:val="556E5980"/>
    <w:rsid w:val="556FCB59"/>
    <w:rsid w:val="55718366"/>
    <w:rsid w:val="557D9DB7"/>
    <w:rsid w:val="558A0BD5"/>
    <w:rsid w:val="55989DD2"/>
    <w:rsid w:val="55996D71"/>
    <w:rsid w:val="559D9DBC"/>
    <w:rsid w:val="559DA579"/>
    <w:rsid w:val="55A1289B"/>
    <w:rsid w:val="55A224BA"/>
    <w:rsid w:val="55A6226D"/>
    <w:rsid w:val="55C1A7FC"/>
    <w:rsid w:val="55CDB5D4"/>
    <w:rsid w:val="55CF7842"/>
    <w:rsid w:val="55E0C591"/>
    <w:rsid w:val="55E0F025"/>
    <w:rsid w:val="55E68B8F"/>
    <w:rsid w:val="55F00617"/>
    <w:rsid w:val="55F0B46D"/>
    <w:rsid w:val="55FB8A37"/>
    <w:rsid w:val="55FE18F7"/>
    <w:rsid w:val="560BD89F"/>
    <w:rsid w:val="560E5DC8"/>
    <w:rsid w:val="5613AEFF"/>
    <w:rsid w:val="5613B675"/>
    <w:rsid w:val="5613C7DC"/>
    <w:rsid w:val="56190E25"/>
    <w:rsid w:val="56228F36"/>
    <w:rsid w:val="5626405B"/>
    <w:rsid w:val="56318659"/>
    <w:rsid w:val="564C44F5"/>
    <w:rsid w:val="5651A2E6"/>
    <w:rsid w:val="565B7F68"/>
    <w:rsid w:val="5660AD79"/>
    <w:rsid w:val="56621FCE"/>
    <w:rsid w:val="568DD696"/>
    <w:rsid w:val="568F5F51"/>
    <w:rsid w:val="56976A6E"/>
    <w:rsid w:val="569C0ECB"/>
    <w:rsid w:val="56A058F3"/>
    <w:rsid w:val="56A7F6AE"/>
    <w:rsid w:val="56B36F58"/>
    <w:rsid w:val="56BE9EC4"/>
    <w:rsid w:val="56BEDEB1"/>
    <w:rsid w:val="56D2EA03"/>
    <w:rsid w:val="56DFFEF4"/>
    <w:rsid w:val="56E9A54C"/>
    <w:rsid w:val="56F00565"/>
    <w:rsid w:val="56F56F78"/>
    <w:rsid w:val="57008801"/>
    <w:rsid w:val="570336D5"/>
    <w:rsid w:val="570F0024"/>
    <w:rsid w:val="5714AB0E"/>
    <w:rsid w:val="571609B6"/>
    <w:rsid w:val="57203FF0"/>
    <w:rsid w:val="572AE3F4"/>
    <w:rsid w:val="572B6741"/>
    <w:rsid w:val="572D9C34"/>
    <w:rsid w:val="572DE7B4"/>
    <w:rsid w:val="5740776E"/>
    <w:rsid w:val="5740F49E"/>
    <w:rsid w:val="574581D2"/>
    <w:rsid w:val="574F03BC"/>
    <w:rsid w:val="574F6B32"/>
    <w:rsid w:val="578368CD"/>
    <w:rsid w:val="5790EA9A"/>
    <w:rsid w:val="579A3B02"/>
    <w:rsid w:val="57A6A45B"/>
    <w:rsid w:val="57A74242"/>
    <w:rsid w:val="57AC4A89"/>
    <w:rsid w:val="57AEF352"/>
    <w:rsid w:val="57B86FF8"/>
    <w:rsid w:val="57BDDA4C"/>
    <w:rsid w:val="57C4C060"/>
    <w:rsid w:val="57C59CD2"/>
    <w:rsid w:val="57C6BCAE"/>
    <w:rsid w:val="57C93927"/>
    <w:rsid w:val="57CAA27E"/>
    <w:rsid w:val="57CD9BCE"/>
    <w:rsid w:val="57CFDB17"/>
    <w:rsid w:val="57E1ABD1"/>
    <w:rsid w:val="57EEB2D7"/>
    <w:rsid w:val="57F48DC7"/>
    <w:rsid w:val="57F55150"/>
    <w:rsid w:val="57F5F509"/>
    <w:rsid w:val="58016AB8"/>
    <w:rsid w:val="58097647"/>
    <w:rsid w:val="58098ABD"/>
    <w:rsid w:val="58167AF0"/>
    <w:rsid w:val="5816D86E"/>
    <w:rsid w:val="58203E3C"/>
    <w:rsid w:val="5825C830"/>
    <w:rsid w:val="5826590F"/>
    <w:rsid w:val="58322EC3"/>
    <w:rsid w:val="583620F9"/>
    <w:rsid w:val="583A9413"/>
    <w:rsid w:val="583D7BE1"/>
    <w:rsid w:val="585537CC"/>
    <w:rsid w:val="585D2EC0"/>
    <w:rsid w:val="58627C28"/>
    <w:rsid w:val="58670842"/>
    <w:rsid w:val="5867A9CD"/>
    <w:rsid w:val="587F5FEF"/>
    <w:rsid w:val="58871404"/>
    <w:rsid w:val="5893BE34"/>
    <w:rsid w:val="58968D56"/>
    <w:rsid w:val="58971577"/>
    <w:rsid w:val="58986143"/>
    <w:rsid w:val="589A6363"/>
    <w:rsid w:val="58A02308"/>
    <w:rsid w:val="58A1AC95"/>
    <w:rsid w:val="58A20835"/>
    <w:rsid w:val="58A99CD4"/>
    <w:rsid w:val="58B72A01"/>
    <w:rsid w:val="58B8751C"/>
    <w:rsid w:val="58BF5FDB"/>
    <w:rsid w:val="58CA18A9"/>
    <w:rsid w:val="58CB3277"/>
    <w:rsid w:val="58CBC2AB"/>
    <w:rsid w:val="58CC7CE5"/>
    <w:rsid w:val="58CECD7F"/>
    <w:rsid w:val="58D44DF2"/>
    <w:rsid w:val="58D491D6"/>
    <w:rsid w:val="58D742D5"/>
    <w:rsid w:val="58DC4B6A"/>
    <w:rsid w:val="58EE8F25"/>
    <w:rsid w:val="58FF7466"/>
    <w:rsid w:val="59007085"/>
    <w:rsid w:val="590358A8"/>
    <w:rsid w:val="5904F64D"/>
    <w:rsid w:val="590844F1"/>
    <w:rsid w:val="5914CC48"/>
    <w:rsid w:val="5914CFC3"/>
    <w:rsid w:val="591799F7"/>
    <w:rsid w:val="591BFBA8"/>
    <w:rsid w:val="5922B45D"/>
    <w:rsid w:val="59279E3A"/>
    <w:rsid w:val="592854A9"/>
    <w:rsid w:val="5929135F"/>
    <w:rsid w:val="592964D7"/>
    <w:rsid w:val="592A52A1"/>
    <w:rsid w:val="592ADC6A"/>
    <w:rsid w:val="59308EBA"/>
    <w:rsid w:val="593EE922"/>
    <w:rsid w:val="594051D5"/>
    <w:rsid w:val="59410D39"/>
    <w:rsid w:val="5941C991"/>
    <w:rsid w:val="59464A9D"/>
    <w:rsid w:val="5946CFF2"/>
    <w:rsid w:val="594F6618"/>
    <w:rsid w:val="595043D2"/>
    <w:rsid w:val="5952D292"/>
    <w:rsid w:val="5954CAD0"/>
    <w:rsid w:val="5976385F"/>
    <w:rsid w:val="5976AF14"/>
    <w:rsid w:val="597EACB7"/>
    <w:rsid w:val="597F1254"/>
    <w:rsid w:val="59857E43"/>
    <w:rsid w:val="5985A022"/>
    <w:rsid w:val="598AE7DE"/>
    <w:rsid w:val="59928096"/>
    <w:rsid w:val="5992B214"/>
    <w:rsid w:val="59931BDE"/>
    <w:rsid w:val="59938C2E"/>
    <w:rsid w:val="599AC971"/>
    <w:rsid w:val="59ADE435"/>
    <w:rsid w:val="59AFBDF1"/>
    <w:rsid w:val="59B66376"/>
    <w:rsid w:val="59B792D3"/>
    <w:rsid w:val="59C1BBD2"/>
    <w:rsid w:val="59D08EAF"/>
    <w:rsid w:val="59D6CC06"/>
    <w:rsid w:val="59DBAE3C"/>
    <w:rsid w:val="59F113EC"/>
    <w:rsid w:val="59F58A8F"/>
    <w:rsid w:val="59F8E7AE"/>
    <w:rsid w:val="5A01A938"/>
    <w:rsid w:val="5A06E731"/>
    <w:rsid w:val="5A08D343"/>
    <w:rsid w:val="5A128EA3"/>
    <w:rsid w:val="5A1517BA"/>
    <w:rsid w:val="5A25BC9E"/>
    <w:rsid w:val="5A2FAEDF"/>
    <w:rsid w:val="5A304675"/>
    <w:rsid w:val="5A30C1A2"/>
    <w:rsid w:val="5A319C08"/>
    <w:rsid w:val="5A320DA5"/>
    <w:rsid w:val="5A421A87"/>
    <w:rsid w:val="5A42E13D"/>
    <w:rsid w:val="5A4B0454"/>
    <w:rsid w:val="5A52BAB5"/>
    <w:rsid w:val="5A560685"/>
    <w:rsid w:val="5A5AEFE8"/>
    <w:rsid w:val="5A60EBD7"/>
    <w:rsid w:val="5A7806E9"/>
    <w:rsid w:val="5A787114"/>
    <w:rsid w:val="5A7EC4A5"/>
    <w:rsid w:val="5A7EF11F"/>
    <w:rsid w:val="5A856CBE"/>
    <w:rsid w:val="5A85A2BF"/>
    <w:rsid w:val="5A8AAC7A"/>
    <w:rsid w:val="5A97CC77"/>
    <w:rsid w:val="5A9EECD5"/>
    <w:rsid w:val="5AA391EB"/>
    <w:rsid w:val="5AAAFCAD"/>
    <w:rsid w:val="5ABC8F35"/>
    <w:rsid w:val="5AD3F90D"/>
    <w:rsid w:val="5ADDD9B9"/>
    <w:rsid w:val="5AE21AFE"/>
    <w:rsid w:val="5AE2B635"/>
    <w:rsid w:val="5AE59C4A"/>
    <w:rsid w:val="5AECEA7C"/>
    <w:rsid w:val="5AF2DAA7"/>
    <w:rsid w:val="5AF5F9F7"/>
    <w:rsid w:val="5AF62BCD"/>
    <w:rsid w:val="5B005974"/>
    <w:rsid w:val="5B024273"/>
    <w:rsid w:val="5B045ED6"/>
    <w:rsid w:val="5B04BFCD"/>
    <w:rsid w:val="5B084903"/>
    <w:rsid w:val="5B08573D"/>
    <w:rsid w:val="5B093343"/>
    <w:rsid w:val="5B14325E"/>
    <w:rsid w:val="5B166B4D"/>
    <w:rsid w:val="5B182BC1"/>
    <w:rsid w:val="5B1FE068"/>
    <w:rsid w:val="5B22120B"/>
    <w:rsid w:val="5B25BF93"/>
    <w:rsid w:val="5B290000"/>
    <w:rsid w:val="5B2A0A18"/>
    <w:rsid w:val="5B344E38"/>
    <w:rsid w:val="5B34C0C4"/>
    <w:rsid w:val="5B35AD15"/>
    <w:rsid w:val="5B3ACBEE"/>
    <w:rsid w:val="5B49FAA3"/>
    <w:rsid w:val="5B4BC525"/>
    <w:rsid w:val="5B4C2677"/>
    <w:rsid w:val="5B4C952A"/>
    <w:rsid w:val="5B4E3418"/>
    <w:rsid w:val="5B4F34FA"/>
    <w:rsid w:val="5B52D845"/>
    <w:rsid w:val="5B58658D"/>
    <w:rsid w:val="5B5A4689"/>
    <w:rsid w:val="5B5C37A4"/>
    <w:rsid w:val="5B60A6CC"/>
    <w:rsid w:val="5B65A4E2"/>
    <w:rsid w:val="5B67D248"/>
    <w:rsid w:val="5B6D76BD"/>
    <w:rsid w:val="5B791508"/>
    <w:rsid w:val="5B7BD4A7"/>
    <w:rsid w:val="5B7EBD02"/>
    <w:rsid w:val="5B853974"/>
    <w:rsid w:val="5B9035B1"/>
    <w:rsid w:val="5B9E6F35"/>
    <w:rsid w:val="5BA004BB"/>
    <w:rsid w:val="5BAF423C"/>
    <w:rsid w:val="5BC05F0A"/>
    <w:rsid w:val="5BC818B4"/>
    <w:rsid w:val="5BD197F3"/>
    <w:rsid w:val="5BDAB55C"/>
    <w:rsid w:val="5BDC38F2"/>
    <w:rsid w:val="5BDFAD0D"/>
    <w:rsid w:val="5BF6AC0E"/>
    <w:rsid w:val="5BFACD6A"/>
    <w:rsid w:val="5C0F5891"/>
    <w:rsid w:val="5C172C08"/>
    <w:rsid w:val="5C1953C4"/>
    <w:rsid w:val="5C1DF4D0"/>
    <w:rsid w:val="5C21D8BD"/>
    <w:rsid w:val="5C248C47"/>
    <w:rsid w:val="5C2EBC13"/>
    <w:rsid w:val="5C3486EE"/>
    <w:rsid w:val="5C3DBE8B"/>
    <w:rsid w:val="5C4C4493"/>
    <w:rsid w:val="5C4E3292"/>
    <w:rsid w:val="5C5452CD"/>
    <w:rsid w:val="5C5731A1"/>
    <w:rsid w:val="5C58A23F"/>
    <w:rsid w:val="5C5FF56B"/>
    <w:rsid w:val="5C61BFE2"/>
    <w:rsid w:val="5C6246C2"/>
    <w:rsid w:val="5C667F1E"/>
    <w:rsid w:val="5C67828C"/>
    <w:rsid w:val="5C6AD7D4"/>
    <w:rsid w:val="5C7AA36E"/>
    <w:rsid w:val="5C7B59EA"/>
    <w:rsid w:val="5C7F5F9B"/>
    <w:rsid w:val="5C817C33"/>
    <w:rsid w:val="5C8A60DB"/>
    <w:rsid w:val="5C95B32B"/>
    <w:rsid w:val="5C98A4CB"/>
    <w:rsid w:val="5C9E202F"/>
    <w:rsid w:val="5CA1F89D"/>
    <w:rsid w:val="5CB11928"/>
    <w:rsid w:val="5CC79C7B"/>
    <w:rsid w:val="5CC7F3D1"/>
    <w:rsid w:val="5CCC872E"/>
    <w:rsid w:val="5CCEAA25"/>
    <w:rsid w:val="5CD0DB9E"/>
    <w:rsid w:val="5CD60DC9"/>
    <w:rsid w:val="5CDCE76A"/>
    <w:rsid w:val="5CDE96CF"/>
    <w:rsid w:val="5CE72200"/>
    <w:rsid w:val="5CEA25B0"/>
    <w:rsid w:val="5CEC7789"/>
    <w:rsid w:val="5CEDAFFC"/>
    <w:rsid w:val="5CF299A8"/>
    <w:rsid w:val="5CF60FC7"/>
    <w:rsid w:val="5CF8C0C6"/>
    <w:rsid w:val="5CFAB670"/>
    <w:rsid w:val="5D07216F"/>
    <w:rsid w:val="5D08566D"/>
    <w:rsid w:val="5D13A372"/>
    <w:rsid w:val="5D15F95B"/>
    <w:rsid w:val="5D1764D3"/>
    <w:rsid w:val="5D18CE71"/>
    <w:rsid w:val="5D1A9180"/>
    <w:rsid w:val="5D246377"/>
    <w:rsid w:val="5D24DE49"/>
    <w:rsid w:val="5D36E369"/>
    <w:rsid w:val="5D3B1AF0"/>
    <w:rsid w:val="5D3D699C"/>
    <w:rsid w:val="5D51F016"/>
    <w:rsid w:val="5D592FE8"/>
    <w:rsid w:val="5D5C2F6B"/>
    <w:rsid w:val="5D602176"/>
    <w:rsid w:val="5D6CD528"/>
    <w:rsid w:val="5D71CCC6"/>
    <w:rsid w:val="5D82A68D"/>
    <w:rsid w:val="5D873D7A"/>
    <w:rsid w:val="5D8B4D42"/>
    <w:rsid w:val="5D925ABF"/>
    <w:rsid w:val="5D94DDA6"/>
    <w:rsid w:val="5D977ECA"/>
    <w:rsid w:val="5DB09D27"/>
    <w:rsid w:val="5DB32BE7"/>
    <w:rsid w:val="5DB595C2"/>
    <w:rsid w:val="5DBCA506"/>
    <w:rsid w:val="5DBCD1D9"/>
    <w:rsid w:val="5DBDE4C1"/>
    <w:rsid w:val="5DD3E1A8"/>
    <w:rsid w:val="5DE57132"/>
    <w:rsid w:val="5DEC26CE"/>
    <w:rsid w:val="5DEF0660"/>
    <w:rsid w:val="5DEF60B2"/>
    <w:rsid w:val="5DF46D1C"/>
    <w:rsid w:val="5DFA453A"/>
    <w:rsid w:val="5E035B06"/>
    <w:rsid w:val="5E0C923D"/>
    <w:rsid w:val="5E10A918"/>
    <w:rsid w:val="5E1B3AEC"/>
    <w:rsid w:val="5E1C0C2D"/>
    <w:rsid w:val="5E2B614B"/>
    <w:rsid w:val="5E3066ED"/>
    <w:rsid w:val="5E3636C6"/>
    <w:rsid w:val="5E37A6E2"/>
    <w:rsid w:val="5E3B8BEC"/>
    <w:rsid w:val="5E3CBCA3"/>
    <w:rsid w:val="5E3E91AC"/>
    <w:rsid w:val="5E52347D"/>
    <w:rsid w:val="5E528377"/>
    <w:rsid w:val="5E6A404C"/>
    <w:rsid w:val="5E6B6F77"/>
    <w:rsid w:val="5E712EF1"/>
    <w:rsid w:val="5E75895C"/>
    <w:rsid w:val="5E7CF3F6"/>
    <w:rsid w:val="5E9B909E"/>
    <w:rsid w:val="5EA00F32"/>
    <w:rsid w:val="5EA5E3D6"/>
    <w:rsid w:val="5EAB7028"/>
    <w:rsid w:val="5EB31A5E"/>
    <w:rsid w:val="5EB557AE"/>
    <w:rsid w:val="5EB6BC60"/>
    <w:rsid w:val="5EBBBE94"/>
    <w:rsid w:val="5EBCD5C1"/>
    <w:rsid w:val="5EBD896F"/>
    <w:rsid w:val="5ECA5A78"/>
    <w:rsid w:val="5ED36C05"/>
    <w:rsid w:val="5ED39E61"/>
    <w:rsid w:val="5EF0FFB0"/>
    <w:rsid w:val="5EF43FC4"/>
    <w:rsid w:val="5EF51607"/>
    <w:rsid w:val="5EF85EFC"/>
    <w:rsid w:val="5EF8E81E"/>
    <w:rsid w:val="5F0107A3"/>
    <w:rsid w:val="5F02D724"/>
    <w:rsid w:val="5F02FFB8"/>
    <w:rsid w:val="5F0D4E40"/>
    <w:rsid w:val="5F0D6324"/>
    <w:rsid w:val="5F1FDB7C"/>
    <w:rsid w:val="5F21600F"/>
    <w:rsid w:val="5F225998"/>
    <w:rsid w:val="5F23CAAE"/>
    <w:rsid w:val="5F3AF965"/>
    <w:rsid w:val="5F42B06A"/>
    <w:rsid w:val="5F462A03"/>
    <w:rsid w:val="5F4C9078"/>
    <w:rsid w:val="5F50D5A7"/>
    <w:rsid w:val="5F61856A"/>
    <w:rsid w:val="5F6B69E6"/>
    <w:rsid w:val="5F7957A0"/>
    <w:rsid w:val="5F7C87A0"/>
    <w:rsid w:val="5F84A6FC"/>
    <w:rsid w:val="5F89A3A1"/>
    <w:rsid w:val="5F89DAA2"/>
    <w:rsid w:val="5F8CBA8F"/>
    <w:rsid w:val="5F91E9E1"/>
    <w:rsid w:val="5F92A30A"/>
    <w:rsid w:val="5F9D5296"/>
    <w:rsid w:val="5FB40E27"/>
    <w:rsid w:val="5FB9CE45"/>
    <w:rsid w:val="5FBCAB6C"/>
    <w:rsid w:val="5FC027C0"/>
    <w:rsid w:val="5FC253DD"/>
    <w:rsid w:val="5FC97EE7"/>
    <w:rsid w:val="5FCBAA63"/>
    <w:rsid w:val="5FCCA682"/>
    <w:rsid w:val="5FD01194"/>
    <w:rsid w:val="5FD3E56E"/>
    <w:rsid w:val="5FD44B0C"/>
    <w:rsid w:val="5FD45376"/>
    <w:rsid w:val="5FD539E1"/>
    <w:rsid w:val="5FE2C54D"/>
    <w:rsid w:val="5FE741B3"/>
    <w:rsid w:val="5FE9A0D8"/>
    <w:rsid w:val="5FEABB7A"/>
    <w:rsid w:val="5FEF4FF7"/>
    <w:rsid w:val="5FF1DEB7"/>
    <w:rsid w:val="5FF4CA6D"/>
    <w:rsid w:val="5FF5A317"/>
    <w:rsid w:val="5FF821A8"/>
    <w:rsid w:val="6002F490"/>
    <w:rsid w:val="6015084B"/>
    <w:rsid w:val="601E370D"/>
    <w:rsid w:val="6023EE03"/>
    <w:rsid w:val="60386EBB"/>
    <w:rsid w:val="603C8698"/>
    <w:rsid w:val="603D329E"/>
    <w:rsid w:val="60462535"/>
    <w:rsid w:val="60506AC1"/>
    <w:rsid w:val="60506F33"/>
    <w:rsid w:val="60582A55"/>
    <w:rsid w:val="605ACDA9"/>
    <w:rsid w:val="605D50BE"/>
    <w:rsid w:val="6068B408"/>
    <w:rsid w:val="6068FE18"/>
    <w:rsid w:val="6069C1FE"/>
    <w:rsid w:val="607B2A85"/>
    <w:rsid w:val="607DF97B"/>
    <w:rsid w:val="6083AF7E"/>
    <w:rsid w:val="6084AB9D"/>
    <w:rsid w:val="6085E3C1"/>
    <w:rsid w:val="60881F19"/>
    <w:rsid w:val="60882BE4"/>
    <w:rsid w:val="608CD011"/>
    <w:rsid w:val="608DC067"/>
    <w:rsid w:val="6098BE30"/>
    <w:rsid w:val="609D4D04"/>
    <w:rsid w:val="609E9912"/>
    <w:rsid w:val="609F4AEB"/>
    <w:rsid w:val="60A5F188"/>
    <w:rsid w:val="60A6BF5E"/>
    <w:rsid w:val="60A86666"/>
    <w:rsid w:val="60A89876"/>
    <w:rsid w:val="60AE4BAF"/>
    <w:rsid w:val="60B87348"/>
    <w:rsid w:val="60B8A8C9"/>
    <w:rsid w:val="60BB561D"/>
    <w:rsid w:val="60C2E47D"/>
    <w:rsid w:val="60C74B84"/>
    <w:rsid w:val="60CA6B72"/>
    <w:rsid w:val="60CD6CC5"/>
    <w:rsid w:val="60D0F3D5"/>
    <w:rsid w:val="60D5FB33"/>
    <w:rsid w:val="60D6445C"/>
    <w:rsid w:val="60D7CA02"/>
    <w:rsid w:val="60E77F33"/>
    <w:rsid w:val="60E99BA0"/>
    <w:rsid w:val="60F44522"/>
    <w:rsid w:val="60F50661"/>
    <w:rsid w:val="60F8D4BF"/>
    <w:rsid w:val="60FB820A"/>
    <w:rsid w:val="60FB92EF"/>
    <w:rsid w:val="6103CDC3"/>
    <w:rsid w:val="610FAEBC"/>
    <w:rsid w:val="61180AF9"/>
    <w:rsid w:val="611A91C5"/>
    <w:rsid w:val="611A9BBE"/>
    <w:rsid w:val="611E885C"/>
    <w:rsid w:val="611FA3F9"/>
    <w:rsid w:val="611FFA9A"/>
    <w:rsid w:val="61231C19"/>
    <w:rsid w:val="613430CC"/>
    <w:rsid w:val="6139FD76"/>
    <w:rsid w:val="61400F46"/>
    <w:rsid w:val="6145BCDD"/>
    <w:rsid w:val="6148E5DA"/>
    <w:rsid w:val="614BCE75"/>
    <w:rsid w:val="614E1074"/>
    <w:rsid w:val="61595D79"/>
    <w:rsid w:val="615B350D"/>
    <w:rsid w:val="61662612"/>
    <w:rsid w:val="616EC4A4"/>
    <w:rsid w:val="61709001"/>
    <w:rsid w:val="617BC4E0"/>
    <w:rsid w:val="617CD994"/>
    <w:rsid w:val="6184B3FF"/>
    <w:rsid w:val="61867CD2"/>
    <w:rsid w:val="61872388"/>
    <w:rsid w:val="61872FDC"/>
    <w:rsid w:val="618787FA"/>
    <w:rsid w:val="618A16E1"/>
    <w:rsid w:val="618CF121"/>
    <w:rsid w:val="6190C8AA"/>
    <w:rsid w:val="6198181E"/>
    <w:rsid w:val="619D3314"/>
    <w:rsid w:val="61A93AA5"/>
    <w:rsid w:val="61B216DC"/>
    <w:rsid w:val="61B2A9A9"/>
    <w:rsid w:val="61BA209F"/>
    <w:rsid w:val="61BA5B22"/>
    <w:rsid w:val="61BA855C"/>
    <w:rsid w:val="61C8FC06"/>
    <w:rsid w:val="61CB35CA"/>
    <w:rsid w:val="61CE9035"/>
    <w:rsid w:val="61CEF96F"/>
    <w:rsid w:val="61D03C60"/>
    <w:rsid w:val="61D0543C"/>
    <w:rsid w:val="61D5A1DA"/>
    <w:rsid w:val="61DBFD45"/>
    <w:rsid w:val="61E2DEB1"/>
    <w:rsid w:val="61E3A566"/>
    <w:rsid w:val="61E918D3"/>
    <w:rsid w:val="61ECEC79"/>
    <w:rsid w:val="61F14A94"/>
    <w:rsid w:val="61F20BB5"/>
    <w:rsid w:val="61F54906"/>
    <w:rsid w:val="61F94B8B"/>
    <w:rsid w:val="61FC35A4"/>
    <w:rsid w:val="62023530"/>
    <w:rsid w:val="6204026F"/>
    <w:rsid w:val="620718A5"/>
    <w:rsid w:val="62090049"/>
    <w:rsid w:val="62144E34"/>
    <w:rsid w:val="62151727"/>
    <w:rsid w:val="62169F97"/>
    <w:rsid w:val="6220052D"/>
    <w:rsid w:val="62266F25"/>
    <w:rsid w:val="62281A0D"/>
    <w:rsid w:val="62299C91"/>
    <w:rsid w:val="6235AA38"/>
    <w:rsid w:val="62428FBF"/>
    <w:rsid w:val="624436C7"/>
    <w:rsid w:val="62462F05"/>
    <w:rsid w:val="62583425"/>
    <w:rsid w:val="625E7207"/>
    <w:rsid w:val="6269C510"/>
    <w:rsid w:val="626BD686"/>
    <w:rsid w:val="627522FE"/>
    <w:rsid w:val="62769028"/>
    <w:rsid w:val="627E7CA2"/>
    <w:rsid w:val="627EDB11"/>
    <w:rsid w:val="6280FECD"/>
    <w:rsid w:val="62820B00"/>
    <w:rsid w:val="628B89A5"/>
    <w:rsid w:val="629029EA"/>
    <w:rsid w:val="6299262C"/>
    <w:rsid w:val="629C7EFF"/>
    <w:rsid w:val="629E76EA"/>
    <w:rsid w:val="62A3D79C"/>
    <w:rsid w:val="62A50081"/>
    <w:rsid w:val="62A65AC9"/>
    <w:rsid w:val="62AF6627"/>
    <w:rsid w:val="62BEECA4"/>
    <w:rsid w:val="62BF38A3"/>
    <w:rsid w:val="62C07B28"/>
    <w:rsid w:val="62C0F492"/>
    <w:rsid w:val="62CB16D2"/>
    <w:rsid w:val="62CE87D5"/>
    <w:rsid w:val="62CE917C"/>
    <w:rsid w:val="62D26F30"/>
    <w:rsid w:val="62D28465"/>
    <w:rsid w:val="62D6DF46"/>
    <w:rsid w:val="62E8E75C"/>
    <w:rsid w:val="62ED5AB0"/>
    <w:rsid w:val="62EDD515"/>
    <w:rsid w:val="62F71D49"/>
    <w:rsid w:val="62F776E5"/>
    <w:rsid w:val="6302BFBC"/>
    <w:rsid w:val="630C6283"/>
    <w:rsid w:val="6314FB49"/>
    <w:rsid w:val="63220238"/>
    <w:rsid w:val="6326129B"/>
    <w:rsid w:val="63269965"/>
    <w:rsid w:val="6326F0B9"/>
    <w:rsid w:val="6328A312"/>
    <w:rsid w:val="632CB0D2"/>
    <w:rsid w:val="63320468"/>
    <w:rsid w:val="633A9FDC"/>
    <w:rsid w:val="6341CEF7"/>
    <w:rsid w:val="634A8E8A"/>
    <w:rsid w:val="6357DECC"/>
    <w:rsid w:val="6357FFB1"/>
    <w:rsid w:val="6362DA0D"/>
    <w:rsid w:val="6363C05D"/>
    <w:rsid w:val="6366F6A9"/>
    <w:rsid w:val="6369E874"/>
    <w:rsid w:val="638685C3"/>
    <w:rsid w:val="638C77DD"/>
    <w:rsid w:val="63952CBD"/>
    <w:rsid w:val="6396E97D"/>
    <w:rsid w:val="639DA6E8"/>
    <w:rsid w:val="63A19867"/>
    <w:rsid w:val="63A82952"/>
    <w:rsid w:val="63ABB7AA"/>
    <w:rsid w:val="63AE9DB0"/>
    <w:rsid w:val="63B0B3C2"/>
    <w:rsid w:val="63B2ED00"/>
    <w:rsid w:val="63BA6956"/>
    <w:rsid w:val="63BA6EA0"/>
    <w:rsid w:val="63BB640D"/>
    <w:rsid w:val="63BD7091"/>
    <w:rsid w:val="63C0C8C5"/>
    <w:rsid w:val="63C51ACE"/>
    <w:rsid w:val="63CFD489"/>
    <w:rsid w:val="63D4F36F"/>
    <w:rsid w:val="63E00728"/>
    <w:rsid w:val="63E68664"/>
    <w:rsid w:val="63FDD8C2"/>
    <w:rsid w:val="63FED13A"/>
    <w:rsid w:val="640EB4DB"/>
    <w:rsid w:val="640F4CDD"/>
    <w:rsid w:val="6415C3B8"/>
    <w:rsid w:val="641A9EB2"/>
    <w:rsid w:val="641DF953"/>
    <w:rsid w:val="642C6FD0"/>
    <w:rsid w:val="6430B548"/>
    <w:rsid w:val="64344C42"/>
    <w:rsid w:val="6439DEB0"/>
    <w:rsid w:val="6440F7B0"/>
    <w:rsid w:val="644EDED5"/>
    <w:rsid w:val="6452DB12"/>
    <w:rsid w:val="645B67D7"/>
    <w:rsid w:val="64604011"/>
    <w:rsid w:val="6464AE6D"/>
    <w:rsid w:val="64681A05"/>
    <w:rsid w:val="646A32B1"/>
    <w:rsid w:val="646D4372"/>
    <w:rsid w:val="646EBE46"/>
    <w:rsid w:val="6471A534"/>
    <w:rsid w:val="6472D179"/>
    <w:rsid w:val="6474170B"/>
    <w:rsid w:val="64820D0F"/>
    <w:rsid w:val="648B8F58"/>
    <w:rsid w:val="648C69BE"/>
    <w:rsid w:val="6491642D"/>
    <w:rsid w:val="64B046E6"/>
    <w:rsid w:val="64C0FA42"/>
    <w:rsid w:val="64C6F5E7"/>
    <w:rsid w:val="64DCA1B2"/>
    <w:rsid w:val="64E22257"/>
    <w:rsid w:val="64E8B210"/>
    <w:rsid w:val="64ED82D0"/>
    <w:rsid w:val="6502333F"/>
    <w:rsid w:val="650436D1"/>
    <w:rsid w:val="6512CED0"/>
    <w:rsid w:val="65158BE6"/>
    <w:rsid w:val="65176BD9"/>
    <w:rsid w:val="65197407"/>
    <w:rsid w:val="6527CE2F"/>
    <w:rsid w:val="6529852C"/>
    <w:rsid w:val="652AC52F"/>
    <w:rsid w:val="6535EA00"/>
    <w:rsid w:val="65424C90"/>
    <w:rsid w:val="6544F558"/>
    <w:rsid w:val="654DBDAD"/>
    <w:rsid w:val="654E9C20"/>
    <w:rsid w:val="65592D08"/>
    <w:rsid w:val="656BA4EA"/>
    <w:rsid w:val="656DE608"/>
    <w:rsid w:val="657454FE"/>
    <w:rsid w:val="65751B3A"/>
    <w:rsid w:val="6579B34E"/>
    <w:rsid w:val="657A2E18"/>
    <w:rsid w:val="65801E4F"/>
    <w:rsid w:val="65821F53"/>
    <w:rsid w:val="658EE77E"/>
    <w:rsid w:val="65982623"/>
    <w:rsid w:val="65A43809"/>
    <w:rsid w:val="65A92043"/>
    <w:rsid w:val="65B78C45"/>
    <w:rsid w:val="65CA8460"/>
    <w:rsid w:val="65D0B489"/>
    <w:rsid w:val="65D98020"/>
    <w:rsid w:val="65DD8EAA"/>
    <w:rsid w:val="65E81314"/>
    <w:rsid w:val="65EB67F0"/>
    <w:rsid w:val="65EE0450"/>
    <w:rsid w:val="65EF006F"/>
    <w:rsid w:val="65EFFC8E"/>
    <w:rsid w:val="65F0126F"/>
    <w:rsid w:val="65F677DA"/>
    <w:rsid w:val="65F81BEA"/>
    <w:rsid w:val="65FB41B1"/>
    <w:rsid w:val="66036F29"/>
    <w:rsid w:val="6606D7B1"/>
    <w:rsid w:val="660C18A7"/>
    <w:rsid w:val="66104ADD"/>
    <w:rsid w:val="661920B5"/>
    <w:rsid w:val="6619A7AB"/>
    <w:rsid w:val="661DF3B8"/>
    <w:rsid w:val="662583C5"/>
    <w:rsid w:val="662A7733"/>
    <w:rsid w:val="66309942"/>
    <w:rsid w:val="663346CB"/>
    <w:rsid w:val="6643009B"/>
    <w:rsid w:val="66431FC1"/>
    <w:rsid w:val="6648EB56"/>
    <w:rsid w:val="6651D9E2"/>
    <w:rsid w:val="6653FF0F"/>
    <w:rsid w:val="665AC9A5"/>
    <w:rsid w:val="665BE43C"/>
    <w:rsid w:val="665CE8B4"/>
    <w:rsid w:val="6663F115"/>
    <w:rsid w:val="666EF2BF"/>
    <w:rsid w:val="66728ED9"/>
    <w:rsid w:val="6677DF3A"/>
    <w:rsid w:val="667AF31D"/>
    <w:rsid w:val="668280C9"/>
    <w:rsid w:val="66949D87"/>
    <w:rsid w:val="66957BAC"/>
    <w:rsid w:val="669CAEAF"/>
    <w:rsid w:val="669F2FEB"/>
    <w:rsid w:val="66A52686"/>
    <w:rsid w:val="66AAA680"/>
    <w:rsid w:val="66C15B62"/>
    <w:rsid w:val="66C76BD9"/>
    <w:rsid w:val="66D5C4B8"/>
    <w:rsid w:val="66D99858"/>
    <w:rsid w:val="66DC8CCE"/>
    <w:rsid w:val="66E0BA0C"/>
    <w:rsid w:val="66F2AD1E"/>
    <w:rsid w:val="66F341A0"/>
    <w:rsid w:val="66F36BD4"/>
    <w:rsid w:val="66F3FD91"/>
    <w:rsid w:val="66F3FE39"/>
    <w:rsid w:val="66F6F6B3"/>
    <w:rsid w:val="66F86974"/>
    <w:rsid w:val="66F8D15F"/>
    <w:rsid w:val="66FFE8C2"/>
    <w:rsid w:val="6701AAA2"/>
    <w:rsid w:val="67083789"/>
    <w:rsid w:val="670DECF7"/>
    <w:rsid w:val="67264814"/>
    <w:rsid w:val="67285112"/>
    <w:rsid w:val="672DC5A3"/>
    <w:rsid w:val="673604B6"/>
    <w:rsid w:val="674DAC24"/>
    <w:rsid w:val="67515FDB"/>
    <w:rsid w:val="6752B0FD"/>
    <w:rsid w:val="67576062"/>
    <w:rsid w:val="675A7E77"/>
    <w:rsid w:val="67638F45"/>
    <w:rsid w:val="6772A492"/>
    <w:rsid w:val="67813FC8"/>
    <w:rsid w:val="67830E04"/>
    <w:rsid w:val="6783E375"/>
    <w:rsid w:val="678620A3"/>
    <w:rsid w:val="67879674"/>
    <w:rsid w:val="6788B0A6"/>
    <w:rsid w:val="679A893C"/>
    <w:rsid w:val="679C8511"/>
    <w:rsid w:val="67A0837E"/>
    <w:rsid w:val="67AE54AB"/>
    <w:rsid w:val="67AE8170"/>
    <w:rsid w:val="67B24527"/>
    <w:rsid w:val="67B2805B"/>
    <w:rsid w:val="67BB1401"/>
    <w:rsid w:val="67C128B2"/>
    <w:rsid w:val="67C3D9A3"/>
    <w:rsid w:val="67C432E5"/>
    <w:rsid w:val="67C4CEE4"/>
    <w:rsid w:val="67C54666"/>
    <w:rsid w:val="67DA102C"/>
    <w:rsid w:val="67DED5D1"/>
    <w:rsid w:val="67E0C6B4"/>
    <w:rsid w:val="67E669F5"/>
    <w:rsid w:val="67F14661"/>
    <w:rsid w:val="680F3583"/>
    <w:rsid w:val="68113A28"/>
    <w:rsid w:val="68249E3E"/>
    <w:rsid w:val="68251296"/>
    <w:rsid w:val="6826C5E4"/>
    <w:rsid w:val="68299FE9"/>
    <w:rsid w:val="682A74D7"/>
    <w:rsid w:val="682D2EC1"/>
    <w:rsid w:val="68332FC4"/>
    <w:rsid w:val="68361B97"/>
    <w:rsid w:val="6839F5C4"/>
    <w:rsid w:val="6840D649"/>
    <w:rsid w:val="68476E2E"/>
    <w:rsid w:val="684C0950"/>
    <w:rsid w:val="684C2232"/>
    <w:rsid w:val="684D8F01"/>
    <w:rsid w:val="6857FDF4"/>
    <w:rsid w:val="685D116A"/>
    <w:rsid w:val="686BFABF"/>
    <w:rsid w:val="686CEEF4"/>
    <w:rsid w:val="68722EEF"/>
    <w:rsid w:val="687B8E4E"/>
    <w:rsid w:val="687FB5B8"/>
    <w:rsid w:val="688BEB6B"/>
    <w:rsid w:val="688E4016"/>
    <w:rsid w:val="6892DB86"/>
    <w:rsid w:val="689C226F"/>
    <w:rsid w:val="689E8A61"/>
    <w:rsid w:val="689EF008"/>
    <w:rsid w:val="68A1C2A2"/>
    <w:rsid w:val="68A1E4CA"/>
    <w:rsid w:val="68A2546D"/>
    <w:rsid w:val="68AB1939"/>
    <w:rsid w:val="68AC112A"/>
    <w:rsid w:val="68B7590D"/>
    <w:rsid w:val="68BD7C74"/>
    <w:rsid w:val="68CEB74B"/>
    <w:rsid w:val="68CF5491"/>
    <w:rsid w:val="68D09124"/>
    <w:rsid w:val="68D1495F"/>
    <w:rsid w:val="68D17D16"/>
    <w:rsid w:val="68D8CE51"/>
    <w:rsid w:val="68F46C02"/>
    <w:rsid w:val="68FC0444"/>
    <w:rsid w:val="6901320E"/>
    <w:rsid w:val="690BA7E0"/>
    <w:rsid w:val="69122D06"/>
    <w:rsid w:val="6917C8C7"/>
    <w:rsid w:val="691DC7C1"/>
    <w:rsid w:val="692DB779"/>
    <w:rsid w:val="692E2E28"/>
    <w:rsid w:val="6930ACCB"/>
    <w:rsid w:val="6932A14D"/>
    <w:rsid w:val="6934615F"/>
    <w:rsid w:val="693811F0"/>
    <w:rsid w:val="69385572"/>
    <w:rsid w:val="69462E33"/>
    <w:rsid w:val="69488879"/>
    <w:rsid w:val="694E1588"/>
    <w:rsid w:val="695579EC"/>
    <w:rsid w:val="69613302"/>
    <w:rsid w:val="6966C902"/>
    <w:rsid w:val="696A94BA"/>
    <w:rsid w:val="697051BD"/>
    <w:rsid w:val="6970A470"/>
    <w:rsid w:val="697388C8"/>
    <w:rsid w:val="6976EC2C"/>
    <w:rsid w:val="697DA062"/>
    <w:rsid w:val="698152C1"/>
    <w:rsid w:val="69850CAA"/>
    <w:rsid w:val="69975BE6"/>
    <w:rsid w:val="699B703A"/>
    <w:rsid w:val="699B9103"/>
    <w:rsid w:val="69A02401"/>
    <w:rsid w:val="69A2BC95"/>
    <w:rsid w:val="69A49E82"/>
    <w:rsid w:val="69ABC23C"/>
    <w:rsid w:val="69AFB888"/>
    <w:rsid w:val="69B01606"/>
    <w:rsid w:val="69B40351"/>
    <w:rsid w:val="69B5D9D6"/>
    <w:rsid w:val="69BEF52D"/>
    <w:rsid w:val="69C89524"/>
    <w:rsid w:val="69CF7DCE"/>
    <w:rsid w:val="69D2BD56"/>
    <w:rsid w:val="69D90AAB"/>
    <w:rsid w:val="69D9E624"/>
    <w:rsid w:val="69DC752F"/>
    <w:rsid w:val="69EE8E1C"/>
    <w:rsid w:val="69F0AF89"/>
    <w:rsid w:val="69F138AE"/>
    <w:rsid w:val="69FD3A33"/>
    <w:rsid w:val="69FFDF9B"/>
    <w:rsid w:val="6A09216A"/>
    <w:rsid w:val="6A0DFF50"/>
    <w:rsid w:val="6A0E28E5"/>
    <w:rsid w:val="6A19138F"/>
    <w:rsid w:val="6A1ECA73"/>
    <w:rsid w:val="6A2C08B5"/>
    <w:rsid w:val="6A2E9775"/>
    <w:rsid w:val="6A3A5AC2"/>
    <w:rsid w:val="6A3BDA04"/>
    <w:rsid w:val="6A3E19D5"/>
    <w:rsid w:val="6A4A0CC2"/>
    <w:rsid w:val="6A53EC66"/>
    <w:rsid w:val="6A57DB19"/>
    <w:rsid w:val="6A5B2012"/>
    <w:rsid w:val="6A5D65F7"/>
    <w:rsid w:val="6A63B51C"/>
    <w:rsid w:val="6A6D6D54"/>
    <w:rsid w:val="6A6F6539"/>
    <w:rsid w:val="6A6FBB5F"/>
    <w:rsid w:val="6A71F17B"/>
    <w:rsid w:val="6A78FB4E"/>
    <w:rsid w:val="6A7AB54F"/>
    <w:rsid w:val="6A800C29"/>
    <w:rsid w:val="6A85832F"/>
    <w:rsid w:val="6A8DBEED"/>
    <w:rsid w:val="6A90DFBD"/>
    <w:rsid w:val="6A9138FF"/>
    <w:rsid w:val="6A965591"/>
    <w:rsid w:val="6A9E297A"/>
    <w:rsid w:val="6AA3298D"/>
    <w:rsid w:val="6AA639E6"/>
    <w:rsid w:val="6AB360CF"/>
    <w:rsid w:val="6AB81583"/>
    <w:rsid w:val="6ACC4D76"/>
    <w:rsid w:val="6AD1C393"/>
    <w:rsid w:val="6AD53CCD"/>
    <w:rsid w:val="6AD9DFFE"/>
    <w:rsid w:val="6ADBB22B"/>
    <w:rsid w:val="6AEBD2F4"/>
    <w:rsid w:val="6AED8DF7"/>
    <w:rsid w:val="6AEE3BAB"/>
    <w:rsid w:val="6AF317E9"/>
    <w:rsid w:val="6AF3AD9F"/>
    <w:rsid w:val="6AF93AE7"/>
    <w:rsid w:val="6B015A43"/>
    <w:rsid w:val="6B11CF38"/>
    <w:rsid w:val="6B181AE7"/>
    <w:rsid w:val="6B190CA7"/>
    <w:rsid w:val="6B1EBEE8"/>
    <w:rsid w:val="6B2870EA"/>
    <w:rsid w:val="6B3AF843"/>
    <w:rsid w:val="6B44BFF9"/>
    <w:rsid w:val="6B50C8F4"/>
    <w:rsid w:val="6B6A3C12"/>
    <w:rsid w:val="6B6C75FB"/>
    <w:rsid w:val="6B7464C4"/>
    <w:rsid w:val="6B75C812"/>
    <w:rsid w:val="6B839D51"/>
    <w:rsid w:val="6B9D38A6"/>
    <w:rsid w:val="6BA20806"/>
    <w:rsid w:val="6BA40793"/>
    <w:rsid w:val="6BADD787"/>
    <w:rsid w:val="6BAF2AD7"/>
    <w:rsid w:val="6BB44936"/>
    <w:rsid w:val="6BB9A3B4"/>
    <w:rsid w:val="6BBF1D79"/>
    <w:rsid w:val="6BCCAC35"/>
    <w:rsid w:val="6BD38A82"/>
    <w:rsid w:val="6BDF26E7"/>
    <w:rsid w:val="6BE0E6E2"/>
    <w:rsid w:val="6BE12DEE"/>
    <w:rsid w:val="6BE4AE0B"/>
    <w:rsid w:val="6BEEDC86"/>
    <w:rsid w:val="6BF0D926"/>
    <w:rsid w:val="6BF5E968"/>
    <w:rsid w:val="6C06580D"/>
    <w:rsid w:val="6C087CF2"/>
    <w:rsid w:val="6C1912F9"/>
    <w:rsid w:val="6C193A93"/>
    <w:rsid w:val="6C1FD9DA"/>
    <w:rsid w:val="6C208717"/>
    <w:rsid w:val="6C20F308"/>
    <w:rsid w:val="6C239824"/>
    <w:rsid w:val="6C2F5118"/>
    <w:rsid w:val="6C3557A1"/>
    <w:rsid w:val="6C47CDFC"/>
    <w:rsid w:val="6C5A88E6"/>
    <w:rsid w:val="6C6C0A90"/>
    <w:rsid w:val="6C6CBC1E"/>
    <w:rsid w:val="6C6D806A"/>
    <w:rsid w:val="6C6E3F59"/>
    <w:rsid w:val="6C6EC92E"/>
    <w:rsid w:val="6C6F30B0"/>
    <w:rsid w:val="6C72BA23"/>
    <w:rsid w:val="6C84232D"/>
    <w:rsid w:val="6C8462E7"/>
    <w:rsid w:val="6C8FF744"/>
    <w:rsid w:val="6C90E657"/>
    <w:rsid w:val="6C92F4A5"/>
    <w:rsid w:val="6C93969E"/>
    <w:rsid w:val="6C94A8FF"/>
    <w:rsid w:val="6C96E001"/>
    <w:rsid w:val="6C9DA4C3"/>
    <w:rsid w:val="6CAF985A"/>
    <w:rsid w:val="6CB11550"/>
    <w:rsid w:val="6CB68222"/>
    <w:rsid w:val="6CB79C7E"/>
    <w:rsid w:val="6CBC7EBF"/>
    <w:rsid w:val="6CBFBBF8"/>
    <w:rsid w:val="6CC65A3E"/>
    <w:rsid w:val="6CCEC456"/>
    <w:rsid w:val="6CD02084"/>
    <w:rsid w:val="6CD39318"/>
    <w:rsid w:val="6CD43ED7"/>
    <w:rsid w:val="6CDCE84C"/>
    <w:rsid w:val="6CE08FEF"/>
    <w:rsid w:val="6CF2D2E3"/>
    <w:rsid w:val="6CF2D95E"/>
    <w:rsid w:val="6CF5AD71"/>
    <w:rsid w:val="6CFC976A"/>
    <w:rsid w:val="6D103942"/>
    <w:rsid w:val="6D16C295"/>
    <w:rsid w:val="6D1B5E27"/>
    <w:rsid w:val="6D1BFE81"/>
    <w:rsid w:val="6D1DC922"/>
    <w:rsid w:val="6D1E38B1"/>
    <w:rsid w:val="6D23B382"/>
    <w:rsid w:val="6D2550B6"/>
    <w:rsid w:val="6D3BA522"/>
    <w:rsid w:val="6D3C37BD"/>
    <w:rsid w:val="6D40FBE5"/>
    <w:rsid w:val="6D474A7D"/>
    <w:rsid w:val="6D58D327"/>
    <w:rsid w:val="6D5A8DFC"/>
    <w:rsid w:val="6D5AA9AC"/>
    <w:rsid w:val="6D5C1002"/>
    <w:rsid w:val="6D685408"/>
    <w:rsid w:val="6D7C9E6A"/>
    <w:rsid w:val="6D840C5C"/>
    <w:rsid w:val="6D84A8AF"/>
    <w:rsid w:val="6D872BC4"/>
    <w:rsid w:val="6D8ED6F4"/>
    <w:rsid w:val="6D91065B"/>
    <w:rsid w:val="6D9506B9"/>
    <w:rsid w:val="6D96D2B4"/>
    <w:rsid w:val="6D9D758C"/>
    <w:rsid w:val="6DA87F47"/>
    <w:rsid w:val="6DAA974A"/>
    <w:rsid w:val="6DAE1FC2"/>
    <w:rsid w:val="6DB08BD9"/>
    <w:rsid w:val="6DB3D254"/>
    <w:rsid w:val="6DBF6885"/>
    <w:rsid w:val="6DC11B20"/>
    <w:rsid w:val="6DC6065D"/>
    <w:rsid w:val="6DC9B54E"/>
    <w:rsid w:val="6DD3A6E2"/>
    <w:rsid w:val="6DD853E6"/>
    <w:rsid w:val="6DE0416C"/>
    <w:rsid w:val="6DE508CD"/>
    <w:rsid w:val="6DFB1156"/>
    <w:rsid w:val="6E07EE05"/>
    <w:rsid w:val="6E0B9910"/>
    <w:rsid w:val="6E0C25E7"/>
    <w:rsid w:val="6E21C526"/>
    <w:rsid w:val="6E237EE9"/>
    <w:rsid w:val="6E2E0943"/>
    <w:rsid w:val="6E314032"/>
    <w:rsid w:val="6E3867D8"/>
    <w:rsid w:val="6E397524"/>
    <w:rsid w:val="6E414982"/>
    <w:rsid w:val="6E4245A1"/>
    <w:rsid w:val="6E4A5F99"/>
    <w:rsid w:val="6E4DD61D"/>
    <w:rsid w:val="6E56CA5E"/>
    <w:rsid w:val="6E582BF2"/>
    <w:rsid w:val="6E58CCED"/>
    <w:rsid w:val="6E5B7DB5"/>
    <w:rsid w:val="6E5D502B"/>
    <w:rsid w:val="6E5DD0F1"/>
    <w:rsid w:val="6E5E28A2"/>
    <w:rsid w:val="6E6087E5"/>
    <w:rsid w:val="6E662E30"/>
    <w:rsid w:val="6E6EF543"/>
    <w:rsid w:val="6E75D522"/>
    <w:rsid w:val="6E7C60BB"/>
    <w:rsid w:val="6E7EE808"/>
    <w:rsid w:val="6E802F7E"/>
    <w:rsid w:val="6E8DD095"/>
    <w:rsid w:val="6E91387F"/>
    <w:rsid w:val="6E94D0DD"/>
    <w:rsid w:val="6E966580"/>
    <w:rsid w:val="6E9A9412"/>
    <w:rsid w:val="6E9AAB6C"/>
    <w:rsid w:val="6E9B3A24"/>
    <w:rsid w:val="6EA97AE3"/>
    <w:rsid w:val="6EAB00FC"/>
    <w:rsid w:val="6EAD45A1"/>
    <w:rsid w:val="6EB642E3"/>
    <w:rsid w:val="6EBE7B63"/>
    <w:rsid w:val="6EC5979D"/>
    <w:rsid w:val="6ED069AF"/>
    <w:rsid w:val="6ED0B10C"/>
    <w:rsid w:val="6ED7308D"/>
    <w:rsid w:val="6EDB7A0C"/>
    <w:rsid w:val="6EDC7A38"/>
    <w:rsid w:val="6EE7EDFB"/>
    <w:rsid w:val="6EEAAE4E"/>
    <w:rsid w:val="6EF3FEBF"/>
    <w:rsid w:val="6EF65604"/>
    <w:rsid w:val="6EFD6D15"/>
    <w:rsid w:val="6F07636D"/>
    <w:rsid w:val="6F08CFAC"/>
    <w:rsid w:val="6F08DA7C"/>
    <w:rsid w:val="6F0C3FE6"/>
    <w:rsid w:val="6F17369D"/>
    <w:rsid w:val="6F27B61A"/>
    <w:rsid w:val="6F2E53ED"/>
    <w:rsid w:val="6F2F1239"/>
    <w:rsid w:val="6F373E92"/>
    <w:rsid w:val="6F3880FD"/>
    <w:rsid w:val="6F388CE1"/>
    <w:rsid w:val="6F408AE3"/>
    <w:rsid w:val="6F43D859"/>
    <w:rsid w:val="6F4435BC"/>
    <w:rsid w:val="6F4AB2E2"/>
    <w:rsid w:val="6F5DAA66"/>
    <w:rsid w:val="6F673A09"/>
    <w:rsid w:val="6F6ADB05"/>
    <w:rsid w:val="6F6CF863"/>
    <w:rsid w:val="6F745D26"/>
    <w:rsid w:val="6F74748D"/>
    <w:rsid w:val="6F7F13A9"/>
    <w:rsid w:val="6F83A206"/>
    <w:rsid w:val="6F8B6823"/>
    <w:rsid w:val="6F8D55F2"/>
    <w:rsid w:val="6F8E41D5"/>
    <w:rsid w:val="6F903669"/>
    <w:rsid w:val="6F96C5E3"/>
    <w:rsid w:val="6F9BC6E5"/>
    <w:rsid w:val="6FA1FC0C"/>
    <w:rsid w:val="6FBD3649"/>
    <w:rsid w:val="6FC0005C"/>
    <w:rsid w:val="6FC1F9EB"/>
    <w:rsid w:val="6FCB4D31"/>
    <w:rsid w:val="6FCD2013"/>
    <w:rsid w:val="6FD14976"/>
    <w:rsid w:val="6FD1BD2E"/>
    <w:rsid w:val="6FD3DE67"/>
    <w:rsid w:val="6FD4E871"/>
    <w:rsid w:val="6FD75E00"/>
    <w:rsid w:val="6FDB47C9"/>
    <w:rsid w:val="6FDE14B8"/>
    <w:rsid w:val="6FE27524"/>
    <w:rsid w:val="6FE7BB6E"/>
    <w:rsid w:val="6FEF50D9"/>
    <w:rsid w:val="6FEF6EFB"/>
    <w:rsid w:val="6FF181F6"/>
    <w:rsid w:val="6FF1C5DA"/>
    <w:rsid w:val="6FFA91B1"/>
    <w:rsid w:val="6FFBDD74"/>
    <w:rsid w:val="7001D1FD"/>
    <w:rsid w:val="7004FE07"/>
    <w:rsid w:val="701D0AA9"/>
    <w:rsid w:val="702083AB"/>
    <w:rsid w:val="7020B2C1"/>
    <w:rsid w:val="70228C9A"/>
    <w:rsid w:val="70249C46"/>
    <w:rsid w:val="70269AB6"/>
    <w:rsid w:val="70269F0E"/>
    <w:rsid w:val="70314F89"/>
    <w:rsid w:val="7038338D"/>
    <w:rsid w:val="70384BE8"/>
    <w:rsid w:val="70390E20"/>
    <w:rsid w:val="703D5CA0"/>
    <w:rsid w:val="70423B51"/>
    <w:rsid w:val="7044A743"/>
    <w:rsid w:val="70454B44"/>
    <w:rsid w:val="706167FE"/>
    <w:rsid w:val="70654E52"/>
    <w:rsid w:val="7069DCEC"/>
    <w:rsid w:val="707FC401"/>
    <w:rsid w:val="7088AFC1"/>
    <w:rsid w:val="708A9908"/>
    <w:rsid w:val="709951FB"/>
    <w:rsid w:val="70A2BCED"/>
    <w:rsid w:val="70A97633"/>
    <w:rsid w:val="70AF50AB"/>
    <w:rsid w:val="70B08A66"/>
    <w:rsid w:val="70B27998"/>
    <w:rsid w:val="70BB671F"/>
    <w:rsid w:val="70D762D3"/>
    <w:rsid w:val="70DC9F28"/>
    <w:rsid w:val="70E54190"/>
    <w:rsid w:val="70F10A7B"/>
    <w:rsid w:val="70F429C3"/>
    <w:rsid w:val="70F60072"/>
    <w:rsid w:val="70F8651E"/>
    <w:rsid w:val="70FC3EDE"/>
    <w:rsid w:val="710861D3"/>
    <w:rsid w:val="71157765"/>
    <w:rsid w:val="71178044"/>
    <w:rsid w:val="7117E22E"/>
    <w:rsid w:val="71188ED6"/>
    <w:rsid w:val="711F9574"/>
    <w:rsid w:val="7121A2B6"/>
    <w:rsid w:val="7122749A"/>
    <w:rsid w:val="7129BB36"/>
    <w:rsid w:val="713DC2DC"/>
    <w:rsid w:val="7149E3F0"/>
    <w:rsid w:val="714B11BC"/>
    <w:rsid w:val="7152C088"/>
    <w:rsid w:val="7154E697"/>
    <w:rsid w:val="716375F5"/>
    <w:rsid w:val="716AC79A"/>
    <w:rsid w:val="716E12A4"/>
    <w:rsid w:val="7175B34D"/>
    <w:rsid w:val="7178EA44"/>
    <w:rsid w:val="71841062"/>
    <w:rsid w:val="718DD1B0"/>
    <w:rsid w:val="718F8576"/>
    <w:rsid w:val="719297AC"/>
    <w:rsid w:val="7196020A"/>
    <w:rsid w:val="71AA1264"/>
    <w:rsid w:val="71B22EF6"/>
    <w:rsid w:val="71B617C9"/>
    <w:rsid w:val="71C985E9"/>
    <w:rsid w:val="71D0F119"/>
    <w:rsid w:val="71D3048F"/>
    <w:rsid w:val="71D7A047"/>
    <w:rsid w:val="71DA8EEA"/>
    <w:rsid w:val="71DB86EC"/>
    <w:rsid w:val="71E3BE7C"/>
    <w:rsid w:val="71E5A2A3"/>
    <w:rsid w:val="71E80C22"/>
    <w:rsid w:val="71EA2362"/>
    <w:rsid w:val="71ED13A7"/>
    <w:rsid w:val="71ED2B37"/>
    <w:rsid w:val="71F2C05C"/>
    <w:rsid w:val="71F88563"/>
    <w:rsid w:val="71F9C1BA"/>
    <w:rsid w:val="71FA57EC"/>
    <w:rsid w:val="71FC4FE8"/>
    <w:rsid w:val="72146D08"/>
    <w:rsid w:val="72175CDB"/>
    <w:rsid w:val="7219CCC8"/>
    <w:rsid w:val="721BFB8E"/>
    <w:rsid w:val="722B448C"/>
    <w:rsid w:val="72344EE3"/>
    <w:rsid w:val="72355FC5"/>
    <w:rsid w:val="72362A94"/>
    <w:rsid w:val="72372A4A"/>
    <w:rsid w:val="723FC600"/>
    <w:rsid w:val="72462FE7"/>
    <w:rsid w:val="724D32B4"/>
    <w:rsid w:val="724EE29E"/>
    <w:rsid w:val="72518EB5"/>
    <w:rsid w:val="72540D9D"/>
    <w:rsid w:val="72580920"/>
    <w:rsid w:val="7259E0EA"/>
    <w:rsid w:val="7268BD2E"/>
    <w:rsid w:val="72696FDE"/>
    <w:rsid w:val="726E2D5F"/>
    <w:rsid w:val="726EDD19"/>
    <w:rsid w:val="72730D77"/>
    <w:rsid w:val="7274CC93"/>
    <w:rsid w:val="727BB26F"/>
    <w:rsid w:val="728EC1EE"/>
    <w:rsid w:val="7291ABB3"/>
    <w:rsid w:val="7296FC39"/>
    <w:rsid w:val="729DB82D"/>
    <w:rsid w:val="72A9B44B"/>
    <w:rsid w:val="72AD3353"/>
    <w:rsid w:val="72B05D20"/>
    <w:rsid w:val="72B7B29F"/>
    <w:rsid w:val="72C068E8"/>
    <w:rsid w:val="72C2A2BE"/>
    <w:rsid w:val="72C52E1D"/>
    <w:rsid w:val="72C54E0D"/>
    <w:rsid w:val="72C56838"/>
    <w:rsid w:val="72C73187"/>
    <w:rsid w:val="72D235F7"/>
    <w:rsid w:val="72D5A588"/>
    <w:rsid w:val="72EAC6BD"/>
    <w:rsid w:val="72FDC365"/>
    <w:rsid w:val="72FE1430"/>
    <w:rsid w:val="72FF4A73"/>
    <w:rsid w:val="7303B625"/>
    <w:rsid w:val="7304A1F3"/>
    <w:rsid w:val="7307E662"/>
    <w:rsid w:val="730A435D"/>
    <w:rsid w:val="730F2858"/>
    <w:rsid w:val="730F71AD"/>
    <w:rsid w:val="731347D1"/>
    <w:rsid w:val="731613DB"/>
    <w:rsid w:val="7316F861"/>
    <w:rsid w:val="731A66F1"/>
    <w:rsid w:val="731B278A"/>
    <w:rsid w:val="731ED23F"/>
    <w:rsid w:val="73294177"/>
    <w:rsid w:val="732CE1CB"/>
    <w:rsid w:val="732CE1E4"/>
    <w:rsid w:val="732DE66D"/>
    <w:rsid w:val="7336088C"/>
    <w:rsid w:val="733E3002"/>
    <w:rsid w:val="73454560"/>
    <w:rsid w:val="734C29D0"/>
    <w:rsid w:val="734ED5BF"/>
    <w:rsid w:val="734F19A3"/>
    <w:rsid w:val="73545438"/>
    <w:rsid w:val="7363F832"/>
    <w:rsid w:val="73670CF1"/>
    <w:rsid w:val="736E61A8"/>
    <w:rsid w:val="73717BE0"/>
    <w:rsid w:val="73719FB0"/>
    <w:rsid w:val="737F6AA9"/>
    <w:rsid w:val="737F928C"/>
    <w:rsid w:val="73832500"/>
    <w:rsid w:val="738B157B"/>
    <w:rsid w:val="738B30B7"/>
    <w:rsid w:val="73A763D3"/>
    <w:rsid w:val="73B3C17F"/>
    <w:rsid w:val="73B42452"/>
    <w:rsid w:val="73BADE42"/>
    <w:rsid w:val="73BFF54F"/>
    <w:rsid w:val="73C02A85"/>
    <w:rsid w:val="73D647DD"/>
    <w:rsid w:val="73DEECFF"/>
    <w:rsid w:val="73E48E45"/>
    <w:rsid w:val="73E540E9"/>
    <w:rsid w:val="73E6A5CC"/>
    <w:rsid w:val="73E80292"/>
    <w:rsid w:val="73F19150"/>
    <w:rsid w:val="73F26C1F"/>
    <w:rsid w:val="73F2D25B"/>
    <w:rsid w:val="73F5C74F"/>
    <w:rsid w:val="73F79CBF"/>
    <w:rsid w:val="73FDBAEB"/>
    <w:rsid w:val="7405343F"/>
    <w:rsid w:val="7409D141"/>
    <w:rsid w:val="740CB710"/>
    <w:rsid w:val="740DB309"/>
    <w:rsid w:val="74103DDC"/>
    <w:rsid w:val="74115ADC"/>
    <w:rsid w:val="7418459B"/>
    <w:rsid w:val="741CDA18"/>
    <w:rsid w:val="742064F7"/>
    <w:rsid w:val="74248929"/>
    <w:rsid w:val="742BA43D"/>
    <w:rsid w:val="7430C343"/>
    <w:rsid w:val="7432778D"/>
    <w:rsid w:val="74359E3B"/>
    <w:rsid w:val="74368F8F"/>
    <w:rsid w:val="743756B2"/>
    <w:rsid w:val="743EB9B6"/>
    <w:rsid w:val="744460B5"/>
    <w:rsid w:val="744D5A83"/>
    <w:rsid w:val="7451279A"/>
    <w:rsid w:val="745223B9"/>
    <w:rsid w:val="7454BD15"/>
    <w:rsid w:val="7455583D"/>
    <w:rsid w:val="7456BCD0"/>
    <w:rsid w:val="745D3B7E"/>
    <w:rsid w:val="746B4016"/>
    <w:rsid w:val="746F4273"/>
    <w:rsid w:val="746FF0C9"/>
    <w:rsid w:val="747610FA"/>
    <w:rsid w:val="747A9A1F"/>
    <w:rsid w:val="747CDD92"/>
    <w:rsid w:val="7485AD79"/>
    <w:rsid w:val="7489A4F2"/>
    <w:rsid w:val="7490BC2F"/>
    <w:rsid w:val="749152B1"/>
    <w:rsid w:val="74939474"/>
    <w:rsid w:val="74980BD4"/>
    <w:rsid w:val="749CEF09"/>
    <w:rsid w:val="749FF53C"/>
    <w:rsid w:val="74A9D304"/>
    <w:rsid w:val="74AAE7FE"/>
    <w:rsid w:val="74ACBAA9"/>
    <w:rsid w:val="74B3B842"/>
    <w:rsid w:val="74B4A0F2"/>
    <w:rsid w:val="74CCEC06"/>
    <w:rsid w:val="74CD1275"/>
    <w:rsid w:val="74CDDA87"/>
    <w:rsid w:val="74D26C9C"/>
    <w:rsid w:val="74D4902E"/>
    <w:rsid w:val="74DFE2CF"/>
    <w:rsid w:val="74E66C82"/>
    <w:rsid w:val="74F85AA7"/>
    <w:rsid w:val="74FFC5C1"/>
    <w:rsid w:val="7505F371"/>
    <w:rsid w:val="7509A8AA"/>
    <w:rsid w:val="750BA4B0"/>
    <w:rsid w:val="75129FC4"/>
    <w:rsid w:val="75144BA4"/>
    <w:rsid w:val="75231EA3"/>
    <w:rsid w:val="75243730"/>
    <w:rsid w:val="75250980"/>
    <w:rsid w:val="75279AC6"/>
    <w:rsid w:val="752B42D4"/>
    <w:rsid w:val="75401B03"/>
    <w:rsid w:val="754B6BBE"/>
    <w:rsid w:val="75531762"/>
    <w:rsid w:val="755ACC86"/>
    <w:rsid w:val="755B8FEC"/>
    <w:rsid w:val="7564A3C2"/>
    <w:rsid w:val="7564E12B"/>
    <w:rsid w:val="75655CDD"/>
    <w:rsid w:val="756CBD88"/>
    <w:rsid w:val="756DDC14"/>
    <w:rsid w:val="757F3EEA"/>
    <w:rsid w:val="75827089"/>
    <w:rsid w:val="758603C1"/>
    <w:rsid w:val="7596EA4B"/>
    <w:rsid w:val="75987A8F"/>
    <w:rsid w:val="759A6EA9"/>
    <w:rsid w:val="75A25FAE"/>
    <w:rsid w:val="75A4E7F3"/>
    <w:rsid w:val="75A579D3"/>
    <w:rsid w:val="75A74DBF"/>
    <w:rsid w:val="75AE918E"/>
    <w:rsid w:val="75AF977A"/>
    <w:rsid w:val="75B9570F"/>
    <w:rsid w:val="75C260DB"/>
    <w:rsid w:val="75E0B71E"/>
    <w:rsid w:val="75F30DE5"/>
    <w:rsid w:val="75FBF7A6"/>
    <w:rsid w:val="76011866"/>
    <w:rsid w:val="76095DB1"/>
    <w:rsid w:val="760A6779"/>
    <w:rsid w:val="761CA7CF"/>
    <w:rsid w:val="761D9F82"/>
    <w:rsid w:val="761ED03E"/>
    <w:rsid w:val="7621FF47"/>
    <w:rsid w:val="7624E28B"/>
    <w:rsid w:val="76250F9D"/>
    <w:rsid w:val="76334AFA"/>
    <w:rsid w:val="763E8028"/>
    <w:rsid w:val="7647F436"/>
    <w:rsid w:val="7657C7CD"/>
    <w:rsid w:val="7658A41E"/>
    <w:rsid w:val="765A41E6"/>
    <w:rsid w:val="765B172E"/>
    <w:rsid w:val="76637A41"/>
    <w:rsid w:val="7666FFDF"/>
    <w:rsid w:val="7668E950"/>
    <w:rsid w:val="76725909"/>
    <w:rsid w:val="767652A0"/>
    <w:rsid w:val="76796F66"/>
    <w:rsid w:val="7679919F"/>
    <w:rsid w:val="7679AD6C"/>
    <w:rsid w:val="767F3CF0"/>
    <w:rsid w:val="768BF595"/>
    <w:rsid w:val="768C5778"/>
    <w:rsid w:val="769842C2"/>
    <w:rsid w:val="7698BF85"/>
    <w:rsid w:val="769CDFB4"/>
    <w:rsid w:val="769D20D9"/>
    <w:rsid w:val="769D809D"/>
    <w:rsid w:val="76A15E3D"/>
    <w:rsid w:val="76A87D86"/>
    <w:rsid w:val="76A9BACA"/>
    <w:rsid w:val="76AF6DC9"/>
    <w:rsid w:val="76C439AC"/>
    <w:rsid w:val="76C8F086"/>
    <w:rsid w:val="76CB3A9F"/>
    <w:rsid w:val="76DD4160"/>
    <w:rsid w:val="76DEC148"/>
    <w:rsid w:val="76E9FCF3"/>
    <w:rsid w:val="76F9E768"/>
    <w:rsid w:val="76FF05C8"/>
    <w:rsid w:val="77064945"/>
    <w:rsid w:val="77089F98"/>
    <w:rsid w:val="770ADF62"/>
    <w:rsid w:val="770CB8FC"/>
    <w:rsid w:val="770FDD04"/>
    <w:rsid w:val="7712000A"/>
    <w:rsid w:val="77146810"/>
    <w:rsid w:val="771D76DA"/>
    <w:rsid w:val="772AD0BB"/>
    <w:rsid w:val="77353E68"/>
    <w:rsid w:val="7735F0F9"/>
    <w:rsid w:val="773ED98B"/>
    <w:rsid w:val="7744B275"/>
    <w:rsid w:val="7754B843"/>
    <w:rsid w:val="775617BB"/>
    <w:rsid w:val="775FC1EE"/>
    <w:rsid w:val="776DFB55"/>
    <w:rsid w:val="77708BC0"/>
    <w:rsid w:val="777257EA"/>
    <w:rsid w:val="777907EC"/>
    <w:rsid w:val="7781A095"/>
    <w:rsid w:val="77862995"/>
    <w:rsid w:val="77876546"/>
    <w:rsid w:val="778D056B"/>
    <w:rsid w:val="778E692E"/>
    <w:rsid w:val="7791BB9A"/>
    <w:rsid w:val="77A0685A"/>
    <w:rsid w:val="77A1E4B9"/>
    <w:rsid w:val="77A6B781"/>
    <w:rsid w:val="77AB5018"/>
    <w:rsid w:val="77AB61C3"/>
    <w:rsid w:val="77B26755"/>
    <w:rsid w:val="77B2EB7B"/>
    <w:rsid w:val="77C3EDF3"/>
    <w:rsid w:val="77D13488"/>
    <w:rsid w:val="77D6A58B"/>
    <w:rsid w:val="77DF0E10"/>
    <w:rsid w:val="77E022AE"/>
    <w:rsid w:val="77E03621"/>
    <w:rsid w:val="77E2FB17"/>
    <w:rsid w:val="77E69487"/>
    <w:rsid w:val="77F02003"/>
    <w:rsid w:val="77F4B17D"/>
    <w:rsid w:val="77FC8CD2"/>
    <w:rsid w:val="77FC8E85"/>
    <w:rsid w:val="78113E62"/>
    <w:rsid w:val="78116E54"/>
    <w:rsid w:val="78193AE2"/>
    <w:rsid w:val="781A9552"/>
    <w:rsid w:val="7822221F"/>
    <w:rsid w:val="7827CA75"/>
    <w:rsid w:val="782A23B5"/>
    <w:rsid w:val="782A846E"/>
    <w:rsid w:val="782E5740"/>
    <w:rsid w:val="78328955"/>
    <w:rsid w:val="783B9B75"/>
    <w:rsid w:val="78449ADE"/>
    <w:rsid w:val="784C6856"/>
    <w:rsid w:val="78535186"/>
    <w:rsid w:val="7862BCB7"/>
    <w:rsid w:val="7865B6F1"/>
    <w:rsid w:val="786A1AA0"/>
    <w:rsid w:val="786E9824"/>
    <w:rsid w:val="7872EBE9"/>
    <w:rsid w:val="788C2A49"/>
    <w:rsid w:val="788C3250"/>
    <w:rsid w:val="788F2441"/>
    <w:rsid w:val="78946023"/>
    <w:rsid w:val="78956FAD"/>
    <w:rsid w:val="789821BD"/>
    <w:rsid w:val="78A57A31"/>
    <w:rsid w:val="78A86389"/>
    <w:rsid w:val="78AC43B0"/>
    <w:rsid w:val="78B1D483"/>
    <w:rsid w:val="78B2A9A9"/>
    <w:rsid w:val="78CDF6F8"/>
    <w:rsid w:val="78CF3DA9"/>
    <w:rsid w:val="78D05201"/>
    <w:rsid w:val="78D129BE"/>
    <w:rsid w:val="78D60EC2"/>
    <w:rsid w:val="78DBB3E0"/>
    <w:rsid w:val="78DD6364"/>
    <w:rsid w:val="78E2CCDD"/>
    <w:rsid w:val="78ED8E72"/>
    <w:rsid w:val="78F005CC"/>
    <w:rsid w:val="7901498E"/>
    <w:rsid w:val="7901543C"/>
    <w:rsid w:val="7901B552"/>
    <w:rsid w:val="791E6D15"/>
    <w:rsid w:val="7921B79D"/>
    <w:rsid w:val="79290AB0"/>
    <w:rsid w:val="7935A5DB"/>
    <w:rsid w:val="794F079A"/>
    <w:rsid w:val="795DD26D"/>
    <w:rsid w:val="795E80D3"/>
    <w:rsid w:val="795FCABD"/>
    <w:rsid w:val="79664E66"/>
    <w:rsid w:val="79738E50"/>
    <w:rsid w:val="79756829"/>
    <w:rsid w:val="79766448"/>
    <w:rsid w:val="79818D36"/>
    <w:rsid w:val="7984091D"/>
    <w:rsid w:val="79924237"/>
    <w:rsid w:val="7995052A"/>
    <w:rsid w:val="79951372"/>
    <w:rsid w:val="799E3952"/>
    <w:rsid w:val="79A1A8D4"/>
    <w:rsid w:val="79AE35DE"/>
    <w:rsid w:val="79AEF180"/>
    <w:rsid w:val="79B847D6"/>
    <w:rsid w:val="79B8EC44"/>
    <w:rsid w:val="79BA0671"/>
    <w:rsid w:val="79C065E3"/>
    <w:rsid w:val="79C06C02"/>
    <w:rsid w:val="79CB5EB0"/>
    <w:rsid w:val="79D29646"/>
    <w:rsid w:val="79D407BC"/>
    <w:rsid w:val="79D58FD0"/>
    <w:rsid w:val="79E0A795"/>
    <w:rsid w:val="79E7081B"/>
    <w:rsid w:val="79EDB00E"/>
    <w:rsid w:val="79F4B4E6"/>
    <w:rsid w:val="79F75A0E"/>
    <w:rsid w:val="79FB7B6B"/>
    <w:rsid w:val="79FD73D8"/>
    <w:rsid w:val="7A0049A9"/>
    <w:rsid w:val="7A00C5F0"/>
    <w:rsid w:val="7A0360C9"/>
    <w:rsid w:val="7A0FA327"/>
    <w:rsid w:val="7A173C3E"/>
    <w:rsid w:val="7A1ACEC0"/>
    <w:rsid w:val="7A1E5275"/>
    <w:rsid w:val="7A26B4EB"/>
    <w:rsid w:val="7A29103B"/>
    <w:rsid w:val="7A29237F"/>
    <w:rsid w:val="7A2C9076"/>
    <w:rsid w:val="7A2E7E98"/>
    <w:rsid w:val="7A363EC3"/>
    <w:rsid w:val="7A36EC59"/>
    <w:rsid w:val="7A3D45DB"/>
    <w:rsid w:val="7A3FD007"/>
    <w:rsid w:val="7A3FD6DF"/>
    <w:rsid w:val="7A491DE6"/>
    <w:rsid w:val="7A4CBFF7"/>
    <w:rsid w:val="7A50D0E5"/>
    <w:rsid w:val="7A60E0D8"/>
    <w:rsid w:val="7A6B2872"/>
    <w:rsid w:val="7A6BD4FC"/>
    <w:rsid w:val="7A742737"/>
    <w:rsid w:val="7A7D6724"/>
    <w:rsid w:val="7A7FD979"/>
    <w:rsid w:val="7A89F612"/>
    <w:rsid w:val="7A8B2B10"/>
    <w:rsid w:val="7A8C27B5"/>
    <w:rsid w:val="7A94FEBC"/>
    <w:rsid w:val="7A977DF4"/>
    <w:rsid w:val="7A982555"/>
    <w:rsid w:val="7A99E863"/>
    <w:rsid w:val="7A9A9A1F"/>
    <w:rsid w:val="7A9BA8C0"/>
    <w:rsid w:val="7AA15A2B"/>
    <w:rsid w:val="7AA1C4AC"/>
    <w:rsid w:val="7AA2FE29"/>
    <w:rsid w:val="7AA48EF6"/>
    <w:rsid w:val="7AA811C4"/>
    <w:rsid w:val="7AAB0F5D"/>
    <w:rsid w:val="7AB532DC"/>
    <w:rsid w:val="7AB5B574"/>
    <w:rsid w:val="7ACB287A"/>
    <w:rsid w:val="7AD45B95"/>
    <w:rsid w:val="7AD4E2FB"/>
    <w:rsid w:val="7AE732A3"/>
    <w:rsid w:val="7AF033D8"/>
    <w:rsid w:val="7AF5F8CB"/>
    <w:rsid w:val="7AFA0CBD"/>
    <w:rsid w:val="7AFD3A87"/>
    <w:rsid w:val="7AFDA381"/>
    <w:rsid w:val="7B0505D9"/>
    <w:rsid w:val="7B0528B2"/>
    <w:rsid w:val="7B0624D1"/>
    <w:rsid w:val="7B06DD0C"/>
    <w:rsid w:val="7B08DD31"/>
    <w:rsid w:val="7B1E59B6"/>
    <w:rsid w:val="7B218C97"/>
    <w:rsid w:val="7B2465C9"/>
    <w:rsid w:val="7B32D3BB"/>
    <w:rsid w:val="7B3A4940"/>
    <w:rsid w:val="7B3D9FDF"/>
    <w:rsid w:val="7B4779C0"/>
    <w:rsid w:val="7B56081C"/>
    <w:rsid w:val="7B6B3489"/>
    <w:rsid w:val="7B6BCEC9"/>
    <w:rsid w:val="7B730E79"/>
    <w:rsid w:val="7B74B371"/>
    <w:rsid w:val="7B799199"/>
    <w:rsid w:val="7B79A6C4"/>
    <w:rsid w:val="7B7E30A4"/>
    <w:rsid w:val="7B7F63BD"/>
    <w:rsid w:val="7B86A490"/>
    <w:rsid w:val="7B878795"/>
    <w:rsid w:val="7B9168DD"/>
    <w:rsid w:val="7BB79588"/>
    <w:rsid w:val="7BBD1E32"/>
    <w:rsid w:val="7BC3E47D"/>
    <w:rsid w:val="7BC9F8EB"/>
    <w:rsid w:val="7BCB0734"/>
    <w:rsid w:val="7BD24526"/>
    <w:rsid w:val="7BD975E4"/>
    <w:rsid w:val="7BEB8F3C"/>
    <w:rsid w:val="7BF51C03"/>
    <w:rsid w:val="7BFFE22B"/>
    <w:rsid w:val="7C0A1600"/>
    <w:rsid w:val="7C163654"/>
    <w:rsid w:val="7C183171"/>
    <w:rsid w:val="7C1E9D62"/>
    <w:rsid w:val="7C20485A"/>
    <w:rsid w:val="7C221456"/>
    <w:rsid w:val="7C225B61"/>
    <w:rsid w:val="7C41AC3F"/>
    <w:rsid w:val="7C452EBB"/>
    <w:rsid w:val="7C4D5A8F"/>
    <w:rsid w:val="7C4D5B73"/>
    <w:rsid w:val="7C4DD3AB"/>
    <w:rsid w:val="7C655ECB"/>
    <w:rsid w:val="7C6AC370"/>
    <w:rsid w:val="7C71CE8C"/>
    <w:rsid w:val="7C733A7D"/>
    <w:rsid w:val="7C73DF71"/>
    <w:rsid w:val="7C78DDB1"/>
    <w:rsid w:val="7C7A36F5"/>
    <w:rsid w:val="7C88AE14"/>
    <w:rsid w:val="7C88F9BC"/>
    <w:rsid w:val="7C8DCD85"/>
    <w:rsid w:val="7C9B77E5"/>
    <w:rsid w:val="7C9CA45D"/>
    <w:rsid w:val="7CADBFAA"/>
    <w:rsid w:val="7CB3B215"/>
    <w:rsid w:val="7CB6757A"/>
    <w:rsid w:val="7CB91DDB"/>
    <w:rsid w:val="7CBA9E63"/>
    <w:rsid w:val="7CBE25B9"/>
    <w:rsid w:val="7CC11B15"/>
    <w:rsid w:val="7CC1BF0A"/>
    <w:rsid w:val="7CCF2394"/>
    <w:rsid w:val="7CDA7EBF"/>
    <w:rsid w:val="7CE18ACF"/>
    <w:rsid w:val="7CE3EFD8"/>
    <w:rsid w:val="7CF76F43"/>
    <w:rsid w:val="7D2B9808"/>
    <w:rsid w:val="7D2CC2B8"/>
    <w:rsid w:val="7D2ED018"/>
    <w:rsid w:val="7D32F9E5"/>
    <w:rsid w:val="7D34D74D"/>
    <w:rsid w:val="7D391C33"/>
    <w:rsid w:val="7D434162"/>
    <w:rsid w:val="7D4395B4"/>
    <w:rsid w:val="7D53E864"/>
    <w:rsid w:val="7D5BC003"/>
    <w:rsid w:val="7D5D03DF"/>
    <w:rsid w:val="7D5FFC5F"/>
    <w:rsid w:val="7D610990"/>
    <w:rsid w:val="7D637565"/>
    <w:rsid w:val="7D6804D7"/>
    <w:rsid w:val="7D70BDDF"/>
    <w:rsid w:val="7D78247A"/>
    <w:rsid w:val="7D7A75BC"/>
    <w:rsid w:val="7D817A5F"/>
    <w:rsid w:val="7D84CD89"/>
    <w:rsid w:val="7D8BD261"/>
    <w:rsid w:val="7D946FD9"/>
    <w:rsid w:val="7D9A47FA"/>
    <w:rsid w:val="7D9B0571"/>
    <w:rsid w:val="7D9E8FBC"/>
    <w:rsid w:val="7DA18419"/>
    <w:rsid w:val="7DA1E394"/>
    <w:rsid w:val="7DA571D9"/>
    <w:rsid w:val="7DAAF526"/>
    <w:rsid w:val="7DB0E9D8"/>
    <w:rsid w:val="7DB4100B"/>
    <w:rsid w:val="7DB415E1"/>
    <w:rsid w:val="7DB9C989"/>
    <w:rsid w:val="7DBB44E7"/>
    <w:rsid w:val="7DC30A53"/>
    <w:rsid w:val="7DC4E600"/>
    <w:rsid w:val="7DD26899"/>
    <w:rsid w:val="7DD406A9"/>
    <w:rsid w:val="7DDD0D05"/>
    <w:rsid w:val="7DF4396D"/>
    <w:rsid w:val="7DF58AD0"/>
    <w:rsid w:val="7DF66536"/>
    <w:rsid w:val="7E004816"/>
    <w:rsid w:val="7E0E5F6D"/>
    <w:rsid w:val="7E127240"/>
    <w:rsid w:val="7E131E7B"/>
    <w:rsid w:val="7E1638E7"/>
    <w:rsid w:val="7E181A2E"/>
    <w:rsid w:val="7E18582F"/>
    <w:rsid w:val="7E19992D"/>
    <w:rsid w:val="7E19DC31"/>
    <w:rsid w:val="7E1A919C"/>
    <w:rsid w:val="7E1E90D2"/>
    <w:rsid w:val="7E249A68"/>
    <w:rsid w:val="7E266F9E"/>
    <w:rsid w:val="7E273DAA"/>
    <w:rsid w:val="7E2A17AC"/>
    <w:rsid w:val="7E359B62"/>
    <w:rsid w:val="7E3D9572"/>
    <w:rsid w:val="7E46AB55"/>
    <w:rsid w:val="7E481B5A"/>
    <w:rsid w:val="7E4BE0BA"/>
    <w:rsid w:val="7E5082EE"/>
    <w:rsid w:val="7E5926C7"/>
    <w:rsid w:val="7E62B9E4"/>
    <w:rsid w:val="7E6C9415"/>
    <w:rsid w:val="7E77CAAA"/>
    <w:rsid w:val="7E79318B"/>
    <w:rsid w:val="7E80FD0E"/>
    <w:rsid w:val="7E86E825"/>
    <w:rsid w:val="7E8C6180"/>
    <w:rsid w:val="7E8D6C50"/>
    <w:rsid w:val="7E96CE7F"/>
    <w:rsid w:val="7E9B4274"/>
    <w:rsid w:val="7E9CF472"/>
    <w:rsid w:val="7E9F5B95"/>
    <w:rsid w:val="7EA0E197"/>
    <w:rsid w:val="7EA2F3B0"/>
    <w:rsid w:val="7EA4BBE0"/>
    <w:rsid w:val="7EA97902"/>
    <w:rsid w:val="7EAC5B13"/>
    <w:rsid w:val="7EB612CB"/>
    <w:rsid w:val="7EBDA5D0"/>
    <w:rsid w:val="7EBF7391"/>
    <w:rsid w:val="7EC7F10F"/>
    <w:rsid w:val="7ECF078E"/>
    <w:rsid w:val="7ED0A7AE"/>
    <w:rsid w:val="7ED627AE"/>
    <w:rsid w:val="7ED67191"/>
    <w:rsid w:val="7ED70ECE"/>
    <w:rsid w:val="7EDA1B47"/>
    <w:rsid w:val="7EE76EEF"/>
    <w:rsid w:val="7EFCFBAA"/>
    <w:rsid w:val="7F01C68C"/>
    <w:rsid w:val="7F04E418"/>
    <w:rsid w:val="7F0B8608"/>
    <w:rsid w:val="7F0EAD13"/>
    <w:rsid w:val="7F0F53A6"/>
    <w:rsid w:val="7F0F74A7"/>
    <w:rsid w:val="7F100D06"/>
    <w:rsid w:val="7F11AE3D"/>
    <w:rsid w:val="7F13738E"/>
    <w:rsid w:val="7F199D25"/>
    <w:rsid w:val="7F1C2F90"/>
    <w:rsid w:val="7F27D8E3"/>
    <w:rsid w:val="7F299B00"/>
    <w:rsid w:val="7F2A7149"/>
    <w:rsid w:val="7F2CF16D"/>
    <w:rsid w:val="7F3653B7"/>
    <w:rsid w:val="7F4335ED"/>
    <w:rsid w:val="7F48C739"/>
    <w:rsid w:val="7F517A28"/>
    <w:rsid w:val="7F534F9B"/>
    <w:rsid w:val="7F576D63"/>
    <w:rsid w:val="7F57F3C8"/>
    <w:rsid w:val="7F59BD35"/>
    <w:rsid w:val="7F5AC9A0"/>
    <w:rsid w:val="7F5B3256"/>
    <w:rsid w:val="7F63577E"/>
    <w:rsid w:val="7F691798"/>
    <w:rsid w:val="7F6C0143"/>
    <w:rsid w:val="7F6F5988"/>
    <w:rsid w:val="7F76736F"/>
    <w:rsid w:val="7F8396FF"/>
    <w:rsid w:val="7F890236"/>
    <w:rsid w:val="7F98907C"/>
    <w:rsid w:val="7F9ACFC5"/>
    <w:rsid w:val="7F9AE36D"/>
    <w:rsid w:val="7F9D07B1"/>
    <w:rsid w:val="7FA26D58"/>
    <w:rsid w:val="7FA2EBE1"/>
    <w:rsid w:val="7FA77434"/>
    <w:rsid w:val="7FBC0147"/>
    <w:rsid w:val="7FCB465F"/>
    <w:rsid w:val="7FD5AE1F"/>
    <w:rsid w:val="7FDD450C"/>
    <w:rsid w:val="7FDE2B29"/>
    <w:rsid w:val="7FDEFD7A"/>
    <w:rsid w:val="7FE13B87"/>
    <w:rsid w:val="7FE1BD16"/>
    <w:rsid w:val="7FE2203C"/>
    <w:rsid w:val="7FE4EF93"/>
    <w:rsid w:val="7FE5B57C"/>
    <w:rsid w:val="7FEDEBB5"/>
    <w:rsid w:val="7FEED514"/>
    <w:rsid w:val="7FF0CE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c042b,#900"/>
    </o:shapedefaults>
    <o:shapelayout v:ext="edit">
      <o:idmap v:ext="edit" data="1"/>
    </o:shapelayout>
  </w:shapeDefaults>
  <w:decimalSymbol w:val=","/>
  <w:listSeparator w:val=";"/>
  <w14:docId w14:val="412C9035"/>
  <w15:docId w15:val="{278AB404-0819-4A76-BE48-B6825A878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E29"/>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374E29"/>
    <w:pPr>
      <w:tabs>
        <w:tab w:val="right" w:leader="dot" w:pos="5040"/>
      </w:tabs>
    </w:pPr>
  </w:style>
  <w:style w:type="paragraph" w:styleId="ndice2">
    <w:name w:val="toc 2"/>
    <w:basedOn w:val="Normal"/>
    <w:autoRedefine/>
    <w:semiHidden/>
    <w:rsid w:val="00374E29"/>
    <w:pPr>
      <w:tabs>
        <w:tab w:val="right" w:leader="dot" w:pos="5040"/>
      </w:tabs>
    </w:pPr>
  </w:style>
  <w:style w:type="paragraph" w:styleId="ndice3">
    <w:name w:val="toc 3"/>
    <w:basedOn w:val="Normal"/>
    <w:autoRedefine/>
    <w:semiHidden/>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4"/>
      </w:numPr>
      <w:spacing w:after="240" w:line="240" w:lineRule="atLeast"/>
      <w:ind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cs="Garamond"/>
      <w:sz w:val="22"/>
      <w:szCs w:val="22"/>
      <w:lang w:val="en-US" w:eastAsia="en-US" w:bidi="en-US"/>
    </w:rPr>
  </w:style>
  <w:style w:type="paragraph" w:customStyle="1" w:styleId="NumberedList">
    <w:name w:val="Numbered List"/>
    <w:basedOn w:val="Normal"/>
    <w:link w:val="NumberedListChar"/>
    <w:rsid w:val="00374E29"/>
    <w:pPr>
      <w:numPr>
        <w:numId w:val="6"/>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cs="Garamond" w:hint="default"/>
      <w:b/>
      <w:bCs/>
      <w:sz w:val="22"/>
      <w:szCs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table" w:styleId="TabelacomGrelha">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dondice">
    <w:name w:val="TOC Heading"/>
    <w:basedOn w:val="Ttulo1"/>
    <w:next w:val="Normal"/>
    <w:uiPriority w:val="39"/>
    <w:unhideWhenUsed/>
    <w:qFormat/>
    <w:rsid w:val="00663013"/>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character" w:styleId="nfase">
    <w:name w:val="Emphasis"/>
    <w:basedOn w:val="Tipodeletrapredefinidodopargrafo"/>
    <w:qFormat/>
    <w:rsid w:val="00C161B5"/>
    <w:rPr>
      <w:i/>
      <w:iCs/>
    </w:rPr>
  </w:style>
  <w:style w:type="character" w:styleId="Hiperligaovisitada">
    <w:name w:val="FollowedHyperlink"/>
    <w:basedOn w:val="Tipodeletrapredefinidodopargrafo"/>
    <w:semiHidden/>
    <w:unhideWhenUsed/>
    <w:rsid w:val="00325D10"/>
    <w:rPr>
      <w:color w:val="800080" w:themeColor="followedHyperlink"/>
      <w:u w:val="single"/>
    </w:rPr>
  </w:style>
  <w:style w:type="character" w:styleId="MenoNoResolvida">
    <w:name w:val="Unresolved Mention"/>
    <w:basedOn w:val="Tipodeletrapredefinidodopargrafo"/>
    <w:uiPriority w:val="99"/>
    <w:semiHidden/>
    <w:unhideWhenUsed/>
    <w:rsid w:val="00A874F7"/>
    <w:rPr>
      <w:color w:val="605E5C"/>
      <w:shd w:val="clear" w:color="auto" w:fill="E1DFDD"/>
    </w:rPr>
  </w:style>
  <w:style w:type="paragraph" w:customStyle="1" w:styleId="Default">
    <w:name w:val="Default"/>
    <w:rsid w:val="00447F61"/>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943340662">
          <w:marLeft w:val="0"/>
          <w:marRight w:val="0"/>
          <w:marTop w:val="0"/>
          <w:marBottom w:val="0"/>
          <w:divBdr>
            <w:top w:val="none" w:sz="0" w:space="0" w:color="auto"/>
            <w:left w:val="none" w:sz="0" w:space="0" w:color="auto"/>
            <w:bottom w:val="none" w:sz="0" w:space="0" w:color="auto"/>
            <w:right w:val="none" w:sz="0" w:space="0" w:color="auto"/>
          </w:divBdr>
        </w:div>
        <w:div w:id="1885631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yipleiria-my.sharepoint.com/personal/2180709_my_ipleiria_pt/Documents/Projeto/Modelo_Relato&#769;rio_Final%20_ProjetoSistemasInformac&#807;a&#771;o.docx" TargetMode="External"/><Relationship Id="rId21" Type="http://schemas.openxmlformats.org/officeDocument/2006/relationships/hyperlink" Target="https://myipleiria-my.sharepoint.com/personal/2180709_my_ipleiria_pt/Documents/Projeto/Modelo_Relato&#769;rio_Final%20_ProjetoSistemasInformac&#807;a&#771;o.docx" TargetMode="External"/><Relationship Id="rId42" Type="http://schemas.openxmlformats.org/officeDocument/2006/relationships/image" Target="media/image11.png"/><Relationship Id="rId47" Type="http://schemas.openxmlformats.org/officeDocument/2006/relationships/image" Target="media/image16.jpg"/><Relationship Id="rId63" Type="http://schemas.openxmlformats.org/officeDocument/2006/relationships/hyperlink" Target="https://fontawesome.bootstrapcheatsheets.com/" TargetMode="External"/><Relationship Id="rId68" Type="http://schemas.openxmlformats.org/officeDocument/2006/relationships/hyperlink" Target="https://codeigniter.com/userguide3/libraries/unit_testing.htm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myipleiria-my.sharepoint.com/personal/2180709_my_ipleiria_pt/Documents/Projeto/Modelo_Relato&#769;rio_Final%20_ProjetoSistemasInformac&#807;a&#771;o.docx" TargetMode="External"/><Relationship Id="rId29" Type="http://schemas.openxmlformats.org/officeDocument/2006/relationships/header" Target="header3.xml"/><Relationship Id="rId11" Type="http://schemas.openxmlformats.org/officeDocument/2006/relationships/footer" Target="footer1.xml"/><Relationship Id="rId24" Type="http://schemas.openxmlformats.org/officeDocument/2006/relationships/hyperlink" Target="https://myipleiria-my.sharepoint.com/personal/2180709_my_ipleiria_pt/Documents/Projeto/Modelo_Relato&#769;rio_Final%20_ProjetoSistemasInformac&#807;a&#771;o.docx" TargetMode="External"/><Relationship Id="rId32" Type="http://schemas.openxmlformats.org/officeDocument/2006/relationships/header" Target="header5.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bbbootstrap.com/snippets/bootstrap-ecommerce-category-product-list-page-93685579" TargetMode="External"/><Relationship Id="rId66" Type="http://schemas.openxmlformats.org/officeDocument/2006/relationships/hyperlink" Target="https://codeigniter.com" TargetMode="External"/><Relationship Id="rId5" Type="http://schemas.openxmlformats.org/officeDocument/2006/relationships/settings" Target="settings.xml"/><Relationship Id="rId61" Type="http://schemas.openxmlformats.org/officeDocument/2006/relationships/hyperlink" Target="https://github.com/Tjay98/administration_west" TargetMode="External"/><Relationship Id="rId19" Type="http://schemas.openxmlformats.org/officeDocument/2006/relationships/hyperlink" Target="https://myipleiria-my.sharepoint.com/personal/2180709_my_ipleiria_pt/Documents/Projeto/Modelo_Relato&#769;rio_Final%20_ProjetoSistemasInformac&#807;a&#771;o.docx" TargetMode="External"/><Relationship Id="rId14" Type="http://schemas.openxmlformats.org/officeDocument/2006/relationships/footer" Target="footer3.xml"/><Relationship Id="rId22" Type="http://schemas.openxmlformats.org/officeDocument/2006/relationships/hyperlink" Target="https://myipleiria-my.sharepoint.com/personal/2180709_my_ipleiria_pt/Documents/Projeto/Modelo_Relato&#769;rio_Final%20_ProjetoSistemasInformac&#807;a&#771;o.docx" TargetMode="External"/><Relationship Id="rId27" Type="http://schemas.openxmlformats.org/officeDocument/2006/relationships/hyperlink" Target="https://myipleiria-my.sharepoint.com/personal/2180709_my_ipleiria_pt/Documents/Projeto/Modelo_Relato&#769;rio_Final%20_ProjetoSistemasInformac&#807;a&#771;o.docx" TargetMode="External"/><Relationship Id="rId30" Type="http://schemas.openxmlformats.org/officeDocument/2006/relationships/header" Target="header4.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hyperlink" Target="https://datatables.net" TargetMode="External"/><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myipleiria-my.sharepoint.com/personal/2180709_my_ipleiria_pt/Documents/Projeto/Modelo_Relato&#769;rio_Final%20_ProjetoSistemasInformac&#807;a&#771;o.docx" TargetMode="External"/><Relationship Id="rId25" Type="http://schemas.openxmlformats.org/officeDocument/2006/relationships/hyperlink" Target="https://myipleiria-my.sharepoint.com/personal/2180709_my_ipleiria_pt/Documents/Projeto/Modelo_Relato&#769;rio_Final%20_ProjetoSistemasInformac&#807;a&#771;o.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developer.android.com/docs" TargetMode="External"/><Relationship Id="rId67" Type="http://schemas.openxmlformats.org/officeDocument/2006/relationships/hyperlink" Target="https://sweetalert2.github.io" TargetMode="External"/><Relationship Id="rId20" Type="http://schemas.openxmlformats.org/officeDocument/2006/relationships/hyperlink" Target="https://myipleiria-my.sharepoint.com/personal/2180709_my_ipleiria_pt/Documents/Projeto/Modelo_Relato&#769;rio_Final%20_ProjetoSistemasInformac&#807;a&#771;o.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trello.com/b/Pz1RHaaM/administrationwest"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yipleiria-my.sharepoint.com/personal/2180709_my_ipleiria_pt/Documents/Projeto/Modelo_Relato&#769;rio_Final%20_ProjetoSistemasInformac&#807;a&#771;o.docx" TargetMode="External"/><Relationship Id="rId23" Type="http://schemas.openxmlformats.org/officeDocument/2006/relationships/hyperlink" Target="https://myipleiria-my.sharepoint.com/personal/2180709_my_ipleiria_pt/Documents/Projeto/Modelo_Relato&#769;rio_Final%20_ProjetoSistemasInformac&#807;a&#771;o.docx" TargetMode="External"/><Relationship Id="rId28" Type="http://schemas.openxmlformats.org/officeDocument/2006/relationships/hyperlink" Target="https://myipleiria-my.sharepoint.com/personal/2180709_my_ipleiria_pt/Documents/Projeto/Modelo_Relato&#769;rio_Final%20_ProjetoSistemasInformac&#807;a&#771;o.docx" TargetMode="External"/><Relationship Id="rId36" Type="http://schemas.openxmlformats.org/officeDocument/2006/relationships/image" Target="media/image5.png"/><Relationship Id="rId49" Type="http://schemas.openxmlformats.org/officeDocument/2006/relationships/image" Target="media/image18.jp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footer" Target="footer4.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www.draw.io/" TargetMode="External"/><Relationship Id="rId65" Type="http://schemas.openxmlformats.org/officeDocument/2006/relationships/hyperlink" Target="https://adminlte.io"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myipleiria-my.sharepoint.com/personal/2180709_my_ipleiria_pt/Documents/Projeto/Modelo_Relato&#769;rio_Final%20_ProjetoSistemasInformac&#807;a&#771;o.docx"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jpg"/><Relationship Id="rId5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89824-69A5-42C9-A22C-F53642B431AE}">
  <ds:schemaRefs/>
</ds:datastoreItem>
</file>

<file path=customXml/itemProps2.xml><?xml version="1.0" encoding="utf-8"?>
<ds:datastoreItem xmlns:ds="http://schemas.openxmlformats.org/officeDocument/2006/customXml" ds:itemID="{BB242552-844C-47DF-AD56-7551D2985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3</TotalTime>
  <Pages>42</Pages>
  <Words>7287</Words>
  <Characters>39354</Characters>
  <Application>Microsoft Office Word</Application>
  <DocSecurity>0</DocSecurity>
  <Lines>327</Lines>
  <Paragraphs>93</Paragraphs>
  <ScaleCrop>false</ScaleCrop>
  <HeadingPairs>
    <vt:vector size="2" baseType="variant">
      <vt:variant>
        <vt:lpstr>Título</vt:lpstr>
      </vt:variant>
      <vt:variant>
        <vt:i4>1</vt:i4>
      </vt:variant>
    </vt:vector>
  </HeadingPairs>
  <TitlesOfParts>
    <vt:vector size="1" baseType="lpstr">
      <vt:lpstr/>
    </vt:vector>
  </TitlesOfParts>
  <Company>Microsoft Corporation</Company>
  <LinksUpToDate>false</LinksUpToDate>
  <CharactersWithSpaces>46548</CharactersWithSpaces>
  <SharedDoc>false</SharedDoc>
  <HLinks>
    <vt:vector size="312" baseType="variant">
      <vt:variant>
        <vt:i4>4325417</vt:i4>
      </vt:variant>
      <vt:variant>
        <vt:i4>315</vt:i4>
      </vt:variant>
      <vt:variant>
        <vt:i4>0</vt:i4>
      </vt:variant>
      <vt:variant>
        <vt:i4>5</vt:i4>
      </vt:variant>
      <vt:variant>
        <vt:lpwstr>https://codeigniter.com/userguide3/libraries/unit_testing.html</vt:lpwstr>
      </vt:variant>
      <vt:variant>
        <vt:lpwstr/>
      </vt:variant>
      <vt:variant>
        <vt:i4>7864361</vt:i4>
      </vt:variant>
      <vt:variant>
        <vt:i4>312</vt:i4>
      </vt:variant>
      <vt:variant>
        <vt:i4>0</vt:i4>
      </vt:variant>
      <vt:variant>
        <vt:i4>5</vt:i4>
      </vt:variant>
      <vt:variant>
        <vt:lpwstr>https://sweetalert2.github.io/</vt:lpwstr>
      </vt:variant>
      <vt:variant>
        <vt:lpwstr/>
      </vt:variant>
      <vt:variant>
        <vt:i4>1966152</vt:i4>
      </vt:variant>
      <vt:variant>
        <vt:i4>309</vt:i4>
      </vt:variant>
      <vt:variant>
        <vt:i4>0</vt:i4>
      </vt:variant>
      <vt:variant>
        <vt:i4>5</vt:i4>
      </vt:variant>
      <vt:variant>
        <vt:lpwstr>https://codeigniter.com/</vt:lpwstr>
      </vt:variant>
      <vt:variant>
        <vt:lpwstr/>
      </vt:variant>
      <vt:variant>
        <vt:i4>5439511</vt:i4>
      </vt:variant>
      <vt:variant>
        <vt:i4>306</vt:i4>
      </vt:variant>
      <vt:variant>
        <vt:i4>0</vt:i4>
      </vt:variant>
      <vt:variant>
        <vt:i4>5</vt:i4>
      </vt:variant>
      <vt:variant>
        <vt:lpwstr>https://adminlte.io/</vt:lpwstr>
      </vt:variant>
      <vt:variant>
        <vt:lpwstr/>
      </vt:variant>
      <vt:variant>
        <vt:i4>7667816</vt:i4>
      </vt:variant>
      <vt:variant>
        <vt:i4>303</vt:i4>
      </vt:variant>
      <vt:variant>
        <vt:i4>0</vt:i4>
      </vt:variant>
      <vt:variant>
        <vt:i4>5</vt:i4>
      </vt:variant>
      <vt:variant>
        <vt:lpwstr>https://datatables.net/</vt:lpwstr>
      </vt:variant>
      <vt:variant>
        <vt:lpwstr/>
      </vt:variant>
      <vt:variant>
        <vt:i4>4259856</vt:i4>
      </vt:variant>
      <vt:variant>
        <vt:i4>300</vt:i4>
      </vt:variant>
      <vt:variant>
        <vt:i4>0</vt:i4>
      </vt:variant>
      <vt:variant>
        <vt:i4>5</vt:i4>
      </vt:variant>
      <vt:variant>
        <vt:lpwstr>https://fontawesome.bootstrapcheatsheets.com/</vt:lpwstr>
      </vt:variant>
      <vt:variant>
        <vt:lpwstr/>
      </vt:variant>
      <vt:variant>
        <vt:i4>786436</vt:i4>
      </vt:variant>
      <vt:variant>
        <vt:i4>297</vt:i4>
      </vt:variant>
      <vt:variant>
        <vt:i4>0</vt:i4>
      </vt:variant>
      <vt:variant>
        <vt:i4>5</vt:i4>
      </vt:variant>
      <vt:variant>
        <vt:lpwstr>https://trello.com/b/Pz1RHaaM/administrationwest</vt:lpwstr>
      </vt:variant>
      <vt:variant>
        <vt:lpwstr/>
      </vt:variant>
      <vt:variant>
        <vt:i4>852001</vt:i4>
      </vt:variant>
      <vt:variant>
        <vt:i4>294</vt:i4>
      </vt:variant>
      <vt:variant>
        <vt:i4>0</vt:i4>
      </vt:variant>
      <vt:variant>
        <vt:i4>5</vt:i4>
      </vt:variant>
      <vt:variant>
        <vt:lpwstr>https://github.com/Tjay98/administration_west</vt:lpwstr>
      </vt:variant>
      <vt:variant>
        <vt:lpwstr/>
      </vt:variant>
      <vt:variant>
        <vt:i4>720900</vt:i4>
      </vt:variant>
      <vt:variant>
        <vt:i4>291</vt:i4>
      </vt:variant>
      <vt:variant>
        <vt:i4>0</vt:i4>
      </vt:variant>
      <vt:variant>
        <vt:i4>5</vt:i4>
      </vt:variant>
      <vt:variant>
        <vt:lpwstr>https://www.draw.io/</vt:lpwstr>
      </vt:variant>
      <vt:variant>
        <vt:lpwstr/>
      </vt:variant>
      <vt:variant>
        <vt:i4>3276859</vt:i4>
      </vt:variant>
      <vt:variant>
        <vt:i4>288</vt:i4>
      </vt:variant>
      <vt:variant>
        <vt:i4>0</vt:i4>
      </vt:variant>
      <vt:variant>
        <vt:i4>5</vt:i4>
      </vt:variant>
      <vt:variant>
        <vt:lpwstr>https://developer.android.com/docs</vt:lpwstr>
      </vt:variant>
      <vt:variant>
        <vt:lpwstr/>
      </vt:variant>
      <vt:variant>
        <vt:i4>4194384</vt:i4>
      </vt:variant>
      <vt:variant>
        <vt:i4>285</vt:i4>
      </vt:variant>
      <vt:variant>
        <vt:i4>0</vt:i4>
      </vt:variant>
      <vt:variant>
        <vt:i4>5</vt:i4>
      </vt:variant>
      <vt:variant>
        <vt:lpwstr>https://bbbootstrap.com/snippets/bootstrap-ecommerce-category-product-list-page-93685579</vt:lpwstr>
      </vt:variant>
      <vt:variant>
        <vt:lpwstr/>
      </vt:variant>
      <vt:variant>
        <vt:i4>1966138</vt:i4>
      </vt:variant>
      <vt:variant>
        <vt:i4>245</vt:i4>
      </vt:variant>
      <vt:variant>
        <vt:i4>0</vt:i4>
      </vt:variant>
      <vt:variant>
        <vt:i4>5</vt:i4>
      </vt:variant>
      <vt:variant>
        <vt:lpwstr/>
      </vt:variant>
      <vt:variant>
        <vt:lpwstr>_Toc64317985</vt:lpwstr>
      </vt:variant>
      <vt:variant>
        <vt:i4>2031674</vt:i4>
      </vt:variant>
      <vt:variant>
        <vt:i4>239</vt:i4>
      </vt:variant>
      <vt:variant>
        <vt:i4>0</vt:i4>
      </vt:variant>
      <vt:variant>
        <vt:i4>5</vt:i4>
      </vt:variant>
      <vt:variant>
        <vt:lpwstr/>
      </vt:variant>
      <vt:variant>
        <vt:lpwstr>_Toc64317984</vt:lpwstr>
      </vt:variant>
      <vt:variant>
        <vt:i4>1572922</vt:i4>
      </vt:variant>
      <vt:variant>
        <vt:i4>233</vt:i4>
      </vt:variant>
      <vt:variant>
        <vt:i4>0</vt:i4>
      </vt:variant>
      <vt:variant>
        <vt:i4>5</vt:i4>
      </vt:variant>
      <vt:variant>
        <vt:lpwstr/>
      </vt:variant>
      <vt:variant>
        <vt:lpwstr>_Toc64317983</vt:lpwstr>
      </vt:variant>
      <vt:variant>
        <vt:i4>1638458</vt:i4>
      </vt:variant>
      <vt:variant>
        <vt:i4>227</vt:i4>
      </vt:variant>
      <vt:variant>
        <vt:i4>0</vt:i4>
      </vt:variant>
      <vt:variant>
        <vt:i4>5</vt:i4>
      </vt:variant>
      <vt:variant>
        <vt:lpwstr/>
      </vt:variant>
      <vt:variant>
        <vt:lpwstr>_Toc64317982</vt:lpwstr>
      </vt:variant>
      <vt:variant>
        <vt:i4>1703994</vt:i4>
      </vt:variant>
      <vt:variant>
        <vt:i4>221</vt:i4>
      </vt:variant>
      <vt:variant>
        <vt:i4>0</vt:i4>
      </vt:variant>
      <vt:variant>
        <vt:i4>5</vt:i4>
      </vt:variant>
      <vt:variant>
        <vt:lpwstr/>
      </vt:variant>
      <vt:variant>
        <vt:lpwstr>_Toc64317981</vt:lpwstr>
      </vt:variant>
      <vt:variant>
        <vt:i4>1769530</vt:i4>
      </vt:variant>
      <vt:variant>
        <vt:i4>215</vt:i4>
      </vt:variant>
      <vt:variant>
        <vt:i4>0</vt:i4>
      </vt:variant>
      <vt:variant>
        <vt:i4>5</vt:i4>
      </vt:variant>
      <vt:variant>
        <vt:lpwstr/>
      </vt:variant>
      <vt:variant>
        <vt:lpwstr>_Toc64317980</vt:lpwstr>
      </vt:variant>
      <vt:variant>
        <vt:i4>1179701</vt:i4>
      </vt:variant>
      <vt:variant>
        <vt:i4>209</vt:i4>
      </vt:variant>
      <vt:variant>
        <vt:i4>0</vt:i4>
      </vt:variant>
      <vt:variant>
        <vt:i4>5</vt:i4>
      </vt:variant>
      <vt:variant>
        <vt:lpwstr/>
      </vt:variant>
      <vt:variant>
        <vt:lpwstr>_Toc64317979</vt:lpwstr>
      </vt:variant>
      <vt:variant>
        <vt:i4>1245237</vt:i4>
      </vt:variant>
      <vt:variant>
        <vt:i4>203</vt:i4>
      </vt:variant>
      <vt:variant>
        <vt:i4>0</vt:i4>
      </vt:variant>
      <vt:variant>
        <vt:i4>5</vt:i4>
      </vt:variant>
      <vt:variant>
        <vt:lpwstr/>
      </vt:variant>
      <vt:variant>
        <vt:lpwstr>_Toc64317978</vt:lpwstr>
      </vt:variant>
      <vt:variant>
        <vt:i4>3015501</vt:i4>
      </vt:variant>
      <vt:variant>
        <vt:i4>197</vt:i4>
      </vt:variant>
      <vt:variant>
        <vt:i4>0</vt:i4>
      </vt:variant>
      <vt:variant>
        <vt:i4>5</vt:i4>
      </vt:variant>
      <vt:variant>
        <vt:lpwstr>https://myipleiria-my.sharepoint.com/personal/2180709_my_ipleiria_pt/Documents/Projeto/Modelo_Relatório_Final _ProjetoSistemasInformação.docx</vt:lpwstr>
      </vt:variant>
      <vt:variant>
        <vt:lpwstr>_Toc64317977</vt:lpwstr>
      </vt:variant>
      <vt:variant>
        <vt:i4>3081037</vt:i4>
      </vt:variant>
      <vt:variant>
        <vt:i4>191</vt:i4>
      </vt:variant>
      <vt:variant>
        <vt:i4>0</vt:i4>
      </vt:variant>
      <vt:variant>
        <vt:i4>5</vt:i4>
      </vt:variant>
      <vt:variant>
        <vt:lpwstr>https://myipleiria-my.sharepoint.com/personal/2180709_my_ipleiria_pt/Documents/Projeto/Modelo_Relatório_Final _ProjetoSistemasInformação.docx</vt:lpwstr>
      </vt:variant>
      <vt:variant>
        <vt:lpwstr>_Toc64317976</vt:lpwstr>
      </vt:variant>
      <vt:variant>
        <vt:i4>1966133</vt:i4>
      </vt:variant>
      <vt:variant>
        <vt:i4>185</vt:i4>
      </vt:variant>
      <vt:variant>
        <vt:i4>0</vt:i4>
      </vt:variant>
      <vt:variant>
        <vt:i4>5</vt:i4>
      </vt:variant>
      <vt:variant>
        <vt:lpwstr/>
      </vt:variant>
      <vt:variant>
        <vt:lpwstr>_Toc64317975</vt:lpwstr>
      </vt:variant>
      <vt:variant>
        <vt:i4>2949965</vt:i4>
      </vt:variant>
      <vt:variant>
        <vt:i4>179</vt:i4>
      </vt:variant>
      <vt:variant>
        <vt:i4>0</vt:i4>
      </vt:variant>
      <vt:variant>
        <vt:i4>5</vt:i4>
      </vt:variant>
      <vt:variant>
        <vt:lpwstr>https://myipleiria-my.sharepoint.com/personal/2180709_my_ipleiria_pt/Documents/Projeto/Modelo_Relatório_Final _ProjetoSistemasInformação.docx</vt:lpwstr>
      </vt:variant>
      <vt:variant>
        <vt:lpwstr>_Toc64317974</vt:lpwstr>
      </vt:variant>
      <vt:variant>
        <vt:i4>1572917</vt:i4>
      </vt:variant>
      <vt:variant>
        <vt:i4>173</vt:i4>
      </vt:variant>
      <vt:variant>
        <vt:i4>0</vt:i4>
      </vt:variant>
      <vt:variant>
        <vt:i4>5</vt:i4>
      </vt:variant>
      <vt:variant>
        <vt:lpwstr/>
      </vt:variant>
      <vt:variant>
        <vt:lpwstr>_Toc64317973</vt:lpwstr>
      </vt:variant>
      <vt:variant>
        <vt:i4>2818893</vt:i4>
      </vt:variant>
      <vt:variant>
        <vt:i4>167</vt:i4>
      </vt:variant>
      <vt:variant>
        <vt:i4>0</vt:i4>
      </vt:variant>
      <vt:variant>
        <vt:i4>5</vt:i4>
      </vt:variant>
      <vt:variant>
        <vt:lpwstr>https://myipleiria-my.sharepoint.com/personal/2180709_my_ipleiria_pt/Documents/Projeto/Modelo_Relatório_Final _ProjetoSistemasInformação.docx</vt:lpwstr>
      </vt:variant>
      <vt:variant>
        <vt:lpwstr>_Toc64317972</vt:lpwstr>
      </vt:variant>
      <vt:variant>
        <vt:i4>2622285</vt:i4>
      </vt:variant>
      <vt:variant>
        <vt:i4>161</vt:i4>
      </vt:variant>
      <vt:variant>
        <vt:i4>0</vt:i4>
      </vt:variant>
      <vt:variant>
        <vt:i4>5</vt:i4>
      </vt:variant>
      <vt:variant>
        <vt:lpwstr>https://myipleiria-my.sharepoint.com/personal/2180709_my_ipleiria_pt/Documents/Projeto/Modelo_Relatório_Final _ProjetoSistemasInformação.docx</vt:lpwstr>
      </vt:variant>
      <vt:variant>
        <vt:lpwstr>_Toc64317971</vt:lpwstr>
      </vt:variant>
      <vt:variant>
        <vt:i4>2687821</vt:i4>
      </vt:variant>
      <vt:variant>
        <vt:i4>155</vt:i4>
      </vt:variant>
      <vt:variant>
        <vt:i4>0</vt:i4>
      </vt:variant>
      <vt:variant>
        <vt:i4>5</vt:i4>
      </vt:variant>
      <vt:variant>
        <vt:lpwstr>https://myipleiria-my.sharepoint.com/personal/2180709_my_ipleiria_pt/Documents/Projeto/Modelo_Relatório_Final _ProjetoSistemasInformação.docx</vt:lpwstr>
      </vt:variant>
      <vt:variant>
        <vt:lpwstr>_Toc64317970</vt:lpwstr>
      </vt:variant>
      <vt:variant>
        <vt:i4>2097996</vt:i4>
      </vt:variant>
      <vt:variant>
        <vt:i4>149</vt:i4>
      </vt:variant>
      <vt:variant>
        <vt:i4>0</vt:i4>
      </vt:variant>
      <vt:variant>
        <vt:i4>5</vt:i4>
      </vt:variant>
      <vt:variant>
        <vt:lpwstr>https://myipleiria-my.sharepoint.com/personal/2180709_my_ipleiria_pt/Documents/Projeto/Modelo_Relatório_Final _ProjetoSistemasInformação.docx</vt:lpwstr>
      </vt:variant>
      <vt:variant>
        <vt:lpwstr>_Toc64317969</vt:lpwstr>
      </vt:variant>
      <vt:variant>
        <vt:i4>2163532</vt:i4>
      </vt:variant>
      <vt:variant>
        <vt:i4>143</vt:i4>
      </vt:variant>
      <vt:variant>
        <vt:i4>0</vt:i4>
      </vt:variant>
      <vt:variant>
        <vt:i4>5</vt:i4>
      </vt:variant>
      <vt:variant>
        <vt:lpwstr>https://myipleiria-my.sharepoint.com/personal/2180709_my_ipleiria_pt/Documents/Projeto/Modelo_Relatório_Final _ProjetoSistemasInformação.docx</vt:lpwstr>
      </vt:variant>
      <vt:variant>
        <vt:lpwstr>_Toc64317968</vt:lpwstr>
      </vt:variant>
      <vt:variant>
        <vt:i4>3015500</vt:i4>
      </vt:variant>
      <vt:variant>
        <vt:i4>137</vt:i4>
      </vt:variant>
      <vt:variant>
        <vt:i4>0</vt:i4>
      </vt:variant>
      <vt:variant>
        <vt:i4>5</vt:i4>
      </vt:variant>
      <vt:variant>
        <vt:lpwstr>https://myipleiria-my.sharepoint.com/personal/2180709_my_ipleiria_pt/Documents/Projeto/Modelo_Relatório_Final _ProjetoSistemasInformação.docx</vt:lpwstr>
      </vt:variant>
      <vt:variant>
        <vt:lpwstr>_Toc64317967</vt:lpwstr>
      </vt:variant>
      <vt:variant>
        <vt:i4>3081036</vt:i4>
      </vt:variant>
      <vt:variant>
        <vt:i4>131</vt:i4>
      </vt:variant>
      <vt:variant>
        <vt:i4>0</vt:i4>
      </vt:variant>
      <vt:variant>
        <vt:i4>5</vt:i4>
      </vt:variant>
      <vt:variant>
        <vt:lpwstr>https://myipleiria-my.sharepoint.com/personal/2180709_my_ipleiria_pt/Documents/Projeto/Modelo_Relatório_Final _ProjetoSistemasInformação.docx</vt:lpwstr>
      </vt:variant>
      <vt:variant>
        <vt:lpwstr>_Toc64317966</vt:lpwstr>
      </vt:variant>
      <vt:variant>
        <vt:i4>2884428</vt:i4>
      </vt:variant>
      <vt:variant>
        <vt:i4>125</vt:i4>
      </vt:variant>
      <vt:variant>
        <vt:i4>0</vt:i4>
      </vt:variant>
      <vt:variant>
        <vt:i4>5</vt:i4>
      </vt:variant>
      <vt:variant>
        <vt:lpwstr>https://myipleiria-my.sharepoint.com/personal/2180709_my_ipleiria_pt/Documents/Projeto/Modelo_Relatório_Final _ProjetoSistemasInformação.docx</vt:lpwstr>
      </vt:variant>
      <vt:variant>
        <vt:lpwstr>_Toc64317965</vt:lpwstr>
      </vt:variant>
      <vt:variant>
        <vt:i4>2949964</vt:i4>
      </vt:variant>
      <vt:variant>
        <vt:i4>119</vt:i4>
      </vt:variant>
      <vt:variant>
        <vt:i4>0</vt:i4>
      </vt:variant>
      <vt:variant>
        <vt:i4>5</vt:i4>
      </vt:variant>
      <vt:variant>
        <vt:lpwstr>https://myipleiria-my.sharepoint.com/personal/2180709_my_ipleiria_pt/Documents/Projeto/Modelo_Relatório_Final _ProjetoSistemasInformação.docx</vt:lpwstr>
      </vt:variant>
      <vt:variant>
        <vt:lpwstr>_Toc64317964</vt:lpwstr>
      </vt:variant>
      <vt:variant>
        <vt:i4>2753356</vt:i4>
      </vt:variant>
      <vt:variant>
        <vt:i4>113</vt:i4>
      </vt:variant>
      <vt:variant>
        <vt:i4>0</vt:i4>
      </vt:variant>
      <vt:variant>
        <vt:i4>5</vt:i4>
      </vt:variant>
      <vt:variant>
        <vt:lpwstr>https://myipleiria-my.sharepoint.com/personal/2180709_my_ipleiria_pt/Documents/Projeto/Modelo_Relatório_Final _ProjetoSistemasInformação.docx</vt:lpwstr>
      </vt:variant>
      <vt:variant>
        <vt:lpwstr>_Toc64317963</vt:lpwstr>
      </vt:variant>
      <vt:variant>
        <vt:i4>2818892</vt:i4>
      </vt:variant>
      <vt:variant>
        <vt:i4>107</vt:i4>
      </vt:variant>
      <vt:variant>
        <vt:i4>0</vt:i4>
      </vt:variant>
      <vt:variant>
        <vt:i4>5</vt:i4>
      </vt:variant>
      <vt:variant>
        <vt:lpwstr>https://myipleiria-my.sharepoint.com/personal/2180709_my_ipleiria_pt/Documents/Projeto/Modelo_Relatório_Final _ProjetoSistemasInformação.docx</vt:lpwstr>
      </vt:variant>
      <vt:variant>
        <vt:lpwstr>_Toc64317962</vt:lpwstr>
      </vt:variant>
      <vt:variant>
        <vt:i4>1703988</vt:i4>
      </vt:variant>
      <vt:variant>
        <vt:i4>101</vt:i4>
      </vt:variant>
      <vt:variant>
        <vt:i4>0</vt:i4>
      </vt:variant>
      <vt:variant>
        <vt:i4>5</vt:i4>
      </vt:variant>
      <vt:variant>
        <vt:lpwstr/>
      </vt:variant>
      <vt:variant>
        <vt:lpwstr>_Toc64317961</vt:lpwstr>
      </vt:variant>
      <vt:variant>
        <vt:i4>1769524</vt:i4>
      </vt:variant>
      <vt:variant>
        <vt:i4>92</vt:i4>
      </vt:variant>
      <vt:variant>
        <vt:i4>0</vt:i4>
      </vt:variant>
      <vt:variant>
        <vt:i4>5</vt:i4>
      </vt:variant>
      <vt:variant>
        <vt:lpwstr/>
      </vt:variant>
      <vt:variant>
        <vt:lpwstr>_Toc64317960</vt:lpwstr>
      </vt:variant>
      <vt:variant>
        <vt:i4>1179703</vt:i4>
      </vt:variant>
      <vt:variant>
        <vt:i4>86</vt:i4>
      </vt:variant>
      <vt:variant>
        <vt:i4>0</vt:i4>
      </vt:variant>
      <vt:variant>
        <vt:i4>5</vt:i4>
      </vt:variant>
      <vt:variant>
        <vt:lpwstr/>
      </vt:variant>
      <vt:variant>
        <vt:lpwstr>_Toc64317959</vt:lpwstr>
      </vt:variant>
      <vt:variant>
        <vt:i4>1245239</vt:i4>
      </vt:variant>
      <vt:variant>
        <vt:i4>80</vt:i4>
      </vt:variant>
      <vt:variant>
        <vt:i4>0</vt:i4>
      </vt:variant>
      <vt:variant>
        <vt:i4>5</vt:i4>
      </vt:variant>
      <vt:variant>
        <vt:lpwstr/>
      </vt:variant>
      <vt:variant>
        <vt:lpwstr>_Toc64317958</vt:lpwstr>
      </vt:variant>
      <vt:variant>
        <vt:i4>1835063</vt:i4>
      </vt:variant>
      <vt:variant>
        <vt:i4>74</vt:i4>
      </vt:variant>
      <vt:variant>
        <vt:i4>0</vt:i4>
      </vt:variant>
      <vt:variant>
        <vt:i4>5</vt:i4>
      </vt:variant>
      <vt:variant>
        <vt:lpwstr/>
      </vt:variant>
      <vt:variant>
        <vt:lpwstr>_Toc64317957</vt:lpwstr>
      </vt:variant>
      <vt:variant>
        <vt:i4>1900599</vt:i4>
      </vt:variant>
      <vt:variant>
        <vt:i4>68</vt:i4>
      </vt:variant>
      <vt:variant>
        <vt:i4>0</vt:i4>
      </vt:variant>
      <vt:variant>
        <vt:i4>5</vt:i4>
      </vt:variant>
      <vt:variant>
        <vt:lpwstr/>
      </vt:variant>
      <vt:variant>
        <vt:lpwstr>_Toc64317956</vt:lpwstr>
      </vt:variant>
      <vt:variant>
        <vt:i4>1966135</vt:i4>
      </vt:variant>
      <vt:variant>
        <vt:i4>62</vt:i4>
      </vt:variant>
      <vt:variant>
        <vt:i4>0</vt:i4>
      </vt:variant>
      <vt:variant>
        <vt:i4>5</vt:i4>
      </vt:variant>
      <vt:variant>
        <vt:lpwstr/>
      </vt:variant>
      <vt:variant>
        <vt:lpwstr>_Toc64317955</vt:lpwstr>
      </vt:variant>
      <vt:variant>
        <vt:i4>2031671</vt:i4>
      </vt:variant>
      <vt:variant>
        <vt:i4>56</vt:i4>
      </vt:variant>
      <vt:variant>
        <vt:i4>0</vt:i4>
      </vt:variant>
      <vt:variant>
        <vt:i4>5</vt:i4>
      </vt:variant>
      <vt:variant>
        <vt:lpwstr/>
      </vt:variant>
      <vt:variant>
        <vt:lpwstr>_Toc64317954</vt:lpwstr>
      </vt:variant>
      <vt:variant>
        <vt:i4>1572919</vt:i4>
      </vt:variant>
      <vt:variant>
        <vt:i4>50</vt:i4>
      </vt:variant>
      <vt:variant>
        <vt:i4>0</vt:i4>
      </vt:variant>
      <vt:variant>
        <vt:i4>5</vt:i4>
      </vt:variant>
      <vt:variant>
        <vt:lpwstr/>
      </vt:variant>
      <vt:variant>
        <vt:lpwstr>_Toc64317953</vt:lpwstr>
      </vt:variant>
      <vt:variant>
        <vt:i4>1638455</vt:i4>
      </vt:variant>
      <vt:variant>
        <vt:i4>44</vt:i4>
      </vt:variant>
      <vt:variant>
        <vt:i4>0</vt:i4>
      </vt:variant>
      <vt:variant>
        <vt:i4>5</vt:i4>
      </vt:variant>
      <vt:variant>
        <vt:lpwstr/>
      </vt:variant>
      <vt:variant>
        <vt:lpwstr>_Toc64317952</vt:lpwstr>
      </vt:variant>
      <vt:variant>
        <vt:i4>1703991</vt:i4>
      </vt:variant>
      <vt:variant>
        <vt:i4>38</vt:i4>
      </vt:variant>
      <vt:variant>
        <vt:i4>0</vt:i4>
      </vt:variant>
      <vt:variant>
        <vt:i4>5</vt:i4>
      </vt:variant>
      <vt:variant>
        <vt:lpwstr/>
      </vt:variant>
      <vt:variant>
        <vt:lpwstr>_Toc64317951</vt:lpwstr>
      </vt:variant>
      <vt:variant>
        <vt:i4>1769527</vt:i4>
      </vt:variant>
      <vt:variant>
        <vt:i4>32</vt:i4>
      </vt:variant>
      <vt:variant>
        <vt:i4>0</vt:i4>
      </vt:variant>
      <vt:variant>
        <vt:i4>5</vt:i4>
      </vt:variant>
      <vt:variant>
        <vt:lpwstr/>
      </vt:variant>
      <vt:variant>
        <vt:lpwstr>_Toc64317950</vt:lpwstr>
      </vt:variant>
      <vt:variant>
        <vt:i4>1179702</vt:i4>
      </vt:variant>
      <vt:variant>
        <vt:i4>26</vt:i4>
      </vt:variant>
      <vt:variant>
        <vt:i4>0</vt:i4>
      </vt:variant>
      <vt:variant>
        <vt:i4>5</vt:i4>
      </vt:variant>
      <vt:variant>
        <vt:lpwstr/>
      </vt:variant>
      <vt:variant>
        <vt:lpwstr>_Toc64317949</vt:lpwstr>
      </vt:variant>
      <vt:variant>
        <vt:i4>1245238</vt:i4>
      </vt:variant>
      <vt:variant>
        <vt:i4>20</vt:i4>
      </vt:variant>
      <vt:variant>
        <vt:i4>0</vt:i4>
      </vt:variant>
      <vt:variant>
        <vt:i4>5</vt:i4>
      </vt:variant>
      <vt:variant>
        <vt:lpwstr/>
      </vt:variant>
      <vt:variant>
        <vt:lpwstr>_Toc64317948</vt:lpwstr>
      </vt:variant>
      <vt:variant>
        <vt:i4>1835062</vt:i4>
      </vt:variant>
      <vt:variant>
        <vt:i4>14</vt:i4>
      </vt:variant>
      <vt:variant>
        <vt:i4>0</vt:i4>
      </vt:variant>
      <vt:variant>
        <vt:i4>5</vt:i4>
      </vt:variant>
      <vt:variant>
        <vt:lpwstr/>
      </vt:variant>
      <vt:variant>
        <vt:lpwstr>_Toc64317947</vt:lpwstr>
      </vt:variant>
      <vt:variant>
        <vt:i4>1900598</vt:i4>
      </vt:variant>
      <vt:variant>
        <vt:i4>8</vt:i4>
      </vt:variant>
      <vt:variant>
        <vt:i4>0</vt:i4>
      </vt:variant>
      <vt:variant>
        <vt:i4>5</vt:i4>
      </vt:variant>
      <vt:variant>
        <vt:lpwstr/>
      </vt:variant>
      <vt:variant>
        <vt:lpwstr>_Toc64317946</vt:lpwstr>
      </vt:variant>
      <vt:variant>
        <vt:i4>1966134</vt:i4>
      </vt:variant>
      <vt:variant>
        <vt:i4>2</vt:i4>
      </vt:variant>
      <vt:variant>
        <vt:i4>0</vt:i4>
      </vt:variant>
      <vt:variant>
        <vt:i4>5</vt:i4>
      </vt:variant>
      <vt:variant>
        <vt:lpwstr/>
      </vt:variant>
      <vt:variant>
        <vt:lpwstr>_Toc64317945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Dci</dc:creator>
  <cp:keywords/>
  <cp:lastModifiedBy>Rodolfo Miguel Esperança Dos Santos Barreira</cp:lastModifiedBy>
  <cp:revision>4</cp:revision>
  <cp:lastPrinted>2021-02-15T21:49:00Z</cp:lastPrinted>
  <dcterms:created xsi:type="dcterms:W3CDTF">2021-02-15T21:49:00Z</dcterms:created>
  <dcterms:modified xsi:type="dcterms:W3CDTF">2021-02-15T21:50:00Z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